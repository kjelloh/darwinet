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95C" w:rsidRPr="00C81D35" w:rsidRDefault="001F295C" w:rsidP="00E87AF9">
      <w:pPr>
        <w:pStyle w:val="Heading1"/>
        <w:rPr>
          <w:lang w:val="en-GB"/>
        </w:rPr>
      </w:pPr>
      <w:bookmarkStart w:id="0" w:name="_Toc332292439"/>
      <w:bookmarkStart w:id="1" w:name="_Toc232176333"/>
      <w:r w:rsidRPr="00C81D35">
        <w:rPr>
          <w:lang w:val="en-GB"/>
        </w:rPr>
        <w:t>Introduction to Darwinet P2P Service Cloud</w:t>
      </w:r>
    </w:p>
    <w:p w:rsidR="001F295C" w:rsidRPr="00C81D35" w:rsidRDefault="001F295C" w:rsidP="001F295C">
      <w:pPr>
        <w:pStyle w:val="Heading2"/>
        <w:rPr>
          <w:lang w:val="en-GB"/>
        </w:rPr>
      </w:pPr>
      <w:r w:rsidRPr="00C81D35">
        <w:rPr>
          <w:lang w:val="en-GB"/>
        </w:rPr>
        <w:t>Welcome!</w:t>
      </w:r>
    </w:p>
    <w:p w:rsidR="001F295C" w:rsidRPr="00C81D35" w:rsidRDefault="001F295C" w:rsidP="001F295C">
      <w:pPr>
        <w:pStyle w:val="BodyText"/>
        <w:rPr>
          <w:lang w:val="en-GB"/>
        </w:rPr>
      </w:pPr>
      <w:r w:rsidRPr="00C81D35">
        <w:rPr>
          <w:lang w:val="en-GB"/>
        </w:rPr>
        <w:t>You are reading the introduction to the Darwinet P2P service cloud project and components.</w:t>
      </w:r>
    </w:p>
    <w:p w:rsidR="001F295C" w:rsidRPr="00C81D35" w:rsidRDefault="001F295C" w:rsidP="001F295C">
      <w:pPr>
        <w:pStyle w:val="BodyText"/>
        <w:rPr>
          <w:lang w:val="en-GB"/>
        </w:rPr>
      </w:pPr>
      <w:r w:rsidRPr="00C81D35">
        <w:rPr>
          <w:lang w:val="en-GB"/>
        </w:rPr>
        <w:t>Please note that this is an open source project in the making. We are trying to update documentation as fast as we can but there will always be a gap between “where we are” and “what we are telling” in documentation.</w:t>
      </w:r>
    </w:p>
    <w:p w:rsidR="001F295C" w:rsidRPr="00C81D35" w:rsidRDefault="001F295C" w:rsidP="001F295C">
      <w:pPr>
        <w:pStyle w:val="BodyText"/>
        <w:rPr>
          <w:lang w:val="en-GB"/>
        </w:rPr>
      </w:pPr>
      <w:r w:rsidRPr="00C81D35">
        <w:rPr>
          <w:lang w:val="en-GB"/>
        </w:rPr>
        <w:t xml:space="preserve">To get a grip of what Darwinet may be used for, </w:t>
      </w:r>
      <w:r w:rsidR="004B00D5" w:rsidRPr="00C81D35">
        <w:rPr>
          <w:lang w:val="en-GB"/>
        </w:rPr>
        <w:t>see</w:t>
      </w:r>
      <w:r w:rsidRPr="00C81D35">
        <w:rPr>
          <w:lang w:val="en-GB"/>
        </w:rPr>
        <w:t xml:space="preserve"> “</w:t>
      </w:r>
      <w:r w:rsidRPr="00C81D35">
        <w:rPr>
          <w:lang w:val="en-GB"/>
        </w:rPr>
        <w:fldChar w:fldCharType="begin"/>
      </w:r>
      <w:r w:rsidRPr="00C81D35">
        <w:rPr>
          <w:lang w:val="en-GB"/>
        </w:rPr>
        <w:instrText xml:space="preserve"> REF _Ref347498770 \h </w:instrText>
      </w:r>
      <w:r w:rsidRPr="00C81D35">
        <w:rPr>
          <w:lang w:val="en-GB"/>
        </w:rPr>
      </w:r>
      <w:r w:rsidRPr="00C81D35">
        <w:rPr>
          <w:lang w:val="en-GB"/>
        </w:rPr>
        <w:fldChar w:fldCharType="separate"/>
      </w:r>
      <w:r w:rsidR="006C5C69" w:rsidRPr="00C81D35">
        <w:rPr>
          <w:lang w:val="en-GB"/>
        </w:rPr>
        <w:t>Darwinet application examples</w:t>
      </w:r>
      <w:r w:rsidRPr="00C81D35">
        <w:rPr>
          <w:lang w:val="en-GB"/>
        </w:rPr>
        <w:fldChar w:fldCharType="end"/>
      </w:r>
      <w:r w:rsidRPr="00C81D35">
        <w:rPr>
          <w:lang w:val="en-GB"/>
        </w:rPr>
        <w:t>”.</w:t>
      </w:r>
    </w:p>
    <w:p w:rsidR="001F295C" w:rsidRPr="00C81D35" w:rsidRDefault="001F295C" w:rsidP="001F295C">
      <w:pPr>
        <w:pStyle w:val="BodyText"/>
        <w:rPr>
          <w:lang w:val="en-GB"/>
        </w:rPr>
      </w:pPr>
      <w:r w:rsidRPr="00C81D35">
        <w:rPr>
          <w:lang w:val="en-GB"/>
        </w:rPr>
        <w:t>To know more about the driving vision of Darwinet, read “</w:t>
      </w:r>
      <w:r w:rsidRPr="00C81D35">
        <w:rPr>
          <w:lang w:val="en-GB"/>
        </w:rPr>
        <w:fldChar w:fldCharType="begin"/>
      </w:r>
      <w:r w:rsidRPr="00C81D35">
        <w:rPr>
          <w:lang w:val="en-GB"/>
        </w:rPr>
        <w:instrText xml:space="preserve"> REF _Ref347498808 \h </w:instrText>
      </w:r>
      <w:r w:rsidRPr="00C81D35">
        <w:rPr>
          <w:lang w:val="en-GB"/>
        </w:rPr>
      </w:r>
      <w:r w:rsidRPr="00C81D35">
        <w:rPr>
          <w:lang w:val="en-GB"/>
        </w:rPr>
        <w:fldChar w:fldCharType="separate"/>
      </w:r>
      <w:r w:rsidR="006C5C69" w:rsidRPr="00C81D35">
        <w:rPr>
          <w:lang w:val="en-GB"/>
        </w:rPr>
        <w:t>Darwinet Overall vision</w:t>
      </w:r>
      <w:r w:rsidRPr="00C81D35">
        <w:rPr>
          <w:lang w:val="en-GB"/>
        </w:rPr>
        <w:fldChar w:fldCharType="end"/>
      </w:r>
      <w:r w:rsidRPr="00C81D35">
        <w:rPr>
          <w:lang w:val="en-GB"/>
        </w:rPr>
        <w:t>”.</w:t>
      </w:r>
    </w:p>
    <w:p w:rsidR="001F295C" w:rsidRPr="00C81D35" w:rsidRDefault="004B00D5" w:rsidP="001F295C">
      <w:pPr>
        <w:pStyle w:val="BodyText"/>
        <w:rPr>
          <w:lang w:val="en-GB"/>
        </w:rPr>
      </w:pPr>
      <w:r w:rsidRPr="00C81D35">
        <w:rPr>
          <w:lang w:val="en-GB"/>
        </w:rPr>
        <w:t xml:space="preserve">If </w:t>
      </w:r>
      <w:r w:rsidR="001F295C" w:rsidRPr="00C81D35">
        <w:rPr>
          <w:lang w:val="en-GB"/>
        </w:rPr>
        <w:t xml:space="preserve">you </w:t>
      </w:r>
      <w:r w:rsidRPr="00C81D35">
        <w:rPr>
          <w:lang w:val="en-GB"/>
        </w:rPr>
        <w:t xml:space="preserve">are </w:t>
      </w:r>
      <w:r w:rsidR="001F295C" w:rsidRPr="00C81D35">
        <w:rPr>
          <w:lang w:val="en-GB"/>
        </w:rPr>
        <w:t>interested in technical details of Darwinet read “</w:t>
      </w:r>
      <w:r w:rsidR="001F295C" w:rsidRPr="00C81D35">
        <w:rPr>
          <w:lang w:val="en-GB"/>
        </w:rPr>
        <w:fldChar w:fldCharType="begin"/>
      </w:r>
      <w:r w:rsidR="001F295C" w:rsidRPr="00C81D35">
        <w:rPr>
          <w:lang w:val="en-GB"/>
        </w:rPr>
        <w:instrText xml:space="preserve"> REF _Ref347498868 \h </w:instrText>
      </w:r>
      <w:r w:rsidR="001F295C" w:rsidRPr="00C81D35">
        <w:rPr>
          <w:lang w:val="en-GB"/>
        </w:rPr>
      </w:r>
      <w:r w:rsidR="001F295C" w:rsidRPr="00C81D35">
        <w:rPr>
          <w:lang w:val="en-GB"/>
        </w:rPr>
        <w:fldChar w:fldCharType="separate"/>
      </w:r>
      <w:r w:rsidR="006C5C69" w:rsidRPr="00C81D35">
        <w:rPr>
          <w:lang w:val="en-GB"/>
        </w:rPr>
        <w:t>Platform independent Darwinet Mechanisms</w:t>
      </w:r>
      <w:r w:rsidR="001F295C" w:rsidRPr="00C81D35">
        <w:rPr>
          <w:lang w:val="en-GB"/>
        </w:rPr>
        <w:fldChar w:fldCharType="end"/>
      </w:r>
      <w:r w:rsidR="001F295C" w:rsidRPr="00C81D35">
        <w:rPr>
          <w:lang w:val="en-GB"/>
        </w:rPr>
        <w:t>” and following chapters.</w:t>
      </w:r>
    </w:p>
    <w:p w:rsidR="001F295C" w:rsidRPr="00C81D35" w:rsidRDefault="001F295C" w:rsidP="001F295C">
      <w:pPr>
        <w:pStyle w:val="BodyText"/>
        <w:rPr>
          <w:lang w:val="en-GB"/>
        </w:rPr>
      </w:pPr>
      <w:r w:rsidRPr="00C81D35">
        <w:rPr>
          <w:lang w:val="en-GB"/>
        </w:rPr>
        <w:t>To guide the development of Darwinet software there are “</w:t>
      </w:r>
      <w:r w:rsidRPr="00C81D35">
        <w:rPr>
          <w:lang w:val="en-GB"/>
        </w:rPr>
        <w:fldChar w:fldCharType="begin"/>
      </w:r>
      <w:r w:rsidRPr="00C81D35">
        <w:rPr>
          <w:lang w:val="en-GB"/>
        </w:rPr>
        <w:instrText xml:space="preserve"> REF _Ref347498918 \h </w:instrText>
      </w:r>
      <w:r w:rsidRPr="00C81D35">
        <w:rPr>
          <w:lang w:val="en-GB"/>
        </w:rPr>
      </w:r>
      <w:r w:rsidRPr="00C81D35">
        <w:rPr>
          <w:lang w:val="en-GB"/>
        </w:rPr>
        <w:fldChar w:fldCharType="separate"/>
      </w:r>
      <w:r w:rsidR="006C5C69" w:rsidRPr="00C81D35">
        <w:rPr>
          <w:lang w:val="en-GB"/>
        </w:rPr>
        <w:t>Darwinet Requirement specification</w:t>
      </w:r>
      <w:r w:rsidRPr="00C81D35">
        <w:rPr>
          <w:lang w:val="en-GB"/>
        </w:rPr>
        <w:fldChar w:fldCharType="end"/>
      </w:r>
      <w:r w:rsidRPr="00C81D35">
        <w:rPr>
          <w:lang w:val="en-GB"/>
        </w:rPr>
        <w:t>”</w:t>
      </w:r>
    </w:p>
    <w:p w:rsidR="001F295C" w:rsidRPr="00C81D35" w:rsidRDefault="001F295C" w:rsidP="001F295C">
      <w:pPr>
        <w:pStyle w:val="BodyText"/>
        <w:rPr>
          <w:lang w:val="en-GB"/>
        </w:rPr>
      </w:pPr>
      <w:r w:rsidRPr="00C81D35">
        <w:rPr>
          <w:lang w:val="en-GB"/>
        </w:rPr>
        <w:t>Welcome to the world of Darwinet – your ticket to a free digital life!</w:t>
      </w:r>
    </w:p>
    <w:p w:rsidR="00E87AF9" w:rsidRPr="00C81D35" w:rsidRDefault="003F6E6C" w:rsidP="00E87AF9">
      <w:pPr>
        <w:pStyle w:val="Heading1"/>
        <w:rPr>
          <w:lang w:val="en-GB"/>
        </w:rPr>
      </w:pPr>
      <w:bookmarkStart w:id="2" w:name="_Ref347498808"/>
      <w:r w:rsidRPr="00C81D35">
        <w:rPr>
          <w:lang w:val="en-GB"/>
        </w:rPr>
        <w:t xml:space="preserve">Darwinet </w:t>
      </w:r>
      <w:r w:rsidR="00E87AF9" w:rsidRPr="00C81D35">
        <w:rPr>
          <w:lang w:val="en-GB"/>
        </w:rPr>
        <w:t>Overall vision</w:t>
      </w:r>
      <w:bookmarkEnd w:id="0"/>
      <w:bookmarkEnd w:id="2"/>
    </w:p>
    <w:p w:rsidR="00E87AF9" w:rsidRPr="00C81D35" w:rsidRDefault="00E87AF9" w:rsidP="00E87AF9">
      <w:pPr>
        <w:pStyle w:val="Heading2"/>
        <w:rPr>
          <w:lang w:val="en-GB"/>
        </w:rPr>
      </w:pPr>
      <w:bookmarkStart w:id="3" w:name="_Toc332292440"/>
      <w:r w:rsidRPr="00C81D35">
        <w:rPr>
          <w:lang w:val="en-GB"/>
        </w:rPr>
        <w:t>Enable anyone to have one home they own and control for their whole Digital life</w:t>
      </w:r>
      <w:bookmarkEnd w:id="3"/>
    </w:p>
    <w:p w:rsidR="00E87AF9" w:rsidRPr="00C81D35" w:rsidRDefault="00E87AF9" w:rsidP="00E87AF9">
      <w:pPr>
        <w:pStyle w:val="BodyText"/>
        <w:rPr>
          <w:lang w:val="en-GB"/>
        </w:rPr>
      </w:pPr>
      <w:r w:rsidRPr="00C81D35">
        <w:rPr>
          <w:lang w:val="en-GB"/>
        </w:rPr>
        <w:t>In this digital world we find ourselves living our digital life at an ever growing number of locations. And the digital</w:t>
      </w:r>
      <w:r w:rsidR="004205D8" w:rsidRPr="00C81D35">
        <w:rPr>
          <w:lang w:val="en-GB"/>
        </w:rPr>
        <w:t xml:space="preserve"> information that we produce is</w:t>
      </w:r>
      <w:r w:rsidRPr="00C81D35">
        <w:rPr>
          <w:lang w:val="en-GB"/>
        </w:rPr>
        <w:t xml:space="preserve"> stored on more and more servers operated by companies and other organizations.</w:t>
      </w:r>
    </w:p>
    <w:p w:rsidR="00E87AF9" w:rsidRPr="00C81D35" w:rsidRDefault="00E87AF9" w:rsidP="00E87AF9">
      <w:pPr>
        <w:pStyle w:val="BodyText"/>
        <w:rPr>
          <w:lang w:val="en-GB"/>
        </w:rPr>
      </w:pPr>
      <w:r w:rsidRPr="00C81D35">
        <w:rPr>
          <w:lang w:val="en-GB"/>
        </w:rPr>
        <w:t>What we lack is:</w:t>
      </w:r>
    </w:p>
    <w:p w:rsidR="00E87AF9" w:rsidRPr="00C81D35" w:rsidRDefault="00E87AF9" w:rsidP="005263F1">
      <w:pPr>
        <w:pStyle w:val="BodyText"/>
        <w:numPr>
          <w:ilvl w:val="0"/>
          <w:numId w:val="28"/>
        </w:numPr>
        <w:rPr>
          <w:lang w:val="en-GB"/>
        </w:rPr>
      </w:pPr>
      <w:r w:rsidRPr="00C81D35">
        <w:rPr>
          <w:lang w:val="en-GB"/>
        </w:rPr>
        <w:lastRenderedPageBreak/>
        <w:t>A home for our digital life.</w:t>
      </w:r>
    </w:p>
    <w:p w:rsidR="00E87AF9" w:rsidRPr="00C81D35" w:rsidRDefault="004205D8" w:rsidP="005263F1">
      <w:pPr>
        <w:pStyle w:val="BodyText"/>
        <w:numPr>
          <w:ilvl w:val="0"/>
          <w:numId w:val="28"/>
        </w:numPr>
        <w:rPr>
          <w:lang w:val="en-GB"/>
        </w:rPr>
      </w:pPr>
      <w:r w:rsidRPr="00C81D35">
        <w:rPr>
          <w:lang w:val="en-GB"/>
        </w:rPr>
        <w:t xml:space="preserve">A home that is </w:t>
      </w:r>
      <w:r w:rsidR="00E87AF9" w:rsidRPr="00C81D35">
        <w:rPr>
          <w:lang w:val="en-GB"/>
        </w:rPr>
        <w:t>ours.</w:t>
      </w:r>
    </w:p>
    <w:p w:rsidR="00E87AF9" w:rsidRPr="00C81D35" w:rsidRDefault="00E87AF9" w:rsidP="005263F1">
      <w:pPr>
        <w:pStyle w:val="BodyText"/>
        <w:numPr>
          <w:ilvl w:val="0"/>
          <w:numId w:val="28"/>
        </w:numPr>
        <w:rPr>
          <w:lang w:val="en-GB"/>
        </w:rPr>
      </w:pPr>
      <w:r w:rsidRPr="00C81D35">
        <w:rPr>
          <w:lang w:val="en-GB"/>
        </w:rPr>
        <w:t>A home we trust and control.</w:t>
      </w:r>
    </w:p>
    <w:p w:rsidR="00E87AF9" w:rsidRPr="00C81D35" w:rsidRDefault="00E87AF9" w:rsidP="005263F1">
      <w:pPr>
        <w:pStyle w:val="BodyText"/>
        <w:numPr>
          <w:ilvl w:val="0"/>
          <w:numId w:val="28"/>
        </w:numPr>
        <w:rPr>
          <w:lang w:val="en-GB"/>
        </w:rPr>
      </w:pPr>
      <w:r w:rsidRPr="00C81D35">
        <w:rPr>
          <w:lang w:val="en-GB"/>
        </w:rPr>
        <w:t>A home we may keep regardless of companies and organizations that comes and goes.</w:t>
      </w:r>
    </w:p>
    <w:p w:rsidR="00E87AF9" w:rsidRPr="00C81D35" w:rsidRDefault="00E87AF9" w:rsidP="005263F1">
      <w:pPr>
        <w:pStyle w:val="BodyText"/>
        <w:numPr>
          <w:ilvl w:val="0"/>
          <w:numId w:val="28"/>
        </w:numPr>
        <w:rPr>
          <w:lang w:val="en-GB"/>
        </w:rPr>
      </w:pPr>
      <w:r w:rsidRPr="00C81D35">
        <w:rPr>
          <w:lang w:val="en-GB"/>
        </w:rPr>
        <w:t>A home that may evolve as the digital world changes.</w:t>
      </w:r>
    </w:p>
    <w:p w:rsidR="00E87AF9" w:rsidRPr="00C81D35" w:rsidRDefault="00E87AF9" w:rsidP="005263F1">
      <w:pPr>
        <w:pStyle w:val="BodyText"/>
        <w:numPr>
          <w:ilvl w:val="0"/>
          <w:numId w:val="28"/>
        </w:numPr>
        <w:rPr>
          <w:lang w:val="en-GB"/>
        </w:rPr>
      </w:pPr>
      <w:r w:rsidRPr="00C81D35">
        <w:rPr>
          <w:lang w:val="en-GB"/>
        </w:rPr>
        <w:t>A home where we may keep all our digital information.</w:t>
      </w:r>
    </w:p>
    <w:p w:rsidR="00E87AF9" w:rsidRPr="00C81D35" w:rsidRDefault="00E87AF9" w:rsidP="00E87AF9">
      <w:pPr>
        <w:pStyle w:val="BodyText"/>
        <w:rPr>
          <w:lang w:val="en-GB"/>
        </w:rPr>
      </w:pPr>
      <w:r w:rsidRPr="00C81D35">
        <w:rPr>
          <w:lang w:val="en-GB"/>
        </w:rPr>
        <w:t>Darwinet should be that place. It should be the central place to store and organize personal digital assets and manage social networks and digital funds.</w:t>
      </w:r>
    </w:p>
    <w:p w:rsidR="00E87AF9" w:rsidRPr="00C81D35" w:rsidRDefault="00E87AF9" w:rsidP="00E87AF9">
      <w:pPr>
        <w:pStyle w:val="Heading2"/>
        <w:rPr>
          <w:lang w:val="en-GB"/>
        </w:rPr>
      </w:pPr>
      <w:bookmarkStart w:id="4" w:name="_Toc332292441"/>
      <w:r w:rsidRPr="00C81D35">
        <w:rPr>
          <w:lang w:val="en-GB"/>
        </w:rPr>
        <w:t>The user owns and controls private data</w:t>
      </w:r>
      <w:bookmarkEnd w:id="4"/>
    </w:p>
    <w:p w:rsidR="00E87AF9" w:rsidRPr="00C81D35" w:rsidRDefault="00E87AF9" w:rsidP="00E87AF9">
      <w:pPr>
        <w:pStyle w:val="BodyText"/>
        <w:rPr>
          <w:lang w:val="en-GB"/>
        </w:rPr>
      </w:pPr>
      <w:r w:rsidRPr="00C81D35">
        <w:rPr>
          <w:lang w:val="en-GB"/>
        </w:rPr>
        <w:t>All data within a Darwinet domain is stored only on nodes controlled by the owner/creator of the domain. The domain data lives in a cloud of devices authorized by the Domain. A company is able to build an intranet where data only lives on computers and devices appointed by the company.</w:t>
      </w:r>
    </w:p>
    <w:p w:rsidR="00E87AF9" w:rsidRPr="00C81D35" w:rsidRDefault="00E87AF9" w:rsidP="00E87AF9">
      <w:pPr>
        <w:pStyle w:val="Heading2"/>
        <w:rPr>
          <w:lang w:val="en-GB"/>
        </w:rPr>
      </w:pPr>
      <w:bookmarkStart w:id="5" w:name="_Toc332292442"/>
      <w:r w:rsidRPr="00C81D35">
        <w:rPr>
          <w:lang w:val="en-GB"/>
        </w:rPr>
        <w:t>Public services may be brought to private Data</w:t>
      </w:r>
      <w:bookmarkEnd w:id="5"/>
    </w:p>
    <w:p w:rsidR="00E87AF9" w:rsidRPr="00C81D35" w:rsidRDefault="00E87AF9" w:rsidP="00E87AF9">
      <w:pPr>
        <w:pStyle w:val="BodyText"/>
        <w:rPr>
          <w:lang w:val="en-GB"/>
        </w:rPr>
      </w:pPr>
      <w:r w:rsidRPr="00C81D35">
        <w:rPr>
          <w:lang w:val="en-GB"/>
        </w:rPr>
        <w:t>In Darwinet the data is kept on the computers and devices within the network while external services may be used to work on it. This enables:</w:t>
      </w:r>
    </w:p>
    <w:p w:rsidR="00E87AF9" w:rsidRPr="00C81D35" w:rsidRDefault="00E87AF9" w:rsidP="005263F1">
      <w:pPr>
        <w:pStyle w:val="BodyText"/>
        <w:numPr>
          <w:ilvl w:val="0"/>
          <w:numId w:val="26"/>
        </w:numPr>
        <w:rPr>
          <w:lang w:val="en-GB"/>
        </w:rPr>
      </w:pPr>
      <w:r w:rsidRPr="00C81D35">
        <w:rPr>
          <w:lang w:val="en-GB"/>
        </w:rPr>
        <w:t>Internet provided services may be used on sensitive data that needs to be kept within company or country boundaries</w:t>
      </w:r>
    </w:p>
    <w:p w:rsidR="00E87AF9" w:rsidRPr="00C81D35" w:rsidRDefault="00E87AF9" w:rsidP="005263F1">
      <w:pPr>
        <w:pStyle w:val="BodyText"/>
        <w:numPr>
          <w:ilvl w:val="0"/>
          <w:numId w:val="26"/>
        </w:numPr>
        <w:rPr>
          <w:lang w:val="en-GB"/>
        </w:rPr>
      </w:pPr>
      <w:r w:rsidRPr="00C81D35">
        <w:rPr>
          <w:lang w:val="en-GB"/>
        </w:rPr>
        <w:t>Cross service co</w:t>
      </w:r>
      <w:r w:rsidR="004205D8" w:rsidRPr="00C81D35">
        <w:rPr>
          <w:lang w:val="en-GB"/>
        </w:rPr>
        <w:t>-</w:t>
      </w:r>
      <w:proofErr w:type="spellStart"/>
      <w:r w:rsidR="004205D8" w:rsidRPr="00C81D35">
        <w:rPr>
          <w:lang w:val="en-GB"/>
        </w:rPr>
        <w:t>o</w:t>
      </w:r>
      <w:r w:rsidRPr="00C81D35">
        <w:rPr>
          <w:lang w:val="en-GB"/>
        </w:rPr>
        <w:t>rporation</w:t>
      </w:r>
      <w:proofErr w:type="spellEnd"/>
      <w:r w:rsidRPr="00C81D35">
        <w:rPr>
          <w:lang w:val="en-GB"/>
        </w:rPr>
        <w:t xml:space="preserve"> on shared data</w:t>
      </w:r>
    </w:p>
    <w:p w:rsidR="00E87AF9" w:rsidRPr="00C81D35" w:rsidRDefault="00E87AF9" w:rsidP="004205D8">
      <w:pPr>
        <w:pStyle w:val="BodyText"/>
        <w:numPr>
          <w:ilvl w:val="0"/>
          <w:numId w:val="26"/>
        </w:numPr>
        <w:rPr>
          <w:lang w:val="en-GB"/>
        </w:rPr>
      </w:pPr>
      <w:r w:rsidRPr="00C81D35">
        <w:rPr>
          <w:lang w:val="en-GB"/>
        </w:rPr>
        <w:t xml:space="preserve">Data is not duplicated or distributed to </w:t>
      </w:r>
      <w:r w:rsidR="004205D8" w:rsidRPr="00C81D35">
        <w:rPr>
          <w:lang w:val="en-GB"/>
        </w:rPr>
        <w:t>server locations for services used.</w:t>
      </w:r>
    </w:p>
    <w:p w:rsidR="00E87AF9" w:rsidRPr="00C81D35" w:rsidRDefault="00E87AF9" w:rsidP="00E87AF9">
      <w:pPr>
        <w:pStyle w:val="Heading2"/>
        <w:rPr>
          <w:lang w:val="en-GB"/>
        </w:rPr>
      </w:pPr>
      <w:bookmarkStart w:id="6" w:name="_Toc332292443"/>
      <w:r w:rsidRPr="00C81D35">
        <w:rPr>
          <w:lang w:val="en-GB"/>
        </w:rPr>
        <w:t>Users may centralize and own their digital life</w:t>
      </w:r>
      <w:bookmarkEnd w:id="6"/>
    </w:p>
    <w:p w:rsidR="00E87AF9" w:rsidRPr="00C81D35" w:rsidRDefault="00E87AF9" w:rsidP="00E87AF9">
      <w:pPr>
        <w:pStyle w:val="BodyText"/>
        <w:rPr>
          <w:lang w:val="en-GB"/>
        </w:rPr>
      </w:pPr>
      <w:r w:rsidRPr="00C81D35">
        <w:rPr>
          <w:lang w:val="en-GB"/>
        </w:rPr>
        <w:t>Darwinet enables existing public internet services to be centralized around personal and private data. For example:</w:t>
      </w:r>
    </w:p>
    <w:p w:rsidR="00E87AF9" w:rsidRPr="00C81D35" w:rsidRDefault="00E87AF9" w:rsidP="005263F1">
      <w:pPr>
        <w:pStyle w:val="BodyText"/>
        <w:numPr>
          <w:ilvl w:val="0"/>
          <w:numId w:val="27"/>
        </w:numPr>
        <w:rPr>
          <w:lang w:val="en-GB"/>
        </w:rPr>
      </w:pPr>
      <w:r w:rsidRPr="00C81D35">
        <w:rPr>
          <w:lang w:val="en-GB"/>
        </w:rPr>
        <w:t xml:space="preserve">A Darwinet client may access a user’s twitter and Facebook account and mirror all shares in the </w:t>
      </w:r>
      <w:r w:rsidR="006C3A25" w:rsidRPr="00C81D35">
        <w:rPr>
          <w:lang w:val="en-GB"/>
        </w:rPr>
        <w:t>user’s</w:t>
      </w:r>
      <w:r w:rsidRPr="00C81D35">
        <w:rPr>
          <w:lang w:val="en-GB"/>
        </w:rPr>
        <w:t xml:space="preserve"> private Darwinet domain. Centraliz</w:t>
      </w:r>
      <w:r w:rsidR="004205D8" w:rsidRPr="00C81D35">
        <w:rPr>
          <w:lang w:val="en-GB"/>
        </w:rPr>
        <w:t>ation does not include private d</w:t>
      </w:r>
      <w:r w:rsidRPr="00C81D35">
        <w:rPr>
          <w:lang w:val="en-GB"/>
        </w:rPr>
        <w:t>ata being provided to yet another internet actor.</w:t>
      </w:r>
    </w:p>
    <w:p w:rsidR="00E87AF9" w:rsidRPr="00C81D35" w:rsidRDefault="00E87AF9" w:rsidP="005263F1">
      <w:pPr>
        <w:pStyle w:val="BodyText"/>
        <w:numPr>
          <w:ilvl w:val="0"/>
          <w:numId w:val="27"/>
        </w:numPr>
        <w:rPr>
          <w:lang w:val="en-GB"/>
        </w:rPr>
      </w:pPr>
      <w:r w:rsidRPr="00C81D35">
        <w:rPr>
          <w:lang w:val="en-GB"/>
        </w:rPr>
        <w:t>A user may connect the Darwinet domain to their personal payment services and use a single payment procedure when shopping online.</w:t>
      </w:r>
    </w:p>
    <w:p w:rsidR="00E87AF9" w:rsidRPr="00C81D35" w:rsidRDefault="00E87AF9" w:rsidP="00E87AF9">
      <w:pPr>
        <w:pStyle w:val="Heading2"/>
        <w:rPr>
          <w:lang w:val="en-GB"/>
        </w:rPr>
      </w:pPr>
      <w:bookmarkStart w:id="7" w:name="_Toc332292444"/>
      <w:r w:rsidRPr="00C81D35">
        <w:rPr>
          <w:lang w:val="en-GB"/>
        </w:rPr>
        <w:t>Darwinet users should be able to trade in the network</w:t>
      </w:r>
      <w:bookmarkEnd w:id="7"/>
    </w:p>
    <w:p w:rsidR="00E87AF9" w:rsidRPr="00C81D35" w:rsidRDefault="00E87AF9" w:rsidP="00E87AF9">
      <w:pPr>
        <w:pStyle w:val="BodyText"/>
        <w:rPr>
          <w:lang w:val="en-GB"/>
        </w:rPr>
      </w:pPr>
      <w:r w:rsidRPr="00C81D35">
        <w:rPr>
          <w:lang w:val="en-GB"/>
        </w:rPr>
        <w:t xml:space="preserve">A Darwinet user should be able to transfer funds to other Darwinet users at low cost and without </w:t>
      </w:r>
      <w:r w:rsidR="004205D8" w:rsidRPr="00C81D35">
        <w:rPr>
          <w:lang w:val="en-GB"/>
        </w:rPr>
        <w:t xml:space="preserve">any intermediate agents. </w:t>
      </w:r>
      <w:r w:rsidRPr="00C81D35">
        <w:rPr>
          <w:lang w:val="en-GB"/>
        </w:rPr>
        <w:t>It may be to transfer money to a friend, purchase something on the web or retrieving money from a bank account.</w:t>
      </w:r>
    </w:p>
    <w:p w:rsidR="00E87AF9" w:rsidRPr="00C81D35" w:rsidRDefault="00E87AF9" w:rsidP="00E87AF9">
      <w:pPr>
        <w:pStyle w:val="Heading2"/>
        <w:rPr>
          <w:lang w:val="en-GB"/>
        </w:rPr>
      </w:pPr>
      <w:bookmarkStart w:id="8" w:name="_Toc332292445"/>
      <w:r w:rsidRPr="00C81D35">
        <w:rPr>
          <w:lang w:val="en-GB"/>
        </w:rPr>
        <w:t>Shared Data must be able to evolve without conflicts</w:t>
      </w:r>
      <w:bookmarkEnd w:id="8"/>
    </w:p>
    <w:p w:rsidR="00E87AF9" w:rsidRPr="00C81D35" w:rsidRDefault="00E87AF9" w:rsidP="00E87AF9">
      <w:pPr>
        <w:pStyle w:val="BodyText"/>
        <w:rPr>
          <w:lang w:val="en-GB"/>
        </w:rPr>
      </w:pPr>
      <w:r w:rsidRPr="00C81D35">
        <w:rPr>
          <w:lang w:val="en-GB"/>
        </w:rPr>
        <w:t xml:space="preserve">Users must be able to work and change shared Data while it is being changed. Any conflicting changes must be handled and solved in a non-intrusive way. </w:t>
      </w:r>
      <w:r w:rsidRPr="00C81D35">
        <w:rPr>
          <w:lang w:val="en-GB"/>
        </w:rPr>
        <w:lastRenderedPageBreak/>
        <w:t>Ordinary users should be able to understand and solve conflicting changes without any problems or worries.</w:t>
      </w:r>
    </w:p>
    <w:p w:rsidR="00E87AF9" w:rsidRPr="00C81D35" w:rsidRDefault="00E87AF9" w:rsidP="00E87AF9">
      <w:pPr>
        <w:pStyle w:val="Heading2"/>
        <w:rPr>
          <w:lang w:val="en-GB"/>
        </w:rPr>
      </w:pPr>
      <w:bookmarkStart w:id="9" w:name="_Toc332292446"/>
      <w:r w:rsidRPr="00C81D35">
        <w:rPr>
          <w:lang w:val="en-GB"/>
        </w:rPr>
        <w:t>Application updates “just happens” without involving the user</w:t>
      </w:r>
      <w:bookmarkEnd w:id="9"/>
    </w:p>
    <w:p w:rsidR="00E87AF9" w:rsidRPr="00C81D35" w:rsidRDefault="00E87AF9" w:rsidP="00E87AF9">
      <w:pPr>
        <w:pStyle w:val="BodyText"/>
        <w:rPr>
          <w:lang w:val="en-GB"/>
        </w:rPr>
      </w:pPr>
      <w:r w:rsidRPr="00C81D35">
        <w:rPr>
          <w:lang w:val="en-GB"/>
        </w:rPr>
        <w:t xml:space="preserve">The user should not have to wait for or accept an update of an application. Instead an Application update should behave as an evolution. It is </w:t>
      </w:r>
      <w:r w:rsidR="004205D8" w:rsidRPr="00C81D35">
        <w:rPr>
          <w:lang w:val="en-GB"/>
        </w:rPr>
        <w:t>then up to the user to choose whether</w:t>
      </w:r>
      <w:r w:rsidRPr="00C81D35">
        <w:rPr>
          <w:lang w:val="en-GB"/>
        </w:rPr>
        <w:t xml:space="preserve"> to use the evolved application or the one before.</w:t>
      </w:r>
    </w:p>
    <w:p w:rsidR="00E87AF9" w:rsidRPr="00C81D35" w:rsidRDefault="00E87AF9" w:rsidP="00E87AF9">
      <w:pPr>
        <w:pStyle w:val="Heading2"/>
        <w:rPr>
          <w:lang w:val="en-GB"/>
        </w:rPr>
      </w:pPr>
      <w:bookmarkStart w:id="10" w:name="_Toc332292447"/>
      <w:r w:rsidRPr="00C81D35">
        <w:rPr>
          <w:lang w:val="en-GB"/>
        </w:rPr>
        <w:t>Files grouping to a location should be possible without moving or copying files</w:t>
      </w:r>
    </w:p>
    <w:p w:rsidR="00E87AF9" w:rsidRPr="00C81D35" w:rsidRDefault="00E87AF9" w:rsidP="00E87AF9">
      <w:pPr>
        <w:pStyle w:val="BodyText"/>
        <w:rPr>
          <w:lang w:val="en-GB"/>
        </w:rPr>
      </w:pPr>
      <w:r w:rsidRPr="00C81D35">
        <w:rPr>
          <w:lang w:val="en-GB"/>
        </w:rPr>
        <w:t>It should be possible to store a file once and then just use a reference to that file at several locations. This means that if file folders are used, the folders should not contain an actual instance of a file, just a reference to the file.</w:t>
      </w:r>
    </w:p>
    <w:p w:rsidR="00E87AF9" w:rsidRPr="00C81D35" w:rsidRDefault="00E87AF9" w:rsidP="00E87AF9">
      <w:pPr>
        <w:pStyle w:val="BodyText"/>
        <w:rPr>
          <w:lang w:val="en-GB"/>
        </w:rPr>
      </w:pPr>
      <w:r w:rsidRPr="00C81D35">
        <w:rPr>
          <w:lang w:val="en-GB"/>
        </w:rPr>
        <w:t xml:space="preserve">This enables files to be organized in different ways within </w:t>
      </w:r>
      <w:r w:rsidR="004205D8" w:rsidRPr="00C81D35">
        <w:rPr>
          <w:lang w:val="en-GB"/>
        </w:rPr>
        <w:t>one view, or across multiple views,</w:t>
      </w:r>
      <w:r w:rsidRPr="00C81D35">
        <w:rPr>
          <w:lang w:val="en-GB"/>
        </w:rPr>
        <w:t xml:space="preserve"> without having to clone that file.</w:t>
      </w:r>
    </w:p>
    <w:p w:rsidR="00985938" w:rsidRPr="00C81D35" w:rsidRDefault="00985938" w:rsidP="00E87AF9">
      <w:pPr>
        <w:pStyle w:val="BodyText"/>
        <w:rPr>
          <w:lang w:val="en-GB"/>
        </w:rPr>
      </w:pPr>
      <w:r w:rsidRPr="00C81D35">
        <w:rPr>
          <w:lang w:val="en-GB"/>
        </w:rPr>
        <w:t>A Darwinet</w:t>
      </w:r>
      <w:r w:rsidR="00565A5E" w:rsidRPr="00C81D35">
        <w:rPr>
          <w:lang w:val="en-GB"/>
        </w:rPr>
        <w:t xml:space="preserve"> user should not</w:t>
      </w:r>
      <w:r w:rsidRPr="00C81D35">
        <w:rPr>
          <w:lang w:val="en-GB"/>
        </w:rPr>
        <w:t xml:space="preserve"> have to administrate the difference of a “master” file and a set of “linked” files. Consider to </w:t>
      </w:r>
      <w:r w:rsidR="00565A5E" w:rsidRPr="00C81D35">
        <w:rPr>
          <w:lang w:val="en-GB"/>
        </w:rPr>
        <w:t>let Darwinet add information to the file name so that it is unique cross the whole Domain! If done in a user friendly way this would enable a file to always be accessed by reference and the user will always recognize the same file even in different folders and views.</w:t>
      </w:r>
    </w:p>
    <w:p w:rsidR="00E87AF9" w:rsidRPr="00C81D35" w:rsidRDefault="00565A5E" w:rsidP="00E87AF9">
      <w:pPr>
        <w:pStyle w:val="BodyText"/>
        <w:rPr>
          <w:lang w:val="en-GB"/>
        </w:rPr>
      </w:pPr>
      <w:r w:rsidRPr="00C81D35">
        <w:rPr>
          <w:lang w:val="en-GB"/>
        </w:rPr>
        <w:t>Not going for this</w:t>
      </w:r>
      <w:r w:rsidR="00E87AF9" w:rsidRPr="00C81D35">
        <w:rPr>
          <w:lang w:val="en-GB"/>
        </w:rPr>
        <w:t xml:space="preserve"> approach calls for a solution to how the user is able to know if a file at one location is a unique file or if it is the same file as one in another location.</w:t>
      </w:r>
    </w:p>
    <w:p w:rsidR="004205D8" w:rsidRPr="00C81D35" w:rsidRDefault="00565A5E" w:rsidP="004205D8">
      <w:pPr>
        <w:pStyle w:val="BodyText"/>
        <w:numPr>
          <w:ilvl w:val="0"/>
          <w:numId w:val="29"/>
        </w:numPr>
        <w:rPr>
          <w:rStyle w:val="Emphasis"/>
          <w:lang w:val="en-GB"/>
        </w:rPr>
      </w:pPr>
      <w:r w:rsidRPr="00C81D35">
        <w:rPr>
          <w:lang w:val="en-GB"/>
        </w:rPr>
        <w:t>One</w:t>
      </w:r>
      <w:r w:rsidR="00E87AF9" w:rsidRPr="00C81D35">
        <w:rPr>
          <w:lang w:val="en-GB"/>
        </w:rPr>
        <w:t xml:space="preserve"> way is to give the file a storage location in the form of a path recognizable by the user. The user may then query the file storage location and thus identify the file instance.</w:t>
      </w:r>
      <w:r w:rsidRPr="00C81D35">
        <w:rPr>
          <w:lang w:val="en-GB"/>
        </w:rPr>
        <w:br/>
      </w:r>
      <w:r w:rsidRPr="00C81D35">
        <w:rPr>
          <w:lang w:val="en-GB"/>
        </w:rPr>
        <w:br/>
      </w:r>
      <w:r w:rsidRPr="00C81D35">
        <w:rPr>
          <w:rStyle w:val="Emphasis"/>
          <w:lang w:val="en-GB"/>
        </w:rPr>
        <w:t>The downside of this approach is that the user must expect all viewed files to be references to a master file and must query for the master file to detect “sameness”.</w:t>
      </w:r>
    </w:p>
    <w:p w:rsidR="004205D8" w:rsidRPr="00C81D35" w:rsidRDefault="00565A5E" w:rsidP="004205D8">
      <w:pPr>
        <w:pStyle w:val="BodyText"/>
        <w:numPr>
          <w:ilvl w:val="0"/>
          <w:numId w:val="29"/>
        </w:numPr>
        <w:rPr>
          <w:lang w:val="en-GB"/>
        </w:rPr>
      </w:pPr>
      <w:r w:rsidRPr="00C81D35">
        <w:rPr>
          <w:lang w:val="en-GB"/>
        </w:rPr>
        <w:t>Another</w:t>
      </w:r>
      <w:r w:rsidR="004205D8" w:rsidRPr="00C81D35">
        <w:rPr>
          <w:lang w:val="en-GB"/>
        </w:rPr>
        <w:t xml:space="preserve"> way is to display reference information for files. Have one file as the "master" file and all references to it are indicated as such in some way. Consider to mimic how the Linux "</w:t>
      </w:r>
      <w:proofErr w:type="spellStart"/>
      <w:r w:rsidR="004205D8" w:rsidRPr="00C81D35">
        <w:rPr>
          <w:lang w:val="en-GB"/>
        </w:rPr>
        <w:t>ls</w:t>
      </w:r>
      <w:proofErr w:type="spellEnd"/>
      <w:r w:rsidR="004205D8" w:rsidRPr="00C81D35">
        <w:rPr>
          <w:lang w:val="en-GB"/>
        </w:rPr>
        <w:t>" command displays a symbolic link.</w:t>
      </w:r>
      <w:r w:rsidRPr="00C81D35">
        <w:rPr>
          <w:lang w:val="en-GB"/>
        </w:rPr>
        <w:br/>
      </w:r>
      <w:r w:rsidRPr="00C81D35">
        <w:rPr>
          <w:lang w:val="en-GB"/>
        </w:rPr>
        <w:br/>
      </w:r>
      <w:r w:rsidRPr="00C81D35">
        <w:rPr>
          <w:rStyle w:val="Emphasis"/>
          <w:lang w:val="en-GB"/>
        </w:rPr>
        <w:t>The downside of this approach is that the user may expect all file viewed files to be “master” files unless shown as a link which may not seem natural to the user.</w:t>
      </w:r>
    </w:p>
    <w:p w:rsidR="00E87AF9" w:rsidRPr="00C81D35" w:rsidRDefault="00E87AF9" w:rsidP="00E87AF9">
      <w:pPr>
        <w:pStyle w:val="Heading2"/>
        <w:rPr>
          <w:lang w:val="en-GB"/>
        </w:rPr>
      </w:pPr>
      <w:r w:rsidRPr="00C81D35">
        <w:rPr>
          <w:lang w:val="en-GB"/>
        </w:rPr>
        <w:t>The framework as open source</w:t>
      </w:r>
      <w:bookmarkEnd w:id="10"/>
    </w:p>
    <w:p w:rsidR="00E87AF9" w:rsidRPr="00C81D35" w:rsidRDefault="00E87AF9" w:rsidP="00E87AF9">
      <w:pPr>
        <w:pStyle w:val="BodyText"/>
        <w:rPr>
          <w:lang w:val="en-GB"/>
        </w:rPr>
      </w:pPr>
      <w:r w:rsidRPr="00C81D35">
        <w:rPr>
          <w:lang w:val="en-GB"/>
        </w:rPr>
        <w:t>The base framework to set-up and run a Darwinet domain should be free and developed as open source. The vision is that this will create the drive to encourage the network to become a large standard network and thus become a marketplace for application and services available on all devises connected to the internet.</w:t>
      </w:r>
    </w:p>
    <w:p w:rsidR="00E87AF9" w:rsidRPr="00C81D35" w:rsidRDefault="00E87AF9" w:rsidP="00E87AF9">
      <w:pPr>
        <w:pStyle w:val="Heading2"/>
        <w:rPr>
          <w:lang w:val="en-GB"/>
        </w:rPr>
      </w:pPr>
      <w:bookmarkStart w:id="11" w:name="_Toc332292448"/>
      <w:r w:rsidRPr="00C81D35">
        <w:rPr>
          <w:lang w:val="en-GB"/>
        </w:rPr>
        <w:lastRenderedPageBreak/>
        <w:t>Open market for Darwinet service providers</w:t>
      </w:r>
      <w:bookmarkEnd w:id="11"/>
    </w:p>
    <w:p w:rsidR="00E87AF9" w:rsidRPr="00C81D35" w:rsidRDefault="00E87AF9" w:rsidP="00E87AF9">
      <w:pPr>
        <w:pStyle w:val="BodyText"/>
        <w:rPr>
          <w:lang w:val="en-GB"/>
        </w:rPr>
      </w:pPr>
      <w:r w:rsidRPr="00C81D35">
        <w:rPr>
          <w:lang w:val="en-GB"/>
        </w:rPr>
        <w:t xml:space="preserve">Anyone should be allowed to provide a </w:t>
      </w:r>
      <w:r w:rsidR="006C3A25" w:rsidRPr="00C81D35">
        <w:rPr>
          <w:lang w:val="en-GB"/>
        </w:rPr>
        <w:t>Darwinet</w:t>
      </w:r>
      <w:r w:rsidRPr="00C81D35">
        <w:rPr>
          <w:lang w:val="en-GB"/>
        </w:rPr>
        <w:t xml:space="preserve"> service provider through which applications and services to </w:t>
      </w:r>
      <w:r w:rsidR="006C3A25" w:rsidRPr="00C81D35">
        <w:rPr>
          <w:lang w:val="en-GB"/>
        </w:rPr>
        <w:t>Darwinet</w:t>
      </w:r>
      <w:r w:rsidRPr="00C81D35">
        <w:rPr>
          <w:lang w:val="en-GB"/>
        </w:rPr>
        <w:t xml:space="preserve"> domains may be provided by third party providers. The vision is to create a marketplace that drives the </w:t>
      </w:r>
      <w:r w:rsidR="006C3A25" w:rsidRPr="00C81D35">
        <w:rPr>
          <w:lang w:val="en-GB"/>
        </w:rPr>
        <w:t>Darwinet</w:t>
      </w:r>
      <w:r w:rsidRPr="00C81D35">
        <w:rPr>
          <w:lang w:val="en-GB"/>
        </w:rPr>
        <w:t xml:space="preserve"> community to grow.</w:t>
      </w:r>
    </w:p>
    <w:p w:rsidR="00E87AF9" w:rsidRPr="00C81D35" w:rsidRDefault="00E87AF9" w:rsidP="00E87AF9">
      <w:pPr>
        <w:pStyle w:val="Heading2"/>
        <w:rPr>
          <w:lang w:val="en-GB"/>
        </w:rPr>
      </w:pPr>
      <w:bookmarkStart w:id="12" w:name="_Toc332292449"/>
      <w:r w:rsidRPr="00C81D35">
        <w:rPr>
          <w:lang w:val="en-GB"/>
        </w:rPr>
        <w:t>Small set of base Darwinet services used to build all complex services</w:t>
      </w:r>
      <w:bookmarkEnd w:id="12"/>
    </w:p>
    <w:p w:rsidR="00884443" w:rsidRPr="00C81D35" w:rsidRDefault="00E87AF9" w:rsidP="00E87AF9">
      <w:pPr>
        <w:pStyle w:val="BodyText"/>
        <w:rPr>
          <w:lang w:val="en-GB"/>
        </w:rPr>
      </w:pPr>
      <w:r w:rsidRPr="00C81D35">
        <w:rPr>
          <w:lang w:val="en-GB"/>
        </w:rPr>
        <w:t xml:space="preserve">The vision is that the base services provided </w:t>
      </w:r>
      <w:r w:rsidR="006C3A25" w:rsidRPr="00C81D35">
        <w:rPr>
          <w:lang w:val="en-GB"/>
        </w:rPr>
        <w:t>by the</w:t>
      </w:r>
      <w:r w:rsidRPr="00C81D35">
        <w:rPr>
          <w:lang w:val="en-GB"/>
        </w:rPr>
        <w:t xml:space="preserve"> open source base framework of </w:t>
      </w:r>
      <w:r w:rsidR="006C3A25" w:rsidRPr="00C81D35">
        <w:rPr>
          <w:lang w:val="en-GB"/>
        </w:rPr>
        <w:t>Darwinet</w:t>
      </w:r>
      <w:r w:rsidRPr="00C81D35">
        <w:rPr>
          <w:lang w:val="en-GB"/>
        </w:rPr>
        <w:t xml:space="preserve"> must support all services of the </w:t>
      </w:r>
      <w:r w:rsidR="006C3A25" w:rsidRPr="00C81D35">
        <w:rPr>
          <w:lang w:val="en-GB"/>
        </w:rPr>
        <w:t>Darwinet</w:t>
      </w:r>
      <w:r w:rsidRPr="00C81D35">
        <w:rPr>
          <w:lang w:val="en-GB"/>
        </w:rPr>
        <w:t xml:space="preserve"> domains. This ensures </w:t>
      </w:r>
      <w:r w:rsidR="006C3A25" w:rsidRPr="00C81D35">
        <w:rPr>
          <w:lang w:val="en-GB"/>
        </w:rPr>
        <w:t>interoperability</w:t>
      </w:r>
      <w:r w:rsidRPr="00C81D35">
        <w:rPr>
          <w:lang w:val="en-GB"/>
        </w:rPr>
        <w:t xml:space="preserve"> and robustness of the networks built. An example of this vision is to consider </w:t>
      </w:r>
      <w:r w:rsidR="006C3A25" w:rsidRPr="00C81D35">
        <w:rPr>
          <w:lang w:val="en-GB"/>
        </w:rPr>
        <w:t>making</w:t>
      </w:r>
      <w:r w:rsidRPr="00C81D35">
        <w:rPr>
          <w:lang w:val="en-GB"/>
        </w:rPr>
        <w:t xml:space="preserve"> the Darwinet base network engine a Darwinet application </w:t>
      </w:r>
      <w:r w:rsidR="00884443" w:rsidRPr="00C81D35">
        <w:rPr>
          <w:lang w:val="en-GB"/>
        </w:rPr>
        <w:t xml:space="preserve">like any other application </w:t>
      </w:r>
      <w:r w:rsidRPr="00C81D35">
        <w:rPr>
          <w:lang w:val="en-GB"/>
        </w:rPr>
        <w:t>and have it</w:t>
      </w:r>
      <w:r w:rsidR="00884443" w:rsidRPr="00C81D35">
        <w:rPr>
          <w:lang w:val="en-GB"/>
        </w:rPr>
        <w:t xml:space="preserve"> provided by a </w:t>
      </w:r>
      <w:r w:rsidR="006C3A25" w:rsidRPr="00C81D35">
        <w:rPr>
          <w:lang w:val="en-GB"/>
        </w:rPr>
        <w:t>Darwinet</w:t>
      </w:r>
      <w:r w:rsidRPr="00C81D35">
        <w:rPr>
          <w:lang w:val="en-GB"/>
        </w:rPr>
        <w:t xml:space="preserve"> service provider</w:t>
      </w:r>
      <w:r w:rsidR="00884443" w:rsidRPr="00C81D35">
        <w:rPr>
          <w:lang w:val="en-GB"/>
        </w:rPr>
        <w:t>.</w:t>
      </w:r>
    </w:p>
    <w:p w:rsidR="00884443" w:rsidRPr="00C81D35" w:rsidRDefault="00884443" w:rsidP="00E87AF9">
      <w:pPr>
        <w:pStyle w:val="BodyText"/>
        <w:rPr>
          <w:lang w:val="en-GB"/>
        </w:rPr>
      </w:pPr>
      <w:r w:rsidRPr="00C81D35">
        <w:rPr>
          <w:noProof/>
          <w:lang w:val="en-GB"/>
        </w:rPr>
        <mc:AlternateContent>
          <mc:Choice Requires="wpc">
            <w:drawing>
              <wp:inline distT="0" distB="0" distL="0" distR="0" wp14:anchorId="7CF62CE5" wp14:editId="0B254D53">
                <wp:extent cx="4297045" cy="2917825"/>
                <wp:effectExtent l="0" t="0" r="27305" b="0"/>
                <wp:docPr id="1122" name="Canvas 11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67" name="Text Box 967"/>
                        <wps:cNvSpPr txBox="1"/>
                        <wps:spPr>
                          <a:xfrm>
                            <a:off x="3256280" y="889063"/>
                            <a:ext cx="1039495" cy="4216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1132" w:rsidRDefault="00A41132">
                              <w:r>
                                <w:t>Service Provider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1"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884443" w:rsidRDefault="00884443" w:rsidP="00884443">
                              <w:r>
                                <w:t>Peer</w:t>
                              </w:r>
                            </w:p>
                          </w:txbxContent>
                        </wps:txbx>
                        <wps:bodyPr rot="0" vert="horz" wrap="square" lIns="91440" tIns="45720" rIns="91440" bIns="45720" anchor="t" anchorCtr="0" upright="1">
                          <a:noAutofit/>
                        </wps:bodyPr>
                      </wps:wsp>
                      <wps:wsp>
                        <wps:cNvPr id="1097"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884443" w:rsidRDefault="00884443" w:rsidP="00884443">
                              <w:r>
                                <w:t>Peer</w:t>
                              </w:r>
                            </w:p>
                          </w:txbxContent>
                        </wps:txbx>
                        <wps:bodyPr rot="0" vert="horz" wrap="square" lIns="91440" tIns="45720" rIns="91440" bIns="45720" anchor="t" anchorCtr="0" upright="1">
                          <a:noAutofit/>
                        </wps:bodyPr>
                      </wps:wsp>
                      <wps:wsp>
                        <wps:cNvPr id="1098" name="Text Box 167"/>
                        <wps:cNvSpPr txBox="1">
                          <a:spLocks noChangeArrowheads="1"/>
                        </wps:cNvSpPr>
                        <wps:spPr bwMode="auto">
                          <a:xfrm>
                            <a:off x="1896517" y="180000"/>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884443" w:rsidRDefault="00884443" w:rsidP="00884443">
                              <w:r>
                                <w:t>Peer</w:t>
                              </w:r>
                            </w:p>
                          </w:txbxContent>
                        </wps:txbx>
                        <wps:bodyPr rot="0" vert="horz" wrap="square" lIns="91440" tIns="45720" rIns="91440" bIns="45720" anchor="t" anchorCtr="0" upright="1">
                          <a:noAutofit/>
                        </wps:bodyPr>
                      </wps:wsp>
                      <wps:wsp>
                        <wps:cNvPr id="1099" name="Text Box 168"/>
                        <wps:cNvSpPr txBox="1">
                          <a:spLocks noChangeArrowheads="1"/>
                        </wps:cNvSpPr>
                        <wps:spPr bwMode="auto">
                          <a:xfrm>
                            <a:off x="3023235" y="2469885"/>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884443" w:rsidRDefault="00884443" w:rsidP="00884443">
                              <w:r>
                                <w:t>Peer</w:t>
                              </w:r>
                            </w:p>
                          </w:txbxContent>
                        </wps:txbx>
                        <wps:bodyPr rot="0" vert="horz" wrap="square" lIns="91440" tIns="45720" rIns="91440" bIns="45720" anchor="t" anchorCtr="0" upright="1">
                          <a:noAutofit/>
                        </wps:bodyPr>
                      </wps:wsp>
                      <wps:wsp>
                        <wps:cNvPr id="1100"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884443" w:rsidRDefault="00884443" w:rsidP="00884443">
                              <w:r>
                                <w:t>Peer</w:t>
                              </w:r>
                            </w:p>
                          </w:txbxContent>
                        </wps:txbx>
                        <wps:bodyPr rot="0" vert="horz" wrap="square" lIns="91440" tIns="45720" rIns="91440" bIns="45720" anchor="t" anchorCtr="0" upright="1">
                          <a:noAutofit/>
                        </wps:bodyPr>
                      </wps:wsp>
                      <wps:wsp>
                        <wps:cNvPr id="1104" name="AutoShape 174"/>
                        <wps:cNvCnPr>
                          <a:cxnSpLocks noChangeShapeType="1"/>
                        </wps:cNvCnPr>
                        <wps:spPr bwMode="auto">
                          <a:xfrm flipV="1">
                            <a:off x="2054698" y="1310703"/>
                            <a:ext cx="1151161" cy="268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06" name="AutoShape 175"/>
                        <wps:cNvCnPr>
                          <a:cxnSpLocks noChangeShapeType="1"/>
                        </wps:cNvCnPr>
                        <wps:spPr bwMode="auto">
                          <a:xfrm flipH="1">
                            <a:off x="1310998" y="1578971"/>
                            <a:ext cx="743699" cy="8346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124" name="Cloud 1124"/>
                        <wps:cNvSpPr/>
                        <wps:spPr>
                          <a:xfrm>
                            <a:off x="1310998" y="1058167"/>
                            <a:ext cx="1460898" cy="1199753"/>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85B65" w:rsidRDefault="00185B65" w:rsidP="00185B65">
                              <w:pPr>
                                <w:jc w:val="center"/>
                              </w:pPr>
                              <w:r>
                                <w:t>P2P Domain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85" name="Picture 985"/>
                          <pic:cNvPicPr/>
                        </pic:nvPicPr>
                        <pic:blipFill>
                          <a:blip r:embed="rId9">
                            <a:extLst>
                              <a:ext uri="{28A0092B-C50C-407E-A947-70E740481C1C}">
                                <a14:useLocalDpi xmlns:a14="http://schemas.microsoft.com/office/drawing/2010/main" val="0"/>
                              </a:ext>
                            </a:extLst>
                          </a:blip>
                          <a:stretch>
                            <a:fillRect/>
                          </a:stretch>
                        </pic:blipFill>
                        <pic:spPr>
                          <a:xfrm>
                            <a:off x="180000" y="180000"/>
                            <a:ext cx="456565" cy="456565"/>
                          </a:xfrm>
                          <a:prstGeom prst="rect">
                            <a:avLst/>
                          </a:prstGeom>
                        </pic:spPr>
                      </pic:pic>
                      <pic:pic xmlns:pic="http://schemas.openxmlformats.org/drawingml/2006/picture">
                        <pic:nvPicPr>
                          <pic:cNvPr id="986" name="Picture 986"/>
                          <pic:cNvPicPr/>
                        </pic:nvPicPr>
                        <pic:blipFill>
                          <a:blip r:embed="rId10">
                            <a:extLst>
                              <a:ext uri="{28A0092B-C50C-407E-A947-70E740481C1C}">
                                <a14:useLocalDpi xmlns:a14="http://schemas.microsoft.com/office/drawing/2010/main" val="0"/>
                              </a:ext>
                            </a:extLst>
                          </a:blip>
                          <a:stretch>
                            <a:fillRect/>
                          </a:stretch>
                        </pic:blipFill>
                        <pic:spPr>
                          <a:xfrm>
                            <a:off x="3504404" y="2142965"/>
                            <a:ext cx="456565" cy="456565"/>
                          </a:xfrm>
                          <a:prstGeom prst="rect">
                            <a:avLst/>
                          </a:prstGeom>
                        </pic:spPr>
                      </pic:pic>
                      <wps:wsp>
                        <wps:cNvPr id="1127" name="Left-Right Arrow Callout 1127"/>
                        <wps:cNvSpPr/>
                        <wps:spPr>
                          <a:xfrm rot="2110614">
                            <a:off x="1103077" y="796709"/>
                            <a:ext cx="143137" cy="663457"/>
                          </a:xfrm>
                          <a:prstGeom prst="leftRightArrowCallout">
                            <a:avLst/>
                          </a:prstGeom>
                          <a:solidFill>
                            <a:schemeClr val="bg1">
                              <a:lumMod val="75000"/>
                            </a:schemeClr>
                          </a:solidFill>
                          <a:ln>
                            <a:solidFill>
                              <a:schemeClr val="bg1">
                                <a:lumMod val="6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6" name="Left-Right Arrow Callout 1056"/>
                        <wps:cNvSpPr/>
                        <wps:spPr>
                          <a:xfrm rot="2110614">
                            <a:off x="2587984" y="2005206"/>
                            <a:ext cx="142875" cy="662940"/>
                          </a:xfrm>
                          <a:prstGeom prst="leftRightArrowCallout">
                            <a:avLst/>
                          </a:prstGeom>
                          <a:solidFill>
                            <a:schemeClr val="bg1">
                              <a:lumMod val="75000"/>
                            </a:schemeClr>
                          </a:solidFill>
                          <a:ln>
                            <a:solidFill>
                              <a:schemeClr val="bg1">
                                <a:lumMod val="65000"/>
                              </a:schemeClr>
                            </a:solidFill>
                          </a:ln>
                        </wps:spPr>
                        <wps:style>
                          <a:lnRef idx="2">
                            <a:schemeClr val="accent6"/>
                          </a:lnRef>
                          <a:fillRef idx="1">
                            <a:schemeClr val="lt1"/>
                          </a:fillRef>
                          <a:effectRef idx="0">
                            <a:schemeClr val="accent6"/>
                          </a:effectRef>
                          <a:fontRef idx="minor">
                            <a:schemeClr val="dk1"/>
                          </a:fontRef>
                        </wps:style>
                        <wps:txbx>
                          <w:txbxContent>
                            <w:p w:rsidR="00180815" w:rsidRDefault="00180815" w:rsidP="0018081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1" name="Straight Arrow Connector 1151"/>
                        <wps:cNvCnPr>
                          <a:stCxn id="1097" idx="3"/>
                        </wps:cNvCnPr>
                        <wps:spPr>
                          <a:xfrm>
                            <a:off x="829002" y="902506"/>
                            <a:ext cx="633352" cy="40819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0" name="Straight Arrow Connector 960"/>
                        <wps:cNvCnPr>
                          <a:stCxn id="1099" idx="1"/>
                        </wps:cNvCnPr>
                        <wps:spPr>
                          <a:xfrm flipH="1" flipV="1">
                            <a:off x="2429120" y="2142965"/>
                            <a:ext cx="594115" cy="4829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1" name="Straight Arrow Connector 961"/>
                        <wps:cNvCnPr>
                          <a:stCxn id="1098" idx="2"/>
                          <a:endCxn id="1124" idx="3"/>
                        </wps:cNvCnPr>
                        <wps:spPr>
                          <a:xfrm flipH="1">
                            <a:off x="2041447" y="492151"/>
                            <a:ext cx="95655" cy="634613"/>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57" name="Picture 1057"/>
                          <pic:cNvPicPr/>
                        </pic:nvPicPr>
                        <pic:blipFill>
                          <a:blip r:embed="rId9">
                            <a:extLst>
                              <a:ext uri="{28A0092B-C50C-407E-A947-70E740481C1C}">
                                <a14:useLocalDpi xmlns:a14="http://schemas.microsoft.com/office/drawing/2010/main" val="0"/>
                              </a:ext>
                            </a:extLst>
                          </a:blip>
                          <a:stretch>
                            <a:fillRect/>
                          </a:stretch>
                        </pic:blipFill>
                        <pic:spPr>
                          <a:xfrm>
                            <a:off x="319096" y="2013320"/>
                            <a:ext cx="456565" cy="456565"/>
                          </a:xfrm>
                          <a:prstGeom prst="rect">
                            <a:avLst/>
                          </a:prstGeom>
                        </pic:spPr>
                      </pic:pic>
                      <wps:wsp>
                        <wps:cNvPr id="962" name="Text Box 962"/>
                        <wps:cNvSpPr txBox="1"/>
                        <wps:spPr>
                          <a:xfrm>
                            <a:off x="508200" y="515158"/>
                            <a:ext cx="708025"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0815" w:rsidRPr="00A41132" w:rsidRDefault="00180815" w:rsidP="00A41132">
                              <w:r w:rsidRPr="00A41132">
                                <w:t>User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3" name="Text Box 963"/>
                        <wps:cNvSpPr txBox="1"/>
                        <wps:spPr>
                          <a:xfrm>
                            <a:off x="610435" y="1386206"/>
                            <a:ext cx="612775" cy="32061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0815" w:rsidRPr="00180815" w:rsidRDefault="00180815" w:rsidP="00180815">
                              <w:pPr>
                                <w:rPr>
                                  <w:color w:val="A6A6A6" w:themeColor="background1" w:themeShade="A6"/>
                                </w:rPr>
                              </w:pPr>
                              <w:r w:rsidRPr="00180815">
                                <w:rPr>
                                  <w:color w:val="A6A6A6" w:themeColor="background1" w:themeShade="A6"/>
                                </w:rPr>
                                <w:t>Firewall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4" name="Text Box 964"/>
                        <wps:cNvSpPr txBox="1"/>
                        <wps:spPr>
                          <a:xfrm>
                            <a:off x="1994535" y="2568415"/>
                            <a:ext cx="612775" cy="26739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0815" w:rsidRPr="00A41132" w:rsidRDefault="00180815">
                              <w:pPr>
                                <w:rPr>
                                  <w:color w:val="A6A6A6" w:themeColor="background1" w:themeShade="A6"/>
                                </w:rPr>
                              </w:pPr>
                              <w:r w:rsidRPr="00A41132">
                                <w:rPr>
                                  <w:color w:val="A6A6A6" w:themeColor="background1" w:themeShade="A6"/>
                                </w:rPr>
                                <w:t>Firewall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5" name="Text Box 965"/>
                        <wps:cNvSpPr txBox="1"/>
                        <wps:spPr>
                          <a:xfrm>
                            <a:off x="3435985" y="2582323"/>
                            <a:ext cx="735965" cy="267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0815" w:rsidRDefault="00180815">
                              <w:r>
                                <w:t>User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6" name="Text Box 966"/>
                        <wps:cNvSpPr txBox="1"/>
                        <wps:spPr>
                          <a:xfrm>
                            <a:off x="2232973" y="491401"/>
                            <a:ext cx="708025" cy="2554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0815" w:rsidRDefault="00180815">
                              <w:r>
                                <w:t>Link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8" name="Text Box 968"/>
                        <wps:cNvSpPr txBox="1"/>
                        <wps:spPr>
                          <a:xfrm>
                            <a:off x="199748" y="2599530"/>
                            <a:ext cx="1111250" cy="2789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1132" w:rsidRDefault="00A41132">
                              <w:r>
                                <w:t>User + Link Node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122" o:spid="_x0000_s1026" editas="canvas" style="width:338.35pt;height:229.75pt;mso-position-horizontal-relative:char;mso-position-vertical-relative:line" coordsize="42970,29178"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970;height:29178;visibility:visible;mso-wrap-style:square">
                  <v:fill o:detectmouseclick="t"/>
                  <v:path o:connecttype="none"/>
                </v:shape>
                <v:shapetype id="_x0000_t202" coordsize="21600,21600" o:spt="202" path="m,l,21600r21600,l21600,xe">
                  <v:stroke joinstyle="miter"/>
                  <v:path gradientshapeok="t" o:connecttype="rect"/>
                </v:shapetype>
                <v:shape id="Text Box 967" o:spid="_x0000_s1028" type="#_x0000_t202" style="position:absolute;left:32562;top:8890;width:10395;height:4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ae5cUA&#10;AADcAAAADwAAAGRycy9kb3ducmV2LnhtbESPW2sCMRSE34X+h3AKfdOsiltdjVJEQRCKN9DH4+bs&#10;hW5Olk2q6783QqGPw8x8w8wWranEjRpXWlbQ70UgiFOrS84VnI7r7hiE88gaK8uk4EEOFvO3zgwT&#10;be+8p9vB5yJA2CWooPC+TqR0aUEGXc/WxMHLbGPQB9nkUjd4D3BTyUEUxdJgyWGhwJqWBaU/h1+j&#10;4HsZ29Hw2o6z1W5r93k2lJfRWamP9/ZrCsJT6//Df+2NVjCJP+F1Jh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xp7lxQAAANwAAAAPAAAAAAAAAAAAAAAAAJgCAABkcnMv&#10;ZG93bnJldi54bWxQSwUGAAAAAAQABAD1AAAAigMAAAAA&#10;" fillcolor="white [3201]" strokeweight=".5pt">
                  <v:textbox>
                    <w:txbxContent>
                      <w:p w:rsidR="00A41132" w:rsidRDefault="00A41132">
                        <w:r>
                          <w:t>Service Provider</w:t>
                        </w:r>
                      </w:p>
                    </w:txbxContent>
                  </v:textbox>
                </v:shape>
                <v:shape id="Text Box 170" o:spid="_x0000_s1029"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o8gA&#10;AADdAAAADwAAAGRycy9kb3ducmV2LnhtbESPQWsCMRCF74L/IUzBi9TsWmrL1ijSWvBiQS2F3obN&#10;dLN0M1mT6K7++qZQ6G2G9943b+bL3jbiTD7UjhXkkwwEcel0zZWC98Pr7SOIEJE1No5JwYUCLBfD&#10;wRwL7Tre0XkfK5EgHApUYGJsCylDachimLiWOGlfzluMafWV1B67BLeNnGbZTFqsOV0w2NKzofJ7&#10;f7KJstl+Gnt/fKPry8d2fHd8WHc7r9Topl89gYjUx3/zX3qjU/08y+H3mzSCX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n7Gj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884443" w:rsidRDefault="00884443" w:rsidP="00884443">
                        <w:r>
                          <w:t>Peer</w:t>
                        </w:r>
                      </w:p>
                    </w:txbxContent>
                  </v:textbox>
                </v:shape>
                <v:shape id="Text Box 166" o:spid="_x0000_s1030"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EWVskA&#10;AADdAAAADwAAAGRycy9kb3ducmV2LnhtbESPW2sCMRCF3wv9D2EKvhTN1lKtW6OUXsAXBS8UfBs2&#10;083SzWRNUnfrrzdCwbcZzjnfnJnOO1uLI/lQOVbwMMhAEBdOV1wq2G0/+88gQkTWWDsmBX8UYD67&#10;vZlirl3LazpuYikShEOOCkyMTS5lKAxZDAPXECft23mLMa2+lNpjm+C2lsMsG0mLFacLBht6M1T8&#10;bH5toiyWe2OfDis6vX8t7x8P44927ZXq3XWvLyAidfFq/k8vdKqfTcZw+SaNIGdn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tEWVskAAADdAAAADwAAAAAAAAAAAAAAAACYAgAA&#10;ZHJzL2Rvd25yZXYueG1sUEsFBgAAAAAEAAQA9QAAAI4DAAAAAA==&#10;" fillcolor="#9bbb59" strokecolor="#f2f2f2" strokeweight="1pt">
                  <v:fill color2="#4e6128" angle="45" focus="100%" type="gradient"/>
                  <v:shadow on="t" type="perspective" color="#d6e3bc" opacity=".5" origin=",.5" offset="0,0" matrix=",-56756f,,.5"/>
                  <v:textbox>
                    <w:txbxContent>
                      <w:p w:rsidR="00884443" w:rsidRDefault="00884443" w:rsidP="00884443">
                        <w:r>
                          <w:t>Peer</w:t>
                        </w:r>
                      </w:p>
                    </w:txbxContent>
                  </v:textbox>
                </v:shape>
                <v:shape id="Text Box 167" o:spid="_x0000_s1031" type="#_x0000_t202" style="position:absolute;left:18965;top:1800;width:4811;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6CJMgA&#10;AADdAAAADwAAAGRycy9kb3ducmV2LnhtbESPS0sDQRCE74L/YWjBi5hZFR/ZZBLEB+QSIQ+E3Jqd&#10;zs7iTs9mZsyu/vr0QfBWTVd/XTWdD75VR4qpCWzgZlSAIq6Cbbg2sN28Xz+BShnZYhuYDPxQgvns&#10;/GyKpQ09r+i4zrUSCKcSDbicu1LrVDnymEahI5bdPkSPWcZYaxuxF7hv9W1RPGiPDcsHhx29OKq+&#10;1t9eKIvlzvn7wwf9vn4ur+4Oj2/9KhpzeTE8T0BlGvK/+e96YSV+MZa40kYk6NkJ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ToIk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884443" w:rsidRDefault="00884443" w:rsidP="00884443">
                        <w:r>
                          <w:t>Peer</w:t>
                        </w:r>
                      </w:p>
                    </w:txbxContent>
                  </v:textbox>
                </v:shape>
                <v:shape id="Text Box 168" o:spid="_x0000_s1032" type="#_x0000_t202" style="position:absolute;left:30232;top:24698;width:481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Inv8kA&#10;AADdAAAADwAAAGRycy9kb3ducmV2LnhtbESPT2sCMRDF74V+hzCFXopm29JWt0YRW8GLBf8geBs2&#10;083SzWRNUnf10xuh0NsM773fvBlNOluLI/lQOVbw2M9AEBdOV1wq2G7mvQGIEJE11o5JwYkCTMa3&#10;NyPMtWt5Rcd1LEWCcMhRgYmxyaUMhSGLoe8a4qR9O28xptWXUntsE9zW8inLXqXFitMFgw3NDBU/&#10;61+bKIvl3tiXwxedP3bLh+fD22e78krd33XTdxCRuvhv/ksvdKqfDYdw/SaNIM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AInv8kAAADdAAAADwAAAAAAAAAAAAAAAACYAgAA&#10;ZHJzL2Rvd25yZXYueG1sUEsFBgAAAAAEAAQA9QAAAI4DAAAAAA==&#10;" fillcolor="#9bbb59" strokecolor="#f2f2f2" strokeweight="1pt">
                  <v:fill color2="#4e6128" angle="45" focus="100%" type="gradient"/>
                  <v:shadow on="t" type="perspective" color="#d6e3bc" opacity=".5" origin=",.5" offset="0,0" matrix=",-56756f,,.5"/>
                  <v:textbox>
                    <w:txbxContent>
                      <w:p w:rsidR="00884443" w:rsidRDefault="00884443" w:rsidP="00884443">
                        <w:r>
                          <w:t>Peer</w:t>
                        </w:r>
                      </w:p>
                    </w:txbxContent>
                  </v:textbox>
                </v:shape>
                <v:shape id="Text Box 169" o:spid="_x0000_s1033"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MUOMgA&#10;AADdAAAADwAAAGRycy9kb3ducmV2LnhtbESPS2sDMQyE74X8B6NALyXxpqUPNnFC6QNySSBpKOQm&#10;1up66Vre2G52219fHQq9jdDo08xiNfhWnSmmJrCB2bQARVwF23Bt4PD2OnkAlTKyxTYwGfimBKvl&#10;6GKBpQ097+i8z7USCKcSDbicu1LrVDnymKahI5bdR4ges4yx1jZiL3Df6uuiuNMeG5YPDjt6clR9&#10;7r+8UNabo/O3py39PL9vrm5O9y/9LhpzOR4e56AyDfnf/He9thJ/Vkh+aSMS9P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0xQ4yAAAAN0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884443" w:rsidRDefault="00884443" w:rsidP="00884443">
                        <w:r>
                          <w:t>Peer</w:t>
                        </w:r>
                      </w:p>
                    </w:txbxContent>
                  </v:textbox>
                </v:shape>
                <v:shapetype id="_x0000_t32" coordsize="21600,21600" o:spt="32" o:oned="t" path="m,l21600,21600e" filled="f">
                  <v:path arrowok="t" fillok="f" o:connecttype="none"/>
                  <o:lock v:ext="edit" shapetype="t"/>
                </v:shapetype>
                <v:shape id="AutoShape 174" o:spid="_x0000_s1034" type="#_x0000_t32" style="position:absolute;left:20546;top:13107;width:11512;height:26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CMVcIAAADdAAAADwAAAGRycy9kb3ducmV2LnhtbERP32vCMBB+F/Y/hBv4pmmHyuiMZRME&#10;8UXmBtvj0ZxtsLmUJmvqf2+EgW/38f28dTnaVgzUe+NYQT7PQBBXThuuFXx/7WavIHxA1tg6JgVX&#10;8lBuniZrLLSL/EnDKdQihbAvUEETQldI6auGLPq564gTd3a9xZBgX0vdY0zhtpUvWbaSFg2nhgY7&#10;2jZUXU5/VoGJRzN0+238OPz8eh3JXJfOKDV9Ht/fQAQaw0P8797rND/PFnD/Jp0gN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WCMVcIAAADdAAAADwAAAAAAAAAAAAAA&#10;AAChAgAAZHJzL2Rvd25yZXYueG1sUEsFBgAAAAAEAAQA+QAAAJADAAAAAA==&#10;">
                  <v:stroke endarrow="block"/>
                </v:shape>
                <v:shape id="AutoShape 175" o:spid="_x0000_s1035" type="#_x0000_t32" style="position:absolute;left:13109;top:15789;width:7437;height:8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63ucAAAADdAAAADwAAAGRycy9kb3ducmV2LnhtbERPS4vCMBC+C/sfwizsTVMXVqQaRYUF&#10;8bL4AD0OzdgGm0lpYlP//UYQvM3H95z5sre16Kj1xrGC8SgDQVw4bbhUcDr+DqcgfEDWWDsmBQ/y&#10;sFx8DOaYaxd5T90hlCKFsM9RQRVCk0vpi4os+pFriBN3da3FkGBbSt1iTOG2lt9ZNpEWDaeGChva&#10;VFTcDnerwMQ/0zXbTVzvzhevI5nHjzNKfX32qxmIQH14i1/urU7zx9kEnt+kE+Ti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b+t7nAAAAA3QAAAA8AAAAAAAAAAAAAAAAA&#10;oQIAAGRycy9kb3ducmV2LnhtbFBLBQYAAAAABAAEAPkAAACOAwAAAAA=&#10;">
                  <v:stroke endarrow="block"/>
                </v:shape>
                <v:shape id="Cloud 1124" o:spid="_x0000_s1036" style="position:absolute;left:13109;top:10581;width:14609;height:11998;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AAsYA&#10;AADdAAAADwAAAGRycy9kb3ducmV2LnhtbERPTWvCQBC9F/wPywi9lLqJVJHoKtLSIlaQRqH1NmbH&#10;JJidTbOrpv/eLQje5vE+ZzJrTSXO1LjSsoK4F4EgzqwuOVew3bw/j0A4j6yxskwK/sjBbNp5mGCi&#10;7YW/6Jz6XIQQdgkqKLyvEyldVpBB17M1ceAOtjHoA2xyqRu8hHBTyX4UDaXBkkNDgTW9FpQd05NR&#10;wD+rj/06fhq9LfcL/f252tnj70Cpx247H4Pw1Pq7+OZe6DA/7r/A/zfhBDm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WAAsYAAADdAAAADwAAAAAAAAAAAAAAAACYAgAAZHJz&#10;L2Rvd25yZXYueG1sUEsFBgAAAAAEAAQA9QAAAIs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2pt">
                  <v:stroke joinstyle="miter"/>
                  <v:formulas/>
                  <v:path arrowok="t" o:connecttype="custom" o:connectlocs="158704,726989;73045,704855;234285,969217;196815,979798;557238,1085610;534648,1037286;974845,965107;965816,1018124;1154143,637480;1264083,835661;1413486,426412;1364519,500730;1296006,150691;1298576,185795;983333,109755;1008425,64987;748744,131084;760884,92481;473439,144193;517401,181629;139563,438493;131887,399085" o:connectangles="0,0,0,0,0,0,0,0,0,0,0,0,0,0,0,0,0,0,0,0,0,0" textboxrect="0,0,43200,43200"/>
                  <v:textbox>
                    <w:txbxContent>
                      <w:p w:rsidR="00185B65" w:rsidRDefault="00185B65" w:rsidP="00185B65">
                        <w:pPr>
                          <w:jc w:val="center"/>
                        </w:pPr>
                        <w:r>
                          <w:t>P2P Domain</w:t>
                        </w:r>
                      </w:p>
                    </w:txbxContent>
                  </v:textbox>
                </v:shape>
                <v:shape id="Picture 985" o:spid="_x0000_s1037" type="#_x0000_t75" style="position:absolute;left:1800;top:1800;width:4565;height:45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JmHnHAAAA3AAAAA8AAABkcnMvZG93bnJldi54bWxEj0FrwkAUhO8F/8PyhF5K3ViopNFVtFAo&#10;LR6MUfD2mn1Ngtm3Ibsm6b/vCoLHYWa+YRarwdSio9ZVlhVMJxEI4tzqigsF2f7jOQbhPLLG2jIp&#10;+CMHq+XoYYGJtj3vqEt9IQKEXYIKSu+bREqXl2TQTWxDHLxf2xr0QbaF1C32AW5q+RJFM2mw4rBQ&#10;YkPvJeXn9GIUXPbHjXZP2805a74OWRV/D+b0o9TjeFjPQXga/D18a39qBW/xK1zPhCMgl/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IuJmHnHAAAA3AAAAA8AAAAAAAAAAAAA&#10;AAAAnwIAAGRycy9kb3ducmV2LnhtbFBLBQYAAAAABAAEAPcAAACTAwAAAAA=&#10;">
                  <v:imagedata r:id="rId11" o:title=""/>
                </v:shape>
                <v:shape id="Picture 986" o:spid="_x0000_s1038" type="#_x0000_t75" style="position:absolute;left:35044;top:21429;width:4565;height:45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zv5hXDAAAA3AAAAA8AAABkcnMvZG93bnJldi54bWxEj0FrwkAUhO9C/8PyCr3pph4kRlcRa6HH&#10;alU8PrLPJJj3ds1uNf33bqHQ4zAz3zDzZc+tulEXGicGXkcZKJLS2UYqA/uv92EOKkQUi60TMvBD&#10;AZaLp8EcC+vusqXbLlYqQSQUaKCO0Rdah7ImxjByniR5Z9cxxiS7StsO7wnOrR5n2UQzNpIWavS0&#10;rqm87L7ZgD8d3xzn/rM8TMfMl+PmiteNMS/P/WoGKlIf/8N/7Q9rYJpP4PdMOgJ68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O/mFcMAAADcAAAADwAAAAAAAAAAAAAAAACf&#10;AgAAZHJzL2Rvd25yZXYueG1sUEsFBgAAAAAEAAQA9wAAAI8DAAAAAA==&#10;">
                  <v:imagedata r:id="rId12" o:title=""/>
                </v:shape>
                <v:shapetype id="_x0000_t81" coordsize="21600,21600" o:spt="81" adj="5400,5400,2700,8100" path="m@0,l@0@3@2@3@2@1,,10800@2@4@2@5@0@5@0,21600@8,21600@8@5@9@5@9@4,21600,10800@9@1@9@3@8@3@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8,21600"/>
                  <v:handles>
                    <v:h position="#0,topLeft" xrange="@2,10800"/>
                    <v:h position="topLeft,#1" yrange="0,@3"/>
                    <v:h position="#2,#3" xrange="0,@0" yrange="@1,10800"/>
                  </v:handles>
                </v:shapetype>
                <v:shape id="Left-Right Arrow Callout 1127" o:spid="_x0000_s1039" type="#_x0000_t81" style="position:absolute;left:11030;top:7967;width:1432;height:6634;rotation:230535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8IGcMA&#10;AADdAAAADwAAAGRycy9kb3ducmV2LnhtbERPTWvCQBC9C/0PyxS86UaxtqRZpQpFoafE0nocspNN&#10;aHY2ZLcx/vtuQfA2j/c52Xa0rRio941jBYt5AoK4dLpho+Dz9D57AeEDssbWMSm4koft5mGSYard&#10;hXMaimBEDGGfooI6hC6V0pc1WfRz1xFHrnK9xRBhb6Tu8RLDbSuXSbKWFhuODTV2tK+p/Cl+rYLz&#10;0xkP/PUd8uFgVoWR+UeFO6Wmj+PbK4hAY7iLb+6jjvMXy2f4/yae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N8IGcMAAADdAAAADwAAAAAAAAAAAAAAAACYAgAAZHJzL2Rv&#10;d25yZXYueG1sUEsFBgAAAAAEAAQA9QAAAIgDAAAAAA==&#10;" adj="5603,9635,5400,10217" fillcolor="#bfbfbf [2412]" strokecolor="#a5a5a5 [2092]" strokeweight="2pt"/>
                <v:shape id="Left-Right Arrow Callout 1056" o:spid="_x0000_s1040" type="#_x0000_t81" style="position:absolute;left:25879;top:20052;width:1429;height:6629;rotation:2305353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hBcUA&#10;AADdAAAADwAAAGRycy9kb3ducmV2LnhtbERP22rCQBB9L/gPywh9Kbqx1EtTVymCENQXox8wZqdJ&#10;aHY2zW6T+PeuIPg2h3Od5bo3lWipcaVlBZNxBII4s7rkXMH5tB0tQDiPrLGyTAqu5GC9GrwsMda2&#10;4yO1qc9FCGEXo4LC+zqW0mUFGXRjWxMH7sc2Bn2ATS51g10IN5V8j6KZNFhyaCiwpk1B2W/6bxRM&#10;P5K0Sz7b/m27v8wnh8Pf6bzZKfU67L+/QHjq/VP8cCc6zI+mM7h/E0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ZqEFxQAAAN0AAAAPAAAAAAAAAAAAAAAAAJgCAABkcnMv&#10;ZG93bnJldi54bWxQSwUGAAAAAAQABAD1AAAAigMAAAAA&#10;" adj="5603,9636,5400,10218" fillcolor="#bfbfbf [2412]" strokecolor="#a5a5a5 [2092]" strokeweight="2pt">
                  <v:textbox>
                    <w:txbxContent>
                      <w:p w:rsidR="00180815" w:rsidRDefault="00180815" w:rsidP="00180815"/>
                    </w:txbxContent>
                  </v:textbox>
                </v:shape>
                <v:shape id="Straight Arrow Connector 1151" o:spid="_x0000_s1041" type="#_x0000_t32" style="position:absolute;left:8290;top:9025;width:6333;height:40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2rbMEAAADdAAAADwAAAGRycy9kb3ducmV2LnhtbERPS4vCMBC+C/6HMMLeNO0ulVKNIkLZ&#10;vfoC9zbbjG2xmZQm1e6/N4LgbT6+5yzXg2nEjTpXW1YQzyIQxIXVNZcKjod8moJwHlljY5kU/JOD&#10;9Wo8WmKm7Z13dNv7UoQQdhkqqLxvMyldUZFBN7MtceAutjPoA+xKqTu8h3DTyM8omkuDNYeGClva&#10;VlRc971R8HX5G75Tv5Fpfrbbvk+S5JT/KvUxGTYLEJ4G/xa/3D86zI+TGJ7fhBPk6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fatswQAAAN0AAAAPAAAAAAAAAAAAAAAA&#10;AKECAABkcnMvZG93bnJldi54bWxQSwUGAAAAAAQABAD5AAAAjwMAAAAA&#10;" strokecolor="#4579b8 [3044]">
                  <v:stroke endarrow="open"/>
                </v:shape>
                <v:shape id="Straight Arrow Connector 960" o:spid="_x0000_s1042" type="#_x0000_t32" style="position:absolute;left:24291;top:21429;width:5941;height:483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LKzcEAAADcAAAADwAAAGRycy9kb3ducmV2LnhtbERPTWsCMRC9C/6HMAVvmlWptVujiCDU&#10;g0htba9DMu4u3UyWzajbf98cBI+P971Ydb5WV2pjFdjAeJSBIrbBVVwY+PrcDuegoiA7rAOTgT+K&#10;sFr2ewvMXbjxB12PUqgUwjFHA6VIk2sdbUke4yg0xIk7h9ajJNgW2rV4S+G+1pMsm2mPFaeGEhva&#10;lGR/jxdv4BLO+/XJvUy/xz+ys5XsDmSfjRk8des3UEKdPMR397sz8DpL89OZdAT0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osrNwQAAANwAAAAPAAAAAAAAAAAAAAAA&#10;AKECAABkcnMvZG93bnJldi54bWxQSwUGAAAAAAQABAD5AAAAjwMAAAAA&#10;" strokecolor="#4579b8 [3044]">
                  <v:stroke endarrow="open"/>
                </v:shape>
                <v:shape id="Straight Arrow Connector 961" o:spid="_x0000_s1043" type="#_x0000_t32" style="position:absolute;left:20414;top:4921;width:957;height:6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U/VcUAAADcAAAADwAAAGRycy9kb3ducmV2LnhtbESPQWvCQBSE70L/w/IKvdVNLA01uooI&#10;QktRafTi7ZF9Jmmzb8PuqvHfu0LB4zAz3zDTeW9acSbnG8sK0mECgri0uuFKwX63ev0A4QOyxtYy&#10;KbiSh/nsaTDFXNsL/9C5CJWIEPY5KqhD6HIpfVmTQT+0HXH0jtYZDFG6SmqHlwg3rRwlSSYNNhwX&#10;auxoWVP5V5yMgu9tKrvfLFm70+Z99FaUX+tqdVDq5blfTEAE6sMj/N/+1ArGWQr3M/EIyNk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FU/VcUAAADcAAAADwAAAAAAAAAA&#10;AAAAAAChAgAAZHJzL2Rvd25yZXYueG1sUEsFBgAAAAAEAAQA+QAAAJMDAAAAAA==&#10;" strokecolor="#4579b8 [3044]">
                  <v:stroke startarrow="open" endarrow="open"/>
                </v:shape>
                <v:shape id="Picture 1057" o:spid="_x0000_s1044" type="#_x0000_t75" style="position:absolute;left:3190;top:20133;width:4566;height:45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hYHDEAAAA3QAAAA8AAABkcnMvZG93bnJldi54bWxET02LwjAQvS/4H8IIXhZNFValGkUFYVnZ&#10;g1oFb2MztsVmUpqo3X9vFgRv83ifM503phR3ql1hWUG/F4EgTq0uOFOQ7NfdMQjnkTWWlknBHzmY&#10;z1ofU4y1ffCW7jufiRDCLkYFufdVLKVLczLoerYiDtzF1gZ9gHUmdY2PEG5KOYiioTRYcGjIsaJV&#10;Tul1dzMKbvvjUrvP3+U1qX4OSTHeNOZ0VqrTbhYTEJ4a/xa/3N86zI++RvD/TThBz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xhYHDEAAAA3QAAAA8AAAAAAAAAAAAAAAAA&#10;nwIAAGRycy9kb3ducmV2LnhtbFBLBQYAAAAABAAEAPcAAACQAwAAAAA=&#10;">
                  <v:imagedata r:id="rId11" o:title=""/>
                </v:shape>
                <v:shape id="Text Box 962" o:spid="_x0000_s1045" type="#_x0000_t202" style="position:absolute;left:5082;top:5151;width:7080;height:31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pV6MYA&#10;AADcAAAADwAAAGRycy9kb3ducmV2LnhtbESPQWsCMRSE7wX/Q3hCL6Vm9bDYrVGqYBGxSrUUj4/N&#10;62Zx87IkUdd/3wiFHoeZ+YaZzDrbiAv5UDtWMBxkIIhLp2uuFHwdls9jECEia2wck4IbBZhNew8T&#10;LLS78idd9rESCcKhQAUmxraQMpSGLIaBa4mT9+O8xZikr6T2eE1w28hRluXSYs1pwWBLC0PlaX+2&#10;Ck5m/bTL3j/m3/nq5reHszv6zVGpx3739goiUhf/w3/tlVbwko/gfiYdAT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ApV6MYAAADcAAAADwAAAAAAAAAAAAAAAACYAgAAZHJz&#10;L2Rvd25yZXYueG1sUEsFBgAAAAAEAAQA9QAAAIsDAAAAAA==&#10;" filled="f" stroked="f" strokeweight=".5pt">
                  <v:textbox>
                    <w:txbxContent>
                      <w:p w:rsidR="00180815" w:rsidRPr="00A41132" w:rsidRDefault="00180815" w:rsidP="00A41132">
                        <w:r w:rsidRPr="00A41132">
                          <w:t>User node</w:t>
                        </w:r>
                      </w:p>
                    </w:txbxContent>
                  </v:textbox>
                </v:shape>
                <v:shape id="Text Box 963" o:spid="_x0000_s1046" type="#_x0000_t202" style="position:absolute;left:6104;top:13862;width:6128;height:32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bwc8cA&#10;AADcAAAADwAAAGRycy9kb3ducmV2LnhtbESPQWsCMRSE7wX/Q3iFXqRmbWGxW6NooUWkrXQtxeNj&#10;87pZ3LwsSdT135uC0OMwM98w03lvW3EkHxrHCsajDARx5XTDtYLv7ev9BESIyBpbx6TgTAHms8HN&#10;FAvtTvxFxzLWIkE4FKjAxNgVUobKkMUwch1x8n6dtxiT9LXUHk8Jblv5kGW5tNhwWjDY0Yuhal8e&#10;rIK9WQ832dvH8idfnf3n9uB2/n2n1N1tv3gGEamP/+Fre6UVPOW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G8HPHAAAA3AAAAA8AAAAAAAAAAAAAAAAAmAIAAGRy&#10;cy9kb3ducmV2LnhtbFBLBQYAAAAABAAEAPUAAACMAwAAAAA=&#10;" filled="f" stroked="f" strokeweight=".5pt">
                  <v:textbox>
                    <w:txbxContent>
                      <w:p w:rsidR="00180815" w:rsidRPr="00180815" w:rsidRDefault="00180815" w:rsidP="00180815">
                        <w:pPr>
                          <w:rPr>
                            <w:color w:val="A6A6A6" w:themeColor="background1" w:themeShade="A6"/>
                          </w:rPr>
                        </w:pPr>
                        <w:r w:rsidRPr="00180815">
                          <w:rPr>
                            <w:color w:val="A6A6A6" w:themeColor="background1" w:themeShade="A6"/>
                          </w:rPr>
                          <w:t>Firewall</w:t>
                        </w:r>
                      </w:p>
                    </w:txbxContent>
                  </v:textbox>
                </v:shape>
                <v:shape id="Text Box 964" o:spid="_x0000_s1047" type="#_x0000_t202" style="position:absolute;left:19945;top:25684;width:6128;height:26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9oB8cA&#10;AADcAAAADwAAAGRycy9kb3ducmV2LnhtbESPQWsCMRSE7wX/Q3iFXqRmLWWxW6NooUWkrXQtxeNj&#10;87pZ3LwsSdT135uC0OMwM98w03lvW3EkHxrHCsajDARx5XTDtYLv7ev9BESIyBpbx6TgTAHms8HN&#10;FAvtTvxFxzLWIkE4FKjAxNgVUobKkMUwch1x8n6dtxiT9LXUHk8Jblv5kGW5tNhwWjDY0Yuhal8e&#10;rIK9WQ832dvH8idfnf3n9uB2/n2n1N1tv3gGEamP/+Fre6UVPOW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ivaAfHAAAA3AAAAA8AAAAAAAAAAAAAAAAAmAIAAGRy&#10;cy9kb3ducmV2LnhtbFBLBQYAAAAABAAEAPUAAACMAwAAAAA=&#10;" filled="f" stroked="f" strokeweight=".5pt">
                  <v:textbox>
                    <w:txbxContent>
                      <w:p w:rsidR="00180815" w:rsidRPr="00A41132" w:rsidRDefault="00180815">
                        <w:pPr>
                          <w:rPr>
                            <w:color w:val="A6A6A6" w:themeColor="background1" w:themeShade="A6"/>
                          </w:rPr>
                        </w:pPr>
                        <w:r w:rsidRPr="00A41132">
                          <w:rPr>
                            <w:color w:val="A6A6A6" w:themeColor="background1" w:themeShade="A6"/>
                          </w:rPr>
                          <w:t>Firewall</w:t>
                        </w:r>
                      </w:p>
                    </w:txbxContent>
                  </v:textbox>
                </v:shape>
                <v:shape id="Text Box 965" o:spid="_x0000_s1048" type="#_x0000_t202" style="position:absolute;left:34359;top:25823;width:7360;height:26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NnMcA&#10;AADcAAAADwAAAGRycy9kb3ducmV2LnhtbESPQWsCMRSE7wX/Q3iFXqRmLXSxW6NooUWkrXQtxeNj&#10;87pZ3LwsSdT135uC0OMwM98w03lvW3EkHxrHCsajDARx5XTDtYLv7ev9BESIyBpbx6TgTAHms8HN&#10;FAvtTvxFxzLWIkE4FKjAxNgVUobKkMUwch1x8n6dtxiT9LXUHk8Jblv5kGW5tNhwWjDY0Yuhal8e&#10;rIK9WQ832dvH8idfnf3n9uB2/n2n1N1tv3gGEamP/+Fre6UVPOW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jzZzHAAAA3AAAAA8AAAAAAAAAAAAAAAAAmAIAAGRy&#10;cy9kb3ducmV2LnhtbFBLBQYAAAAABAAEAPUAAACMAwAAAAA=&#10;" filled="f" stroked="f" strokeweight=".5pt">
                  <v:textbox>
                    <w:txbxContent>
                      <w:p w:rsidR="00180815" w:rsidRDefault="00180815">
                        <w:r>
                          <w:t>User Node</w:t>
                        </w:r>
                      </w:p>
                    </w:txbxContent>
                  </v:textbox>
                </v:shape>
                <v:shape id="Text Box 966" o:spid="_x0000_s1049" type="#_x0000_t202" style="position:absolute;left:22329;top:4914;width:7080;height:25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FT68YA&#10;AADcAAAADwAAAGRycy9kb3ducmV2LnhtbESPQWsCMRSE7wX/Q3iFXqRm7WHRrVGq0CJilWopHh+b&#10;183i5mVJoq7/vhGEHoeZ+YaZzDrbiDP5UDtWMBxkIIhLp2uuFHzv359HIEJE1tg4JgVXCjCb9h4m&#10;WGh34S8672IlEoRDgQpMjG0hZSgNWQwD1xIn79d5izFJX0nt8ZLgtpEvWZZLizWnBYMtLQyVx93J&#10;KjiaVX+bfXzOf/Ll1W/2J3fw64NST4/d2yuISF38D9/bS61gnOdwO5OO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zFT68YAAADcAAAADwAAAAAAAAAAAAAAAACYAgAAZHJz&#10;L2Rvd25yZXYueG1sUEsFBgAAAAAEAAQA9QAAAIsDAAAAAA==&#10;" filled="f" stroked="f" strokeweight=".5pt">
                  <v:textbox>
                    <w:txbxContent>
                      <w:p w:rsidR="00180815" w:rsidRDefault="00180815">
                        <w:r>
                          <w:t>Link node</w:t>
                        </w:r>
                      </w:p>
                    </w:txbxContent>
                  </v:textbox>
                </v:shape>
                <v:shape id="Text Box 968" o:spid="_x0000_s1050" type="#_x0000_t202" style="position:absolute;left:1997;top:25995;width:11112;height:278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JiAsMA&#10;AADcAAAADwAAAGRycy9kb3ducmV2LnhtbERPTWsCMRC9F/ofwhS8lJq1h6VdjaKCRcQq1SIeh824&#10;WdxMliTq+u/NodDj432PJp1txJV8qB0rGPQzEMSl0zVXCn73i7cPECEia2wck4I7BZiMn59GWGh3&#10;4x+67mIlUgiHAhWYGNtCylAashj6riVO3Ml5izFBX0nt8ZbCbSPfsyyXFmtODQZbmhsqz7uLVXA2&#10;q9dt9vU9O+TLu9/sL+7o10elei/ddAgiUhf/xX/upVbwmae16Uw6An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JiAsMAAADcAAAADwAAAAAAAAAAAAAAAACYAgAAZHJzL2Rv&#10;d25yZXYueG1sUEsFBgAAAAAEAAQA9QAAAIgDAAAAAA==&#10;" filled="f" stroked="f" strokeweight=".5pt">
                  <v:textbox>
                    <w:txbxContent>
                      <w:p w:rsidR="00A41132" w:rsidRDefault="00A41132">
                        <w:r>
                          <w:t>User + Link Node</w:t>
                        </w:r>
                      </w:p>
                    </w:txbxContent>
                  </v:textbox>
                </v:shape>
                <w10:anchorlock/>
              </v:group>
            </w:pict>
          </mc:Fallback>
        </mc:AlternateContent>
      </w:r>
    </w:p>
    <w:p w:rsidR="00E87AF9" w:rsidRPr="00C81D35" w:rsidRDefault="00E87AF9" w:rsidP="00E87AF9">
      <w:pPr>
        <w:pStyle w:val="BodyText"/>
        <w:rPr>
          <w:lang w:val="en-GB"/>
        </w:rPr>
      </w:pPr>
      <w:r w:rsidRPr="00C81D35">
        <w:rPr>
          <w:lang w:val="en-GB"/>
        </w:rPr>
        <w:t>This small set may be the following:</w:t>
      </w:r>
    </w:p>
    <w:p w:rsidR="00E87AF9" w:rsidRPr="00C81D35" w:rsidRDefault="00E87AF9" w:rsidP="005263F1">
      <w:pPr>
        <w:pStyle w:val="BodyText"/>
        <w:numPr>
          <w:ilvl w:val="0"/>
          <w:numId w:val="25"/>
        </w:numPr>
        <w:rPr>
          <w:lang w:val="en-GB"/>
        </w:rPr>
      </w:pPr>
      <w:r w:rsidRPr="00C81D35">
        <w:rPr>
          <w:lang w:val="en-GB"/>
        </w:rPr>
        <w:t xml:space="preserve">All </w:t>
      </w:r>
      <w:r w:rsidR="006C3A25" w:rsidRPr="00C81D35">
        <w:rPr>
          <w:lang w:val="en-GB"/>
        </w:rPr>
        <w:t>Darwinet</w:t>
      </w:r>
      <w:r w:rsidR="00185B65" w:rsidRPr="00C81D35">
        <w:rPr>
          <w:lang w:val="en-GB"/>
        </w:rPr>
        <w:t xml:space="preserve"> nodes are peer to </w:t>
      </w:r>
      <w:r w:rsidRPr="00C81D35">
        <w:rPr>
          <w:lang w:val="en-GB"/>
        </w:rPr>
        <w:t>peer nodes with a common set of interfaces and services.</w:t>
      </w:r>
    </w:p>
    <w:p w:rsidR="00884443" w:rsidRPr="00C81D35" w:rsidRDefault="00E87AF9" w:rsidP="005263F1">
      <w:pPr>
        <w:pStyle w:val="BodyText"/>
        <w:numPr>
          <w:ilvl w:val="0"/>
          <w:numId w:val="25"/>
        </w:numPr>
        <w:rPr>
          <w:lang w:val="en-GB"/>
        </w:rPr>
      </w:pPr>
      <w:r w:rsidRPr="00C81D35">
        <w:rPr>
          <w:lang w:val="en-GB"/>
        </w:rPr>
        <w:t xml:space="preserve">The common set of interfaces and services of a </w:t>
      </w:r>
      <w:r w:rsidR="006C3A25" w:rsidRPr="00C81D35">
        <w:rPr>
          <w:lang w:val="en-GB"/>
        </w:rPr>
        <w:t>Darwinet</w:t>
      </w:r>
      <w:r w:rsidRPr="00C81D35">
        <w:rPr>
          <w:lang w:val="en-GB"/>
        </w:rPr>
        <w:t xml:space="preserve"> node must support the node to act as both a link-node, a user no</w:t>
      </w:r>
      <w:r w:rsidR="00185B65" w:rsidRPr="00C81D35">
        <w:rPr>
          <w:lang w:val="en-GB"/>
        </w:rPr>
        <w:t>de and a service provider node.</w:t>
      </w:r>
    </w:p>
    <w:p w:rsidR="00884443" w:rsidRPr="00C81D35" w:rsidRDefault="00E87AF9" w:rsidP="00884443">
      <w:pPr>
        <w:pStyle w:val="BodyText"/>
        <w:numPr>
          <w:ilvl w:val="1"/>
          <w:numId w:val="25"/>
        </w:numPr>
        <w:rPr>
          <w:lang w:val="en-GB"/>
        </w:rPr>
      </w:pPr>
      <w:r w:rsidRPr="00C81D35">
        <w:rPr>
          <w:lang w:val="en-GB"/>
        </w:rPr>
        <w:t xml:space="preserve">A user node is a node where a user may access </w:t>
      </w:r>
      <w:r w:rsidR="006C3A25" w:rsidRPr="00C81D35">
        <w:rPr>
          <w:lang w:val="en-GB"/>
        </w:rPr>
        <w:t>domain</w:t>
      </w:r>
      <w:r w:rsidRPr="00C81D35">
        <w:rPr>
          <w:lang w:val="en-GB"/>
        </w:rPr>
        <w:t xml:space="preserve"> data using available applications. </w:t>
      </w:r>
    </w:p>
    <w:p w:rsidR="00884443" w:rsidRPr="00C81D35" w:rsidRDefault="00E87AF9" w:rsidP="00884443">
      <w:pPr>
        <w:pStyle w:val="BodyText"/>
        <w:numPr>
          <w:ilvl w:val="1"/>
          <w:numId w:val="25"/>
        </w:numPr>
        <w:rPr>
          <w:lang w:val="en-GB"/>
        </w:rPr>
      </w:pPr>
      <w:r w:rsidRPr="00C81D35">
        <w:rPr>
          <w:lang w:val="en-GB"/>
        </w:rPr>
        <w:t>A link node is a node providing two other nodes with a communication link where they are unable to</w:t>
      </w:r>
      <w:r w:rsidR="00C81D35" w:rsidRPr="00C81D35">
        <w:rPr>
          <w:lang w:val="en-GB"/>
        </w:rPr>
        <w:t xml:space="preserve"> link directly to each other (e.g.</w:t>
      </w:r>
      <w:r w:rsidR="00185B65" w:rsidRPr="00C81D35">
        <w:rPr>
          <w:lang w:val="en-GB"/>
        </w:rPr>
        <w:t xml:space="preserve"> nodes behind firewalls).</w:t>
      </w:r>
    </w:p>
    <w:p w:rsidR="00185B65" w:rsidRPr="00C81D35" w:rsidRDefault="00E87AF9" w:rsidP="00185B65">
      <w:pPr>
        <w:pStyle w:val="BodyText"/>
        <w:numPr>
          <w:ilvl w:val="1"/>
          <w:numId w:val="25"/>
        </w:numPr>
        <w:rPr>
          <w:lang w:val="en-GB"/>
        </w:rPr>
      </w:pPr>
      <w:r w:rsidRPr="00C81D35">
        <w:rPr>
          <w:lang w:val="en-GB"/>
        </w:rPr>
        <w:t xml:space="preserve">A service provider node is </w:t>
      </w:r>
      <w:r w:rsidR="006C3A25" w:rsidRPr="00C81D35">
        <w:rPr>
          <w:lang w:val="en-GB"/>
        </w:rPr>
        <w:t>a node that has</w:t>
      </w:r>
      <w:r w:rsidRPr="00C81D35">
        <w:rPr>
          <w:lang w:val="en-GB"/>
        </w:rPr>
        <w:t xml:space="preserve"> access to a </w:t>
      </w:r>
      <w:r w:rsidR="006C3A25" w:rsidRPr="00C81D35">
        <w:rPr>
          <w:lang w:val="en-GB"/>
        </w:rPr>
        <w:t>Darwinet</w:t>
      </w:r>
      <w:r w:rsidRPr="00C81D35">
        <w:rPr>
          <w:lang w:val="en-GB"/>
        </w:rPr>
        <w:t xml:space="preserve"> service provider and may provide applications to the domain.</w:t>
      </w:r>
    </w:p>
    <w:p w:rsidR="00185B65" w:rsidRPr="00C81D35" w:rsidRDefault="00185B65" w:rsidP="00185B65">
      <w:pPr>
        <w:pStyle w:val="BodyText"/>
        <w:ind w:left="3600"/>
        <w:rPr>
          <w:lang w:val="en-GB"/>
        </w:rPr>
      </w:pPr>
      <w:r w:rsidRPr="00C81D35">
        <w:rPr>
          <w:lang w:val="en-GB"/>
        </w:rPr>
        <w:t>Finding this set of interfaces and services ensures that the network is true peer to peer and enables building of robust network domains without the need of networking knowledge or configuration issues.</w:t>
      </w:r>
    </w:p>
    <w:p w:rsidR="00E87AF9" w:rsidRPr="00C81D35" w:rsidRDefault="00E87AF9" w:rsidP="005263F1">
      <w:pPr>
        <w:pStyle w:val="BodyText"/>
        <w:numPr>
          <w:ilvl w:val="0"/>
          <w:numId w:val="25"/>
        </w:numPr>
        <w:rPr>
          <w:lang w:val="en-GB"/>
        </w:rPr>
      </w:pPr>
      <w:r w:rsidRPr="00C81D35">
        <w:rPr>
          <w:lang w:val="en-GB"/>
        </w:rPr>
        <w:lastRenderedPageBreak/>
        <w:t>Darwinet node</w:t>
      </w:r>
      <w:r w:rsidR="00C81D35" w:rsidRPr="00C81D35">
        <w:rPr>
          <w:lang w:val="en-GB"/>
        </w:rPr>
        <w:t>s</w:t>
      </w:r>
      <w:r w:rsidRPr="00C81D35">
        <w:rPr>
          <w:lang w:val="en-GB"/>
        </w:rPr>
        <w:t xml:space="preserve"> must provide data security </w:t>
      </w:r>
      <w:r w:rsidR="00C7428E">
        <w:rPr>
          <w:lang w:val="en-GB"/>
        </w:rPr>
        <w:t>for</w:t>
      </w:r>
      <w:r w:rsidRPr="00C81D35">
        <w:rPr>
          <w:lang w:val="en-GB"/>
        </w:rPr>
        <w:t xml:space="preserve"> all data and communication within a domain. This enables users to trust the domain with sensitive data </w:t>
      </w:r>
      <w:r w:rsidR="00C7428E">
        <w:rPr>
          <w:lang w:val="en-GB"/>
        </w:rPr>
        <w:t xml:space="preserve">(e.g. </w:t>
      </w:r>
      <w:r w:rsidRPr="00C81D35">
        <w:rPr>
          <w:lang w:val="en-GB"/>
        </w:rPr>
        <w:t>business data</w:t>
      </w:r>
      <w:r w:rsidR="00C7428E">
        <w:rPr>
          <w:lang w:val="en-GB"/>
        </w:rPr>
        <w:t xml:space="preserve"> and personal data)</w:t>
      </w:r>
      <w:r w:rsidRPr="00C81D35">
        <w:rPr>
          <w:lang w:val="en-GB"/>
        </w:rPr>
        <w:t>.</w:t>
      </w:r>
    </w:p>
    <w:p w:rsidR="00E87AF9" w:rsidRPr="00C81D35" w:rsidRDefault="00E87AF9" w:rsidP="005263F1">
      <w:pPr>
        <w:pStyle w:val="BodyText"/>
        <w:numPr>
          <w:ilvl w:val="0"/>
          <w:numId w:val="25"/>
        </w:numPr>
        <w:rPr>
          <w:lang w:val="en-GB"/>
        </w:rPr>
      </w:pPr>
      <w:r w:rsidRPr="00C81D35">
        <w:rPr>
          <w:lang w:val="en-GB"/>
        </w:rPr>
        <w:t xml:space="preserve">Darwinet must provide “version control” and </w:t>
      </w:r>
      <w:r w:rsidR="00C81D35" w:rsidRPr="00C81D35">
        <w:rPr>
          <w:lang w:val="en-GB"/>
        </w:rPr>
        <w:t>change history for</w:t>
      </w:r>
      <w:r w:rsidRPr="00C81D35">
        <w:rPr>
          <w:lang w:val="en-GB"/>
        </w:rPr>
        <w:t xml:space="preserve"> all data of the domain. This</w:t>
      </w:r>
      <w:r w:rsidR="00C81D35" w:rsidRPr="00C81D35">
        <w:rPr>
          <w:lang w:val="en-GB"/>
        </w:rPr>
        <w:t xml:space="preserve"> ensures that any evolutionary i</w:t>
      </w:r>
      <w:r w:rsidRPr="00C81D35">
        <w:rPr>
          <w:lang w:val="en-GB"/>
        </w:rPr>
        <w:t xml:space="preserve">ssues of data and application development </w:t>
      </w:r>
      <w:r w:rsidR="006C3A25" w:rsidRPr="00C81D35">
        <w:rPr>
          <w:lang w:val="en-GB"/>
        </w:rPr>
        <w:t>have</w:t>
      </w:r>
      <w:r w:rsidRPr="00C81D35">
        <w:rPr>
          <w:lang w:val="en-GB"/>
        </w:rPr>
        <w:t xml:space="preserve"> a solution within the framework </w:t>
      </w:r>
      <w:r w:rsidR="00C7428E" w:rsidRPr="00C81D35">
        <w:rPr>
          <w:lang w:val="en-GB"/>
        </w:rPr>
        <w:t>behaviour</w:t>
      </w:r>
      <w:r w:rsidRPr="00C81D35">
        <w:rPr>
          <w:lang w:val="en-GB"/>
        </w:rPr>
        <w:t>.</w:t>
      </w:r>
    </w:p>
    <w:p w:rsidR="00E87AF9" w:rsidRPr="00C81D35" w:rsidRDefault="00E87AF9" w:rsidP="005263F1">
      <w:pPr>
        <w:pStyle w:val="BodyText"/>
        <w:numPr>
          <w:ilvl w:val="1"/>
          <w:numId w:val="25"/>
        </w:numPr>
        <w:rPr>
          <w:lang w:val="en-GB"/>
        </w:rPr>
      </w:pPr>
      <w:r w:rsidRPr="00C81D35">
        <w:rPr>
          <w:lang w:val="en-GB"/>
        </w:rPr>
        <w:t>Enable a “view” of the domain at any specified past time with correct state of data model, data instances, data contents and available applications at that time.</w:t>
      </w:r>
    </w:p>
    <w:p w:rsidR="00C7428E" w:rsidRDefault="00C7428E" w:rsidP="005263F1">
      <w:pPr>
        <w:pStyle w:val="BodyText"/>
        <w:numPr>
          <w:ilvl w:val="1"/>
          <w:numId w:val="25"/>
        </w:numPr>
        <w:rPr>
          <w:lang w:val="en-GB"/>
        </w:rPr>
      </w:pPr>
      <w:r>
        <w:rPr>
          <w:lang w:val="en-GB"/>
        </w:rPr>
        <w:t>Mechanism to correctly synchronise work done on-line and offline at different times.</w:t>
      </w:r>
    </w:p>
    <w:p w:rsidR="00E87AF9" w:rsidRPr="00C81D35" w:rsidRDefault="00E87AF9" w:rsidP="005263F1">
      <w:pPr>
        <w:pStyle w:val="BodyText"/>
        <w:numPr>
          <w:ilvl w:val="1"/>
          <w:numId w:val="25"/>
        </w:numPr>
        <w:rPr>
          <w:lang w:val="en-GB"/>
        </w:rPr>
      </w:pPr>
      <w:r w:rsidRPr="00C81D35">
        <w:rPr>
          <w:lang w:val="en-GB"/>
        </w:rPr>
        <w:t>File view that “forks” documents into several documents in cases where manual merge of changes has to be performed. The view being instantly understandable by the users combined with easy-to-understand indications and directives on what to do to come back to the merged document. (</w:t>
      </w:r>
      <w:r w:rsidR="006C3A25" w:rsidRPr="00C81D35">
        <w:rPr>
          <w:lang w:val="en-GB"/>
        </w:rPr>
        <w:t>Consider</w:t>
      </w:r>
      <w:r w:rsidRPr="00C81D35">
        <w:rPr>
          <w:lang w:val="en-GB"/>
        </w:rPr>
        <w:t xml:space="preserve"> transforming the document to a folder containing the different version of documents needed to be merged. The folder collapses to a </w:t>
      </w:r>
      <w:r w:rsidR="006C3A25" w:rsidRPr="00C81D35">
        <w:rPr>
          <w:lang w:val="en-GB"/>
        </w:rPr>
        <w:t>document</w:t>
      </w:r>
      <w:r w:rsidRPr="00C81D35">
        <w:rPr>
          <w:lang w:val="en-GB"/>
        </w:rPr>
        <w:t xml:space="preserve"> again when merging has been performed).</w:t>
      </w:r>
    </w:p>
    <w:p w:rsidR="001F295C" w:rsidRPr="00C81D35" w:rsidRDefault="001F295C" w:rsidP="001F295C">
      <w:pPr>
        <w:pStyle w:val="Heading1"/>
        <w:rPr>
          <w:lang w:val="en-GB"/>
        </w:rPr>
      </w:pPr>
      <w:bookmarkStart w:id="13" w:name="_Ref347498770"/>
      <w:bookmarkStart w:id="14" w:name="_Toc332292450"/>
      <w:r w:rsidRPr="00C81D35">
        <w:rPr>
          <w:lang w:val="en-GB"/>
        </w:rPr>
        <w:t>Darwinet application examples</w:t>
      </w:r>
      <w:bookmarkEnd w:id="13"/>
    </w:p>
    <w:p w:rsidR="001F295C" w:rsidRPr="00C81D35" w:rsidRDefault="001F295C" w:rsidP="001F295C">
      <w:pPr>
        <w:pStyle w:val="Heading2"/>
        <w:rPr>
          <w:lang w:val="en-GB"/>
        </w:rPr>
      </w:pPr>
      <w:r w:rsidRPr="00C81D35">
        <w:rPr>
          <w:lang w:val="en-GB"/>
        </w:rPr>
        <w:t>General model for Darwinet Application P2P interaction</w:t>
      </w:r>
    </w:p>
    <w:p w:rsidR="001F295C" w:rsidRPr="00C81D35" w:rsidRDefault="001F295C" w:rsidP="001F295C">
      <w:pPr>
        <w:pStyle w:val="BodyText"/>
        <w:rPr>
          <w:lang w:val="en-GB"/>
        </w:rPr>
      </w:pPr>
      <w:r w:rsidRPr="00C81D35">
        <w:rPr>
          <w:lang w:val="en-GB"/>
        </w:rPr>
        <w:t>A Darwinet Application interacts with a virtual shared data model in the Darwinet P2P Domain.</w:t>
      </w:r>
    </w:p>
    <w:p w:rsidR="001F295C" w:rsidRPr="00C81D35" w:rsidRDefault="001F295C" w:rsidP="001F295C">
      <w:pPr>
        <w:pStyle w:val="BodyText"/>
        <w:rPr>
          <w:lang w:val="en-GB"/>
        </w:rPr>
      </w:pPr>
      <w:r w:rsidRPr="00C81D35">
        <w:rPr>
          <w:noProof/>
          <w:lang w:val="en-GB"/>
        </w:rPr>
        <mc:AlternateContent>
          <mc:Choice Requires="wpc">
            <w:drawing>
              <wp:inline distT="0" distB="0" distL="0" distR="0" wp14:anchorId="31140D7E" wp14:editId="69567848">
                <wp:extent cx="4276725" cy="2298065"/>
                <wp:effectExtent l="0" t="0" r="0" b="0"/>
                <wp:docPr id="366" name="Canvas 36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9" name="Cloud 359"/>
                        <wps:cNvSpPr/>
                        <wps:spPr>
                          <a:xfrm>
                            <a:off x="1308735" y="469265"/>
                            <a:ext cx="1600200" cy="13716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1F295C">
                              <w:pPr>
                                <w:rPr>
                                  <w:color w:val="000000" w:themeColor="text1"/>
                                </w:rPr>
                              </w:pPr>
                            </w:p>
                            <w:p w:rsidR="00303D05" w:rsidRDefault="00303D05" w:rsidP="001F295C">
                              <w:pPr>
                                <w:rPr>
                                  <w:color w:val="000000" w:themeColor="text1"/>
                                </w:rPr>
                              </w:pPr>
                            </w:p>
                            <w:p w:rsidR="00303D05" w:rsidRDefault="00303D05" w:rsidP="001F295C">
                              <w:pPr>
                                <w:rPr>
                                  <w:color w:val="000000" w:themeColor="text1"/>
                                </w:rPr>
                              </w:pPr>
                            </w:p>
                            <w:p w:rsidR="00303D05" w:rsidRDefault="00303D05" w:rsidP="001F295C">
                              <w:pPr>
                                <w:rPr>
                                  <w:color w:val="000000" w:themeColor="text1"/>
                                </w:rPr>
                              </w:pPr>
                            </w:p>
                            <w:p w:rsidR="00303D05" w:rsidRPr="00712F11" w:rsidRDefault="00303D05" w:rsidP="001F295C">
                              <w:pP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6" name="Text Box 356"/>
                        <wps:cNvSpPr txBox="1"/>
                        <wps:spPr>
                          <a:xfrm>
                            <a:off x="165735" y="1263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1" name="Text Box 361"/>
                        <wps:cNvSpPr txBox="1"/>
                        <wps:spPr>
                          <a:xfrm>
                            <a:off x="3217545" y="17265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8" name="Text Box 358"/>
                        <wps:cNvSpPr txBox="1"/>
                        <wps:spPr>
                          <a:xfrm>
                            <a:off x="1765935" y="926465"/>
                            <a:ext cx="518795" cy="342900"/>
                          </a:xfrm>
                          <a:prstGeom prst="rect">
                            <a:avLst/>
                          </a:prstGeom>
                          <a:ln>
                            <a:solidFill>
                              <a:schemeClr val="bg1">
                                <a:lumMod val="50000"/>
                              </a:schemeClr>
                            </a:solidFill>
                            <a:prstDash val="sysDash"/>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72" name="Straight Arrow Connector 372"/>
                        <wps:cNvCnPr>
                          <a:stCxn id="356" idx="3"/>
                          <a:endCxn id="358" idx="0"/>
                        </wps:cNvCnPr>
                        <wps:spPr>
                          <a:xfrm>
                            <a:off x="974090" y="297815"/>
                            <a:ext cx="1051243" cy="628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7" name="Straight Arrow Connector 377"/>
                        <wps:cNvCnPr>
                          <a:stCxn id="358" idx="2"/>
                          <a:endCxn id="361" idx="1"/>
                        </wps:cNvCnPr>
                        <wps:spPr>
                          <a:xfrm>
                            <a:off x="2025333" y="1269365"/>
                            <a:ext cx="1192212" cy="6286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66" o:spid="_x0000_s1051" editas="canvas" style="width:336.75pt;height:180.95pt;mso-position-horizontal-relative:char;mso-position-vertical-relative:line" coordsize="42767,22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">
                <v:shape id="_x0000_s1052" type="#_x0000_t75" style="position:absolute;width:42767;height:22980;visibility:visible;mso-wrap-style:square">
                  <v:fill o:detectmouseclick="t"/>
                  <v:path o:connecttype="none"/>
                </v:shape>
                <v:shape id="Cloud 359" o:spid="_x0000_s1053" style="position:absolute;left:13087;top:4692;width:16002;height:13716;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F82MIA&#10;AADcAAAADwAAAGRycy9kb3ducmV2LnhtbESPQYvCMBSE7wv+h/AEL0XTKi5ajSKCIF5EXfD6aJ5t&#10;sXkpTaz13xtB2OMwM98wy3VnKtFS40rLCpJRDII4s7rkXMHfZTecgXAeWWNlmRS8yMF61ftZYqrt&#10;k0/Unn0uAoRdigoK7+tUSpcVZNCNbE0cvJttDPogm1zqBp8Bbio5juNfabDksFBgTduCsvv5YRRM&#10;28sjrl4JHeh6PzkbRUl9jJQa9LvNAoSnzv+Hv+29VjCZzuFzJhwBuX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YXzYwgAAANwAAAAPAAAAAAAAAAAAAAAAAJgCAABkcnMvZG93&#10;bnJldi54bWxQSwUGAAAAAAQABAD1AAAAhwM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73837,831120;80010,805815;256625,1108043;215583,1120140;610373,1241108;585629,1185863;1067800,1103344;1057910,1163955;1264195,728790;1384618,955358;1548268,487490;1494631,572453;1419585,172276;1422400,212408;1077098,125476;1104583,74295;820140,149860;833438,105728;518583,164846;566738,207645;152871,501301;144463,456248" o:connectangles="0,0,0,0,0,0,0,0,0,0,0,0,0,0,0,0,0,0,0,0,0,0" textboxrect="0,0,43200,43200"/>
                  <v:textbox>
                    <w:txbxContent>
                      <w:p w:rsidR="00303D05" w:rsidRDefault="00303D05" w:rsidP="001F295C">
                        <w:pPr>
                          <w:rPr>
                            <w:color w:val="000000" w:themeColor="text1"/>
                          </w:rPr>
                        </w:pPr>
                      </w:p>
                      <w:p w:rsidR="00303D05" w:rsidRDefault="00303D05" w:rsidP="001F295C">
                        <w:pPr>
                          <w:rPr>
                            <w:color w:val="000000" w:themeColor="text1"/>
                          </w:rPr>
                        </w:pPr>
                      </w:p>
                      <w:p w:rsidR="00303D05" w:rsidRDefault="00303D05" w:rsidP="001F295C">
                        <w:pPr>
                          <w:rPr>
                            <w:color w:val="000000" w:themeColor="text1"/>
                          </w:rPr>
                        </w:pPr>
                      </w:p>
                      <w:p w:rsidR="00303D05" w:rsidRDefault="00303D05" w:rsidP="001F295C">
                        <w:pPr>
                          <w:rPr>
                            <w:color w:val="000000" w:themeColor="text1"/>
                          </w:rPr>
                        </w:pPr>
                      </w:p>
                      <w:p w:rsidR="00303D05" w:rsidRPr="00712F11" w:rsidRDefault="00303D05" w:rsidP="001F295C">
                        <w:pPr>
                          <w:rPr>
                            <w:color w:val="000000" w:themeColor="text1"/>
                          </w:rPr>
                        </w:pPr>
                        <w:r>
                          <w:rPr>
                            <w:color w:val="000000" w:themeColor="text1"/>
                          </w:rPr>
                          <w:t>P2P</w:t>
                        </w:r>
                      </w:p>
                    </w:txbxContent>
                  </v:textbox>
                </v:shape>
                <v:shape id="Text Box 356" o:spid="_x0000_s1054" type="#_x0000_t202" style="position:absolute;left:1657;top:1263;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fUWMYA&#10;AADcAAAADwAAAGRycy9kb3ducmV2LnhtbESPQWvCQBSE74X+h+UVetNNK9GSupFSKFREweihvT2y&#10;r5uQ7NuQXU38964g9DjMzDfMcjXaVpyp97VjBS/TBARx6XTNRsHx8DV5A+EDssbWMSm4kIdV/viw&#10;xEy7gfd0LoIREcI+QwVVCF0mpS8rsuinriOO3p/rLYYoeyN1j0OE21a+JslcWqw5LlTY0WdFZVOc&#10;rAK9m23W65+ilun29JsOCyMbMyj1/DR+vIMINIb/8L39rRXM0jn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4fUWMYAAADcAAAADwAAAAAAAAAAAAAAAACYAgAAZHJz&#10;L2Rvd25yZXYueG1sUEsFBgAAAAAEAAQA9QAAAIsDAAAAAA==&#10;" fillcolor="white [3201]" strokecolor="#9bbb59 [3206]" strokeweight="2pt">
                  <v:textbox>
                    <w:txbxContent>
                      <w:p w:rsidR="00303D05" w:rsidRDefault="00303D05" w:rsidP="001F295C">
                        <w:r>
                          <w:t>Application</w:t>
                        </w:r>
                      </w:p>
                    </w:txbxContent>
                  </v:textbox>
                </v:shape>
                <v:shape id="Text Box 361" o:spid="_x0000_s1055" type="#_x0000_t202" style="position:absolute;left:32175;top:17265;width:808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KGkcUA&#10;AADcAAAADwAAAGRycy9kb3ducmV2LnhtbESPQWvCQBSE74L/YXlCb3WjopXoKiIIFWnB1IPeHtnn&#10;Jph9G7Krif++Wyh4HGbmG2a57mwlHtT40rGC0TABQZw7XbJRcPrZvc9B+ICssXJMCp7kYb3q95aY&#10;atfykR5ZMCJC2KeooAihTqX0eUEW/dDVxNG7usZiiLIxUjfYRrit5DhJZtJiyXGhwJq2BeW37G4V&#10;6O/JYb8/Z6Wcft0v0/bDyJtplXobdJsFiEBdeIX/259awWQ2gr8z8Qj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oaRxQAAANwAAAAPAAAAAAAAAAAAAAAAAJgCAABkcnMv&#10;ZG93bnJldi54bWxQSwUGAAAAAAQABAD1AAAAigMAAAAA&#10;" fillcolor="white [3201]" strokecolor="#9bbb59 [3206]" strokeweight="2pt">
                  <v:textbox>
                    <w:txbxContent>
                      <w:p w:rsidR="00303D05" w:rsidRDefault="00303D05" w:rsidP="001F295C">
                        <w:r>
                          <w:t>Application</w:t>
                        </w:r>
                      </w:p>
                    </w:txbxContent>
                  </v:textbox>
                </v:shape>
                <v:shape id="Text Box 358" o:spid="_x0000_s1056" type="#_x0000_t202" style="position:absolute;left:17659;top:9264;width:518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b2rMAA&#10;AADcAAAADwAAAGRycy9kb3ducmV2LnhtbERPzYrCMBC+C/sOYRb2Imu6K4rWRnEF0Zuo+wBDM22K&#10;zaQ0sa1vbw6Cx4/vP9sMthYdtb5yrOBnkoAgzp2uuFTwf91/L0D4gKyxdkwKHuRhs/4YZZhq1/OZ&#10;uksoRQxhn6ICE0KTSulzQxb9xDXEkStcazFE2JZSt9jHcFvL3ySZS4sVxwaDDe0M5bfL3Srwx9lu&#10;0Znb1Z/Gfb69L+XfYSiU+voctisQgYbwFr/cR61gOotr45l4BO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qb2rMAAAADcAAAADwAAAAAAAAAAAAAAAACYAgAAZHJzL2Rvd25y&#10;ZXYueG1sUEsFBgAAAAAEAAQA9QAAAIUDAAAAAA==&#10;" fillcolor="white [3201]" strokecolor="#7f7f7f [1612]" strokeweight="2pt">
                  <v:stroke dashstyle="3 1"/>
                  <v:textbox>
                    <w:txbxContent>
                      <w:p w:rsidR="00303D05" w:rsidRDefault="00303D05" w:rsidP="001F295C">
                        <w:r>
                          <w:t>MIV*</w:t>
                        </w:r>
                      </w:p>
                    </w:txbxContent>
                  </v:textbox>
                </v:shape>
                <v:shape id="Straight Arrow Connector 372" o:spid="_x0000_s1057" type="#_x0000_t32" style="position:absolute;left:9740;top:2978;width:10513;height:6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YZasMAAADcAAAADwAAAGRycy9kb3ducmV2LnhtbESPT4vCMBTE78J+h/AWvGmqS91SjSJC&#10;Wa/+Wdi9PZtnW2xeSpNq/fZGEDwOM78ZZrHqTS2u1LrKsoLJOAJBnFtdcaHgeMhGCQjnkTXWlknB&#10;nRyslh+DBaba3nhH170vRChhl6KC0vsmldLlJRl0Y9sQB+9sW4M+yLaQusVbKDe1nEbRTBqsOCyU&#10;2NCmpPyy74yCr/Op/0n8WibZn910XRzHv9m/UsPPfj0H4an37/CL3urAfU/heSYcAb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2mGWrDAAAA3AAAAA8AAAAAAAAAAAAA&#10;AAAAoQIAAGRycy9kb3ducmV2LnhtbFBLBQYAAAAABAAEAPkAAACRAwAAAAA=&#10;" strokecolor="#4579b8 [3044]">
                  <v:stroke endarrow="open"/>
                </v:shape>
                <v:shape id="Straight Arrow Connector 377" o:spid="_x0000_s1058" type="#_x0000_t32" style="position:absolute;left:20253;top:12693;width:11922;height:6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G68sQAAADcAAAADwAAAGRycy9kb3ducmV2LnhtbESPzWrDMBCE74W8g9hAbo2cFDfGjWxC&#10;wDTXpgmkt621sU2tlbHkn759VSj0OMx8M8w+n00rRupdY1nBZh2BIC6tbrhScHkvHhMQziNrbC2T&#10;gm9ykGeLhz2m2k78RuPZVyKUsEtRQe19l0rpypoMurXtiIN3t71BH2RfSd3jFMpNK7dR9CwNNhwW&#10;auzoWFP5dR6Mgqf75/ya+INMips9DkMcx9fiQ6nVcj68gPA0+//wH33Sgdvt4PdMOAI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0bryxAAAANwAAAAPAAAAAAAAAAAA&#10;AAAAAKECAABkcnMvZG93bnJldi54bWxQSwUGAAAAAAQABAD5AAAAkgMAAAAA&#10;" strokecolor="#4579b8 [3044]">
                  <v:stroke endarrow="open"/>
                </v:shape>
                <w10:anchorlock/>
              </v:group>
            </w:pict>
          </mc:Fallback>
        </mc:AlternateContent>
      </w:r>
    </w:p>
    <w:p w:rsidR="001F295C" w:rsidRPr="00C81D35" w:rsidRDefault="001F295C" w:rsidP="001F295C">
      <w:pPr>
        <w:pStyle w:val="BodyText"/>
        <w:rPr>
          <w:lang w:val="en-GB"/>
        </w:rPr>
      </w:pPr>
      <w:r w:rsidRPr="00C81D35">
        <w:rPr>
          <w:lang w:val="en-GB"/>
        </w:rPr>
        <w:lastRenderedPageBreak/>
        <w:t>The Share</w:t>
      </w:r>
      <w:r w:rsidR="006E4CE0" w:rsidRPr="00C81D35">
        <w:rPr>
          <w:lang w:val="en-GB"/>
        </w:rPr>
        <w:t>d Data Model (The Model, Instance and Value</w:t>
      </w:r>
      <w:r w:rsidRPr="00C81D35">
        <w:rPr>
          <w:lang w:val="en-GB"/>
        </w:rPr>
        <w:t>) ties the application together by synchroni</w:t>
      </w:r>
      <w:r w:rsidR="006E4CE0" w:rsidRPr="00C81D35">
        <w:rPr>
          <w:lang w:val="en-GB"/>
        </w:rPr>
        <w:t>zing changes throughout the Dom</w:t>
      </w:r>
      <w:r w:rsidRPr="00C81D35">
        <w:rPr>
          <w:lang w:val="en-GB"/>
        </w:rPr>
        <w:t>a</w:t>
      </w:r>
      <w:r w:rsidR="006E4CE0" w:rsidRPr="00C81D35">
        <w:rPr>
          <w:lang w:val="en-GB"/>
        </w:rPr>
        <w:t>i</w:t>
      </w:r>
      <w:r w:rsidRPr="00C81D35">
        <w:rPr>
          <w:lang w:val="en-GB"/>
        </w:rPr>
        <w:t>n.</w:t>
      </w:r>
    </w:p>
    <w:p w:rsidR="001F295C" w:rsidRPr="00C81D35" w:rsidRDefault="001F295C" w:rsidP="001F295C">
      <w:pPr>
        <w:pStyle w:val="BodyText"/>
        <w:rPr>
          <w:lang w:val="en-GB"/>
        </w:rPr>
      </w:pPr>
      <w:r w:rsidRPr="00C81D35">
        <w:rPr>
          <w:lang w:val="en-GB"/>
        </w:rPr>
        <w:t>In reality each Darwinet node has its own MIV instance and Darwinet synchronizes each node MIV state as changes occur within the Domain.</w:t>
      </w:r>
    </w:p>
    <w:p w:rsidR="001F295C" w:rsidRPr="00C81D35" w:rsidRDefault="001F295C" w:rsidP="001F295C">
      <w:pPr>
        <w:pStyle w:val="BodyText"/>
        <w:rPr>
          <w:lang w:val="en-GB"/>
        </w:rPr>
      </w:pPr>
      <w:r w:rsidRPr="00C81D35">
        <w:rPr>
          <w:noProof/>
          <w:lang w:val="en-GB"/>
        </w:rPr>
        <mc:AlternateContent>
          <mc:Choice Requires="wpc">
            <w:drawing>
              <wp:inline distT="0" distB="0" distL="0" distR="0" wp14:anchorId="3551565F" wp14:editId="0C6B49CA">
                <wp:extent cx="4276725" cy="2867025"/>
                <wp:effectExtent l="0" t="0" r="0" b="0"/>
                <wp:docPr id="339" name="Canvas 33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40" name="Text Box 340"/>
                        <wps:cNvSpPr txBox="1"/>
                        <wps:spPr>
                          <a:xfrm>
                            <a:off x="165735" y="1263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1" name="Text Box 341"/>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2" name="Cloud 342"/>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1F295C">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 name="Text Box 343"/>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44" name="Text Box 344"/>
                        <wps:cNvSpPr txBox="1"/>
                        <wps:spPr>
                          <a:xfrm>
                            <a:off x="3251835" y="2198370"/>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1" name="Straight Arrow Connector 351"/>
                        <wps:cNvCnPr>
                          <a:stCxn id="340" idx="3"/>
                          <a:endCxn id="341" idx="1"/>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2" name="Straight Arrow Connector 352"/>
                        <wps:cNvCnPr>
                          <a:stCxn id="341" idx="2"/>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4" name="Straight Arrow Connector 354"/>
                        <wps:cNvCnPr>
                          <a:stCxn id="342" idx="1"/>
                          <a:endCxn id="343" idx="0"/>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5" name="Straight Arrow Connector 355"/>
                        <wps:cNvCnPr>
                          <a:stCxn id="343" idx="3"/>
                          <a:endCxn id="344" idx="1"/>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0" name="Text Box 390"/>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2" name="Text Box 392"/>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39" o:spid="_x0000_s1059" editas="canvas" style="width:336.75pt;height:225.75pt;mso-position-horizontal-relative:char;mso-position-vertical-relative:line" coordsize="42767,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">
                <v:shape id="_x0000_s1060" type="#_x0000_t75" style="position:absolute;width:42767;height:28670;visibility:visible;mso-wrap-style:square">
                  <v:fill o:detectmouseclick="t"/>
                  <v:path o:connecttype="none"/>
                </v:shape>
                <v:shape id="Text Box 340" o:spid="_x0000_s1061" type="#_x0000_t202" style="position:absolute;left:1657;top:1263;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t/asIA&#10;AADcAAAADwAAAGRycy9kb3ducmV2LnhtbERPy4rCMBTdD/gP4QruxtTnDNUoIgiKjGDHhbO7NNe0&#10;2NyUJtrO308WwiwP571cd7YST2p86VjBaJiAIM6dLtkouHzv3j9B+ICssXJMCn7Jw3rVe1tiql3L&#10;Z3pmwYgYwj5FBUUIdSqlzwuy6IeuJo7czTUWQ4SNkbrBNobbSo6TZC4tlhwbCqxpW1B+zx5WgT5N&#10;jofDNSvl7OvxM2s/jLybVqlBv9ssQATqwr/45d5rBZNpnB/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39qwgAAANwAAAAPAAAAAAAAAAAAAAAAAJgCAABkcnMvZG93&#10;bnJldi54bWxQSwUGAAAAAAQABAD1AAAAhwMAAAAA&#10;" fillcolor="white [3201]" strokecolor="#9bbb59 [3206]" strokeweight="2pt">
                  <v:textbox>
                    <w:txbxContent>
                      <w:p w:rsidR="00303D05" w:rsidRDefault="00303D05" w:rsidP="001F295C">
                        <w:r>
                          <w:t>Application</w:t>
                        </w:r>
                      </w:p>
                    </w:txbxContent>
                  </v:textbox>
                </v:shape>
                <v:shape id="Text Box 341" o:spid="_x0000_s1062"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W+W8IA&#10;AADcAAAADwAAAGRycy9kb3ducmV2LnhtbESPUWvCMBSF3wf7D+EKvq2pTsvojDIExcdV9wMuzV1b&#10;TG5KEmvnrzcDwcfDOd85nNVmtEYM5EPnWMEsy0EQ10533Cj4Oe3ePkCEiKzROCYFfxRgs359WWGp&#10;3ZUrGo6xEamEQ4kK2hj7UspQt2QxZK4nTt6v8xZjkr6R2uM1lVsj53leSIsdp4UWe9q2VJ+PF6vg&#10;3VyG5d7sTdHo4nte3Yai8lKp6WT8+gQRaYzP8IM+6MQtZvB/Jh0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Fb5bwgAAANwAAAAPAAAAAAAAAAAAAAAAAJgCAABkcnMvZG93&#10;bnJldi54bWxQSwUGAAAAAAQABAD1AAAAhwMAAAAA&#10;" fillcolor="white [3201]" strokecolor="black [3200]" strokeweight="2pt">
                  <v:textbox>
                    <w:txbxContent>
                      <w:p w:rsidR="00303D05" w:rsidRDefault="00303D05" w:rsidP="001F295C">
                        <w:r>
                          <w:t>MIV</w:t>
                        </w:r>
                      </w:p>
                    </w:txbxContent>
                  </v:textbox>
                </v:shape>
                <v:shape id="Cloud 342" o:spid="_x0000_s1063"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x4dMQA&#10;AADcAAAADwAAAGRycy9kb3ducmV2LnhtbESPQWuDQBSE74X8h+UFepFmNWlKsVmlFAohl2IS6PXh&#10;vqrovhV3Nfrvs4VCj8PMfMMc8tl0YqLBNZYVJJsYBHFpdcOVguvl8+kVhPPIGjvLpGAhB3m2ejhg&#10;qu2NC5rOvhIBwi5FBbX3fSqlK2sy6Da2Jw7ejx0M+iCHSuoBbwFuOrmN4xdpsOGwUGNPHzWV7Xk0&#10;CvbTZYy7JaETfbeFs1GU9F+RUo/r+f0NhKfZ/4f/2ketYPe8hd8z4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ceHTEAAAA3AAAAA8AAAAAAAAAAAAAAAAAmAIAAGRycy9k&#10;b3ducmV2LnhtbFBLBQYAAAAABAAEAPUAAACJ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1F295C">
                        <w:pPr>
                          <w:jc w:val="center"/>
                          <w:rPr>
                            <w:color w:val="000000" w:themeColor="text1"/>
                          </w:rPr>
                        </w:pPr>
                        <w:r>
                          <w:rPr>
                            <w:color w:val="000000" w:themeColor="text1"/>
                          </w:rPr>
                          <w:t>P2P</w:t>
                        </w:r>
                      </w:p>
                    </w:txbxContent>
                  </v:textbox>
                </v:shape>
                <v:shape id="Text Box 343" o:spid="_x0000_s1064"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uFt8IA&#10;AADcAAAADwAAAGRycy9kb3ducmV2LnhtbESP0YrCMBRE3xf8h3AF39ZU3S1SjSLCio9b9QMuzbUt&#10;JjclibXr15uFhX0cZs4Ms94O1oiefGgdK5hNMxDEldMt1wou56/3JYgQkTUax6TghwJsN6O3NRba&#10;Pbik/hRrkUo4FKigibErpAxVQxbD1HXEybs6bzEm6WupPT5SuTVynmW5tNhyWmiwo31D1e10twoW&#10;5t5/HszB5LXOv+fls89LL5WajIfdCkSkIf6H/+ijTtzHAn7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i4W3wgAAANwAAAAPAAAAAAAAAAAAAAAAAJgCAABkcnMvZG93&#10;bnJldi54bWxQSwUGAAAAAAQABAD1AAAAhwMAAAAA&#10;" fillcolor="white [3201]" strokecolor="black [3200]" strokeweight="2pt">
                  <v:textbox>
                    <w:txbxContent>
                      <w:p w:rsidR="00303D05" w:rsidRDefault="00303D05" w:rsidP="001F295C">
                        <w:r>
                          <w:t>MIV</w:t>
                        </w:r>
                      </w:p>
                    </w:txbxContent>
                  </v:textbox>
                </v:shape>
                <v:shape id="Text Box 344" o:spid="_x0000_s1065" type="#_x0000_t202" style="position:absolute;left:32518;top:21983;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B5acUA&#10;AADcAAAADwAAAGRycy9kb3ducmV2LnhtbESPT2vCQBTE7wW/w/IEb7rxf4muIoJQKRWMPbS3R/a5&#10;CWbfhuxq0m/fLQg9DjPzG2a97WwlHtT40rGC8SgBQZw7XbJR8Hk5DF9B+ICssXJMCn7Iw3bTe1lj&#10;ql3LZ3pkwYgIYZ+igiKEOpXS5wVZ9CNXE0fv6hqLIcrGSN1gG+G2kpMkWUiLJceFAmvaF5TfsrtV&#10;oE/T9+PxKyvl/OP+PW+XRt5Mq9Sg3+1WIAJ14T/8bL9pBdPZDP7OxCM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wHlpxQAAANwAAAAPAAAAAAAAAAAAAAAAAJgCAABkcnMv&#10;ZG93bnJldi54bWxQSwUGAAAAAAQABAD1AAAAigMAAAAA&#10;" fillcolor="white [3201]" strokecolor="#9bbb59 [3206]" strokeweight="2pt">
                  <v:textbox>
                    <w:txbxContent>
                      <w:p w:rsidR="00303D05" w:rsidRDefault="00303D05" w:rsidP="001F295C">
                        <w:r>
                          <w:t>Application</w:t>
                        </w:r>
                      </w:p>
                    </w:txbxContent>
                  </v:textbox>
                </v:shape>
                <v:shape id="Straight Arrow Connector 351" o:spid="_x0000_s1066"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HbfcIAAADcAAAADwAAAGRycy9kb3ducmV2LnhtbESPQYvCMBSE7wv+h/AEb2uq0qVUo4hQ&#10;9Lq6gt6ezbMtNi+lSbX++40geBxmvhlmsepNLe7Uusqygsk4AkGcW11xoeDvkH0nIJxH1lhbJgVP&#10;crBaDr4WmGr74F+6730hQgm7FBWU3jeplC4vyaAb24Y4eFfbGvRBtoXULT5CuanlNIp+pMGKw0KJ&#10;DW1Kym/7ziiYXS/9NvFrmWQnu+m6OI6P2Vmp0bBfz0F46v0n/KZ3OnDxBF5nwhG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sHbfcIAAADcAAAADwAAAAAAAAAAAAAA&#10;AAChAgAAZHJzL2Rvd25yZXYueG1sUEsFBgAAAAAEAAQA+QAAAJADAAAAAA==&#10;" strokecolor="#4579b8 [3044]">
                  <v:stroke endarrow="open"/>
                </v:shape>
                <v:shape id="Straight Arrow Connector 352" o:spid="_x0000_s1067"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NFCsIAAADcAAAADwAAAGRycy9kb3ducmV2LnhtbESPQYvCMBSE7wv+h/AEb2uqS5dSjSJC&#10;ca/qCnp7Ns+22LyUJtX6740geBxmvhlmvuxNLW7Uusqygsk4AkGcW11xoeB/n30nIJxH1lhbJgUP&#10;crBcDL7mmGp75y3ddr4QoYRdigpK75tUSpeXZNCNbUMcvIttDfog20LqFu+h3NRyGkW/0mDFYaHE&#10;htYl5dddZxT8XM79JvErmWRHu+66OI4P2Ump0bBfzUB46v0n/Kb/dODiKbzOhCM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hNFCsIAAADcAAAADwAAAAAAAAAAAAAA&#10;AAChAgAAZHJzL2Rvd25yZXYueG1sUEsFBgAAAAAEAAQA+QAAAJADAAAAAA==&#10;" strokecolor="#4579b8 [3044]">
                  <v:stroke endarrow="open"/>
                </v:shape>
                <v:shape id="Straight Arrow Connector 354" o:spid="_x0000_s1068"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Z45cIAAADcAAAADwAAAGRycy9kb3ducmV2LnhtbESPQYvCMBSE7wv+h/AEb2uqa6VUo4hQ&#10;1qvuLujt2TzbYvNSmlTrvzeCsMdh5pthluve1OJGrassK5iMIxDEudUVFwp+f7LPBITzyBpry6Tg&#10;QQ7Wq8HHElNt77yn28EXIpSwS1FB6X2TSunykgy6sW2Ig3exrUEfZFtI3eI9lJtaTqNoLg1WHBZK&#10;bGhbUn49dEbB1+Xcfyd+I5PsaLddF8fxX3ZSajTsNwsQnnr/H37TOx24eAa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rZ45cIAAADcAAAADwAAAAAAAAAAAAAA&#10;AAChAgAAZHJzL2Rvd25yZXYueG1sUEsFBgAAAAAEAAQA+QAAAJADAAAAAA==&#10;" strokecolor="#4579b8 [3044]">
                  <v:stroke endarrow="open"/>
                </v:shape>
                <v:shape id="Straight Arrow Connector 355" o:spid="_x0000_s1069"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dfsIAAADcAAAADwAAAGRycy9kb3ducmV2LnhtbESPQWvCQBSE7wX/w/IEb3WjsiVEVxEh&#10;6LW2gt6e2WcSzL4N2Y3Gf98tFHocZr4ZZrUZbCMe1PnasYbZNAFBXDhTc6nh+yt/T0H4gGywcUwa&#10;XuRhsx69rTAz7smf9DiGUsQS9hlqqEJoMyl9UZFFP3UtcfRurrMYouxKaTp8xnLbyHmSfEiLNceF&#10;ClvaVVTcj73VsLhdh30atjLNz27X90qpU37RejIetksQgYbwH/6jDyZySsHvmXgE5Po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rdfsIAAADcAAAADwAAAAAAAAAAAAAA&#10;AAChAgAAZHJzL2Rvd25yZXYueG1sUEsFBgAAAAAEAAQA+QAAAJADAAAAAA==&#10;" strokecolor="#4579b8 [3044]">
                  <v:stroke endarrow="open"/>
                </v:shape>
                <v:shape id="Text Box 390" o:spid="_x0000_s1070"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sp8cMA&#10;AADcAAAADwAAAGRycy9kb3ducmV2LnhtbERPTWsCMRC9C/6HMIKXotlakLo1SltQpGhFLcXjsJlu&#10;FjeTJYm6/ntzKHh8vO/pvLW1uJAPlWMFz8MMBHHhdMWlgp/DYvAKIkRkjbVjUnCjAPNZtzPFXLsr&#10;7+iyj6VIIRxyVGBibHIpQ2HIYhi6hjhxf85bjAn6UmqP1xRuaznKsrG0WHFqMNjQp6HitD9bBSfz&#10;9bTNlpuP3/Hq5r8PZ3f066NS/V77/gYiUhsf4n/3Sit4maT56Uw6An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sp8cMAAADcAAAADwAAAAAAAAAAAAAAAACYAgAAZHJzL2Rv&#10;d25yZXYueG1sUEsFBgAAAAAEAAQA9QAAAIgDAAAAAA==&#10;" filled="f" stroked="f" strokeweight=".5pt">
                  <v:textbox>
                    <w:txbxContent>
                      <w:p w:rsidR="00303D05" w:rsidRDefault="00303D05" w:rsidP="001F295C">
                        <w:r>
                          <w:t>∆</w:t>
                        </w:r>
                      </w:p>
                    </w:txbxContent>
                  </v:textbox>
                </v:shape>
                <v:shape id="Text Box 392" o:spid="_x0000_s1071"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USHcYA&#10;AADcAAAADwAAAGRycy9kb3ducmV2LnhtbESPQWsCMRSE74L/ITyhl1KzWpB2axQVWkS0pVqKx8fm&#10;dbO4eVmSqOu/N0LB4zAz3zDjaWtrcSIfKscKBv0MBHHhdMWlgp/d+9MLiBCRNdaOScGFAkwn3c4Y&#10;c+3O/E2nbSxFgnDIUYGJscmlDIUhi6HvGuLk/TlvMSbpS6k9nhPc1nKYZSNpseK0YLChhaHisD1a&#10;BQezevzKPjbz39Hy4j93R7f3671SD7129gYiUhvv4f/2Uit4fh3C7Uw6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USHcYAAADcAAAADwAAAAAAAAAAAAAAAACYAgAAZHJz&#10;L2Rvd25yZXYueG1sUEsFBgAAAAAEAAQA9QAAAIsDAAAAAA==&#10;" filled="f" stroked="f" strokeweight=".5pt">
                  <v:textbox>
                    <w:txbxContent>
                      <w:p w:rsidR="00303D05" w:rsidRDefault="00303D05" w:rsidP="001F295C">
                        <w:r>
                          <w:t>∆</w:t>
                        </w:r>
                      </w:p>
                    </w:txbxContent>
                  </v:textbox>
                </v:shape>
                <w10:anchorlock/>
              </v:group>
            </w:pict>
          </mc:Fallback>
        </mc:AlternateConten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lang w:val="en-GB"/>
        </w:rPr>
        <w:t>The figure above show how each Darwinet node has its own MIV instance.</w:t>
      </w:r>
    </w:p>
    <w:p w:rsidR="001F295C" w:rsidRPr="00C81D35" w:rsidRDefault="001F295C" w:rsidP="001F295C">
      <w:pPr>
        <w:pStyle w:val="BodyText"/>
        <w:rPr>
          <w:lang w:val="en-GB"/>
        </w:rPr>
      </w:pPr>
      <w:r w:rsidRPr="00C81D35">
        <w:rPr>
          <w:lang w:val="en-GB"/>
        </w:rPr>
        <w:t xml:space="preserve">When one Application makes a change to the MIV the actual change is distributed as changes (called deltas marked with symbol ∆) to the nodes in the Domain. </w:t>
      </w:r>
      <w:r w:rsidRPr="00C81D35">
        <w:rPr>
          <w:noProof/>
          <w:lang w:val="en-GB"/>
        </w:rPr>
        <mc:AlternateContent>
          <mc:Choice Requires="wpc">
            <w:drawing>
              <wp:inline distT="0" distB="0" distL="0" distR="0" wp14:anchorId="0AFA849B" wp14:editId="47BDE6F4">
                <wp:extent cx="4505325" cy="2107565"/>
                <wp:effectExtent l="0" t="0" r="28575" b="0"/>
                <wp:docPr id="393" name="Canvas 39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94" name="Text Box 340"/>
                        <wps:cNvSpPr txBox="1"/>
                        <wps:spPr>
                          <a:xfrm>
                            <a:off x="0" y="164465"/>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Pr="001129F3" w:rsidRDefault="00303D05" w:rsidP="001F295C">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5" name="Text Box 341"/>
                        <wps:cNvSpPr txBox="1"/>
                        <wps:spPr>
                          <a:xfrm>
                            <a:off x="990600" y="1625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6" name="Text Box 340"/>
                        <wps:cNvSpPr txBox="1"/>
                        <wps:spPr>
                          <a:xfrm>
                            <a:off x="3696970" y="169500"/>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Pr="001129F3" w:rsidRDefault="00303D05" w:rsidP="001F295C">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7" name="Text Box 341"/>
                        <wps:cNvSpPr txBox="1"/>
                        <wps:spPr>
                          <a:xfrm>
                            <a:off x="302323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98" name="Straight Connector 398"/>
                        <wps:cNvCnPr/>
                        <wps:spPr>
                          <a:xfrm>
                            <a:off x="404178" y="522900"/>
                            <a:ext cx="0" cy="1127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9" name="Straight Connector 399"/>
                        <wps:cNvCnPr>
                          <a:stCxn id="395" idx="2"/>
                        </wps:cNvCnPr>
                        <wps:spPr>
                          <a:xfrm>
                            <a:off x="1218248" y="505415"/>
                            <a:ext cx="0" cy="114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0" name="Straight Connector 400"/>
                        <wps:cNvCnPr>
                          <a:stCxn id="397" idx="2"/>
                        </wps:cNvCnPr>
                        <wps:spPr>
                          <a:xfrm>
                            <a:off x="3250883" y="522900"/>
                            <a:ext cx="952" cy="1241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1" name="Straight Connector 401"/>
                        <wps:cNvCnPr>
                          <a:stCxn id="396" idx="2"/>
                        </wps:cNvCnPr>
                        <wps:spPr>
                          <a:xfrm>
                            <a:off x="4101148" y="512400"/>
                            <a:ext cx="0" cy="12522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2" name="Straight Arrow Connector 402"/>
                        <wps:cNvCnPr/>
                        <wps:spPr>
                          <a:xfrm>
                            <a:off x="404178" y="85026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3" name="Text Box 403"/>
                        <wps:cNvSpPr txBox="1"/>
                        <wps:spPr>
                          <a:xfrm>
                            <a:off x="508635" y="621665"/>
                            <a:ext cx="5772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4" name="Straight Arrow Connector 404"/>
                        <wps:cNvCnPr/>
                        <wps:spPr>
                          <a:xfrm>
                            <a:off x="1218248" y="1193165"/>
                            <a:ext cx="2033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5" name="Text Box 405"/>
                        <wps:cNvSpPr txBox="1"/>
                        <wps:spPr>
                          <a:xfrm>
                            <a:off x="2051685" y="9645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6" name="Straight Arrow Connector 406"/>
                        <wps:cNvCnPr/>
                        <wps:spPr>
                          <a:xfrm>
                            <a:off x="3251835" y="1536065"/>
                            <a:ext cx="84931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7" name="Text Box 407"/>
                        <wps:cNvSpPr txBox="1"/>
                        <wps:spPr>
                          <a:xfrm>
                            <a:off x="3366135" y="1300480"/>
                            <a:ext cx="64071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Changed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08" name="Straight Arrow Connector 408"/>
                        <wps:cNvCnPr/>
                        <wps:spPr>
                          <a:xfrm flipH="1">
                            <a:off x="404178" y="147891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09" name="Text Box 409"/>
                        <wps:cNvSpPr txBox="1"/>
                        <wps:spPr>
                          <a:xfrm>
                            <a:off x="487045" y="1259840"/>
                            <a:ext cx="64071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Changed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93" o:spid="_x0000_s1072" editas="canvas" style="width:354.75pt;height:165.95pt;mso-position-horizontal-relative:char;mso-position-vertical-relative:line" coordsize="45053,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">
                <v:shape id="_x0000_s1073" type="#_x0000_t75" style="position:absolute;width:45053;height:21075;visibility:visible;mso-wrap-style:square">
                  <v:fill o:detectmouseclick="t"/>
                  <v:path o:connecttype="none"/>
                </v:shape>
                <v:shape id="Text Box 340" o:spid="_x0000_s1074" type="#_x0000_t202" style="position:absolute;top:1644;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BVLsYA&#10;AADcAAAADwAAAGRycy9kb3ducmV2LnhtbESPQWvCQBSE74X+h+UVems2rbVqdBURChWxYPSgt0f2&#10;uQlm34bsatJ/3xUKPQ4z8w0zW/S2FjdqfeVYwWuSgiAunK7YKDjsP1/GIHxA1lg7JgU/5GExf3yY&#10;YaZdxzu65cGICGGfoYIyhCaT0hclWfSJa4ijd3atxRBla6RusYtwW8u3NP2QFiuOCyU2tCqpuORX&#10;q0B/Dzbr9TGv5HB7PQ27kZEX0yn1/NQvpyAC9eE//Nf+0goGk3e4n4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6BVLsYAAADcAAAADwAAAAAAAAAAAAAAAACYAgAAZHJz&#10;L2Rvd25yZXYueG1sUEsFBgAAAAAEAAQA9QAAAIsDAAAAAA==&#10;" fillcolor="white [3201]" strokecolor="#9bbb59 [3206]" strokeweight="2pt">
                  <v:textbox>
                    <w:txbxContent>
                      <w:p w:rsidR="00303D05" w:rsidRPr="001129F3" w:rsidRDefault="00303D05" w:rsidP="001F295C">
                        <w:r w:rsidRPr="001129F3">
                          <w:t>Application</w:t>
                        </w:r>
                      </w:p>
                    </w:txbxContent>
                  </v:textbox>
                </v:shape>
                <v:shape id="Text Box 341" o:spid="_x0000_s1075" type="#_x0000_t202" style="position:absolute;left:9906;top:1625;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6UH8IA&#10;AADcAAAADwAAAGRycy9kb3ducmV2LnhtbESP0YrCMBRE34X9h3AXfNN0XSxuNcqysOKjVT/g0txt&#10;i8lNSWLt+vVGEHwcZs4Ms9oM1oiefGgdK/iYZiCIK6dbrhWcjr+TBYgQkTUax6TgnwJs1m+jFRba&#10;Xbmk/hBrkUo4FKigibErpAxVQxbD1HXEyftz3mJM0tdSe7ymcmvkLMtyabHltNBgRz8NVefDxSr4&#10;NJd+vjVbk9c638/KW5+XXio1fh++lyAiDfEVftI7nbivOTzOpCM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TpQfwgAAANwAAAAPAAAAAAAAAAAAAAAAAJgCAABkcnMvZG93&#10;bnJldi54bWxQSwUGAAAAAAQABAD1AAAAhwMAAAAA&#10;" fillcolor="white [3201]" strokecolor="black [3200]" strokeweight="2pt">
                  <v:textbox>
                    <w:txbxContent>
                      <w:p w:rsidR="00303D05" w:rsidRPr="001129F3" w:rsidRDefault="00303D05" w:rsidP="001F295C">
                        <w:r w:rsidRPr="001129F3">
                          <w:t>MIV</w:t>
                        </w:r>
                      </w:p>
                    </w:txbxContent>
                  </v:textbox>
                </v:shape>
                <v:shape id="Text Box 340" o:spid="_x0000_s1076" type="#_x0000_t202" style="position:absolute;left:36969;top:1695;width:808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5uwsYA&#10;AADcAAAADwAAAGRycy9kb3ducmV2LnhtbESPT2vCQBTE7wW/w/IEb7pR8U+jq4ggVEoFYw/t7ZF9&#10;boLZtyG7mvTbdwtCj8PM/IZZbztbiQc1vnSsYDxKQBDnTpdsFHxeDsMlCB+QNVaOScEPedhuei9r&#10;TLVr+UyPLBgRIexTVFCEUKdS+rwgi37kauLoXV1jMUTZGKkbbCPcVnKSJHNpseS4UGBN+4LyW3a3&#10;CvRp+n48fmWlnH3cv2ftwsibaZUa9LvdCkSgLvyHn+03rWD6Ooe/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D5uwsYAAADcAAAADwAAAAAAAAAAAAAAAACYAgAAZHJz&#10;L2Rvd25yZXYueG1sUEsFBgAAAAAEAAQA9QAAAIsDAAAAAA==&#10;" fillcolor="white [3201]" strokecolor="#9bbb59 [3206]" strokeweight="2pt">
                  <v:textbox>
                    <w:txbxContent>
                      <w:p w:rsidR="00303D05" w:rsidRPr="001129F3" w:rsidRDefault="00303D05" w:rsidP="001F295C">
                        <w:r w:rsidRPr="001129F3">
                          <w:t>Application</w:t>
                        </w:r>
                      </w:p>
                    </w:txbxContent>
                  </v:textbox>
                </v:shape>
                <v:shape id="Text Box 341" o:spid="_x0000_s1077" type="#_x0000_t202" style="position:absolute;left:30232;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Cv88IA&#10;AADcAAAADwAAAGRycy9kb3ducmV2LnhtbESPUWvCMBSF3wf7D+EOfJupDqtWo4gw8XFVf8ClubbF&#10;5KYksdb9+mUw2OPhnO8czno7WCN68qF1rGAyzkAQV063XCu4nD/fFyBCRNZoHJOCJwXYbl5f1lho&#10;9+CS+lOsRSrhUKCCJsaukDJUDVkMY9cRJ+/qvMWYpK+l9vhI5dbIaZbl0mLLaaHBjvYNVbfT3Sr4&#10;MPd+djAHk9c6/5qW331eeqnU6G3YrUBEGuJ/+I8+6sQt5/B7Jh0B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0K/zwgAAANwAAAAPAAAAAAAAAAAAAAAAAJgCAABkcnMvZG93&#10;bnJldi54bWxQSwUGAAAAAAQABAD1AAAAhwMAAAAA&#10;" fillcolor="white [3201]" strokecolor="black [3200]" strokeweight="2pt">
                  <v:textbox>
                    <w:txbxContent>
                      <w:p w:rsidR="00303D05" w:rsidRPr="001129F3" w:rsidRDefault="00303D05" w:rsidP="001F295C">
                        <w:r w:rsidRPr="001129F3">
                          <w:t>MIV</w:t>
                        </w:r>
                      </w:p>
                    </w:txbxContent>
                  </v:textbox>
                </v:shape>
                <v:line id="Straight Connector 398" o:spid="_x0000_s1078" style="position:absolute;visibility:visible;mso-wrap-style:square" from="4041,5229" to="4041,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5bEsEAAADcAAAADwAAAGRycy9kb3ducmV2LnhtbERPzWoCMRC+F/oOYQrealaloqtRpCCI&#10;eqntA4ybcXdxM9kmo64+fXMQevz4/ufLzjXqSiHWng0M+hko4sLbmksDP9/r9wmoKMgWG89k4E4R&#10;lovXlznm1t/4i64HKVUK4ZijgUqkzbWORUUOY9+3xIk7+eBQEgyltgFvKdw1ephlY+2w5tRQYUuf&#10;FRXnw8UZ+N3tN/F+bIYy/nhsz2E1mcooGtN761YzUEKd/Iuf7o01MJqmtelMOgJ6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TlsSwQAAANwAAAAPAAAAAAAAAAAAAAAA&#10;AKECAABkcnMvZG93bnJldi54bWxQSwUGAAAAAAQABAD5AAAAjwMAAAAA&#10;" strokecolor="#4579b8 [3044]"/>
                <v:line id="Straight Connector 399" o:spid="_x0000_s1079" style="position:absolute;visibility:visible;mso-wrap-style:square" from="12182,5054" to="12182,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L+icUAAADcAAAADwAAAGRycy9kb3ducmV2LnhtbESPUWvCQBCE3wv9D8cWfKuXKopJPUUK&#10;BVFfavsDtrltEsztpXdbjf56Tyj4OMzMN8x82btWHSnExrOBl2EGirj0tuHKwNfn+/MMVBRki61n&#10;MnCmCMvF48McC+tP/EHHvVQqQTgWaKAW6QqtY1mTwzj0HXHyfnxwKEmGStuApwR3rR5l2VQ7bDgt&#10;1NjRW03lYf/nDPxud+t4/m5HMp1cNoewmuUyjsYMnvrVKyihXu7h//baGhjnOdzOpCO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wL+icUAAADcAAAADwAAAAAAAAAA&#10;AAAAAAChAgAAZHJzL2Rvd25yZXYueG1sUEsFBgAAAAAEAAQA+QAAAJMDAAAAAA==&#10;" strokecolor="#4579b8 [3044]"/>
                <v:line id="Straight Connector 400" o:spid="_x0000_s1080" style="position:absolute;visibility:visible;mso-wrap-style:square" from="32508,5229" to="32518,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gP9sIAAADcAAAADwAAAGRycy9kb3ducmV2LnhtbERPzWoCMRC+C32HMAVvmq1/2K1RRCiI&#10;9aL2Aaab6e7iZrImU1379M2h4PHj+1+sOteoK4VYezbwMsxAERfe1lwa+Dy9D+agoiBbbDyTgTtF&#10;WC2fegvMrb/xga5HKVUK4ZijgUqkzbWORUUO49C3xIn79sGhJBhKbQPeUrhr9CjLZtphzamhwpY2&#10;FRXn448zcPnYb+P9qxnJbPq7O4f1/FXG0Zj+c7d+AyXUyUP8795aA5MszU9n0hH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pgP9sIAAADcAAAADwAAAAAAAAAAAAAA&#10;AAChAgAAZHJzL2Rvd25yZXYueG1sUEsFBgAAAAAEAAQA+QAAAJADAAAAAA==&#10;" strokecolor="#4579b8 [3044]"/>
                <v:line id="Straight Connector 401" o:spid="_x0000_s1081" style="position:absolute;visibility:visible;mso-wrap-style:square" from="41011,5124" to="41011,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SqbcUAAADcAAAADwAAAGRycy9kb3ducmV2LnhtbESPUWsCMRCE3wv9D2ELfas5tYpejSIF&#10;QWpf1P6A7WW9O7xsrslWz/56UxB8HGbmG2a26FyjThRi7dlAv5eBIi68rbk08LVfvUxARUG22Hgm&#10;AxeKsJg/Pswwt/7MWzrtpFQJwjFHA5VIm2sdi4ocxp5viZN38MGhJBlKbQOeE9w1epBlY+2w5rRQ&#10;YUvvFRXH3a8z8LP5XMfLdzOQ8ejv4xiWk6kMozHPT93yDZRQJ/fwrb22Bl6zPvyfSUdAz6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SqbcUAAADcAAAADwAAAAAAAAAA&#10;AAAAAAChAgAAZHJzL2Rvd25yZXYueG1sUEsFBgAAAAAEAAQA+QAAAJMDAAAAAA==&#10;" strokecolor="#4579b8 [3044]"/>
                <v:shape id="Straight Arrow Connector 402" o:spid="_x0000_s1082" type="#_x0000_t32" style="position:absolute;left:4041;top:8502;width:8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qncsMAAADcAAAADwAAAGRycy9kb3ducmV2LnhtbESPT4vCMBTE78J+h/AWvGmqa5dSjSJC&#10;Wa/+Wdi9PZtnW2xeSpNq/fZGEDwOM/MbZrHqTS2u1LrKsoLJOAJBnFtdcaHgeMhGCQjnkTXWlknB&#10;nRyslh+DBaba3nhH170vRICwS1FB6X2TSunykgy6sW2Ig3e2rUEfZFtI3eItwE0tp1H0LQ1WHBZK&#10;bGhTUn7Zd0bB1/nU/yR+LZPsz266Lo7j3+xfqeFnv56D8NT7d/jV3moFs2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Kp3LDAAAA3AAAAA8AAAAAAAAAAAAA&#10;AAAAoQIAAGRycy9kb3ducmV2LnhtbFBLBQYAAAAABAAEAPkAAACRAwAAAAA=&#10;" strokecolor="#4579b8 [3044]">
                  <v:stroke endarrow="open"/>
                </v:shape>
                <v:shape id="Text Box 403" o:spid="_x0000_s1083" type="#_x0000_t202" style="position:absolute;left:5086;top:6216;width:577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vZMcA&#10;AADcAAAADwAAAGRycy9kb3ducmV2LnhtbESP3WoCMRSE7wt9h3AKvSma2BaR1Si10CLFtviDeHnY&#10;nG4WNydLEnV9+0Yo9HKYmW+YyaxzjThRiLVnDYO+AkFcelNzpWG7eeuNQMSEbLDxTBouFGE2vb2Z&#10;YGH8mVd0WqdKZAjHAjXYlNpCylhachj7viXO3o8PDlOWoZIm4DnDXSMflRpKhzXnBYstvVoqD+uj&#10;03CwHw/f6v1zvhsuLuFrc/T7sNxrfX/XvYxBJOrSf/ivvTAantUT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Hp72THAAAA3AAAAA8AAAAAAAAAAAAAAAAAmAIAAGRy&#10;cy9kb3ducmV2LnhtbFBLBQYAAAAABAAEAPUAAACMAwAAAAA=&#10;" filled="f" stroked="f" strokeweight=".5pt">
                  <v:textbox>
                    <w:txbxContent>
                      <w:p w:rsidR="00303D05" w:rsidRDefault="00303D05" w:rsidP="001F295C">
                        <w:r>
                          <w:t>Change</w:t>
                        </w:r>
                      </w:p>
                    </w:txbxContent>
                  </v:textbox>
                </v:shape>
                <v:shape id="Straight Arrow Connector 404" o:spid="_x0000_s1084" type="#_x0000_t32" style="position:absolute;left:12182;top:11931;width:203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ancMAAADcAAAADwAAAGRycy9kb3ducmV2LnhtbESPT4vCMBTE7wt+h/AEb2vqn0qpRhGh&#10;6HVdBb09m2dbbF5Kk2r99puFhT0OM/MbZrXpTS2e1LrKsoLJOAJBnFtdcaHg9J19JiCcR9ZYWyYF&#10;b3KwWQ8+Vphq++Iveh59IQKEXYoKSu+bVEqXl2TQjW1DHLy7bQ36INtC6hZfAW5qOY2ihTRYcVgo&#10;saFdSfnj2BkFs/ut3yd+K5PsYnddF8fxObsqNRr22yUIT73/D/+1D1rBPJrD75lw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vmp3DAAAA3AAAAA8AAAAAAAAAAAAA&#10;AAAAoQIAAGRycy9kb3ducmV2LnhtbFBLBQYAAAAABAAEAPkAAACRAwAAAAA=&#10;" strokecolor="#4579b8 [3044]">
                  <v:stroke endarrow="open"/>
                </v:shape>
                <v:shape id="Text Box 405" o:spid="_x0000_s1085" type="#_x0000_t202" style="position:absolute;left:20516;top:964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Si8cA&#10;AADcAAAADwAAAGRycy9kb3ducmV2LnhtbESP3WoCMRSE7wt9h3AKvSmaWFqR1Si10CLFtviDeHnY&#10;nG4WNydLEnV9+0Yo9HKYmW+YyaxzjThRiLVnDYO+AkFcelNzpWG7eeuNQMSEbLDxTBouFGE2vb2Z&#10;YGH8mVd0WqdKZAjHAjXYlNpCylhachj7viXO3o8PDlOWoZIm4DnDXSMflRpKhzXnBYstvVoqD+uj&#10;03CwHw/f6v1zvhsuLuFrc/T7sNxrfX/XvYxBJOrSf/ivvTAantQz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FM0ovHAAAA3AAAAA8AAAAAAAAAAAAAAAAAmAIAAGRy&#10;cy9kb3ducmV2LnhtbFBLBQYAAAAABAAEAPUAAACMAwAAAAA=&#10;" filled="f" stroked="f" strokeweight=".5pt">
                  <v:textbox>
                    <w:txbxContent>
                      <w:p w:rsidR="00303D05" w:rsidRDefault="00303D05" w:rsidP="001F295C">
                        <w:r>
                          <w:t>∆</w:t>
                        </w:r>
                      </w:p>
                    </w:txbxContent>
                  </v:textbox>
                </v:shape>
                <v:shape id="Straight Arrow Connector 406" o:spid="_x0000_s1086" type="#_x0000_t32" style="position:absolute;left:32518;top:15360;width:84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GhccMAAADcAAAADwAAAGRycy9kb3ducmV2LnhtbESPT4vCMBTE78J+h/AW9qbprlZKNYoI&#10;xb36Z2G9PZtnW2xeSpNq/fZGEDwOM/MbZr7sTS2u1LrKsoLvUQSCOLe64kLBYZ8NExDOI2usLZOC&#10;OzlYLj4Gc0y1vfGWrjtfiABhl6KC0vsmldLlJRl0I9sQB+9sW4M+yLaQusVbgJta/kTRVBqsOCyU&#10;2NC6pPyy64yC8fnUbxK/kkn2b9ddF8fxX3ZU6uuzX81AeOr9O/xq/2oFk2gKzzPhCM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xoXHDAAAA3AAAAA8AAAAAAAAAAAAA&#10;AAAAoQIAAGRycy9kb3ducmV2LnhtbFBLBQYAAAAABAAEAPkAAACRAwAAAAA=&#10;" strokecolor="#4579b8 [3044]">
                  <v:stroke endarrow="open"/>
                </v:shape>
                <v:shape id="Text Box 407" o:spid="_x0000_s1087" type="#_x0000_t202" style="position:absolute;left:33661;top:13004;width:640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pZ8cA&#10;AADcAAAADwAAAGRycy9kb3ducmV2LnhtbESP3WoCMRSE7wt9h3AKvSmaWIqV1Si10CLFtviDeHnY&#10;nG4WNydLEnV9+0Yo9HKYmW+YyaxzjThRiLVnDYO+AkFcelNzpWG7eeuNQMSEbLDxTBouFGE2vb2Z&#10;YGH8mVd0WqdKZAjHAjXYlNpCylhachj7viXO3o8PDlOWoZIm4DnDXSMflRpKhzXnBYstvVoqD+uj&#10;03CwHw/f6v1zvhsuLuFrc/T7sNxrfX/XvYxBJOrSf/ivvTAantQz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S6WfHAAAA3AAAAA8AAAAAAAAAAAAAAAAAmAIAAGRy&#10;cy9kb3ducmV2LnhtbFBLBQYAAAAABAAEAPUAAACMAwAAAAA=&#10;" filled="f" stroked="f" strokeweight=".5pt">
                  <v:textbox>
                    <w:txbxContent>
                      <w:p w:rsidR="00303D05" w:rsidRDefault="00303D05" w:rsidP="001F295C">
                        <w:r>
                          <w:t>Changed</w:t>
                        </w:r>
                      </w:p>
                    </w:txbxContent>
                  </v:textbox>
                </v:shape>
                <v:shape id="Straight Arrow Connector 408" o:spid="_x0000_s1088" type="#_x0000_t32" style="position:absolute;left:4041;top:14789;width:81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tLfcMAAADcAAAADwAAAGRycy9kb3ducmV2LnhtbERPTUvDQBC9C/0PyxR6s5tKFIndllIR&#10;lIKStiC9TbNjEszOht1tE/+9cxA8Pt73cj26Tl0pxNazgcU8A0VcedtybeB4eLl9BBUTssXOMxn4&#10;oQjr1eRmiYX1A5d03adaSQjHAg00KfWF1rFqyGGc+55YuC8fHCaBodY24CDhrtN3WfagHbYsDQ32&#10;tG2o+t5fnJQ85+X97nN3zqncfAznt9N7CidjZtNx8wQq0Zj+xX/uV2sgz2St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rS33DAAAA3AAAAA8AAAAAAAAAAAAA&#10;AAAAoQIAAGRycy9kb3ducmV2LnhtbFBLBQYAAAAABAAEAPkAAACRAwAAAAA=&#10;" strokecolor="#4579b8 [3044]">
                  <v:stroke endarrow="open"/>
                </v:shape>
                <v:shape id="Text Box 409" o:spid="_x0000_s1089" type="#_x0000_t202" style="position:absolute;left:4870;top:12598;width:6407;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HYjscA&#10;AADcAAAADwAAAGRycy9kb3ducmV2LnhtbESP3WoCMRSE7wt9h3AKvSmaWIrU1Si10CLFtviDeHnY&#10;nG4WNydLEnV9+0Yo9HKYmW+YyaxzjThRiLVnDYO+AkFcelNzpWG7ees9g4gJ2WDjmTRcKMJsensz&#10;wcL4M6/otE6VyBCOBWqwKbWFlLG05DD2fUucvR8fHKYsQyVNwHOGu0Y+KjWUDmvOCxZberVUHtZH&#10;p+FgPx6+1fvnfDdcXMLX5uj3YbnX+v6uexmDSNSl//Bfe2E0PKkR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B2I7HAAAA3AAAAA8AAAAAAAAAAAAAAAAAmAIAAGRy&#10;cy9kb3ducmV2LnhtbFBLBQYAAAAABAAEAPUAAACMAwAAAAA=&#10;" filled="f" stroked="f" strokeweight=".5pt">
                  <v:textbox>
                    <w:txbxContent>
                      <w:p w:rsidR="00303D05" w:rsidRDefault="00303D05" w:rsidP="001F295C">
                        <w:r>
                          <w:t>Changed</w:t>
                        </w:r>
                      </w:p>
                    </w:txbxContent>
                  </v:textbox>
                </v:shape>
                <w10:anchorlock/>
              </v:group>
            </w:pict>
          </mc:Fallback>
        </mc:AlternateConten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lang w:val="en-GB"/>
        </w:rPr>
        <w:t>A changed MIV reports the Change back to the Application.</w:t>
      </w:r>
    </w:p>
    <w:p w:rsidR="001F295C" w:rsidRPr="00C81D35" w:rsidRDefault="001F295C" w:rsidP="001F295C">
      <w:pPr>
        <w:pStyle w:val="Heading2"/>
        <w:rPr>
          <w:lang w:val="en-GB"/>
        </w:rPr>
      </w:pPr>
      <w:r w:rsidRPr="00C81D35">
        <w:rPr>
          <w:lang w:val="en-GB"/>
        </w:rPr>
        <w:t>Example of sharing a Word file in Darwinet</w:t>
      </w:r>
    </w:p>
    <w:p w:rsidR="001F295C" w:rsidRPr="00C81D35" w:rsidRDefault="001F295C" w:rsidP="001F295C">
      <w:pPr>
        <w:pStyle w:val="BodyText"/>
        <w:rPr>
          <w:lang w:val="en-GB"/>
        </w:rPr>
      </w:pPr>
      <w:r w:rsidRPr="00C81D35">
        <w:rPr>
          <w:lang w:val="en-GB"/>
        </w:rPr>
        <w:t>A Darwinet domain may expose files to applications at a node. A Darwinet node may expose these files through a virtual drive. This enables existing applications to interact with the Darwinet Domain files.</w:t>
      </w:r>
    </w:p>
    <w:p w:rsidR="001F295C" w:rsidRPr="00C81D35" w:rsidRDefault="001F295C" w:rsidP="001F295C">
      <w:pPr>
        <w:pStyle w:val="BodyText"/>
        <w:rPr>
          <w:lang w:val="en-GB"/>
        </w:rPr>
      </w:pPr>
      <w:r w:rsidRPr="00C81D35">
        <w:rPr>
          <w:lang w:val="en-GB"/>
        </w:rPr>
        <w:t>The user may then use Microsoft Word to edit a file in a Darwinet Domain through the file system interface provided by the virtual drive.</w:t>
      </w:r>
    </w:p>
    <w:p w:rsidR="001F295C" w:rsidRPr="00C81D35" w:rsidRDefault="001F295C" w:rsidP="001F295C">
      <w:pPr>
        <w:pStyle w:val="BodyText"/>
        <w:rPr>
          <w:lang w:val="en-GB"/>
        </w:rPr>
      </w:pPr>
      <w:r w:rsidRPr="00C81D35">
        <w:rPr>
          <w:noProof/>
          <w:lang w:val="en-GB"/>
        </w:rPr>
        <w:lastRenderedPageBreak/>
        <mc:AlternateContent>
          <mc:Choice Requires="wpc">
            <w:drawing>
              <wp:inline distT="0" distB="0" distL="0" distR="0" wp14:anchorId="5B5204C4" wp14:editId="748DC325">
                <wp:extent cx="4280534" cy="2867025"/>
                <wp:effectExtent l="0" t="0" r="0" b="0"/>
                <wp:docPr id="421" name="Canvas 4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10" name="Text Box 410"/>
                        <wps:cNvSpPr txBox="1"/>
                        <wps:spPr>
                          <a:xfrm>
                            <a:off x="0" y="126365"/>
                            <a:ext cx="709295"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Microsoft</w:t>
                              </w:r>
                            </w:p>
                            <w:p w:rsidR="00303D05" w:rsidRDefault="00303D05" w:rsidP="001F295C">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1" name="Text Box 411"/>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2" name="Cloud 412"/>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1F295C">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Text Box 413"/>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4" name="Text Box 414"/>
                        <wps:cNvSpPr txBox="1"/>
                        <wps:spPr>
                          <a:xfrm>
                            <a:off x="3200400" y="2183765"/>
                            <a:ext cx="709295"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Microsoft</w:t>
                              </w:r>
                            </w:p>
                            <w:p w:rsidR="00303D05" w:rsidRDefault="00303D05" w:rsidP="001F295C">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16" name="Straight Arrow Connector 416"/>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7" name="Straight Arrow Connector 417"/>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9" name="Text Box 419"/>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0" name="Text Box 420"/>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2" name="Can 422"/>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 name="Text Box 423"/>
                        <wps:cNvSpPr txBox="1"/>
                        <wps:spPr>
                          <a:xfrm>
                            <a:off x="585296" y="759460"/>
                            <a:ext cx="66992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975A63" w:rsidRDefault="00303D05" w:rsidP="001F295C">
                              <w:pPr>
                                <w:rPr>
                                  <w:rStyle w:val="Emphasis"/>
                                </w:rPr>
                              </w:pPr>
                              <w:r w:rsidRPr="00975A63">
                                <w:rPr>
                                  <w:rStyle w:val="Emphasis"/>
                                </w:rPr>
                                <w:t>Darwinet</w:t>
                              </w:r>
                            </w:p>
                            <w:p w:rsidR="00303D05" w:rsidRPr="00975A63" w:rsidRDefault="00303D05" w:rsidP="001F295C">
                              <w:pPr>
                                <w:rPr>
                                  <w:rStyle w:val="Emphasis"/>
                                </w:rPr>
                              </w:pPr>
                              <w:r w:rsidRPr="00975A63">
                                <w:rPr>
                                  <w:rStyle w:val="Emphasis"/>
                                </w:rPr>
                                <w:t>Virtual</w:t>
                              </w:r>
                            </w:p>
                            <w:p w:rsidR="00303D05" w:rsidRPr="00975A63" w:rsidRDefault="00303D05" w:rsidP="001F295C">
                              <w:pPr>
                                <w:rPr>
                                  <w:rStyle w:val="Emphasis"/>
                                </w:rPr>
                              </w:pPr>
                              <w:r w:rsidRPr="00975A63">
                                <w:rPr>
                                  <w:rStyle w:val="Emphasis"/>
                                </w:rP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24" name="Straight Arrow Connector 424"/>
                        <wps:cNvCnPr>
                          <a:stCxn id="410" idx="3"/>
                          <a:endCxn id="422" idx="2"/>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25" name="Can 425"/>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1F295C"/>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6" name="Text Box 423"/>
                        <wps:cNvSpPr txBox="1"/>
                        <wps:spPr>
                          <a:xfrm>
                            <a:off x="2772858" y="1397000"/>
                            <a:ext cx="66992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975A63" w:rsidRDefault="00303D05" w:rsidP="001F295C">
                              <w:pPr>
                                <w:rPr>
                                  <w:rStyle w:val="Emphasis"/>
                                </w:rPr>
                              </w:pPr>
                              <w:r w:rsidRPr="00975A63">
                                <w:rPr>
                                  <w:rStyle w:val="Emphasis"/>
                                </w:rPr>
                                <w:t>Darwinet</w:t>
                              </w:r>
                            </w:p>
                            <w:p w:rsidR="00303D05" w:rsidRPr="00975A63" w:rsidRDefault="00303D05" w:rsidP="001F295C">
                              <w:pPr>
                                <w:rPr>
                                  <w:rStyle w:val="Emphasis"/>
                                </w:rPr>
                              </w:pPr>
                              <w:r w:rsidRPr="00975A63">
                                <w:rPr>
                                  <w:rStyle w:val="Emphasis"/>
                                </w:rPr>
                                <w:t>Virtual</w:t>
                              </w:r>
                            </w:p>
                            <w:p w:rsidR="00303D05" w:rsidRPr="00975A63" w:rsidRDefault="00303D05" w:rsidP="001F295C">
                              <w:pPr>
                                <w:rPr>
                                  <w:rStyle w:val="Emphasis"/>
                                </w:rPr>
                              </w:pPr>
                              <w:r w:rsidRPr="00975A63">
                                <w:rPr>
                                  <w:rStyle w:val="Emphasis"/>
                                </w:rP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27" name="Straight Arrow Connector 427"/>
                        <wps:cNvCnPr>
                          <a:stCxn id="425" idx="4"/>
                          <a:endCxn id="414" idx="1"/>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421" o:spid="_x0000_s1090"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">
                <v:shape id="_x0000_s1091" type="#_x0000_t75" style="position:absolute;width:42799;height:28670;visibility:visible;mso-wrap-style:square">
                  <v:fill o:detectmouseclick="t"/>
                  <v:path o:connecttype="none"/>
                </v:shape>
                <v:shape id="Text Box 410" o:spid="_x0000_s1092" type="#_x0000_t202" style="position:absolute;top:1263;width:7092;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KdEsIA&#10;AADcAAAADwAAAGRycy9kb3ducmV2LnhtbERPz2vCMBS+C/4P4Qm7aarTbVSjiCAoorDOg7s9mmda&#10;bF5KE2333y8HwePH93ux6mwlHtT40rGC8SgBQZw7XbJRcP7ZDr9A+ICssXJMCv7Iw2rZ7y0w1a7l&#10;b3pkwYgYwj5FBUUIdSqlzwuy6EeuJo7c1TUWQ4SNkbrBNobbSk6S5ENaLDk2FFjTpqD8lt2tAn16&#10;P+z3l6yUs+P9d9Z+GnkzrVJvg249BxGoCy/x073TCqbjOD+eiUd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4p0SwgAAANwAAAAPAAAAAAAAAAAAAAAAAJgCAABkcnMvZG93&#10;bnJldi54bWxQSwUGAAAAAAQABAD1AAAAhwMAAAAA&#10;" fillcolor="white [3201]" strokecolor="#9bbb59 [3206]" strokeweight="2pt">
                  <v:textbox>
                    <w:txbxContent>
                      <w:p w:rsidR="00303D05" w:rsidRDefault="00303D05" w:rsidP="001F295C">
                        <w:r>
                          <w:t>Microsoft</w:t>
                        </w:r>
                      </w:p>
                      <w:p w:rsidR="00303D05" w:rsidRDefault="00303D05" w:rsidP="001F295C">
                        <w:r>
                          <w:t>Word</w:t>
                        </w:r>
                      </w:p>
                    </w:txbxContent>
                  </v:textbox>
                </v:shape>
                <v:shape id="Text Box 411" o:spid="_x0000_s1093"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xcI8IA&#10;AADcAAAADwAAAGRycy9kb3ducmV2LnhtbESPUWvCMBSF34X9h3CFvWla3Yp0RhmC4uOq/oBLc9cW&#10;k5uSxFr3681gsMfDOec7nPV2tEYM5EPnWEE+z0AQ10533Ci4nPezFYgQkTUax6TgQQG2m5fJGkvt&#10;7lzRcIqNSBAOJSpoY+xLKUPdksUwdz1x8r6dtxiT9I3UHu8Jbo1cZFkhLXacFlrsaddSfT3drIKl&#10;uQ3vB3MwRaOLr0X1MxSVl0q9TsfPDxCRxvgf/msftYK3PIffM+kI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DFwjwgAAANwAAAAPAAAAAAAAAAAAAAAAAJgCAABkcnMvZG93&#10;bnJldi54bWxQSwUGAAAAAAQABAD1AAAAhwMAAAAA&#10;" fillcolor="white [3201]" strokecolor="black [3200]" strokeweight="2pt">
                  <v:textbox>
                    <w:txbxContent>
                      <w:p w:rsidR="00303D05" w:rsidRDefault="00303D05" w:rsidP="001F295C">
                        <w:r>
                          <w:t>MIV</w:t>
                        </w:r>
                      </w:p>
                    </w:txbxContent>
                  </v:textbox>
                </v:shape>
                <v:shape id="Cloud 412" o:spid="_x0000_s1094"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aDMIA&#10;AADcAAAADwAAAGRycy9kb3ducmV2LnhtbESPQYvCMBSE74L/ITzBS9G0sopUo4iwsHhZtILXR/Ns&#10;i81LaWKt/94IgsdhZr5h1tve1KKj1lWWFSTTGARxbnXFhYJz9jtZgnAeWWNtmRQ8ycF2MxysMdX2&#10;wUfqTr4QAcIuRQWl900qpctLMuimtiEO3tW2Bn2QbSF1i48AN7WcxfFCGqw4LJTY0L6k/Ha6GwXz&#10;LrvH9TOhA11uR2ejKGn+I6XGo363AuGp99/wp/2nFfwkM3ifCUdAb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BZoMwgAAANwAAAAPAAAAAAAAAAAAAAAAAJgCAABkcnMvZG93&#10;bnJldi54bWxQSwUGAAAAAAQABAD1AAAAhwM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1F295C">
                        <w:pPr>
                          <w:jc w:val="center"/>
                          <w:rPr>
                            <w:color w:val="000000" w:themeColor="text1"/>
                          </w:rPr>
                        </w:pPr>
                        <w:r>
                          <w:rPr>
                            <w:color w:val="000000" w:themeColor="text1"/>
                          </w:rPr>
                          <w:t>P2P</w:t>
                        </w:r>
                      </w:p>
                    </w:txbxContent>
                  </v:textbox>
                </v:shape>
                <v:shape id="Text Box 413" o:spid="_x0000_s1095"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Jnz8IA&#10;AADcAAAADwAAAGRycy9kb3ducmV2LnhtbESP3YrCMBSE7xf2HcJZ8G5N/StLNcqyoOylVR/g0Jxt&#10;i8lJSWKtPv1GELwcZuYbZrUZrBE9+dA6VjAZZyCIK6dbrhWcjtvPLxAhIms0jknBjQJs1u9vKyy0&#10;u3JJ/SHWIkE4FKigibErpAxVQxbD2HXEyftz3mJM0tdSe7wmuDVymmW5tNhyWmiwo5+GqvPhYhXM&#10;zKVf7MzO5LXO99Py3uell0qNPobvJYhIQ3yFn+1frWA+mcHjTDo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kmfPwgAAANwAAAAPAAAAAAAAAAAAAAAAAJgCAABkcnMvZG93&#10;bnJldi54bWxQSwUGAAAAAAQABAD1AAAAhwMAAAAA&#10;" fillcolor="white [3201]" strokecolor="black [3200]" strokeweight="2pt">
                  <v:textbox>
                    <w:txbxContent>
                      <w:p w:rsidR="00303D05" w:rsidRDefault="00303D05" w:rsidP="001F295C">
                        <w:r>
                          <w:t>MIV</w:t>
                        </w:r>
                      </w:p>
                    </w:txbxContent>
                  </v:textbox>
                </v:shape>
                <v:shape id="Text Box 414" o:spid="_x0000_s1096" type="#_x0000_t202" style="position:absolute;left:32004;top:21837;width:7092;height:41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mbEcYA&#10;AADcAAAADwAAAGRycy9kb3ducmV2LnhtbESPT2vCQBTE70K/w/IK3nRj/VNJXaUUChVRMPWgt0f2&#10;dRPMvg3Z1aTf3hUEj8PM/IZZrDpbiSs1vnSsYDRMQBDnTpdsFBx+vwdzED4ga6wck4J/8rBavvQW&#10;mGrX8p6uWTAiQtinqKAIoU6l9HlBFv3Q1cTR+3ONxRBlY6RusI1wW8m3JJlJiyXHhQJr+iooP2cX&#10;q0Dvxpv1+piVcrq9nKbtu5Fn0yrVf+0+P0AE6sIz/Gj/aAWT0QTu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tmbEcYAAADcAAAADwAAAAAAAAAAAAAAAACYAgAAZHJz&#10;L2Rvd25yZXYueG1sUEsFBgAAAAAEAAQA9QAAAIsDAAAAAA==&#10;" fillcolor="white [3201]" strokecolor="#9bbb59 [3206]" strokeweight="2pt">
                  <v:textbox>
                    <w:txbxContent>
                      <w:p w:rsidR="00303D05" w:rsidRDefault="00303D05" w:rsidP="001F295C">
                        <w:r>
                          <w:t>Microsoft</w:t>
                        </w:r>
                      </w:p>
                      <w:p w:rsidR="00303D05" w:rsidRDefault="00303D05" w:rsidP="001F295C">
                        <w:r>
                          <w:t>Word</w:t>
                        </w:r>
                      </w:p>
                    </w:txbxContent>
                  </v:textbox>
                </v:shape>
                <v:shape id="Straight Arrow Connector 416" o:spid="_x0000_s1097"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3rMMAAADcAAAADwAAAGRycy9kb3ducmV2LnhtbESPQYvCMBSE7wv+h/AEb2uqa6VUo4hQ&#10;1qvuLujt2TzbYvNSmlTrvzeCsMdhZr5hluve1OJGrassK5iMIxDEudUVFwp+f7LPBITzyBpry6Tg&#10;QQ7Wq8HHElNt77yn28EXIkDYpaig9L5JpXR5SQbd2DbEwbvY1qAPsi2kbvEe4KaW0yiaS4MVh4US&#10;G9qWlF8PnVHwdTn334nfyCQ72m3XxXH8l52UGg37zQKEp97/h9/tnVYwm8zhdSYc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N6zDAAAA3AAAAA8AAAAAAAAAAAAA&#10;AAAAoQIAAGRycy9kb3ducmV2LnhtbFBLBQYAAAAABAAEAPkAAACRAwAAAAA=&#10;" strokecolor="#4579b8 [3044]">
                  <v:stroke endarrow="open"/>
                </v:shape>
                <v:shape id="Straight Arrow Connector 417" o:spid="_x0000_s1098"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SSN8QAAADcAAAADwAAAGRycy9kb3ducmV2LnhtbESPQWvCQBSE70L/w/IK3uombVND6kZE&#10;CHqtWtDbM/tMQrNvQ3aj8d93CwWPw8x8wyyWo2nFlXrXWFYQzyIQxKXVDVcKDvviJQXhPLLG1jIp&#10;uJODZf40WWCm7Y2/6LrzlQgQdhkqqL3vMildWZNBN7MdcfAutjfog+wrqXu8Bbhp5WsUfUiDDYeF&#10;Gjta11T+7Aaj4O1yHjepX8m0ONr1MCRJ8l2clJo+j6tPEJ5G/wj/t7dawXs8h78z4QjI/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pJI3xAAAANwAAAAPAAAAAAAAAAAA&#10;AAAAAKECAABkcnMvZG93bnJldi54bWxQSwUGAAAAAAQABAD5AAAAkgMAAAAA&#10;" strokecolor="#4579b8 [3044]">
                  <v:stroke endarrow="open"/>
                </v:shape>
                <v:shape id="Text Box 419" o:spid="_x0000_s1099"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hOU8YA&#10;AADcAAAADwAAAGRycy9kb3ducmV2LnhtbESPQWsCMRSE74L/ITyhl1KzFpF2axQVFJHaUi3F42Pz&#10;ulncvCxJ1PXfm0LB4zAz3zDjaWtrcSYfKscKBv0MBHHhdMWlgu/98ukFRIjIGmvHpOBKAaaTbmeM&#10;uXYX/qLzLpYiQTjkqMDE2ORShsKQxdB3DXHyfp23GJP0pdQeLwlua/mcZSNpseK0YLChhaHiuDtZ&#10;BUezefzMVtv5z2h99R/7kzv494NSD7129gYiUhvv4f/2WisYDl7h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hOU8YAAADcAAAADwAAAAAAAAAAAAAAAACYAgAAZHJz&#10;L2Rvd25yZXYueG1sUEsFBgAAAAAEAAQA9QAAAIsDAAAAAA==&#10;" filled="f" stroked="f" strokeweight=".5pt">
                  <v:textbox>
                    <w:txbxContent>
                      <w:p w:rsidR="00303D05" w:rsidRDefault="00303D05" w:rsidP="001F295C">
                        <w:r>
                          <w:t>∆</w:t>
                        </w:r>
                      </w:p>
                    </w:txbxContent>
                  </v:textbox>
                </v:shape>
                <v:shape id="Text Box 420" o:spid="_x0000_s1100"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4tc8MA&#10;AADcAAAADwAAAGRycy9kb3ducmV2LnhtbERPy2oCMRTdF/yHcAvdiGaUIjIapQotUlrFB+LyMrlO&#10;Bic3QxJ1/PtmIXR5OO/pvLW1uJEPlWMFg34GgrhwuuJSwWH/2RuDCBFZY+2YFDwowHzWeZlirt2d&#10;t3TbxVKkEA45KjAxNrmUoTBkMfRdQ5y4s/MWY4K+lNrjPYXbWg6zbCQtVpwaDDa0NFRcdler4GK+&#10;u5vs63dxHK0efr2/upP/OSn19tp+TEBEauO/+OleaQXvwzQ/nUlH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o4tc8MAAADcAAAADwAAAAAAAAAAAAAAAACYAgAAZHJzL2Rv&#10;d25yZXYueG1sUEsFBgAAAAAEAAQA9QAAAIgDAAAAAA==&#10;" filled="f" stroked="f" strokeweight=".5pt">
                  <v:textbox>
                    <w:txbxContent>
                      <w:p w:rsidR="00303D05" w:rsidRDefault="00303D05" w:rsidP="001F295C">
                        <w:r>
                          <w:t>∆</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422" o:spid="_x0000_s1101"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62h8MA&#10;AADcAAAADwAAAGRycy9kb3ducmV2LnhtbESPQWvCQBSE7wX/w/KE3urGkIpEVxFBkdJLNd4f2Wey&#10;mH0bs6tJ/31XEHocZuYbZrkebCMe1HnjWMF0koAgLp02XCkoTruPOQgfkDU2jknBL3lYr0ZvS8y1&#10;6/mHHsdQiQhhn6OCOoQ2l9KXNVn0E9cSR+/iOoshyq6SusM+wm0j0ySZSYuG40KNLW1rKq/Hu1Ww&#10;T7Ps1Bf97Fx+GnNuN19Z8X1T6n08bBYgAg3hP/xqH7SCLE3heSYe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X62h8MAAADcAAAADwAAAAAAAAAAAAAAAACYAgAAZHJzL2Rv&#10;d25yZXYueG1sUEsFBgAAAAAEAAQA9QAAAIgDAAAAAA==&#10;" adj="3503" fillcolor="#4f81bd [3204]" strokecolor="#243f60 [1604]" strokeweight="2pt"/>
                <v:shape id="Text Box 423" o:spid="_x0000_s1102" type="#_x0000_t202" style="position:absolute;left:5852;top:7594;width:6700;height:5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zBMYA&#10;AADcAAAADwAAAGRycy9kb3ducmV2LnhtbESPQWsCMRSE74L/ITyhF6lZbZGyNYoKLSLaUi3F42Pz&#10;ulncvCxJ1PXfG6HQ4zAz3zCTWWtrcSYfKscKhoMMBHHhdMWlgu/92+MLiBCRNdaOScGVAsym3c4E&#10;c+0u/EXnXSxFgnDIUYGJscmlDIUhi2HgGuLk/TpvMSbpS6k9XhLc1nKUZWNpseK0YLChpaHiuDtZ&#10;BUez7n9m79vFz3h19R/7kzv4zUGph147fwURqY3/4b/2Sit4Hj3B/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lyzBMYAAADcAAAADwAAAAAAAAAAAAAAAACYAgAAZHJz&#10;L2Rvd25yZXYueG1sUEsFBgAAAAAEAAQA9QAAAIsDAAAAAA==&#10;" filled="f" stroked="f" strokeweight=".5pt">
                  <v:textbox>
                    <w:txbxContent>
                      <w:p w:rsidR="00303D05" w:rsidRPr="00975A63" w:rsidRDefault="00303D05" w:rsidP="001F295C">
                        <w:pPr>
                          <w:rPr>
                            <w:rStyle w:val="Emphasis"/>
                          </w:rPr>
                        </w:pPr>
                        <w:r w:rsidRPr="00975A63">
                          <w:rPr>
                            <w:rStyle w:val="Emphasis"/>
                          </w:rPr>
                          <w:t>Darwinet</w:t>
                        </w:r>
                      </w:p>
                      <w:p w:rsidR="00303D05" w:rsidRPr="00975A63" w:rsidRDefault="00303D05" w:rsidP="001F295C">
                        <w:pPr>
                          <w:rPr>
                            <w:rStyle w:val="Emphasis"/>
                          </w:rPr>
                        </w:pPr>
                        <w:r w:rsidRPr="00975A63">
                          <w:rPr>
                            <w:rStyle w:val="Emphasis"/>
                          </w:rPr>
                          <w:t>Virtual</w:t>
                        </w:r>
                      </w:p>
                      <w:p w:rsidR="00303D05" w:rsidRPr="00975A63" w:rsidRDefault="00303D05" w:rsidP="001F295C">
                        <w:pPr>
                          <w:rPr>
                            <w:rStyle w:val="Emphasis"/>
                          </w:rPr>
                        </w:pPr>
                        <w:r w:rsidRPr="00975A63">
                          <w:rPr>
                            <w:rStyle w:val="Emphasis"/>
                          </w:rPr>
                          <w:t>Drive</w:t>
                        </w:r>
                      </w:p>
                    </w:txbxContent>
                  </v:textbox>
                </v:shape>
                <v:shape id="Straight Arrow Connector 424" o:spid="_x0000_s1103"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rG/cMAAADcAAAADwAAAGRycy9kb3ducmV2LnhtbESPT4vCMBTE78J+h/AWvGm6apdSjSJC&#10;Wa/+g/X2bJ5tsXkpTar125uFBY/DzPyGWax6U4s7ta6yrOBrHIEgzq2uuFBwPGSjBITzyBpry6Tg&#10;SQ5Wy4/BAlNtH7yj+94XIkDYpaig9L5JpXR5SQbd2DbEwbva1qAPsi2kbvER4KaWkyj6lgYrDgsl&#10;NrQpKb/tO6Nger30P4lfyyT7tZuui+P4lJ2VGn726zkIT71/h//bW61gNpnB35lwBOTy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axv3DAAAA3AAAAA8AAAAAAAAAAAAA&#10;AAAAoQIAAGRycy9kb3ducmV2LnhtbFBLBQYAAAAABAAEAPkAAACRAwAAAAA=&#10;" strokecolor="#4579b8 [3044]">
                  <v:stroke endarrow="open"/>
                </v:shape>
                <v:shape id="Can 425" o:spid="_x0000_s1104"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cu88MA&#10;AADcAAAADwAAAGRycy9kb3ducmV2LnhtbESPQWvCQBSE7wX/w/IEb3VjiFJSV5FCRUovarw/ss9k&#10;Mfs2ZleT/vuuIHgcZuYbZrkebCPu1HnjWMFsmoAgLp02XCkojt/vHyB8QNbYOCYFf+RhvRq9LTHX&#10;ruc93Q+hEhHCPkcFdQhtLqUva7Lop64ljt7ZdRZDlF0ldYd9hNtGpkmykBYNx4UaW/qqqbwcblbB&#10;Ns2yY1/0i1M5N+bUbn6y4veq1GQ8bD5BBBrCK/xs77SCLJ3D40w8An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cu88MAAADcAAAADwAAAAAAAAAAAAAAAACYAgAAZHJzL2Rv&#10;d25yZXYueG1sUEsFBgAAAAAEAAQA9QAAAIgDAAAAAA==&#10;" adj="3503" fillcolor="#4f81bd [3204]" strokecolor="#243f60 [1604]" strokeweight="2pt">
                  <v:textbox>
                    <w:txbxContent>
                      <w:p w:rsidR="00303D05" w:rsidRDefault="00303D05" w:rsidP="001F295C"/>
                    </w:txbxContent>
                  </v:textbox>
                </v:shape>
                <v:shape id="Text Box 423" o:spid="_x0000_s1105" type="#_x0000_t202" style="position:absolute;left:27728;top:13970;width:6699;height:56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sQnMYA&#10;AADcAAAADwAAAGRycy9kb3ducmV2LnhtbESPQWsCMRSE7wX/Q3hCL6VmFVnK1ihVsIhUpVqKx8fm&#10;dbO4eVmSqOu/b4RCj8PMfMNMZp1txIV8qB0rGA4yEMSl0zVXCr4Oy+cXECEia2wck4IbBZhNew8T&#10;LLS78idd9rESCcKhQAUmxraQMpSGLIaBa4mT9+O8xZikr6T2eE1w28hRluXSYs1pwWBLC0PlaX+2&#10;Ck5m/bTL3jfz73x189vD2R39x1Gpx3739goiUhf/w3/tlVYwHuVwP5OO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sQnMYAAADcAAAADwAAAAAAAAAAAAAAAACYAgAAZHJz&#10;L2Rvd25yZXYueG1sUEsFBgAAAAAEAAQA9QAAAIsDAAAAAA==&#10;" filled="f" stroked="f" strokeweight=".5pt">
                  <v:textbox>
                    <w:txbxContent>
                      <w:p w:rsidR="00303D05" w:rsidRPr="00975A63" w:rsidRDefault="00303D05" w:rsidP="001F295C">
                        <w:pPr>
                          <w:rPr>
                            <w:rStyle w:val="Emphasis"/>
                          </w:rPr>
                        </w:pPr>
                        <w:r w:rsidRPr="00975A63">
                          <w:rPr>
                            <w:rStyle w:val="Emphasis"/>
                          </w:rPr>
                          <w:t>Darwinet</w:t>
                        </w:r>
                      </w:p>
                      <w:p w:rsidR="00303D05" w:rsidRPr="00975A63" w:rsidRDefault="00303D05" w:rsidP="001F295C">
                        <w:pPr>
                          <w:rPr>
                            <w:rStyle w:val="Emphasis"/>
                          </w:rPr>
                        </w:pPr>
                        <w:r w:rsidRPr="00975A63">
                          <w:rPr>
                            <w:rStyle w:val="Emphasis"/>
                          </w:rPr>
                          <w:t>Virtual</w:t>
                        </w:r>
                      </w:p>
                      <w:p w:rsidR="00303D05" w:rsidRPr="00975A63" w:rsidRDefault="00303D05" w:rsidP="001F295C">
                        <w:pPr>
                          <w:rPr>
                            <w:rStyle w:val="Emphasis"/>
                          </w:rPr>
                        </w:pPr>
                        <w:r w:rsidRPr="00975A63">
                          <w:rPr>
                            <w:rStyle w:val="Emphasis"/>
                          </w:rPr>
                          <w:t>Drive</w:t>
                        </w:r>
                      </w:p>
                    </w:txbxContent>
                  </v:textbox>
                </v:shape>
                <v:shape id="Straight Arrow Connector 427" o:spid="_x0000_s1106"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YisUAAADcAAAADwAAAGRycy9kb3ducmV2LnhtbESPT2vCQBTE7wW/w/IEb3Xjn7QhdRNE&#10;CHrVttDeXrPPJDT7NmQ3Gr+9KxR6HGbmN8wmH00rLtS7xrKCxTwCQVxa3XCl4OO9eE5AOI+ssbVM&#10;Cm7kIM8mTxtMtb3ykS4nX4kAYZeigtr7LpXSlTUZdHPbEQfvbHuDPsi+krrHa4CbVi6j6EUabDgs&#10;1NjRrqby9zQYBavzz7hP/FYmxZfdDUMcx5/Ft1Kz6bh9A+Fp9P/hv/ZBK1gvX+FxJhwBmd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hYisUAAADcAAAADwAAAAAAAAAA&#10;AAAAAAChAgAAZHJzL2Rvd25yZXYueG1sUEsFBgAAAAAEAAQA+QAAAJMDAAAAAA==&#10;" strokecolor="#4579b8 [3044]">
                  <v:stroke endarrow="open"/>
                </v:shape>
                <w10:anchorlock/>
              </v:group>
            </w:pict>
          </mc:Fallback>
        </mc:AlternateContent>
      </w:r>
    </w:p>
    <w:p w:rsidR="001F295C" w:rsidRPr="00C81D35" w:rsidRDefault="001F295C" w:rsidP="001F295C">
      <w:pPr>
        <w:pStyle w:val="BodyText"/>
        <w:rPr>
          <w:lang w:val="en-GB"/>
        </w:rPr>
      </w:pPr>
      <w:r w:rsidRPr="00C81D35">
        <w:rPr>
          <w:lang w:val="en-GB"/>
        </w:rPr>
        <w:t>When the file is stored Darwinet performs a “file diff” operation and sends the file change to the other nodes of the Domain.</w:t>
      </w:r>
    </w:p>
    <w:p w:rsidR="001F295C" w:rsidRPr="00C81D35" w:rsidRDefault="001F295C" w:rsidP="001F295C">
      <w:pPr>
        <w:pStyle w:val="BodyText"/>
        <w:rPr>
          <w:lang w:val="en-GB"/>
        </w:rPr>
      </w:pPr>
      <w:r w:rsidRPr="00C81D35">
        <w:rPr>
          <w:noProof/>
          <w:lang w:val="en-GB"/>
        </w:rPr>
        <mc:AlternateContent>
          <mc:Choice Requires="wpc">
            <w:drawing>
              <wp:inline distT="0" distB="0" distL="0" distR="0" wp14:anchorId="7D844A83" wp14:editId="572B8F54">
                <wp:extent cx="4505325" cy="2640965"/>
                <wp:effectExtent l="0" t="0" r="0" b="0"/>
                <wp:docPr id="444" name="Canvas 44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28" name="Text Box 340"/>
                        <wps:cNvSpPr txBox="1"/>
                        <wps:spPr>
                          <a:xfrm>
                            <a:off x="0" y="164465"/>
                            <a:ext cx="709295"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Microsoft</w:t>
                              </w:r>
                            </w:p>
                            <w:p w:rsidR="00303D05" w:rsidRPr="001129F3" w:rsidRDefault="00303D05" w:rsidP="001F295C">
                              <w:r>
                                <w:t>Word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29" name="Text Box 341"/>
                        <wps:cNvSpPr txBox="1"/>
                        <wps:spPr>
                          <a:xfrm>
                            <a:off x="872605" y="162515"/>
                            <a:ext cx="497840"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0" name="Text Box 340"/>
                        <wps:cNvSpPr txBox="1"/>
                        <wps:spPr>
                          <a:xfrm>
                            <a:off x="3696970" y="169499"/>
                            <a:ext cx="709295" cy="41406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Microsoft</w:t>
                              </w:r>
                            </w:p>
                            <w:p w:rsidR="00303D05" w:rsidRPr="001129F3" w:rsidRDefault="00303D05" w:rsidP="001F295C">
                              <w:r>
                                <w:t>Word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1" name="Text Box 341"/>
                        <wps:cNvSpPr txBox="1"/>
                        <wps:spPr>
                          <a:xfrm>
                            <a:off x="246654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2" name="Straight Connector 432"/>
                        <wps:cNvCnPr>
                          <a:stCxn id="428" idx="2"/>
                        </wps:cNvCnPr>
                        <wps:spPr>
                          <a:xfrm>
                            <a:off x="354648" y="583565"/>
                            <a:ext cx="0" cy="13716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3" name="Straight Connector 433"/>
                        <wps:cNvCnPr/>
                        <wps:spPr>
                          <a:xfrm>
                            <a:off x="1142831" y="505415"/>
                            <a:ext cx="952" cy="14497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4" name="Straight Connector 434"/>
                        <wps:cNvCnPr/>
                        <wps:spPr>
                          <a:xfrm>
                            <a:off x="3366135" y="512990"/>
                            <a:ext cx="952" cy="20136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5" name="Straight Connector 435"/>
                        <wps:cNvCnPr/>
                        <wps:spPr>
                          <a:xfrm>
                            <a:off x="4101148" y="583565"/>
                            <a:ext cx="0" cy="19050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7" name="Text Box 437"/>
                        <wps:cNvSpPr txBox="1"/>
                        <wps:spPr>
                          <a:xfrm>
                            <a:off x="508635" y="621665"/>
                            <a:ext cx="45021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Read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38" name="Straight Arrow Connector 438"/>
                        <wps:cNvCnPr/>
                        <wps:spPr>
                          <a:xfrm>
                            <a:off x="1142831" y="1497965"/>
                            <a:ext cx="68287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9" name="Text Box 439"/>
                        <wps:cNvSpPr txBox="1"/>
                        <wps:spPr>
                          <a:xfrm>
                            <a:off x="2128201" y="156527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0" name="Straight Arrow Connector 440"/>
                        <wps:cNvCnPr/>
                        <wps:spPr>
                          <a:xfrm flipV="1">
                            <a:off x="3366135" y="2183765"/>
                            <a:ext cx="735013" cy="25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1" name="Text Box 441"/>
                        <wps:cNvSpPr txBox="1"/>
                        <wps:spPr>
                          <a:xfrm>
                            <a:off x="3367087" y="1962785"/>
                            <a:ext cx="64071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Changed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3" name="Text Box 443"/>
                        <wps:cNvSpPr txBox="1"/>
                        <wps:spPr>
                          <a:xfrm>
                            <a:off x="487045" y="1040765"/>
                            <a:ext cx="43624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5" name="Text Box 445"/>
                        <wps:cNvSpPr txBox="1"/>
                        <wps:spPr>
                          <a:xfrm>
                            <a:off x="1598059" y="180590"/>
                            <a:ext cx="455295" cy="3324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6" name="Text Box 446"/>
                        <wps:cNvSpPr txBox="1"/>
                        <wps:spPr>
                          <a:xfrm>
                            <a:off x="3137535" y="162515"/>
                            <a:ext cx="497840" cy="34260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7" name="Straight Arrow Connector 447"/>
                        <wps:cNvCnPr/>
                        <wps:spPr>
                          <a:xfrm flipH="1">
                            <a:off x="404178" y="812165"/>
                            <a:ext cx="73865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48" name="Text Box 448"/>
                        <wps:cNvSpPr txBox="1"/>
                        <wps:spPr>
                          <a:xfrm>
                            <a:off x="0" y="700405"/>
                            <a:ext cx="71247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580EBF" w:rsidRDefault="00303D05" w:rsidP="001F295C">
                              <w:pPr>
                                <w:rPr>
                                  <w:rStyle w:val="Emphasis"/>
                                </w:rPr>
                              </w:pPr>
                              <w:r w:rsidRPr="00580EBF">
                                <w:rPr>
                                  <w:rStyle w:val="Emphasis"/>
                                </w:rPr>
                                <w:t>Edit</w:t>
                              </w:r>
                            </w:p>
                            <w:p w:rsidR="00303D05" w:rsidRPr="00580EBF" w:rsidRDefault="00303D05" w:rsidP="001F295C">
                              <w:pPr>
                                <w:rPr>
                                  <w:rStyle w:val="Emphasis"/>
                                </w:rPr>
                              </w:pPr>
                              <w:r w:rsidRPr="00580EBF">
                                <w:rPr>
                                  <w:rStyle w:val="Emphasis"/>
                                </w:rPr>
                                <w:t>Document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9" name="Straight Arrow Connector 449"/>
                        <wps:cNvCnPr/>
                        <wps:spPr>
                          <a:xfrm>
                            <a:off x="373063" y="1276985"/>
                            <a:ext cx="77072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0" name="Straight Connector 450"/>
                        <wps:cNvCnPr>
                          <a:stCxn id="445" idx="2"/>
                        </wps:cNvCnPr>
                        <wps:spPr>
                          <a:xfrm>
                            <a:off x="1825707" y="512990"/>
                            <a:ext cx="0" cy="144217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1" name="Text Box 451"/>
                        <wps:cNvSpPr txBox="1"/>
                        <wps:spPr>
                          <a:xfrm>
                            <a:off x="1185297" y="1267460"/>
                            <a:ext cx="57721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2" name="Straight Connector 452"/>
                        <wps:cNvCnPr>
                          <a:stCxn id="431" idx="2"/>
                        </wps:cNvCnPr>
                        <wps:spPr>
                          <a:xfrm flipH="1">
                            <a:off x="2670414" y="522900"/>
                            <a:ext cx="23779" cy="16608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3" name="Straight Arrow Connector 453"/>
                        <wps:cNvCnPr/>
                        <wps:spPr>
                          <a:xfrm>
                            <a:off x="1825707" y="1764665"/>
                            <a:ext cx="86848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4" name="Text Box 454"/>
                        <wps:cNvSpPr txBox="1"/>
                        <wps:spPr>
                          <a:xfrm>
                            <a:off x="2730992" y="1724025"/>
                            <a:ext cx="556260" cy="231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Update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5" name="Straight Arrow Connector 455"/>
                        <wps:cNvCnPr/>
                        <wps:spPr>
                          <a:xfrm>
                            <a:off x="2670414" y="1957705"/>
                            <a:ext cx="69572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444" o:spid="_x0000_s1107" editas="canvas" style="width:354.75pt;height:207.95pt;mso-position-horizontal-relative:char;mso-position-vertical-relative:line" coordsize="45053,2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">
                <v:shape id="_x0000_s1108" type="#_x0000_t75" style="position:absolute;width:45053;height:26409;visibility:visible;mso-wrap-style:square">
                  <v:fill o:detectmouseclick="t"/>
                  <v:path o:connecttype="none"/>
                </v:shape>
                <v:shape id="Text Box 340" o:spid="_x0000_s1109" type="#_x0000_t202" style="position:absolute;top:1644;width:7092;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hbqcMA&#10;AADcAAAADwAAAGRycy9kb3ducmV2LnhtbERPz2vCMBS+D/wfwhvstqZzcxvVtIggTGTCOg/u9mie&#10;abF5KU209b83B2HHj+/3ohhtKy7U+8axgpckBUFcOd2wUbD/XT9/gvABWWPrmBRcyUORTx4WmGk3&#10;8A9dymBEDGGfoYI6hC6T0lc1WfSJ64gjd3S9xRBhb6TucYjhtpXTNH2XFhuODTV2tKqpOpVnq0Dv&#10;XrebzaFs5Oz7/DcbPow8mUGpp8dxOQcRaAz/4rv7Syt4m8a18Uw8Aj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hbqcMAAADcAAAADwAAAAAAAAAAAAAAAACYAgAAZHJzL2Rv&#10;d25yZXYueG1sUEsFBgAAAAAEAAQA9QAAAIgDAAAAAA==&#10;" fillcolor="white [3201]" strokecolor="#9bbb59 [3206]" strokeweight="2pt">
                  <v:textbox>
                    <w:txbxContent>
                      <w:p w:rsidR="00303D05" w:rsidRDefault="00303D05" w:rsidP="001F295C">
                        <w:r>
                          <w:t>Microsoft</w:t>
                        </w:r>
                      </w:p>
                      <w:p w:rsidR="00303D05" w:rsidRPr="001129F3" w:rsidRDefault="00303D05" w:rsidP="001F295C">
                        <w:r>
                          <w:t>Word</w:t>
                        </w:r>
                      </w:p>
                    </w:txbxContent>
                  </v:textbox>
                </v:shape>
                <v:shape id="Text Box 341" o:spid="_x0000_s1110" type="#_x0000_t202" style="position:absolute;left:8726;top:1625;width:497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aamMMA&#10;AADcAAAADwAAAGRycy9kb3ducmV2LnhtbESPUWvCMBSF34X9h3AF3zS1atk6o4zBZI+r7gdcmru2&#10;LLkpSazVX78IAx8P55zvcLb70RoxkA+dYwXLRQaCuHa640bB9+lj/gwiRGSNxjEpuFKA/e5pssVS&#10;uwtXNBxjIxKEQ4kK2hj7UspQt2QxLFxPnLwf5y3GJH0jtcdLglsj8ywrpMWO00KLPb23VP8ez1bB&#10;ypyHzcEcTNHo4iuvbkNReanUbDq+vYKINMZH+L/9qRWs8xe4n0lHQO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haamMMAAADcAAAADwAAAAAAAAAAAAAAAACYAgAAZHJzL2Rv&#10;d25yZXYueG1sUEsFBgAAAAAEAAQA9QAAAIgDAAAAAA==&#10;" fillcolor="white [3201]" strokecolor="black [3200]" strokeweight="2pt">
                  <v:textbox>
                    <w:txbxContent>
                      <w:p w:rsidR="00303D05" w:rsidRPr="001129F3" w:rsidRDefault="00303D05" w:rsidP="001F295C">
                        <w:r>
                          <w:t>Drive</w:t>
                        </w:r>
                      </w:p>
                    </w:txbxContent>
                  </v:textbox>
                </v:shape>
                <v:shape id="Text Box 340" o:spid="_x0000_s1111" type="#_x0000_t202" style="position:absolute;left:36969;top:1694;width:7093;height:41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fBcsIA&#10;AADcAAAADwAAAGRycy9kb3ducmV2LnhtbERPy4rCMBTdD/gP4QruxtTnDNUoIgiKjGDHhbO7NNe0&#10;2NyUJtrO308WwiwP571cd7YST2p86VjBaJiAIM6dLtkouHzv3j9B+ICssXJMCn7Jw3rVe1tiql3L&#10;Z3pmwYgYwj5FBUUIdSqlzwuy6IeuJo7czTUWQ4SNkbrBNobbSo6TZC4tlhwbCqxpW1B+zx5WgT5N&#10;jofDNSvl7OvxM2s/jLybVqlBv9ssQATqwr/45d5rBdNJnB/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V8FywgAAANwAAAAPAAAAAAAAAAAAAAAAAJgCAABkcnMvZG93&#10;bnJldi54bWxQSwUGAAAAAAQABAD1AAAAhwMAAAAA&#10;" fillcolor="white [3201]" strokecolor="#9bbb59 [3206]" strokeweight="2pt">
                  <v:textbox>
                    <w:txbxContent>
                      <w:p w:rsidR="00303D05" w:rsidRDefault="00303D05" w:rsidP="001F295C">
                        <w:r>
                          <w:t>Microsoft</w:t>
                        </w:r>
                      </w:p>
                      <w:p w:rsidR="00303D05" w:rsidRPr="001129F3" w:rsidRDefault="00303D05" w:rsidP="001F295C">
                        <w:r>
                          <w:t>Word</w:t>
                        </w:r>
                      </w:p>
                    </w:txbxContent>
                  </v:textbox>
                </v:shape>
                <v:shape id="Text Box 341" o:spid="_x0000_s1112" type="#_x0000_t202" style="position:absolute;left:24665;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AQ8IA&#10;AADcAAAADwAAAGRycy9kb3ducmV2LnhtbESP3YrCMBSE7xf2HcJZ8G5N/StLNcqyoOylVR/g0Jxt&#10;i8lJSWKtPv1GELwcZuYbZrUZrBE9+dA6VjAZZyCIK6dbrhWcjtvPLxAhIms0jknBjQJs1u9vKyy0&#10;u3JJ/SHWIkE4FKigibErpAxVQxbD2HXEyftz3mJM0tdSe7wmuDVymmW5tNhyWmiwo5+GqvPhYhXM&#10;zKVf7MzO5LXO99Py3uell0qNPobvJYhIQ3yFn+1frWA+m8DjTDo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uQBDwgAAANwAAAAPAAAAAAAAAAAAAAAAAJgCAABkcnMvZG93&#10;bnJldi54bWxQSwUGAAAAAAQABAD1AAAAhwMAAAAA&#10;" fillcolor="white [3201]" strokecolor="black [3200]" strokeweight="2pt">
                  <v:textbox>
                    <w:txbxContent>
                      <w:p w:rsidR="00303D05" w:rsidRPr="001129F3" w:rsidRDefault="00303D05" w:rsidP="001F295C">
                        <w:r w:rsidRPr="001129F3">
                          <w:t>MIV</w:t>
                        </w:r>
                      </w:p>
                    </w:txbxContent>
                  </v:textbox>
                </v:shape>
                <v:line id="Straight Connector 432" o:spid="_x0000_s1113" style="position:absolute;visibility:visible;mso-wrap-style:square" from="3546,5835" to="3546,19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r+p8UAAADcAAAADwAAAGRycy9kb3ducmV2LnhtbESPUWvCQBCE3wv9D8cWfKuXxlY09RQp&#10;CGL7UusPWHNrEsztpXerxv76XqHg4zAz3zCzRe9adaYQG88GnoYZKOLS24YrA7uv1eMEVBRki61n&#10;MnClCIv5/d0MC+sv/EnnrVQqQTgWaKAW6QqtY1mTwzj0HXHyDj44lCRDpW3AS4K7VudZNtYOG04L&#10;NXb0VlN53J6cge/3j3W87ttcxi8/m2NYTqYyisYMHvrlKyihXm7h//baGnge5fB3Jh0BP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2r+p8UAAADcAAAADwAAAAAAAAAA&#10;AAAAAAChAgAAZHJzL2Rvd25yZXYueG1sUEsFBgAAAAAEAAQA+QAAAJMDAAAAAA==&#10;" strokecolor="#4579b8 [3044]"/>
                <v:line id="Straight Connector 433" o:spid="_x0000_s1114" style="position:absolute;visibility:visible;mso-wrap-style:square" from="11428,5054" to="11437,19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ZbPMUAAADcAAAADwAAAGRycy9kb3ducmV2LnhtbESPUWvCQBCE3wv9D8cWfKuXGhWbeooU&#10;BLF9qe0P2Oa2STC3l96tGv31vYLg4zAz3zDzZe9adaQQG88GnoYZKOLS24YrA1+f68cZqCjIFlvP&#10;ZOBMEZaL+7s5Ftaf+IOOO6lUgnAs0EAt0hVax7Imh3HoO+Lk/fjgUJIMlbYBTwnuWj3Ksql22HBa&#10;qLGj15rK/e7gDPy+vW/i+bsdyXRy2e7DavYseTRm8NCvXkAJ9XILX9sba2Cc5/B/Jh0Bv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CZbPMUAAADcAAAADwAAAAAAAAAA&#10;AAAAAAChAgAAZHJzL2Rvd25yZXYueG1sUEsFBgAAAAAEAAQA+QAAAJMDAAAAAA==&#10;" strokecolor="#4579b8 [3044]"/>
                <v:line id="Straight Connector 434" o:spid="_x0000_s1115" style="position:absolute;visibility:visible;mso-wrap-style:square" from="33661,5129" to="33670,252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8/DSMUAAADcAAAADwAAAGRycy9kb3ducmV2LnhtbESPzWoCQRCE74G8w9CB3OJs/ENXR5FA&#10;QJJc/HmAdqfdXdzp2cx0dM3TZwKCx6KqvqLmy8416kwh1p4NvPYyUMSFtzWXBva795cJqCjIFhvP&#10;ZOBKEZaLx4c55tZfeEPnrZQqQTjmaKASaXOtY1GRw9jzLXHyjj44lCRDqW3AS4K7RvezbKwd1pwW&#10;KmzpraLitP1xBr4/v9bxemj6Mh79fpzCajKVQTTm+albzUAJdXIP39pra2A4GML/mXQE9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8/DSMUAAADcAAAADwAAAAAAAAAA&#10;AAAAAAChAgAAZHJzL2Rvd25yZXYueG1sUEsFBgAAAAAEAAQA+QAAAJMDAAAAAA==&#10;" strokecolor="#4579b8 [3044]"/>
                <v:line id="Straight Connector 435" o:spid="_x0000_s1116" style="position:absolute;visibility:visible;mso-wrap-style:square" from="41011,5835" to="41011,24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Nm08UAAADcAAAADwAAAGRycy9kb3ducmV2LnhtbESPUWsCMRCE34X+h7CFvmmuWkVPo0ih&#10;IK0vVX/AelnvDi+ba7LVs7++KQh9HGbmG2ax6lyjLhRi7dnA8yADRVx4W3Np4LB/609BRUG22Hgm&#10;AzeKsFo+9BaYW3/lT7rspFQJwjFHA5VIm2sdi4ocxoFviZN38sGhJBlKbQNeE9w1ephlE+2w5rRQ&#10;YUuvFRXn3bcz8PWx3cTbsRnKZPzzfg7r6UxG0Zinx249ByXUyX/43t5YAy+jMfydSUd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INm08UAAADcAAAADwAAAAAAAAAA&#10;AAAAAAChAgAAZHJzL2Rvd25yZXYueG1sUEsFBgAAAAAEAAQA+QAAAJMDAAAAAA==&#10;" strokecolor="#4579b8 [3044]"/>
                <v:shape id="Text Box 437" o:spid="_x0000_s1117" type="#_x0000_t202" style="position:absolute;left:5086;top:6216;width:450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4j2scA&#10;AADcAAAADwAAAGRycy9kb3ducmV2LnhtbESPQWsCMRSE74X+h/AKvUjNtootq1GqUBHRlmopHh+b&#10;52Zx87IkUdd/3whCj8PMfMOMJq2txYl8qBwreO5mIIgLpysuFfxsP57eQISIrLF2TAouFGAyvr8b&#10;Ya7dmb/ptImlSBAOOSowMTa5lKEwZDF0XUOcvL3zFmOSvpTa4znBbS1fsmwgLVacFgw2NDNUHDZH&#10;q+Bglp2vbL6e/g4WF/+5PbqdX+2Uenxo34cgIrXxP3xrL7SCfu8V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I9rHAAAA3AAAAA8AAAAAAAAAAAAAAAAAmAIAAGRy&#10;cy9kb3ducmV2LnhtbFBLBQYAAAAABAAEAPUAAACMAwAAAAA=&#10;" filled="f" stroked="f" strokeweight=".5pt">
                  <v:textbox>
                    <w:txbxContent>
                      <w:p w:rsidR="00303D05" w:rsidRDefault="00303D05" w:rsidP="001F295C">
                        <w:r>
                          <w:t>Read</w:t>
                        </w:r>
                      </w:p>
                    </w:txbxContent>
                  </v:textbox>
                </v:shape>
                <v:shape id="Straight Arrow Connector 438" o:spid="_x0000_s1118" type="#_x0000_t32" style="position:absolute;left:11428;top:14979;width:682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5aJcAAAADcAAAADwAAAGRycy9kb3ducmV2LnhtbERPy4rCMBTdC/MP4Q64s+mMUynVKCIU&#10;Z+sLdHdtrm2xuSlNqp2/N4sBl4fzXqwG04gHda62rOArikEQF1bXXCo4HvJJCsJ5ZI2NZVLwRw5W&#10;y4/RAjNtn7yjx96XIoSwy1BB5X2bSemKigy6yLbEgbvZzqAPsCul7vAZwk0jv+N4Jg3WHBoqbGlT&#10;UXHf90bB9HYdtqlfyzQ/203fJ0lyyi9KjT+H9RyEp8G/xf/uX63gZxrWhjPhCMjl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qOWiXAAAAA3AAAAA8AAAAAAAAAAAAAAAAA&#10;oQIAAGRycy9kb3ducmV2LnhtbFBLBQYAAAAABAAEAPkAAACOAwAAAAA=&#10;" strokecolor="#4579b8 [3044]">
                  <v:stroke endarrow="open"/>
                </v:shape>
                <v:shape id="Text Box 439" o:spid="_x0000_s1119" type="#_x0000_t202" style="position:absolute;left:21282;top:15652;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0SM8cA&#10;AADcAAAADwAAAGRycy9kb3ducmV2LnhtbESPQWsCMRSE74X+h/AKvUjNtoq0q1GqUBHRlmopHh+b&#10;52Zx87IkUdd/3whCj8PMfMOMJq2txYl8qBwreO5mIIgLpysuFfxsP55eQYSIrLF2TAouFGAyvr8b&#10;Ya7dmb/ptImlSBAOOSowMTa5lKEwZDF0XUOcvL3zFmOSvpTa4znBbS1fsmwgLVacFgw2NDNUHDZH&#10;q+Bglp2vbL6e/g4WF/+5PbqdX+2Uenxo34cgIrXxP3xrL7SCfu8N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5tEjPHAAAA3AAAAA8AAAAAAAAAAAAAAAAAmAIAAGRy&#10;cy9kb3ducmV2LnhtbFBLBQYAAAAABAAEAPUAAACMAwAAAAA=&#10;" filled="f" stroked="f" strokeweight=".5pt">
                  <v:textbox>
                    <w:txbxContent>
                      <w:p w:rsidR="00303D05" w:rsidRDefault="00303D05" w:rsidP="001F295C">
                        <w:r>
                          <w:t>∆</w:t>
                        </w:r>
                      </w:p>
                    </w:txbxContent>
                  </v:textbox>
                </v:shape>
                <v:shape id="Straight Arrow Connector 440" o:spid="_x0000_s1120" type="#_x0000_t32" style="position:absolute;left:33661;top:21837;width:7350;height: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f+u8MAAADcAAAADwAAAGRycy9kb3ducmV2LnhtbERPTUvDQBC9C/0PyxR6s5tKFIndllIR&#10;lIKStiC9TbNjEszOht1tE/+9cxA8Pt73cj26Tl0pxNazgcU8A0VcedtybeB4eLl9BBUTssXOMxn4&#10;oQjr1eRmiYX1A5d03adaSQjHAg00KfWF1rFqyGGc+55YuC8fHCaBodY24CDhrtN3WfagHbYsDQ32&#10;tG2o+t5fnJQ85+X97nN3zqncfAznt9N7CidjZtNx8wQq0Zj+xX/uV2sgz2W+nJEjo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3/rvDAAAA3AAAAA8AAAAAAAAAAAAA&#10;AAAAoQIAAGRycy9kb3ducmV2LnhtbFBLBQYAAAAABAAEAPkAAACRAwAAAAA=&#10;" strokecolor="#4579b8 [3044]">
                  <v:stroke endarrow="open"/>
                </v:shape>
                <v:shape id="Text Box 441" o:spid="_x0000_s1121" type="#_x0000_t202" style="position:absolute;left:33670;top:19627;width:6408;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1tSMYA&#10;AADcAAAADwAAAGRycy9kb3ducmV2LnhtbESPQWsCMRSE74L/IbxCL1KzFpGyGqUWWqRUS1XE42Pz&#10;3CxuXpYk6vrvG0HwOMzMN8xk1tpanMmHyrGCQT8DQVw4XXGpYLv5fHkDESKyxtoxKbhSgNm025lg&#10;rt2F/+i8jqVIEA45KjAxNrmUoTBkMfRdQ5y8g/MWY5K+lNrjJcFtLV+zbCQtVpwWDDb0Yag4rk9W&#10;wdF8936zr+V8N1pc/Wpzcnv/s1fq+al9H4OI1MZH+N5eaAXD4QBuZ9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B1tSMYAAADcAAAADwAAAAAAAAAAAAAAAACYAgAAZHJz&#10;L2Rvd25yZXYueG1sUEsFBgAAAAAEAAQA9QAAAIsDAAAAAA==&#10;" filled="f" stroked="f" strokeweight=".5pt">
                  <v:textbox>
                    <w:txbxContent>
                      <w:p w:rsidR="00303D05" w:rsidRDefault="00303D05" w:rsidP="001F295C">
                        <w:r>
                          <w:t>Changed</w:t>
                        </w:r>
                      </w:p>
                    </w:txbxContent>
                  </v:textbox>
                </v:shape>
                <v:shape id="Text Box 443" o:spid="_x0000_s1122" type="#_x0000_t202" style="position:absolute;left:4870;top:10407;width:4362;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NWpMYA&#10;AADcAAAADwAAAGRycy9kb3ducmV2LnhtbESPQWsCMRSE74L/ITyhF6lZrUjZGqUVLFK0pVqKx8fm&#10;dbO4eVmSqOu/N4LQ4zAz3zDTeWtrcSIfKscKhoMMBHHhdMWlgp/d8vEZRIjIGmvHpOBCAeazbmeK&#10;uXZn/qbTNpYiQTjkqMDE2ORShsKQxTBwDXHy/py3GJP0pdQezwluaznKsom0WHFaMNjQwlBx2B6t&#10;goP56H9l75u338nq4j93R7f3671SD7329QVEpDb+h+/tlVYwHj/B7Uw6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NWpMYAAADcAAAADwAAAAAAAAAAAAAAAACYAgAAZHJz&#10;L2Rvd25yZXYueG1sUEsFBgAAAAAEAAQA9QAAAIsDAAAAAA==&#10;" filled="f" stroked="f" strokeweight=".5pt">
                  <v:textbox>
                    <w:txbxContent>
                      <w:p w:rsidR="00303D05" w:rsidRDefault="00303D05" w:rsidP="001F295C">
                        <w:r>
                          <w:t>Save</w:t>
                        </w:r>
                      </w:p>
                    </w:txbxContent>
                  </v:textbox>
                </v:shape>
                <v:shape id="Text Box 445" o:spid="_x0000_s1123" type="#_x0000_t202" style="position:absolute;left:15980;top:1805;width:4553;height:33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R1PcIA&#10;AADcAAAADwAAAGRycy9kb3ducmV2LnhtbESP0YrCMBRE34X9h3AXfNN0XS1LNcqysOKjVT/g0txt&#10;i8lNSWLt+vVGEHwcZuYMs9oM1oiefGgdK/iYZiCIK6dbrhWcjr+TLxAhIms0jknBPwXYrN9GKyy0&#10;u3JJ/SHWIkE4FKigibErpAxVQxbD1HXEyftz3mJM0tdSe7wmuDVylmW5tNhyWmiwo5+GqvPhYhV8&#10;mku/2JqtyWud72flrc9LL5Uavw/fSxCRhvgKP9s7rWA+X8DjTDoC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hHU9wgAAANwAAAAPAAAAAAAAAAAAAAAAAJgCAABkcnMvZG93&#10;bnJldi54bWxQSwUGAAAAAAQABAD1AAAAhwMAAAAA&#10;" fillcolor="white [3201]" strokecolor="black [3200]" strokeweight="2pt">
                  <v:textbox>
                    <w:txbxContent>
                      <w:p w:rsidR="00303D05" w:rsidRDefault="00303D05" w:rsidP="001F295C">
                        <w:r>
                          <w:t>MIV</w:t>
                        </w:r>
                      </w:p>
                    </w:txbxContent>
                  </v:textbox>
                </v:shape>
                <v:shape id="Text Box 446" o:spid="_x0000_s1124" type="#_x0000_t202" style="position:absolute;left:31375;top:1625;width:4978;height:342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rSsMA&#10;AADcAAAADwAAAGRycy9kb3ducmV2LnhtbESPzWrDMBCE74G+g9hCbomcn4rgRgml0NBjnOQBFmtr&#10;m0grIymO26evCoEeh5n5htnuR2fFQCF2njUs5gUI4tqbjhsNl/PHbAMiJmSD1jNp+KYI+93TZIul&#10;8XeuaDilRmQIxxI1tCn1pZSxbslhnPueOHtfPjhMWYZGmoD3DHdWLotCSYcd54UWe3pvqb6ebk7D&#10;yt6Gl4M9WNUYdVxWP4OqgtR6+jy+vYJINKb/8KP9aTSs1wr+zuQj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brSsMAAADcAAAADwAAAAAAAAAAAAAAAACYAgAAZHJzL2Rv&#10;d25yZXYueG1sUEsFBgAAAAAEAAQA9QAAAIgDAAAAAA==&#10;" fillcolor="white [3201]" strokecolor="black [3200]" strokeweight="2pt">
                  <v:textbox>
                    <w:txbxContent>
                      <w:p w:rsidR="00303D05" w:rsidRDefault="00303D05" w:rsidP="001F295C">
                        <w:r>
                          <w:t>Drive</w:t>
                        </w:r>
                      </w:p>
                    </w:txbxContent>
                  </v:textbox>
                </v:shape>
                <v:shape id="Straight Arrow Connector 447" o:spid="_x0000_s1125" type="#_x0000_t32" style="position:absolute;left:4041;top:8121;width:738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5mz8UAAADcAAAADwAAAGRycy9kb3ducmV2LnhtbESPX2vCMBTF3wf7DuEO9jbTjU5HNYo4&#10;Bg7BUR2Ib9fmri02NyWJtn57Iwh7PJw/P85k1ptGnMn52rKC10ECgriwuuZSwe/26+UDhA/IGhvL&#10;pOBCHmbTx4cJZtp2nNN5E0oRR9hnqKAKoc2k9EVFBv3AtsTR+7POYIjSlVI77OK4aeRbkgylwZoj&#10;ocKWFhUVx83JRMhnmr+vdqtDSvn8pzt879fB7ZV6furnYxCB+vAfvreXWkGajuB2Jh4BOb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5mz8UAAADcAAAADwAAAAAAAAAA&#10;AAAAAAChAgAAZHJzL2Rvd25yZXYueG1sUEsFBgAAAAAEAAQA+QAAAJMDAAAAAA==&#10;" strokecolor="#4579b8 [3044]">
                  <v:stroke endarrow="open"/>
                </v:shape>
                <v:shape id="Text Box 448" o:spid="_x0000_s1126" type="#_x0000_t202" style="position:absolute;top:7004;width:7124;height:49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fE1cMA&#10;AADcAAAADwAAAGRycy9kb3ducmV2LnhtbERPTWsCMRC9C/0PYQq9SM1aRGQ1SisoUqpSleJx2Ew3&#10;i5vJkkRd/705CB4f73sya20tLuRD5VhBv5eBIC6crrhUcNgv3kcgQkTWWDsmBTcKMJu+dCaYa3fl&#10;X7rsYilSCIccFZgYm1zKUBiyGHquIU7cv/MWY4K+lNrjNYXbWn5k2VBarDg1GGxobqg47c5Wwcl8&#10;d7fZcv31N1zd/GZ/dkf/c1Tq7bX9HIOI1Man+OFeaQWDQVqbzqQjIK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SfE1cMAAADcAAAADwAAAAAAAAAAAAAAAACYAgAAZHJzL2Rv&#10;d25yZXYueG1sUEsFBgAAAAAEAAQA9QAAAIgDAAAAAA==&#10;" filled="f" stroked="f" strokeweight=".5pt">
                  <v:textbox>
                    <w:txbxContent>
                      <w:p w:rsidR="00303D05" w:rsidRPr="00580EBF" w:rsidRDefault="00303D05" w:rsidP="001F295C">
                        <w:pPr>
                          <w:rPr>
                            <w:rStyle w:val="Emphasis"/>
                          </w:rPr>
                        </w:pPr>
                        <w:r w:rsidRPr="00580EBF">
                          <w:rPr>
                            <w:rStyle w:val="Emphasis"/>
                          </w:rPr>
                          <w:t>Edit</w:t>
                        </w:r>
                      </w:p>
                      <w:p w:rsidR="00303D05" w:rsidRPr="00580EBF" w:rsidRDefault="00303D05" w:rsidP="001F295C">
                        <w:pPr>
                          <w:rPr>
                            <w:rStyle w:val="Emphasis"/>
                          </w:rPr>
                        </w:pPr>
                        <w:r w:rsidRPr="00580EBF">
                          <w:rPr>
                            <w:rStyle w:val="Emphasis"/>
                          </w:rPr>
                          <w:t>Document</w:t>
                        </w:r>
                      </w:p>
                    </w:txbxContent>
                  </v:textbox>
                </v:shape>
                <v:shape id="Straight Arrow Connector 449" o:spid="_x0000_s1127" type="#_x0000_t32" style="position:absolute;left:3730;top:12769;width:77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SMw8UAAADcAAAADwAAAGRycy9kb3ducmV2LnhtbESPQWvCQBSE7wX/w/KE3pqN1pSYugki&#10;hHqtbUFvz+wzCc2+DdmNpv/eLRR6HGbmG2ZTTKYTVxpca1nBIopBEFdWt1wr+Pwon1IQziNr7CyT&#10;gh9yUOSzhw1m2t74na4HX4sAYZehgsb7PpPSVQ0ZdJHtiYN3sYNBH+RQSz3gLcBNJ5dx/CINthwW&#10;Guxp11D1fRiNgufLeXpL/Vam5dHuxjFJkq/ypNTjfNq+gvA0+f/wX3uvFaxWa/g9E46AzO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cSMw8UAAADcAAAADwAAAAAAAAAA&#10;AAAAAAChAgAAZHJzL2Rvd25yZXYueG1sUEsFBgAAAAAEAAQA+QAAAJMDAAAAAA==&#10;" strokecolor="#4579b8 [3044]">
                  <v:stroke endarrow="open"/>
                </v:shape>
                <v:line id="Straight Connector 450" o:spid="_x0000_s1128" style="position:absolute;visibility:visible;mso-wrap-style:square" from="18257,5129" to="18257,19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sg68IAAADcAAAADwAAAGRycy9kb3ducmV2LnhtbERPzWoCMRC+F3yHMEJvNatWsVujSEGQ&#10;2os/DzDdTHcXN5M1merapzeHgseP73++7FyjLhRi7dnAcJCBIi68rbk0cDysX2agoiBbbDyTgRtF&#10;WC56T3PMrb/yji57KVUK4ZijgUqkzbWORUUO48C3xIn78cGhJBhKbQNeU7hr9CjLptphzamhwpY+&#10;KipO+19n4Lz92sTbdzOS6eTv8xRWszcZR2Oe+93qHZRQJw/xv3tjDbxO0vx0Jh0Bvb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Ssg68IAAADcAAAADwAAAAAAAAAAAAAA&#10;AAChAgAAZHJzL2Rvd25yZXYueG1sUEsFBgAAAAAEAAQA+QAAAJADAAAAAA==&#10;" strokecolor="#4579b8 [3044]"/>
                <v:shape id="Text Box 451" o:spid="_x0000_s1129" type="#_x0000_t202" style="position:absolute;left:11852;top:12674;width:5773;height:27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7lcYA&#10;AADcAAAADwAAAGRycy9kb3ducmV2LnhtbESPQWsCMRSE74L/ITyhF6lZi5WyNYoKikhtqZbi8bF5&#10;3SxuXpYk6vrvTaHQ4zAz3zCTWWtrcSEfKscKhoMMBHHhdMWlgq/D6vEFRIjIGmvHpOBGAWbTbmeC&#10;uXZX/qTLPpYiQTjkqMDE2ORShsKQxTBwDXHyfpy3GJP0pdQerwlua/mUZWNpseK0YLChpaHitD9b&#10;BSez7X9k693ie7y5+ffD2R3921Gph147fwURqY3/4b/2RisYPQ/h90w6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T7lcYAAADcAAAADwAAAAAAAAAAAAAAAACYAgAAZHJz&#10;L2Rvd25yZXYueG1sUEsFBgAAAAAEAAQA9QAAAIsDAAAAAA==&#10;" filled="f" stroked="f" strokeweight=".5pt">
                  <v:textbox>
                    <w:txbxContent>
                      <w:p w:rsidR="00303D05" w:rsidRDefault="00303D05" w:rsidP="001F295C">
                        <w:r>
                          <w:t>Change</w:t>
                        </w:r>
                      </w:p>
                    </w:txbxContent>
                  </v:textbox>
                </v:shape>
                <v:line id="Straight Connector 452" o:spid="_x0000_s1130" style="position:absolute;flip:x;visibility:visible;mso-wrap-style:square" from="26704,5229" to="26941,218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4TM8cAAADcAAAADwAAAGRycy9kb3ducmV2LnhtbESPQWvCQBSE70L/w/IKvZmNVltJXaUI&#10;0qCgrfbQ4yP7moRm38bs1kR/vSsIHoeZ+YaZzjtTiSM1rrSsYBDFIIgzq0vOFXzvl/0JCOeRNVaW&#10;ScGJHMxnD70pJtq2/EXHnc9FgLBLUEHhfZ1I6bKCDLrI1sTB+7WNQR9kk0vdYBvgppLDOH6RBksO&#10;CwXWtCgo+9v9GwVpyqvVmZfbn8Hn4cM/l+vNqH1V6umxe38D4anz9/CtnWoFo/EQrmfCEZCz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XhMzxwAAANwAAAAPAAAAAAAA&#10;AAAAAAAAAKECAABkcnMvZG93bnJldi54bWxQSwUGAAAAAAQABAD5AAAAlQMAAAAA&#10;" strokecolor="#4579b8 [3044]"/>
                <v:shape id="Straight Arrow Connector 453" o:spid="_x0000_s1131" type="#_x0000_t32" style="position:absolute;left:18257;top:17646;width:868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Ut9MUAAADcAAAADwAAAGRycy9kb3ducmV2LnhtbESPzWrDMBCE74W8g9hAb7XcuC7GjRJC&#10;wKTXpikkt621/qHWylhy7Lx9VCj0OMzMN8x6O5tOXGlwrWUFz1EMgri0uuVawemzeMpAOI+ssbNM&#10;Cm7kYLtZPKwx13biD7oefS0ChF2OChrv+1xKVzZk0EW2Jw5eZQeDPsihlnrAKcBNJ1dx/CoNthwW&#10;Guxp31D5cxyNgqT6ng+Z38msONv9OKZp+lVclHpczrs3EJ5m/x/+a79rBS9pAr9nwhGQm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fUt9MUAAADcAAAADwAAAAAAAAAA&#10;AAAAAAChAgAAZHJzL2Rvd25yZXYueG1sUEsFBgAAAAAEAAQA+QAAAJMDAAAAAA==&#10;" strokecolor="#4579b8 [3044]">
                  <v:stroke endarrow="open"/>
                </v:shape>
                <v:shape id="Text Box 454" o:spid="_x0000_s1132" type="#_x0000_t202" style="position:absolute;left:27309;top:17240;width:5563;height:231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YDcYA&#10;AADcAAAADwAAAGRycy9kb3ducmV2LnhtbESPQWsCMRSE74L/ITyhF6lZRaVsjdIKFinaUi3F42Pz&#10;ulncvCxJ1PXfN4LQ4zAz3zCzRWtrcSYfKscKhoMMBHHhdMWlgu/96vEJRIjIGmvHpOBKARbzbmeG&#10;uXYX/qLzLpYiQTjkqMDE2ORShsKQxTBwDXHyfp23GJP0pdQeLwluaznKsqm0WHFaMNjQ0lBx3J2s&#10;gqN5739mb9vXn+n66j/2J3fwm4NSD7325RlEpDb+h+/ttVYwnozh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bNYDcYAAADcAAAADwAAAAAAAAAAAAAAAACYAgAAZHJz&#10;L2Rvd25yZXYueG1sUEsFBgAAAAAEAAQA9QAAAIsDAAAAAA==&#10;" filled="f" stroked="f" strokeweight=".5pt">
                  <v:textbox>
                    <w:txbxContent>
                      <w:p w:rsidR="00303D05" w:rsidRDefault="00303D05" w:rsidP="001F295C">
                        <w:r>
                          <w:t>Update</w:t>
                        </w:r>
                      </w:p>
                    </w:txbxContent>
                  </v:textbox>
                </v:shape>
                <v:shape id="Straight Arrow Connector 455" o:spid="_x0000_s1133" type="#_x0000_t32" style="position:absolute;left:26704;top:19577;width:695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AQG8QAAADcAAAADwAAAGRycy9kb3ducmV2LnhtbESPT2vCQBTE74V+h+UVvNVNW7eE6Coi&#10;hHr1H7S31+wzCWbfhuxG47d3BcHjMDO/YWaLwTbiTJ2vHWv4GCcgiAtnai417Hf5ewrCB2SDjWPS&#10;cCUPi/nrywwz4y68ofM2lCJC2GeooQqhzaT0RUUW/di1xNE7us5iiLIrpenwEuG2kZ9J8i0t1hwX&#10;KmxpVVFx2vZWw9fxf/hJw1Km+a9b9b1S6pD/aT16G5ZTEIGG8Aw/2mujYaIU3M/EI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UBAbxAAAANwAAAAPAAAAAAAAAAAA&#10;AAAAAKECAABkcnMvZG93bnJldi54bWxQSwUGAAAAAAQABAD5AAAAkgMAAAAA&#10;" strokecolor="#4579b8 [3044]">
                  <v:stroke endarrow="open"/>
                </v:shape>
                <w10:anchorlock/>
              </v:group>
            </w:pict>
          </mc:Fallback>
        </mc:AlternateContent>
      </w:r>
    </w:p>
    <w:p w:rsidR="001F295C" w:rsidRPr="00C81D35" w:rsidRDefault="001F295C" w:rsidP="001F295C">
      <w:pPr>
        <w:pStyle w:val="BodyText"/>
        <w:rPr>
          <w:rStyle w:val="Emphasis"/>
          <w:lang w:val="en-GB"/>
        </w:rPr>
      </w:pPr>
      <w:r w:rsidRPr="00C81D35">
        <w:rPr>
          <w:rStyle w:val="Emphasis"/>
          <w:lang w:val="en-GB"/>
        </w:rPr>
        <w:t>Note: See the Darwinet Change Conflict handling about how Darwinet handles changes that affects the same file or data.</w:t>
      </w:r>
    </w:p>
    <w:p w:rsidR="001F295C" w:rsidRPr="00C81D35" w:rsidRDefault="001F295C" w:rsidP="001F295C">
      <w:pPr>
        <w:pStyle w:val="Heading2"/>
        <w:rPr>
          <w:lang w:val="en-GB"/>
        </w:rPr>
      </w:pPr>
      <w:r w:rsidRPr="00C81D35">
        <w:rPr>
          <w:lang w:val="en-GB"/>
        </w:rPr>
        <w:t>Example of a status sharing (social interaction) application in Darwinet</w:t>
      </w:r>
    </w:p>
    <w:p w:rsidR="001F295C" w:rsidRPr="00C81D35" w:rsidRDefault="001F295C" w:rsidP="001F295C">
      <w:pPr>
        <w:pStyle w:val="BodyText"/>
        <w:rPr>
          <w:lang w:val="en-GB"/>
        </w:rPr>
      </w:pPr>
      <w:r w:rsidRPr="00C81D35">
        <w:rPr>
          <w:lang w:val="en-GB"/>
        </w:rPr>
        <w:t>The shared MIV mechanism of Darwinet makes it easy to create a social interactive application based on Darwinet.</w: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noProof/>
          <w:lang w:val="en-GB"/>
        </w:rPr>
        <w:lastRenderedPageBreak/>
        <mc:AlternateContent>
          <mc:Choice Requires="wpc">
            <w:drawing>
              <wp:inline distT="0" distB="0" distL="0" distR="0" wp14:anchorId="3D268094" wp14:editId="091F794C">
                <wp:extent cx="4455160" cy="2867025"/>
                <wp:effectExtent l="0" t="0" r="0" b="0"/>
                <wp:docPr id="483" name="Canvas 48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56" name="Text Box 456"/>
                        <wps:cNvSpPr txBox="1"/>
                        <wps:spPr>
                          <a:xfrm>
                            <a:off x="165735" y="126365"/>
                            <a:ext cx="808355" cy="5334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Status</w:t>
                              </w:r>
                            </w:p>
                            <w:p w:rsidR="00303D05" w:rsidRDefault="00303D05" w:rsidP="001F295C">
                              <w:r>
                                <w:t>Sharing</w:t>
                              </w:r>
                            </w:p>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7" name="Text Box 457"/>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58" name="Cloud 458"/>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1F295C">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 name="Text Box 459"/>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0" name="Text Box 460"/>
                        <wps:cNvSpPr txBox="1"/>
                        <wps:spPr>
                          <a:xfrm>
                            <a:off x="3251835" y="2183765"/>
                            <a:ext cx="808355" cy="533399"/>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Status</w:t>
                              </w:r>
                            </w:p>
                            <w:p w:rsidR="00303D05" w:rsidRDefault="00303D05" w:rsidP="001F295C">
                              <w:r>
                                <w:t>Sharing</w:t>
                              </w:r>
                            </w:p>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1" name="Straight Arrow Connector 461"/>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2" name="Straight Arrow Connector 462"/>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3" name="Straight Arrow Connector 463"/>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4" name="Straight Arrow Connector 464"/>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5" name="Text Box 465"/>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66" name="Text Box 466"/>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83" o:spid="_x0000_s1134" editas="canvas" style="width:350.8pt;height:225.75pt;mso-position-horizontal-relative:char;mso-position-vertical-relative:line" coordsize="44551,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">
                <v:shape id="_x0000_s1135" type="#_x0000_t75" style="position:absolute;width:44551;height:28670;visibility:visible;mso-wrap-style:square">
                  <v:fill o:detectmouseclick="t"/>
                  <v:path o:connecttype="none"/>
                </v:shape>
                <v:shape id="Text Box 456" o:spid="_x0000_s1136" type="#_x0000_t202" style="position:absolute;left:1657;top:1263;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ZPcUA&#10;AADcAAAADwAAAGRycy9kb3ducmV2LnhtbESPQWvCQBSE74X+h+UVvNVNrVGJrlKEgiItNHrQ2yP7&#10;3ASzb0N2NfHfu4VCj8PMfMMsVr2txY1aXzlW8DZMQBAXTldsFBz2n68zED4ga6wdk4I7eVgtn58W&#10;mGnX8Q/d8mBEhLDPUEEZQpNJ6YuSLPqha4ijd3atxRBla6RusYtwW8tRkkykxYrjQokNrUsqLvnV&#10;KtDf77vt9phXMv26ntJuauTFdEoNXvqPOYhAffgP/7U3WsE4ncDv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Rk9xQAAANwAAAAPAAAAAAAAAAAAAAAAAJgCAABkcnMv&#10;ZG93bnJldi54bWxQSwUGAAAAAAQABAD1AAAAigMAAAAA&#10;" fillcolor="white [3201]" strokecolor="#9bbb59 [3206]" strokeweight="2pt">
                  <v:textbox>
                    <w:txbxContent>
                      <w:p w:rsidR="00303D05" w:rsidRDefault="00303D05" w:rsidP="001F295C">
                        <w:r>
                          <w:t>Status</w:t>
                        </w:r>
                      </w:p>
                      <w:p w:rsidR="00303D05" w:rsidRDefault="00303D05" w:rsidP="001F295C">
                        <w:r>
                          <w:t>Sharing</w:t>
                        </w:r>
                      </w:p>
                      <w:p w:rsidR="00303D05" w:rsidRDefault="00303D05" w:rsidP="001F295C">
                        <w:r>
                          <w:t>Application</w:t>
                        </w:r>
                      </w:p>
                    </w:txbxContent>
                  </v:textbox>
                </v:shape>
                <v:shape id="Text Box 457" o:spid="_x0000_s1137"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YDMMA&#10;AADcAAAADwAAAGRycy9kb3ducmV2LnhtbESP3WoCMRSE7wt9h3AK3tVs/dmW1SgiKF66tg9w2Bx3&#10;lyYnSxLXtU/fCIKXw8x8wyzXgzWiJx9axwo+xhkI4srplmsFP9+79y8QISJrNI5JwY0CrFevL0ss&#10;tLtySf0p1iJBOBSooImxK6QMVUMWw9h1xMk7O28xJulrqT1eE9waOcmyXFpsOS002NG2oer3dLEK&#10;pubSz/dmb/Ja58dJ+dfnpZdKjd6GzQJEpCE+w4/2QSuYzT/hfiYd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PYDMMAAADcAAAADwAAAAAAAAAAAAAAAACYAgAAZHJzL2Rv&#10;d25yZXYueG1sUEsFBgAAAAAEAAQA9QAAAIgDAAAAAA==&#10;" fillcolor="white [3201]" strokecolor="black [3200]" strokeweight="2pt">
                  <v:textbox>
                    <w:txbxContent>
                      <w:p w:rsidR="00303D05" w:rsidRDefault="00303D05" w:rsidP="001F295C">
                        <w:r>
                          <w:t>MIV</w:t>
                        </w:r>
                      </w:p>
                    </w:txbxContent>
                  </v:textbox>
                </v:shape>
                <v:shape id="Cloud 458" o:spid="_x0000_s1138"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cUJr4A&#10;AADcAAAADwAAAGRycy9kb3ducmV2LnhtbERPSwrCMBDdC94hjOCmaFpRkWoUEQRxI37A7dCMbbGZ&#10;lCbWenuzEFw+3n+16UwlWmpcaVlBMo5BEGdWl5wruF33owUI55E1VpZJwYccbNb93gpTbd98pvbi&#10;cxFC2KWooPC+TqV0WUEG3djWxIF72MagD7DJpW7wHcJNJSdxPJcGSw4NBda0Kyh7Xl5Gway9vuLq&#10;k9CR7s+zs1GU1KdIqeGg2y5BeOr8X/xzH7SC6SysDWfCEZD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HFCa+AAAA3AAAAA8AAAAAAAAAAAAAAAAAmAIAAGRycy9kb3ducmV2&#10;LnhtbFBLBQYAAAAABAAEAPUAAACD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1F295C">
                        <w:pPr>
                          <w:jc w:val="center"/>
                          <w:rPr>
                            <w:color w:val="000000" w:themeColor="text1"/>
                          </w:rPr>
                        </w:pPr>
                        <w:r>
                          <w:rPr>
                            <w:color w:val="000000" w:themeColor="text1"/>
                          </w:rPr>
                          <w:t>P2P</w:t>
                        </w:r>
                      </w:p>
                    </w:txbxContent>
                  </v:textbox>
                </v:shape>
                <v:shape id="Text Box 459" o:spid="_x0000_s1139"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Dp5cMA&#10;AADcAAAADwAAAGRycy9kb3ducmV2LnhtbESP3WoCMRSE7wt9h3AK3tVs/Vna1SgiKF66tg9w2Bx3&#10;lyYnSxLXtU/fCIKXw8x8wyzXgzWiJx9axwo+xhkI4srplmsFP9+7908QISJrNI5JwY0CrFevL0ss&#10;tLtySf0p1iJBOBSooImxK6QMVUMWw9h1xMk7O28xJulrqT1eE9waOcmyXFpsOS002NG2oer3dLEK&#10;pubSz/dmb/Ja58dJ+dfnpZdKjd6GzQJEpCE+w4/2QSuYzb/gfiYd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Dp5cMAAADcAAAADwAAAAAAAAAAAAAAAACYAgAAZHJzL2Rv&#10;d25yZXYueG1sUEsFBgAAAAAEAAQA9QAAAIgDAAAAAA==&#10;" fillcolor="white [3201]" strokecolor="black [3200]" strokeweight="2pt">
                  <v:textbox>
                    <w:txbxContent>
                      <w:p w:rsidR="00303D05" w:rsidRDefault="00303D05" w:rsidP="001F295C">
                        <w:r>
                          <w:t>MIV</w:t>
                        </w:r>
                      </w:p>
                    </w:txbxContent>
                  </v:textbox>
                </v:shape>
                <v:shape id="Text Box 460" o:spid="_x0000_s1140" type="#_x0000_t202" style="position:absolute;left:32518;top:21837;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Tub8IA&#10;AADcAAAADwAAAGRycy9kb3ducmV2LnhtbERPy4rCMBTdC/MP4Q6409TxSccogyAog4LVhbO7NNe0&#10;2NyUJtrO308WAy4P571cd7YST2p86VjBaJiAIM6dLtkouJy3gwUIH5A1Vo5JwS95WK/eektMtWv5&#10;RM8sGBFD2KeooAihTqX0eUEW/dDVxJG7ucZiiLAxUjfYxnBbyY8kmUmLJceGAmvaFJTfs4dVoI/j&#10;7/3+mpVyenj8TNu5kXfTKtV/774+QQTqwkv8795pBZNZnB/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5O5vwgAAANwAAAAPAAAAAAAAAAAAAAAAAJgCAABkcnMvZG93&#10;bnJldi54bWxQSwUGAAAAAAQABAD1AAAAhwMAAAAA&#10;" fillcolor="white [3201]" strokecolor="#9bbb59 [3206]" strokeweight="2pt">
                  <v:textbox>
                    <w:txbxContent>
                      <w:p w:rsidR="00303D05" w:rsidRDefault="00303D05" w:rsidP="001F295C">
                        <w:r>
                          <w:t>Status</w:t>
                        </w:r>
                      </w:p>
                      <w:p w:rsidR="00303D05" w:rsidRDefault="00303D05" w:rsidP="001F295C">
                        <w:r>
                          <w:t>Sharing</w:t>
                        </w:r>
                      </w:p>
                      <w:p w:rsidR="00303D05" w:rsidRDefault="00303D05" w:rsidP="001F295C">
                        <w:r>
                          <w:t>Application</w:t>
                        </w:r>
                      </w:p>
                    </w:txbxContent>
                  </v:textbox>
                </v:shape>
                <v:shape id="Straight Arrow Connector 461" o:spid="_x0000_s1141"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fcpcMAAADcAAAADwAAAGRycy9kb3ducmV2LnhtbESPQYvCMBSE7wv+h/AEb2uqa6VUo4hQ&#10;1qvuLujt2TzbYvNSmlTrvzeCsMdhZr5hluve1OJGrassK5iMIxDEudUVFwp+f7LPBITzyBpry6Tg&#10;QQ7Wq8HHElNt77yn28EXIkDYpaig9L5JpXR5SQbd2DbEwbvY1qAPsi2kbvEe4KaW0yiaS4MVh4US&#10;G9qWlF8PnVHwdTn334nfyCQ72m3XxXH8l52UGg37zQKEp97/h9/tnVYwm0/gdSYc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gH3KXDAAAA3AAAAA8AAAAAAAAAAAAA&#10;AAAAoQIAAGRycy9kb3ducmV2LnhtbFBLBQYAAAAABAAEAPkAAACRAwAAAAA=&#10;" strokecolor="#4579b8 [3044]">
                  <v:stroke endarrow="open"/>
                </v:shape>
                <v:shape id="Straight Arrow Connector 462" o:spid="_x0000_s1142"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VC0sMAAADcAAAADwAAAGRycy9kb3ducmV2LnhtbESPQYvCMBSE74L/ITxhb5qqWynVKCIU&#10;97ruLujt2TzbYvNSmlTrvzeCsMdhZr5hVpve1OJGrassK5hOIhDEudUVFwp+f7JxAsJ5ZI21ZVLw&#10;IAeb9XCwwlTbO3/T7eALESDsUlRQet+kUrq8JINuYhvi4F1sa9AH2RZSt3gPcFPLWRQtpMGKw0KJ&#10;De1Kyq+HziiYX879PvFbmWRHu+u6OI7/spNSH6N+uwThqff/4Xf7Syv4XMzgdSYcAb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VQtLDAAAA3AAAAA8AAAAAAAAAAAAA&#10;AAAAoQIAAGRycy9kb3ducmV2LnhtbFBLBQYAAAAABAAEAPkAAACRAwAAAAA=&#10;" strokecolor="#4579b8 [3044]">
                  <v:stroke endarrow="open"/>
                </v:shape>
                <v:shape id="Straight Arrow Connector 463" o:spid="_x0000_s1143"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nnScUAAADcAAAADwAAAGRycy9kb3ducmV2LnhtbESPzWrDMBCE74W8g9hAb42cuA7GjRJC&#10;wKTXui20t621sU2slbHkn7x9VCj0OMzMN8zuMJtWjNS7xrKC9SoCQVxa3XCl4OM9f0pBOI+ssbVM&#10;Cm7k4LBfPOww03biNxoLX4kAYZehgtr7LpPSlTUZdCvbEQfvYnuDPsi+krrHKcBNKzdRtJUGGw4L&#10;NXZ0qqm8FoNREF9+5nPqjzLNv+xpGJIk+cy/lXpczscXEJ5m/x/+a79qBc/bGH7PhCMg9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nnScUAAADcAAAADwAAAAAAAAAA&#10;AAAAAAChAgAAZHJzL2Rvd25yZXYueG1sUEsFBgAAAAAEAAQA+QAAAJMDAAAAAA==&#10;" strokecolor="#4579b8 [3044]">
                  <v:stroke endarrow="open"/>
                </v:shape>
                <v:shape id="Straight Arrow Connector 464" o:spid="_x0000_s1144"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B/PcUAAADcAAAADwAAAGRycy9kb3ducmV2LnhtbESPzWrDMBCE74W8g9hAb42c1A7GjRJC&#10;wCTXui20t621sU2slbHkn7x9VSj0OMzMN8zuMJtWjNS7xrKC9SoCQVxa3XCl4P0tf0pBOI+ssbVM&#10;Cu7k4LBfPOww03biVxoLX4kAYZehgtr7LpPSlTUZdCvbEQfvanuDPsi+krrHKcBNKzdRtJUGGw4L&#10;NXZ0qqm8FYNR8Hz9ns+pP8o0/7SnYUiS5CP/UupxOR9fQHia/X/4r33RCuJtDL9nwhGQ+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HB/PcUAAADcAAAADwAAAAAAAAAA&#10;AAAAAAChAgAAZHJzL2Rvd25yZXYueG1sUEsFBgAAAAAEAAQA+QAAAJMDAAAAAA==&#10;" strokecolor="#4579b8 [3044]">
                  <v:stroke endarrow="open"/>
                </v:shape>
                <v:shape id="Text Box 465" o:spid="_x0000_s1145"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3K8cA&#10;AADcAAAADwAAAGRycy9kb3ducmV2LnhtbESP3WoCMRSE7wXfIZxCb6RmW+xStkaxhYoUf6iW4uVh&#10;c7pZ3JwsSdT17Ruh4OUwM98w42lnG3EiH2rHCh6HGQji0umaKwXfu4+HFxAhImtsHJOCCwWYTvq9&#10;MRbanfmLTttYiQThUKACE2NbSBlKQxbD0LXEyft13mJM0ldSezwnuG3kU5bl0mLNacFgS++GysP2&#10;aBUczOdgk81Xbz/54uLXu6Pb++Veqfu7bvYKIlIXb+H/9kIrGOXPcD2TjoC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yTNyvHAAAA3AAAAA8AAAAAAAAAAAAAAAAAmAIAAGRy&#10;cy9kb3ducmV2LnhtbFBLBQYAAAAABAAEAPUAAACMAwAAAAA=&#10;" filled="f" stroked="f" strokeweight=".5pt">
                  <v:textbox>
                    <w:txbxContent>
                      <w:p w:rsidR="00303D05" w:rsidRDefault="00303D05" w:rsidP="001F295C">
                        <w:r>
                          <w:t>∆</w:t>
                        </w:r>
                      </w:p>
                    </w:txbxContent>
                  </v:textbox>
                </v:shape>
                <v:shape id="Text Box 466" o:spid="_x0000_s1146"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pXMYA&#10;AADcAAAADwAAAGRycy9kb3ducmV2LnhtbESPQWsCMRSE74L/IbxCL1KzlrLI1ihVaJFilWopHh+b&#10;183i5mVJoq7/3hQEj8PMfMNMZp1txIl8qB0rGA0zEMSl0zVXCn52709jECEia2wck4ILBZhN+70J&#10;Ftqd+ZtO21iJBOFQoAITY1tIGUpDFsPQtcTJ+3PeYkzSV1J7PCe4beRzluXSYs1pwWBLC0PlYXu0&#10;Cg7mc7DJPr7mv/ny4te7o9v71V6px4fu7RVEpC7ew7f2Uit4yXP4P5OO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GpXMYAAADcAAAADwAAAAAAAAAAAAAAAACYAgAAZHJz&#10;L2Rvd25yZXYueG1sUEsFBgAAAAAEAAQA9QAAAIsDAAAAAA==&#10;" filled="f" stroked="f" strokeweight=".5pt">
                  <v:textbox>
                    <w:txbxContent>
                      <w:p w:rsidR="00303D05" w:rsidRDefault="00303D05" w:rsidP="001F295C">
                        <w:r>
                          <w:t>∆</w:t>
                        </w:r>
                      </w:p>
                    </w:txbxContent>
                  </v:textbox>
                </v:shape>
                <w10:anchorlock/>
              </v:group>
            </w:pict>
          </mc:Fallback>
        </mc:AlternateConten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lang w:val="en-GB"/>
        </w:rPr>
        <w:t>The figure above show how a Status Sharing application interacts through the shared MIV.</w:t>
      </w:r>
    </w:p>
    <w:p w:rsidR="001F295C" w:rsidRPr="00C81D35" w:rsidRDefault="001F295C" w:rsidP="001F295C">
      <w:pPr>
        <w:pStyle w:val="BodyText"/>
        <w:rPr>
          <w:lang w:val="en-GB"/>
        </w:rPr>
      </w:pPr>
      <w:r w:rsidRPr="00C81D35">
        <w:rPr>
          <w:lang w:val="en-GB"/>
        </w:rPr>
        <w:t>When the user posts a status update the application stores it in the MIV. Darwinet then distributes the update to all nodes of the Domain.</w:t>
      </w:r>
    </w:p>
    <w:p w:rsidR="001F295C" w:rsidRPr="00C81D35" w:rsidRDefault="001F295C" w:rsidP="001F295C">
      <w:pPr>
        <w:pStyle w:val="BodyText"/>
        <w:rPr>
          <w:lang w:val="en-GB"/>
        </w:rPr>
      </w:pPr>
      <w:r w:rsidRPr="00C81D35">
        <w:rPr>
          <w:noProof/>
          <w:lang w:val="en-GB"/>
        </w:rPr>
        <mc:AlternateContent>
          <mc:Choice Requires="wpc">
            <w:drawing>
              <wp:inline distT="0" distB="0" distL="0" distR="0" wp14:anchorId="177D0FAF" wp14:editId="33CF7375">
                <wp:extent cx="5242560" cy="2107565"/>
                <wp:effectExtent l="0" t="0" r="0" b="0"/>
                <wp:docPr id="484" name="Canvas 48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67" name="Text Box 340"/>
                        <wps:cNvSpPr txBox="1"/>
                        <wps:spPr>
                          <a:xfrm>
                            <a:off x="0" y="116840"/>
                            <a:ext cx="946150" cy="39052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Status Sharing</w:t>
                              </w:r>
                            </w:p>
                            <w:p w:rsidR="00303D05" w:rsidRPr="001129F3" w:rsidRDefault="00303D05" w:rsidP="001F295C">
                              <w:r>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68" name="Text Box 341"/>
                        <wps:cNvSpPr txBox="1"/>
                        <wps:spPr>
                          <a:xfrm>
                            <a:off x="990600" y="1625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69" name="Text Box 340"/>
                        <wps:cNvSpPr txBox="1"/>
                        <wps:spPr>
                          <a:xfrm>
                            <a:off x="3696970" y="116840"/>
                            <a:ext cx="946150" cy="39556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Status Sharing</w:t>
                              </w:r>
                            </w:p>
                            <w:p w:rsidR="00303D05" w:rsidRPr="001129F3" w:rsidRDefault="00303D05" w:rsidP="001F295C">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70" name="Text Box 341"/>
                        <wps:cNvSpPr txBox="1"/>
                        <wps:spPr>
                          <a:xfrm>
                            <a:off x="302323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71" name="Straight Connector 471"/>
                        <wps:cNvCnPr/>
                        <wps:spPr>
                          <a:xfrm>
                            <a:off x="404178" y="522900"/>
                            <a:ext cx="0" cy="1127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2" name="Straight Connector 472"/>
                        <wps:cNvCnPr/>
                        <wps:spPr>
                          <a:xfrm>
                            <a:off x="1218248" y="505415"/>
                            <a:ext cx="0" cy="114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3" name="Straight Connector 473"/>
                        <wps:cNvCnPr/>
                        <wps:spPr>
                          <a:xfrm>
                            <a:off x="3250883" y="522900"/>
                            <a:ext cx="952" cy="1241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4" name="Straight Connector 474"/>
                        <wps:cNvCnPr/>
                        <wps:spPr>
                          <a:xfrm>
                            <a:off x="4101148" y="512400"/>
                            <a:ext cx="0" cy="12522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75" name="Straight Arrow Connector 475"/>
                        <wps:cNvCnPr/>
                        <wps:spPr>
                          <a:xfrm>
                            <a:off x="404178" y="85026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76" name="Text Box 476"/>
                        <wps:cNvSpPr txBox="1"/>
                        <wps:spPr>
                          <a:xfrm>
                            <a:off x="508635" y="621664"/>
                            <a:ext cx="556260"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Status</w:t>
                              </w:r>
                            </w:p>
                            <w:p w:rsidR="00303D05" w:rsidRDefault="00303D05" w:rsidP="001F295C">
                              <w:r>
                                <w:t>Update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7" name="Straight Arrow Connector 477"/>
                        <wps:cNvCnPr/>
                        <wps:spPr>
                          <a:xfrm>
                            <a:off x="1218248" y="1193165"/>
                            <a:ext cx="2033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78" name="Text Box 478"/>
                        <wps:cNvSpPr txBox="1"/>
                        <wps:spPr>
                          <a:xfrm>
                            <a:off x="2051685" y="9645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79" name="Straight Arrow Connector 479"/>
                        <wps:cNvCnPr/>
                        <wps:spPr>
                          <a:xfrm>
                            <a:off x="3251835" y="1536065"/>
                            <a:ext cx="84931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0" name="Text Box 480"/>
                        <wps:cNvSpPr txBox="1"/>
                        <wps:spPr>
                          <a:xfrm>
                            <a:off x="3366135" y="1300480"/>
                            <a:ext cx="619760" cy="416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Status</w:t>
                              </w:r>
                            </w:p>
                            <w:p w:rsidR="00303D05" w:rsidRDefault="00303D05" w:rsidP="001F295C">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1" name="Straight Arrow Connector 481"/>
                        <wps:cNvCnPr/>
                        <wps:spPr>
                          <a:xfrm flipH="1">
                            <a:off x="404178" y="147891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82" name="Text Box 482"/>
                        <wps:cNvSpPr txBox="1"/>
                        <wps:spPr>
                          <a:xfrm>
                            <a:off x="487045" y="1259840"/>
                            <a:ext cx="61976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Status</w:t>
                              </w:r>
                            </w:p>
                            <w:p w:rsidR="00303D05" w:rsidRDefault="00303D05" w:rsidP="001F295C">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84" o:spid="_x0000_s1147" editas="canvas" style="width:412.8pt;height:165.95pt;mso-position-horizontal-relative:char;mso-position-vertical-relative:line" coordsize="52425,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">
                <v:shape id="_x0000_s1148" type="#_x0000_t75" style="position:absolute;width:52425;height:21075;visibility:visible;mso-wrap-style:square">
                  <v:fill o:detectmouseclick="t"/>
                  <v:path o:connecttype="none"/>
                </v:shape>
                <v:shape id="Text Box 340" o:spid="_x0000_s1149" type="#_x0000_t202" style="position:absolute;top:1168;width:9461;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12G8YA&#10;AADcAAAADwAAAGRycy9kb3ducmV2LnhtbESPzWrDMBCE74W+g9hCb4nc5hc3ciiFQENpIE4OyW2x&#10;trKxtTKWEjtvXxUCPQ4z8w2zWg+2EVfqfOVYwcs4AUFcOF2xUXA8bEZLED4ga2wck4IbeVhnjw8r&#10;TLXreU/XPBgRIexTVFCG0KZS+qIki37sWuLo/bjOYoiyM1J32Ee4beRrksylxYrjQoktfZRU1PnF&#10;KtC7ydd2e8orOfu+nGf9wsja9Eo9Pw3vbyACDeE/fG9/agXT+QL+zsQj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g12G8YAAADcAAAADwAAAAAAAAAAAAAAAACYAgAAZHJz&#10;L2Rvd25yZXYueG1sUEsFBgAAAAAEAAQA9QAAAIsDAAAAAA==&#10;" fillcolor="white [3201]" strokecolor="#9bbb59 [3206]" strokeweight="2pt">
                  <v:textbox>
                    <w:txbxContent>
                      <w:p w:rsidR="00303D05" w:rsidRDefault="00303D05" w:rsidP="001F295C">
                        <w:r>
                          <w:t>Status Sharing</w:t>
                        </w:r>
                      </w:p>
                      <w:p w:rsidR="00303D05" w:rsidRPr="001129F3" w:rsidRDefault="00303D05" w:rsidP="001F295C">
                        <w:r>
                          <w:t>Application</w:t>
                        </w:r>
                      </w:p>
                    </w:txbxContent>
                  </v:textbox>
                </v:shape>
                <v:shape id="Text Box 341" o:spid="_x0000_s1150" type="#_x0000_t202" style="position:absolute;left:9906;top:1625;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CGw8AA&#10;AADcAAAADwAAAGRycy9kb3ducmV2LnhtbERP3WrCMBS+H/gO4Qi7m+mcC6MzLSIou7S6Bzg0Z21Z&#10;clKSWOuefrkY7PLj+9/Ws7NiohAHzxqeVwUI4tabgTsNn5fD0xuImJANWs+k4U4R6mrxsMXS+Bs3&#10;NJ1TJ3IIxxI19CmNpZSx7clhXPmROHNfPjhMGYZOmoC3HO6sXBeFkg4Hzg09jrTvqf0+X52GF3ud&#10;Xo/2aFVn1Gnd/EyqCVLrx+W8eweRaE7/4j/3h9GwUXltPpOPgK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zCGw8AAAADcAAAADwAAAAAAAAAAAAAAAACYAgAAZHJzL2Rvd25y&#10;ZXYueG1sUEsFBgAAAAAEAAQA9QAAAIUDAAAAAA==&#10;" fillcolor="white [3201]" strokecolor="black [3200]" strokeweight="2pt">
                  <v:textbox>
                    <w:txbxContent>
                      <w:p w:rsidR="00303D05" w:rsidRPr="001129F3" w:rsidRDefault="00303D05" w:rsidP="001F295C">
                        <w:r w:rsidRPr="001129F3">
                          <w:t>MIV</w:t>
                        </w:r>
                      </w:p>
                    </w:txbxContent>
                  </v:textbox>
                </v:shape>
                <v:shape id="Text Box 340" o:spid="_x0000_s1151" type="#_x0000_t202" style="position:absolute;left:36969;top:1168;width:9462;height:395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5H8sYA&#10;AADcAAAADwAAAGRycy9kb3ducmV2LnhtbESPW2vCQBSE34X+h+UU+mY2vXiLrlIKhUqxYPRB3w7Z&#10;4yaYPRuyq0n/vSsU+jjMzDfMYtXbWlyp9ZVjBc9JCoK4cLpio2C/+xxOQfiArLF2TAp+ycNq+TBY&#10;YKZdx1u65sGICGGfoYIyhCaT0hclWfSJa4ijd3KtxRBla6RusYtwW8uXNB1LixXHhRIb+iipOOcX&#10;q0D/vH6v14e8kqPN5TjqJkaeTafU02P/PgcRqA//4b/2l1bwNp7B/Uw8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5H8sYAAADcAAAADwAAAAAAAAAAAAAAAACYAgAAZHJz&#10;L2Rvd25yZXYueG1sUEsFBgAAAAAEAAQA9QAAAIsDAAAAAA==&#10;" fillcolor="white [3201]" strokecolor="#9bbb59 [3206]" strokeweight="2pt">
                  <v:textbox>
                    <w:txbxContent>
                      <w:p w:rsidR="00303D05" w:rsidRDefault="00303D05" w:rsidP="001F295C">
                        <w:r>
                          <w:t>Status Sharing</w:t>
                        </w:r>
                      </w:p>
                      <w:p w:rsidR="00303D05" w:rsidRPr="001129F3" w:rsidRDefault="00303D05" w:rsidP="001F295C">
                        <w:r w:rsidRPr="001129F3">
                          <w:t>Application</w:t>
                        </w:r>
                      </w:p>
                    </w:txbxContent>
                  </v:textbox>
                </v:shape>
                <v:shape id="Text Box 341" o:spid="_x0000_s1152" type="#_x0000_t202" style="position:absolute;left:30232;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8cGL8A&#10;AADcAAAADwAAAGRycy9kb3ducmV2LnhtbERP3WrCMBS+F3yHcITdaarTbnRGEWHipVUf4NCctcXk&#10;pCSxdnv65ULw8uP7X28Ha0RPPrSOFcxnGQjiyumWawXXy/f0E0SIyBqNY1LwSwG2m/FojYV2Dy6p&#10;P8dapBAOBSpoYuwKKUPVkMUwcx1x4n6ctxgT9LXUHh8p3Bq5yLJcWmw5NTTY0b6h6na+WwXv5t6v&#10;DuZg8lrnp0X51+ell0q9TYbdF4hIQ3yJn+6jVrD8SPPTmXQE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nxwYvwAAANwAAAAPAAAAAAAAAAAAAAAAAJgCAABkcnMvZG93bnJl&#10;di54bWxQSwUGAAAAAAQABAD1AAAAhAMAAAAA&#10;" fillcolor="white [3201]" strokecolor="black [3200]" strokeweight="2pt">
                  <v:textbox>
                    <w:txbxContent>
                      <w:p w:rsidR="00303D05" w:rsidRPr="001129F3" w:rsidRDefault="00303D05" w:rsidP="001F295C">
                        <w:r w:rsidRPr="001129F3">
                          <w:t>MIV</w:t>
                        </w:r>
                      </w:p>
                    </w:txbxContent>
                  </v:textbox>
                </v:shape>
                <v:line id="Straight Connector 471" o:spid="_x0000_s1153" style="position:absolute;visibility:visible;mso-wrap-style:square" from="4041,5229" to="4041,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LZEMYAAADcAAAADwAAAGRycy9kb3ducmV2LnhtbESPzWoCQRCE70LeYehAbjqriX8bR5FA&#10;QEwuMT5Au9PZXdzp2cx0dM3TOwEhx6KqvqIWq8416kQh1p4NDAcZKOLC25pLA/vP1/4MVBRki41n&#10;MnChCKvlXW+BufVn/qDTTkqVIBxzNFCJtLnWsajIYRz4ljh5Xz44lCRDqW3Ac4K7Ro+ybKId1pwW&#10;KmzppaLiuPtxBr7f3jfxcmhGMhn/bo9hPZvLYzTm4b5bP4MS6uQ/fGtvrIGn6RD+zqQjoJ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S2RDGAAAA3AAAAA8AAAAAAAAA&#10;AAAAAAAAoQIAAGRycy9kb3ducmV2LnhtbFBLBQYAAAAABAAEAPkAAACUAwAAAAA=&#10;" strokecolor="#4579b8 [3044]"/>
                <v:line id="Straight Connector 472" o:spid="_x0000_s1154" style="position:absolute;visibility:visible;mso-wrap-style:square" from="12182,5054" to="12182,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BHZ8UAAADcAAAADwAAAGRycy9kb3ducmV2LnhtbESPUUvDQBCE3wX/w7GCb/Zi1LbGXkoR&#10;hKJ9se0P2ObWJCS3F+/WNvXXe4Lg4zAz3zCL5eh6daQQW88GbicZKOLK25ZrA/vdy80cVBRki71n&#10;MnCmCMvy8mKBhfUnfqfjVmqVIBwLNNCIDIXWsWrIYZz4gTh5Hz44lCRDrW3AU4K7XudZNtUOW04L&#10;DQ703FDVbb+cgc+3zTqeD30u04fv1y6s5o9yF425vhpXT6CERvkP/7XX1sD9LIffM+kI6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QBHZ8UAAADcAAAADwAAAAAAAAAA&#10;AAAAAAChAgAAZHJzL2Rvd25yZXYueG1sUEsFBgAAAAAEAAQA+QAAAJMDAAAAAA==&#10;" strokecolor="#4579b8 [3044]"/>
                <v:line id="Straight Connector 473" o:spid="_x0000_s1155" style="position:absolute;visibility:visible;mso-wrap-style:square" from="32508,5229" to="32518,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zi/MYAAADcAAAADwAAAGRycy9kb3ducmV2LnhtbESPzWoCQRCE74G8w9CB3OJsNP5tHEUC&#10;gphcYnyAdqezu7jTs5lpdc3TOwEhx6KqvqJmi8416kQh1p4NPPcyUMSFtzWXBnZfq6cJqCjIFhvP&#10;ZOBCERbz+7sZ5taf+ZNOWylVgnDM0UAl0uZax6Iih7HnW+LkffvgUJIMpbYBzwnuGt3PspF2WHNa&#10;qLClt4qKw/boDPy8f6zjZd/0ZTT83RzCcjKVQTTm8aFbvoIS6uQ/fGuvrYGX8QD+zqQjoO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5M4vzGAAAA3AAAAA8AAAAAAAAA&#10;AAAAAAAAoQIAAGRycy9kb3ducmV2LnhtbFBLBQYAAAAABAAEAPkAAACUAwAAAAA=&#10;" strokecolor="#4579b8 [3044]"/>
                <v:line id="Straight Connector 474" o:spid="_x0000_s1156" style="position:absolute;visibility:visible;mso-wrap-style:square" from="41011,5124" to="41011,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V6iMYAAADcAAAADwAAAGRycy9kb3ducmV2LnhtbESPUUvDQBCE3wX/w7GCb/ZiW2sacy2l&#10;IBT1xegP2ObWJDS3F+/WNvXXe4Lg4zAz3zDlenS9OlKInWcDt5MMFHHtbceNgfe3x5scVBRki71n&#10;MnCmCOvV5UWJhfUnfqVjJY1KEI4FGmhFhkLrWLfkME78QJy8Dx8cSpKh0TbgKcFdr6dZttAOO04L&#10;LQ60bak+VF/OwOfzyy6e9/1UFnffT4ewyZcyi8ZcX42bB1BCo/yH/9o7a2B+P4ffM+kI6N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leojGAAAA3AAAAA8AAAAAAAAA&#10;AAAAAAAAoQIAAGRycy9kb3ducmV2LnhtbFBLBQYAAAAABAAEAPkAAACUAwAAAAA=&#10;" strokecolor="#4579b8 [3044]"/>
                <v:shape id="Straight Arrow Connector 475" o:spid="_x0000_s1157" type="#_x0000_t32" style="position:absolute;left:4041;top:8502;width:8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VMe8QAAADcAAAADwAAAGRycy9kb3ducmV2LnhtbESPQWvCQBSE70L/w/IK3uqmamqIriJC&#10;0KvaQr09s88kNPs2ZDca/70rFDwOM/MNs1j1phZXal1lWcHnKAJBnFtdcaHg+5h9JCCcR9ZYWyYF&#10;d3KwWr4NFphqe+M9XQ++EAHCLkUFpfdNKqXLSzLoRrYhDt7FtgZ9kG0hdYu3ADe1HEfRlzRYcVgo&#10;saFNSfnfoTMKJpdzv038WibZr910XRzHP9lJqeF7v56D8NT7V/i/vdMKprMYnmfCEZ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5Ux7xAAAANwAAAAPAAAAAAAAAAAA&#10;AAAAAKECAABkcnMvZG93bnJldi54bWxQSwUGAAAAAAQABAD5AAAAkgMAAAAA&#10;" strokecolor="#4579b8 [3044]">
                  <v:stroke endarrow="open"/>
                </v:shape>
                <v:shape id="Text Box 476" o:spid="_x0000_s1158" type="#_x0000_t202" style="position:absolute;left:5086;top:6216;width:5562;height:409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gccA&#10;AADcAAAADwAAAGRycy9kb3ducmV2LnhtbESPQWsCMRSE7wX/Q3iFXqRmLWUtW6NooUWkrXQtxeNj&#10;87pZ3LwsSdT135uC0OMwM98w03lvW3EkHxrHCsajDARx5XTDtYLv7ev9E4gQkTW2jknBmQLMZ4Ob&#10;KRbanfiLjmWsRYJwKFCBibErpAyVIYth5Dri5P06bzEm6WupPZ4S3LbyIctyabHhtGCwoxdD1b48&#10;WAV7sx5usreP5U++OvvP7cHt/PtOqbvbfvEMIlIf/8PX9koreJzk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YP4HHAAAA3AAAAA8AAAAAAAAAAAAAAAAAmAIAAGRy&#10;cy9kb3ducmV2LnhtbFBLBQYAAAAABAAEAPUAAACMAwAAAAA=&#10;" filled="f" stroked="f" strokeweight=".5pt">
                  <v:textbox>
                    <w:txbxContent>
                      <w:p w:rsidR="00303D05" w:rsidRDefault="00303D05" w:rsidP="001F295C">
                        <w:r>
                          <w:t>Status</w:t>
                        </w:r>
                      </w:p>
                      <w:p w:rsidR="00303D05" w:rsidRDefault="00303D05" w:rsidP="001F295C">
                        <w:r>
                          <w:t>Update</w:t>
                        </w:r>
                      </w:p>
                    </w:txbxContent>
                  </v:textbox>
                </v:shape>
                <v:shape id="Straight Arrow Connector 477" o:spid="_x0000_s1159" type="#_x0000_t32" style="position:absolute;left:12182;top:11931;width:203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t3l8QAAADcAAAADwAAAGRycy9kb3ducmV2LnhtbESPQWvCQBSE74X+h+UVvJlNW1NDdBUR&#10;gl61LejtmX0modm3IbvR+O9dQehxmJlvmPlyMI24UOdqywreoxgEcWF1zaWCn+98nIJwHlljY5kU&#10;3MjBcvH6MsdM2yvv6LL3pQgQdhkqqLxvMyldUZFBF9mWOHhn2xn0QXal1B1eA9w08iOOv6TBmsNC&#10;hS2tKyr+9r1R8Hk+DZvUr2SaH+y675Mk+c2PSo3ehtUMhKfB/4ef7a1WMJlO4XEmHAG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e3eXxAAAANwAAAAPAAAAAAAAAAAA&#10;AAAAAKECAABkcnMvZG93bnJldi54bWxQSwUGAAAAAAQABAD5AAAAkgMAAAAA&#10;" strokecolor="#4579b8 [3044]">
                  <v:stroke endarrow="open"/>
                </v:shape>
                <v:shape id="Text Box 478" o:spid="_x0000_s1160" type="#_x0000_t202" style="position:absolute;left:20516;top:964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sOaMMA&#10;AADcAAAADwAAAGRycy9kb3ducmV2LnhtbERPTWsCMRC9C/6HMIKXotlKsbI1SltQpGhFLcXjsJlu&#10;FjeTJYm6/ntzKHh8vO/pvLW1uJAPlWMFz8MMBHHhdMWlgp/DYjABESKyxtoxKbhRgPms25lirt2V&#10;d3TZx1KkEA45KjAxNrmUoTBkMQxdQ5y4P+ctxgR9KbXHawq3tRxl2VharDg1GGzo01Bx2p+tgpP5&#10;etpmy83H73h189+Hszv69VGpfq99fwMRqY0P8b97pRW8vKa16Uw6AnJ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0sOaMMAAADcAAAADwAAAAAAAAAAAAAAAACYAgAAZHJzL2Rv&#10;d25yZXYueG1sUEsFBgAAAAAEAAQA9QAAAIgDAAAAAA==&#10;" filled="f" stroked="f" strokeweight=".5pt">
                  <v:textbox>
                    <w:txbxContent>
                      <w:p w:rsidR="00303D05" w:rsidRDefault="00303D05" w:rsidP="001F295C">
                        <w:r>
                          <w:t>∆</w:t>
                        </w:r>
                      </w:p>
                    </w:txbxContent>
                  </v:textbox>
                </v:shape>
                <v:shape id="Straight Arrow Connector 479" o:spid="_x0000_s1161" type="#_x0000_t32" style="position:absolute;left:32518;top:15360;width:84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hGfsUAAADcAAAADwAAAGRycy9kb3ducmV2LnhtbESPzWrDMBCE74G8g9hAbomcH7euYzmE&#10;gEmvTVtob1trY5tYK2PJifv2VaHQ4zAz3zDZfjStuFHvGssKVssIBHFpdcOVgrfXYpGAcB5ZY2uZ&#10;FHyTg30+nWSYanvnF7qdfSUChF2KCmrvu1RKV9Zk0C1tRxy8i+0N+iD7Suoe7wFuWrmOogdpsOGw&#10;UGNHx5rK63kwCjaXr/GU+INMig97HIY4jt+LT6Xms/GwA+Fp9P/hv/azVrB9fILfM+EIy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6hGfsUAAADcAAAADwAAAAAAAAAA&#10;AAAAAAChAgAAZHJzL2Rvd25yZXYueG1sUEsFBgAAAAAEAAQA+QAAAJMDAAAAAA==&#10;" strokecolor="#4579b8 [3044]">
                  <v:stroke endarrow="open"/>
                </v:shape>
                <v:shape id="Text Box 480" o:spid="_x0000_s1162" type="#_x0000_t202" style="position:absolute;left:33661;top:13004;width:6197;height:41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hyScMA&#10;AADcAAAADwAAAGRycy9kb3ducmV2LnhtbERPTWsCMRC9C/6HMIKXUrMWEVmNUgWLiLVUi3gcNtPN&#10;4mayJFHXf98cCh4f73u2aG0tbuRD5VjBcJCBIC6crrhU8HNcv05AhIissXZMCh4UYDHvdmaYa3fn&#10;b7odYilSCIccFZgYm1zKUBiyGAauIU7cr/MWY4K+lNrjPYXbWr5l2VharDg1GGxoZai4HK5WwcVs&#10;X76yj8/labx5+P3x6s5+d1aq32vfpyAitfEp/ndvtILRJM1PZ9IR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hyScMAAADcAAAADwAAAAAAAAAAAAAAAACYAgAAZHJzL2Rv&#10;d25yZXYueG1sUEsFBgAAAAAEAAQA9QAAAIgDAAAAAA==&#10;" filled="f" stroked="f" strokeweight=".5pt">
                  <v:textbox>
                    <w:txbxContent>
                      <w:p w:rsidR="00303D05" w:rsidRDefault="00303D05" w:rsidP="001F295C">
                        <w:r>
                          <w:t>Status</w:t>
                        </w:r>
                      </w:p>
                      <w:p w:rsidR="00303D05" w:rsidRDefault="00303D05" w:rsidP="001F295C">
                        <w:r>
                          <w:t>Updated</w:t>
                        </w:r>
                      </w:p>
                    </w:txbxContent>
                  </v:textbox>
                </v:shape>
                <v:shape id="Straight Arrow Connector 481" o:spid="_x0000_s1163" type="#_x0000_t32" style="position:absolute;left:4041;top:14789;width:81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LhusUAAADcAAAADwAAAGRycy9kb3ducmV2LnhtbESPX2vCMBTF3wd+h3AF32bq6IZ0RhGH&#10;4BAc1cHw7drctcXmpiTRdt9+EQQfD+fPjzNb9KYRV3K+tqxgMk5AEBdW11wq+D6sn6cgfEDW2Fgm&#10;BX/kYTEfPM0w07bjnK77UIo4wj5DBVUIbSalLyoy6Me2JY7er3UGQ5SulNphF8dNI1+S5E0arDkS&#10;KmxpVVFx3l9MhHyk+ev2Z3tKKV9+dafP4y64o1KjYb98BxGoD4/wvb3RCtLpBG5n4hGQ8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4LhusUAAADcAAAADwAAAAAAAAAA&#10;AAAAAAChAgAAZHJzL2Rvd25yZXYueG1sUEsFBgAAAAAEAAQA+QAAAJMDAAAAAA==&#10;" strokecolor="#4579b8 [3044]">
                  <v:stroke endarrow="open"/>
                </v:shape>
                <v:shape id="Text Box 482" o:spid="_x0000_s1164" type="#_x0000_t202" style="position:absolute;left:4870;top:12598;width:6198;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ZJpcYA&#10;AADcAAAADwAAAGRycy9kb3ducmV2LnhtbESPQWsCMRSE70L/Q3gFL1KzlSKyNUpbUESq0rUUj4/N&#10;62Zx87IkUdd/3xQEj8PMfMNM551txJl8qB0reB5mIIhLp2uuFHzvF08TECEia2wck4IrBZjPHnpT&#10;zLW78Bedi1iJBOGQowITY5tLGUpDFsPQtcTJ+3XeYkzSV1J7vCS4beQoy8bSYs1pwWBLH4bKY3Gy&#10;Co5mPdhly837z3h19dv9yR3850Gp/mP39goiUhfv4Vt7pRW8TEbwfyYdAT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ZJpcYAAADcAAAADwAAAAAAAAAAAAAAAACYAgAAZHJz&#10;L2Rvd25yZXYueG1sUEsFBgAAAAAEAAQA9QAAAIsDAAAAAA==&#10;" filled="f" stroked="f" strokeweight=".5pt">
                  <v:textbox>
                    <w:txbxContent>
                      <w:p w:rsidR="00303D05" w:rsidRDefault="00303D05" w:rsidP="001F295C">
                        <w:r>
                          <w:t>Status</w:t>
                        </w:r>
                      </w:p>
                      <w:p w:rsidR="00303D05" w:rsidRDefault="00303D05" w:rsidP="001F295C">
                        <w:r>
                          <w:t>Updated</w:t>
                        </w:r>
                      </w:p>
                    </w:txbxContent>
                  </v:textbox>
                </v:shape>
                <w10:anchorlock/>
              </v:group>
            </w:pict>
          </mc:Fallback>
        </mc:AlternateConten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lang w:val="en-GB"/>
        </w:rPr>
        <w:t>The posted Status Update will trigger the Updated event of listening Status Sharing Applications in the Domain.</w:t>
      </w:r>
    </w:p>
    <w:p w:rsidR="001F295C" w:rsidRPr="00C81D35" w:rsidRDefault="001F295C" w:rsidP="001F295C">
      <w:pPr>
        <w:pStyle w:val="Heading2"/>
        <w:rPr>
          <w:lang w:val="en-GB"/>
        </w:rPr>
      </w:pPr>
      <w:r w:rsidRPr="00C81D35">
        <w:rPr>
          <w:lang w:val="en-GB"/>
        </w:rPr>
        <w:t>Example of Online Gaming application in Darwinet</w:t>
      </w:r>
    </w:p>
    <w:p w:rsidR="001F295C" w:rsidRPr="00C81D35" w:rsidRDefault="001F295C" w:rsidP="001F295C">
      <w:pPr>
        <w:pStyle w:val="BodyText"/>
        <w:rPr>
          <w:lang w:val="en-GB"/>
        </w:rPr>
      </w:pPr>
      <w:r w:rsidRPr="00C81D35">
        <w:rPr>
          <w:lang w:val="en-GB"/>
        </w:rPr>
        <w:t>The shared MIV mechanism of Darwinet makes it easy to create an online gaming application based on Darwinet.</w: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noProof/>
          <w:lang w:val="en-GB"/>
        </w:rPr>
        <w:lastRenderedPageBreak/>
        <mc:AlternateContent>
          <mc:Choice Requires="wpc">
            <w:drawing>
              <wp:inline distT="0" distB="0" distL="0" distR="0" wp14:anchorId="388D22E6" wp14:editId="1980B1C4">
                <wp:extent cx="4455160" cy="2867025"/>
                <wp:effectExtent l="0" t="0" r="0" b="0"/>
                <wp:docPr id="512" name="Canvas 5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85" name="Text Box 485"/>
                        <wps:cNvSpPr txBox="1"/>
                        <wps:spPr>
                          <a:xfrm>
                            <a:off x="165735" y="126365"/>
                            <a:ext cx="808355" cy="5334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Game</w:t>
                              </w:r>
                            </w:p>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6" name="Text Box 486"/>
                        <wps:cNvSpPr txBox="1"/>
                        <wps:spPr>
                          <a:xfrm>
                            <a:off x="1308735"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7" name="Cloud 487"/>
                        <wps:cNvSpPr/>
                        <wps:spPr>
                          <a:xfrm>
                            <a:off x="1423035"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1F295C">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 name="Text Box 488"/>
                        <wps:cNvSpPr txBox="1"/>
                        <wps:spPr>
                          <a:xfrm>
                            <a:off x="2451735"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1F295C">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89" name="Text Box 489"/>
                        <wps:cNvSpPr txBox="1"/>
                        <wps:spPr>
                          <a:xfrm>
                            <a:off x="3251835" y="2183765"/>
                            <a:ext cx="808355" cy="533399"/>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Game</w:t>
                              </w:r>
                            </w:p>
                            <w:p w:rsidR="00303D05" w:rsidRDefault="00303D05" w:rsidP="001F295C">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0" name="Straight Arrow Connector 490"/>
                        <wps:cNvCnPr/>
                        <wps:spPr>
                          <a:xfrm>
                            <a:off x="974090" y="297815"/>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1" name="Straight Arrow Connector 491"/>
                        <wps:cNvCnPr/>
                        <wps:spPr>
                          <a:xfrm>
                            <a:off x="1536383"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2" name="Straight Arrow Connector 492"/>
                        <wps:cNvCnPr/>
                        <wps:spPr>
                          <a:xfrm>
                            <a:off x="2051685"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3" name="Straight Arrow Connector 493"/>
                        <wps:cNvCnPr/>
                        <wps:spPr>
                          <a:xfrm>
                            <a:off x="2907030" y="2361248"/>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94" name="Text Box 494"/>
                        <wps:cNvSpPr txBox="1"/>
                        <wps:spPr>
                          <a:xfrm>
                            <a:off x="1841500"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95" name="Text Box 495"/>
                        <wps:cNvSpPr txBox="1"/>
                        <wps:spPr>
                          <a:xfrm>
                            <a:off x="2051685"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12" o:spid="_x0000_s1165" editas="canvas" style="width:350.8pt;height:225.75pt;mso-position-horizontal-relative:char;mso-position-vertical-relative:line" coordsize="44551,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">
                <v:shape id="_x0000_s1166" type="#_x0000_t75" style="position:absolute;width:44551;height:28670;visibility:visible;mso-wrap-style:square">
                  <v:fill o:detectmouseclick="t"/>
                  <v:path o:connecttype="none"/>
                </v:shape>
                <v:shape id="Text Box 485" o:spid="_x0000_s1167" type="#_x0000_t202" style="position:absolute;left:1657;top:1263;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rDcUA&#10;AADcAAAADwAAAGRycy9kb3ducmV2LnhtbESPQWvCQBSE74X+h+UVvNVNrVGJrlKEgiItNHrQ2yP7&#10;3ASzb0N2NfHfu4VCj8PMfMMsVr2txY1aXzlW8DZMQBAXTldsFBz2n68zED4ga6wdk4I7eVgtn58W&#10;mGnX8Q/d8mBEhLDPUEEZQpNJ6YuSLPqha4ijd3atxRBla6RusYtwW8tRkkykxYrjQokNrUsqLvnV&#10;KtDf77vt9phXMv26ntJuauTFdEoNXvqPOYhAffgP/7U3WsF4lsLvmXg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n6sNxQAAANwAAAAPAAAAAAAAAAAAAAAAAJgCAABkcnMv&#10;ZG93bnJldi54bWxQSwUGAAAAAAQABAD1AAAAigMAAAAA&#10;" fillcolor="white [3201]" strokecolor="#9bbb59 [3206]" strokeweight="2pt">
                  <v:textbox>
                    <w:txbxContent>
                      <w:p w:rsidR="00303D05" w:rsidRDefault="00303D05" w:rsidP="001F295C">
                        <w:r>
                          <w:t>Game</w:t>
                        </w:r>
                      </w:p>
                      <w:p w:rsidR="00303D05" w:rsidRDefault="00303D05" w:rsidP="001F295C">
                        <w:r>
                          <w:t>Application</w:t>
                        </w:r>
                      </w:p>
                    </w:txbxContent>
                  </v:textbox>
                </v:shape>
                <v:shape id="Text Box 486" o:spid="_x0000_s1168" type="#_x0000_t202" style="position:absolute;left:13087;top:1263;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9R0MMA&#10;AADcAAAADwAAAGRycy9kb3ducmV2LnhtbESPzWrDMBCE74W+g9hCbo3c/IjgRgml0JBjnfQBFmtr&#10;m0orIymOk6ePCoEch5n5hllvR2fFQCF2njW8TQsQxLU3HTcafo5frysQMSEbtJ5Jw4UibDfPT2ss&#10;jT9zRcMhNSJDOJaooU2pL6WMdUsO49T3xNn79cFhyjI00gQ8Z7izclYUSjrsOC+02NNnS/Xf4eQ0&#10;zO1pWO7szqrGqO9ZdR1UFaTWk5fx4x1EojE9wvf23mhYrBT8n8lHQG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9R0MMAAADcAAAADwAAAAAAAAAAAAAAAACYAgAAZHJzL2Rv&#10;d25yZXYueG1sUEsFBgAAAAAEAAQA9QAAAIgDAAAAAA==&#10;" fillcolor="white [3201]" strokecolor="black [3200]" strokeweight="2pt">
                  <v:textbox>
                    <w:txbxContent>
                      <w:p w:rsidR="00303D05" w:rsidRDefault="00303D05" w:rsidP="001F295C">
                        <w:r>
                          <w:t>MIV</w:t>
                        </w:r>
                      </w:p>
                    </w:txbxContent>
                  </v:textbox>
                </v:shape>
                <v:shape id="Cloud 487" o:spid="_x0000_s1169" style="position:absolute;left:14230;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isE8MA&#10;AADcAAAADwAAAGRycy9kb3ducmV2LnhtbESPQYvCMBSE74L/IbwFL2VNK+sq3UYRQZC9iLrg9dG8&#10;bUubl9LEWv+9EQSPw8x8w2TrwTSip85VlhUk0xgEcW51xYWCv/PucwnCeWSNjWVScCcH69V4lGGq&#10;7Y2P1J98IQKEXYoKSu/bVEqXl2TQTW1LHLx/2xn0QXaF1B3eAtw0chbH39JgxWGhxJa2JeX16WoU&#10;zPvzNW7uCf3SpT46G0VJe4iUmnwMmx8Qngb/Dr/ae63ga7mA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HisE8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1F295C">
                        <w:pPr>
                          <w:jc w:val="center"/>
                          <w:rPr>
                            <w:color w:val="000000" w:themeColor="text1"/>
                          </w:rPr>
                        </w:pPr>
                        <w:r>
                          <w:rPr>
                            <w:color w:val="000000" w:themeColor="text1"/>
                          </w:rPr>
                          <w:t>P2P</w:t>
                        </w:r>
                      </w:p>
                    </w:txbxContent>
                  </v:textbox>
                </v:shape>
                <v:shape id="Text Box 488" o:spid="_x0000_s1170" type="#_x0000_t202" style="position:absolute;left:24517;top:21837;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xgOb8A&#10;AADcAAAADwAAAGRycy9kb3ducmV2LnhtbERPzYrCMBC+C/sOYRb2pqmuFqlGWRZWPFr1AYZmbIvJ&#10;pCSxdn16cxA8fnz/6+1gjejJh9axgukkA0FcOd1yreB8+hsvQYSIrNE4JgX/FGC7+RitsdDuziX1&#10;x1iLFMKhQAVNjF0hZagashgmriNO3MV5izFBX0vt8Z7CrZGzLMulxZZTQ4Md/TZUXY83q+Db3PrF&#10;zuxMXuv8MCsffV56qdTX5/CzAhFpiG/xy73XCubLtDadSUdAb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PGA5vwAAANwAAAAPAAAAAAAAAAAAAAAAAJgCAABkcnMvZG93bnJl&#10;di54bWxQSwUGAAAAAAQABAD1AAAAhAMAAAAA&#10;" fillcolor="white [3201]" strokecolor="black [3200]" strokeweight="2pt">
                  <v:textbox>
                    <w:txbxContent>
                      <w:p w:rsidR="00303D05" w:rsidRDefault="00303D05" w:rsidP="001F295C">
                        <w:r>
                          <w:t>MIV</w:t>
                        </w:r>
                      </w:p>
                    </w:txbxContent>
                  </v:textbox>
                </v:shape>
                <v:shape id="Text Box 489" o:spid="_x0000_s1171" type="#_x0000_t202" style="position:absolute;left:32518;top:21837;width:8083;height:533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hCMYA&#10;AADcAAAADwAAAGRycy9kb3ducmV2LnhtbESPQWvCQBSE7wX/w/KE3szGtlaNrlIKhUqxYPSgt0f2&#10;uQlm34bsatJ/3y0IPQ4z8w2zXPe2FjdqfeVYwThJQRAXTldsFBz2H6MZCB+QNdaOScEPeVivBg9L&#10;zLTreEe3PBgRIewzVFCG0GRS+qIkiz5xDXH0zq61GKJsjdQtdhFua/mUpq/SYsVxocSG3ksqLvnV&#10;KtDfz1+bzTGv5GR7PU26qZEX0yn1OOzfFiAC9eE/fG9/agUvszn8nYlH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KhCMYAAADcAAAADwAAAAAAAAAAAAAAAACYAgAAZHJz&#10;L2Rvd25yZXYueG1sUEsFBgAAAAAEAAQA9QAAAIsDAAAAAA==&#10;" fillcolor="white [3201]" strokecolor="#9bbb59 [3206]" strokeweight="2pt">
                  <v:textbox>
                    <w:txbxContent>
                      <w:p w:rsidR="00303D05" w:rsidRDefault="00303D05" w:rsidP="001F295C">
                        <w:r>
                          <w:t>Game</w:t>
                        </w:r>
                      </w:p>
                      <w:p w:rsidR="00303D05" w:rsidRDefault="00303D05" w:rsidP="001F295C">
                        <w:r>
                          <w:t>Application</w:t>
                        </w:r>
                      </w:p>
                    </w:txbxContent>
                  </v:textbox>
                </v:shape>
                <v:shape id="Straight Arrow Connector 490" o:spid="_x0000_s1172" type="#_x0000_t32" style="position:absolute;left:9740;top:29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4JGcIAAADcAAAADwAAAGRycy9kb3ducmV2LnhtbERPTWuDQBC9B/oflin0lqxtYzHWNYSA&#10;NNeaFNrbxJ2o1J0Vd43233cPgRwf7zvbzqYTVxpca1nB8yoCQVxZ3XKt4HQslgkI55E1dpZJwR85&#10;2OYPiwxTbSf+pGvpaxFC2KWooPG+T6V0VUMG3cr2xIG72MGgD3CopR5wCuGmky9R9CYNthwaGuxp&#10;31D1W45GwevlPH8kfieT4tvuxzGO46/iR6mnx3n3DsLT7O/im/ugFaw3YX44E46Az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p4JGcIAAADcAAAADwAAAAAAAAAAAAAA&#10;AAChAgAAZHJzL2Rvd25yZXYueG1sUEsFBgAAAAAEAAQA+QAAAJADAAAAAA==&#10;" strokecolor="#4579b8 [3044]">
                  <v:stroke endarrow="open"/>
                </v:shape>
                <v:shape id="Straight Arrow Connector 491" o:spid="_x0000_s1173" type="#_x0000_t32" style="position:absolute;left:15363;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KsgsUAAADcAAAADwAAAGRycy9kb3ducmV2LnhtbESPT2vCQBTE7wW/w/KE3szGP5E0uooI&#10;ob1qK7S31+wzCWbfhuxG02/vCkKPw8z8hllvB9OIK3WutqxgGsUgiAuray4VfH3mkxSE88gaG8uk&#10;4I8cbDejlzVm2t74QNejL0WAsMtQQeV9m0npiooMusi2xME7286gD7Irpe7wFuCmkbM4XkqDNYeF&#10;ClvaV1Rcjr1RMD//Du+p38k0/7b7vk+S5JT/KPU6HnYrEJ4G/x9+tj+0gsXbFB5nwhGQm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dKsgsUAAADcAAAADwAAAAAAAAAA&#10;AAAAAAChAgAAZHJzL2Rvd25yZXYueG1sUEsFBgAAAAAEAAQA+QAAAJMDAAAAAA==&#10;" strokecolor="#4579b8 [3044]">
                  <v:stroke endarrow="open"/>
                </v:shape>
                <v:shape id="Straight Arrow Connector 492" o:spid="_x0000_s1174" type="#_x0000_t32" style="position:absolute;left:20516;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Ay9cQAAADcAAAADwAAAGRycy9kb3ducmV2LnhtbESPT2vCQBTE7wW/w/KE3urGP5EYXUWE&#10;UK+1FfT2zD6TYPZtyG40fnu3UOhxmJnfMKtNb2pxp9ZVlhWMRxEI4tzqigsFP9/ZRwLCeWSNtWVS&#10;8CQHm/XgbYWptg/+ovvBFyJA2KWooPS+SaV0eUkG3cg2xMG72tagD7ItpG7xEeCmlpMomkuDFYeF&#10;EhvalZTfDp1RML1e+s/Eb2WSneyu6+I4PmZnpd6H/XYJwlPv/8N/7b1WMFtM4PdMOAJ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ADL1xAAAANwAAAAPAAAAAAAAAAAA&#10;AAAAAKECAABkcnMvZG93bnJldi54bWxQSwUGAAAAAAQABAD5AAAAkgMAAAAA&#10;" strokecolor="#4579b8 [3044]">
                  <v:stroke endarrow="open"/>
                </v:shape>
                <v:shape id="Straight Arrow Connector 493" o:spid="_x0000_s1175" type="#_x0000_t32" style="position:absolute;left:29070;top:23612;width:3448;height: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yXbsQAAADcAAAADwAAAGRycy9kb3ducmV2LnhtbESPT2vCQBTE7wW/w/KE3urGP5EYXUWE&#10;UK+1FfT2zD6TYPZtyG40fnu3UOhxmJnfMKtNb2pxp9ZVlhWMRxEI4tzqigsFP9/ZRwLCeWSNtWVS&#10;8CQHm/XgbYWptg/+ovvBFyJA2KWooPS+SaV0eUkG3cg2xMG72tagD7ItpG7xEeCmlpMomkuDFYeF&#10;EhvalZTfDp1RML1e+s/Eb2WSneyu6+I4PmZnpd6H/XYJwlPv/8N/7b1WMFtM4fdMOAJy/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TJduxAAAANwAAAAPAAAAAAAAAAAA&#10;AAAAAKECAABkcnMvZG93bnJldi54bWxQSwUGAAAAAAQABAD5AAAAkgMAAAAA&#10;" strokecolor="#4579b8 [3044]">
                  <v:stroke endarrow="open"/>
                </v:shape>
                <v:shape id="Text Box 494" o:spid="_x0000_s1176" type="#_x0000_t202" style="position:absolute;left:18415;top:5454;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ril8YA&#10;AADcAAAADwAAAGRycy9kb3ducmV2LnhtbESPQWsCMRSE74L/ITyhF6lZRaTdGqUVLFK0pVqKx8fm&#10;dbO4eVmSqOu/bwTB4zAz3zDTeWtrcSIfKscKhoMMBHHhdMWlgp/d8vEJRIjIGmvHpOBCAeazbmeK&#10;uXZn/qbTNpYiQTjkqMDE2ORShsKQxTBwDXHy/py3GJP0pdQezwluaznKsom0WHFaMNjQwlBx2B6t&#10;goP56H9l75u338nq4j93R7f3671SD7329QVEpDbew7f2SisYP4/heiYdAT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ril8YAAADcAAAADwAAAAAAAAAAAAAAAACYAgAAZHJz&#10;L2Rvd25yZXYueG1sUEsFBgAAAAAEAAQA9QAAAIsDAAAAAA==&#10;" filled="f" stroked="f" strokeweight=".5pt">
                  <v:textbox>
                    <w:txbxContent>
                      <w:p w:rsidR="00303D05" w:rsidRDefault="00303D05" w:rsidP="001F295C">
                        <w:r>
                          <w:t>∆</w:t>
                        </w:r>
                      </w:p>
                    </w:txbxContent>
                  </v:textbox>
                </v:shape>
                <v:shape id="Text Box 495" o:spid="_x0000_s1177" type="#_x0000_t202" style="position:absolute;left:20516;top:20304;width:2674;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ZHDMcA&#10;AADcAAAADwAAAGRycy9kb3ducmV2LnhtbESPQWsCMRSE74X+h/AKvUjNtqi0q1GqUBHRlmopHh+b&#10;52Zx87IkUdd/3whCj8PMfMOMJq2txYl8qBwreO5mIIgLpysuFfxsP55eQYSIrLF2TAouFGAyvr8b&#10;Ya7dmb/ptImlSBAOOSowMTa5lKEwZDF0XUOcvL3zFmOSvpTa4znBbS1fsmwgLVacFgw2NDNUHDZH&#10;q+Bglp2vbL6e/g4WF/+5PbqdX+2Uenxo34cgIrXxP3xrL7SC3lsf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GRwzHAAAA3AAAAA8AAAAAAAAAAAAAAAAAmAIAAGRy&#10;cy9kb3ducmV2LnhtbFBLBQYAAAAABAAEAPUAAACMAwAAAAA=&#10;" filled="f" stroked="f" strokeweight=".5pt">
                  <v:textbox>
                    <w:txbxContent>
                      <w:p w:rsidR="00303D05" w:rsidRDefault="00303D05" w:rsidP="001F295C">
                        <w:r>
                          <w:t>∆</w:t>
                        </w:r>
                      </w:p>
                    </w:txbxContent>
                  </v:textbox>
                </v:shape>
                <w10:anchorlock/>
              </v:group>
            </w:pict>
          </mc:Fallback>
        </mc:AlternateConten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lang w:val="en-GB"/>
        </w:rPr>
        <w:t xml:space="preserve">The figure above show how an </w:t>
      </w:r>
      <w:r w:rsidR="004B00D5" w:rsidRPr="00C81D35">
        <w:rPr>
          <w:lang w:val="en-GB"/>
        </w:rPr>
        <w:t>online</w:t>
      </w:r>
      <w:r w:rsidRPr="00C81D35">
        <w:rPr>
          <w:lang w:val="en-GB"/>
        </w:rPr>
        <w:t xml:space="preserve"> gaming application interacts through the shared MIV.</w:t>
      </w:r>
    </w:p>
    <w:p w:rsidR="001F295C" w:rsidRPr="00C81D35" w:rsidRDefault="001F295C" w:rsidP="001F295C">
      <w:pPr>
        <w:pStyle w:val="BodyText"/>
        <w:rPr>
          <w:lang w:val="en-GB"/>
        </w:rPr>
      </w:pPr>
      <w:r w:rsidRPr="00C81D35">
        <w:rPr>
          <w:lang w:val="en-GB"/>
        </w:rPr>
        <w:t>When the user makes a move in the game the application stores it in the MIV. Darwinet then distributes the move as an update to all nodes of the Domain.</w:t>
      </w:r>
    </w:p>
    <w:p w:rsidR="001F295C" w:rsidRPr="00C81D35" w:rsidRDefault="001F295C" w:rsidP="001F295C">
      <w:pPr>
        <w:pStyle w:val="BodyText"/>
        <w:rPr>
          <w:lang w:val="en-GB"/>
        </w:rPr>
      </w:pPr>
      <w:r w:rsidRPr="00C81D35">
        <w:rPr>
          <w:noProof/>
          <w:lang w:val="en-GB"/>
        </w:rPr>
        <mc:AlternateContent>
          <mc:Choice Requires="wpc">
            <w:drawing>
              <wp:inline distT="0" distB="0" distL="0" distR="0" wp14:anchorId="7930685E" wp14:editId="5120D8E1">
                <wp:extent cx="5242560" cy="2107565"/>
                <wp:effectExtent l="0" t="0" r="0" b="0"/>
                <wp:docPr id="513" name="Canvas 5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6" name="Text Box 340"/>
                        <wps:cNvSpPr txBox="1"/>
                        <wps:spPr>
                          <a:xfrm>
                            <a:off x="0" y="116840"/>
                            <a:ext cx="808355" cy="39052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Gaming</w:t>
                              </w:r>
                            </w:p>
                            <w:p w:rsidR="00303D05" w:rsidRPr="001129F3" w:rsidRDefault="00303D05" w:rsidP="001F295C">
                              <w:r>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7" name="Text Box 341"/>
                        <wps:cNvSpPr txBox="1"/>
                        <wps:spPr>
                          <a:xfrm>
                            <a:off x="990600" y="16251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8" name="Text Box 340"/>
                        <wps:cNvSpPr txBox="1"/>
                        <wps:spPr>
                          <a:xfrm>
                            <a:off x="3696970" y="116840"/>
                            <a:ext cx="808355" cy="395605"/>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1F295C">
                              <w:r>
                                <w:t>Gaming</w:t>
                              </w:r>
                            </w:p>
                            <w:p w:rsidR="00303D05" w:rsidRPr="001129F3" w:rsidRDefault="00303D05" w:rsidP="001F295C">
                              <w:r w:rsidRPr="001129F3">
                                <w:t>Application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99" name="Text Box 341"/>
                        <wps:cNvSpPr txBox="1"/>
                        <wps:spPr>
                          <a:xfrm>
                            <a:off x="3023235" y="180000"/>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Pr="001129F3" w:rsidRDefault="00303D05" w:rsidP="001F295C">
                              <w:r w:rsidRPr="001129F3">
                                <w:t>MIV</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00" name="Straight Connector 500"/>
                        <wps:cNvCnPr/>
                        <wps:spPr>
                          <a:xfrm>
                            <a:off x="404178" y="522900"/>
                            <a:ext cx="0" cy="11274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1" name="Straight Connector 501"/>
                        <wps:cNvCnPr/>
                        <wps:spPr>
                          <a:xfrm>
                            <a:off x="1218248" y="505415"/>
                            <a:ext cx="0" cy="11449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2" name="Straight Connector 502"/>
                        <wps:cNvCnPr/>
                        <wps:spPr>
                          <a:xfrm>
                            <a:off x="3250883" y="522900"/>
                            <a:ext cx="952" cy="1241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3" name="Straight Connector 503"/>
                        <wps:cNvCnPr/>
                        <wps:spPr>
                          <a:xfrm>
                            <a:off x="4101148" y="512400"/>
                            <a:ext cx="0" cy="12522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4" name="Straight Arrow Connector 504"/>
                        <wps:cNvCnPr/>
                        <wps:spPr>
                          <a:xfrm>
                            <a:off x="404178" y="85026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5" name="Text Box 505"/>
                        <wps:cNvSpPr txBox="1"/>
                        <wps:spPr>
                          <a:xfrm>
                            <a:off x="508635" y="621664"/>
                            <a:ext cx="485775" cy="409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Move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06" name="Straight Arrow Connector 506"/>
                        <wps:cNvCnPr/>
                        <wps:spPr>
                          <a:xfrm>
                            <a:off x="1218248" y="1193165"/>
                            <a:ext cx="2033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7" name="Text Box 507"/>
                        <wps:cNvSpPr txBox="1"/>
                        <wps:spPr>
                          <a:xfrm>
                            <a:off x="2051685" y="9645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08" name="Straight Arrow Connector 508"/>
                        <wps:cNvCnPr/>
                        <wps:spPr>
                          <a:xfrm>
                            <a:off x="3251835" y="1536065"/>
                            <a:ext cx="84931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9" name="Text Box 509"/>
                        <wps:cNvSpPr txBox="1"/>
                        <wps:spPr>
                          <a:xfrm>
                            <a:off x="3366135" y="1300480"/>
                            <a:ext cx="619760" cy="416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Game</w:t>
                              </w:r>
                            </w:p>
                            <w:p w:rsidR="00303D05" w:rsidRDefault="00303D05" w:rsidP="001F295C">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0" name="Straight Arrow Connector 510"/>
                        <wps:cNvCnPr/>
                        <wps:spPr>
                          <a:xfrm flipH="1">
                            <a:off x="404178" y="1478915"/>
                            <a:ext cx="8140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11" name="Text Box 511"/>
                        <wps:cNvSpPr txBox="1"/>
                        <wps:spPr>
                          <a:xfrm>
                            <a:off x="487045" y="1259840"/>
                            <a:ext cx="61976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1F295C">
                              <w:r>
                                <w:t>Game</w:t>
                              </w:r>
                            </w:p>
                            <w:p w:rsidR="00303D05" w:rsidRDefault="00303D05" w:rsidP="001F295C">
                              <w:r>
                                <w:t>Updated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13" o:spid="_x0000_s1178" editas="canvas" style="width:412.8pt;height:165.95pt;mso-position-horizontal-relative:char;mso-position-vertical-relative:line" coordsize="52425,2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">
                <v:shape id="_x0000_s1179" type="#_x0000_t75" style="position:absolute;width:52425;height:21075;visibility:visible;mso-wrap-style:square">
                  <v:fill o:detectmouseclick="t"/>
                  <v:path o:connecttype="none"/>
                </v:shape>
                <v:shape id="Text Box 340" o:spid="_x0000_s1180" type="#_x0000_t202" style="position:absolute;top:1168;width:8083;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Sjp8YA&#10;AADcAAAADwAAAGRycy9kb3ducmV2LnhtbESPW2vCQBSE34X+h+UU+mY2vXiLrlIKhUqxYPRB3w7Z&#10;4yaYPRuyq0n/vSsU+jjMzDfMYtXbWlyp9ZVjBc9JCoK4cLpio2C/+xxOQfiArLF2TAp+ycNq+TBY&#10;YKZdx1u65sGICGGfoYIyhCaT0hclWfSJa4ijd3KtxRBla6RusYtwW8uXNB1LixXHhRIb+iipOOcX&#10;q0D/vH6v14e8kqPN5TjqJkaeTafU02P/PgcRqA//4b/2l1bwNhvD/Uw8AnJ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Sjp8YAAADcAAAADwAAAAAAAAAAAAAAAACYAgAAZHJz&#10;L2Rvd25yZXYueG1sUEsFBgAAAAAEAAQA9QAAAIsDAAAAAA==&#10;" fillcolor="white [3201]" strokecolor="#9bbb59 [3206]" strokeweight="2pt">
                  <v:textbox>
                    <w:txbxContent>
                      <w:p w:rsidR="00303D05" w:rsidRDefault="00303D05" w:rsidP="001F295C">
                        <w:r>
                          <w:t>Gaming</w:t>
                        </w:r>
                      </w:p>
                      <w:p w:rsidR="00303D05" w:rsidRPr="001129F3" w:rsidRDefault="00303D05" w:rsidP="001F295C">
                        <w:r>
                          <w:t>Application</w:t>
                        </w:r>
                      </w:p>
                    </w:txbxContent>
                  </v:textbox>
                </v:shape>
                <v:shape id="Text Box 341" o:spid="_x0000_s1181" type="#_x0000_t202" style="position:absolute;left:9906;top:1625;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pilsQA&#10;AADcAAAADwAAAGRycy9kb3ducmV2LnhtbESPUWvCMBSF3wf+h3AHvs106qrrjCLCZI9rtx9wae7a&#10;suSmJLHW/XozEHw8nHO+w9nsRmvEQD50jhU8zzIQxLXTHTcKvr/en9YgQkTWaByTggsF2G0nDxss&#10;tDtzSUMVG5EgHApU0MbYF1KGuiWLYeZ64uT9OG8xJukbqT2eE9waOc+yXFrsOC202NOhpfq3OlkF&#10;C3MaXo7maPJG55/z8m/ISy+Vmj6O+zcQkcZ4D9/aH1rB8nUF/2fSEZD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6YpbEAAAA3AAAAA8AAAAAAAAAAAAAAAAAmAIAAGRycy9k&#10;b3ducmV2LnhtbFBLBQYAAAAABAAEAPUAAACJAwAAAAA=&#10;" fillcolor="white [3201]" strokecolor="black [3200]" strokeweight="2pt">
                  <v:textbox>
                    <w:txbxContent>
                      <w:p w:rsidR="00303D05" w:rsidRPr="001129F3" w:rsidRDefault="00303D05" w:rsidP="001F295C">
                        <w:r w:rsidRPr="001129F3">
                          <w:t>MIV</w:t>
                        </w:r>
                      </w:p>
                    </w:txbxContent>
                  </v:textbox>
                </v:shape>
                <v:shape id="Text Box 340" o:spid="_x0000_s1182" type="#_x0000_t202" style="position:absolute;left:36969;top:1168;width:8084;height:395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eSTsMA&#10;AADcAAAADwAAAGRycy9kb3ducmV2LnhtbERPy2rCQBTdC/7DcAvu6qQ+2hodpRQERSw0uqi7S+Y6&#10;CWbuhMxo4t87i4LLw3kvVp2txI0aXzpW8DZMQBDnTpdsFBwP69dPED4ga6wck4I7eVgt+70Fptq1&#10;/Eu3LBgRQ9inqKAIoU6l9HlBFv3Q1cSRO7vGYoiwMVI32MZwW8lRkrxLiyXHhgJr+i4ov2RXq0D/&#10;jHfb7V9Wyun+epq2H0ZeTKvU4KX7moMI1IWn+N+90Qoms7g2nolHQC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eSTsMAAADcAAAADwAAAAAAAAAAAAAAAACYAgAAZHJzL2Rv&#10;d25yZXYueG1sUEsFBgAAAAAEAAQA9QAAAIgDAAAAAA==&#10;" fillcolor="white [3201]" strokecolor="#9bbb59 [3206]" strokeweight="2pt">
                  <v:textbox>
                    <w:txbxContent>
                      <w:p w:rsidR="00303D05" w:rsidRDefault="00303D05" w:rsidP="001F295C">
                        <w:r>
                          <w:t>Gaming</w:t>
                        </w:r>
                      </w:p>
                      <w:p w:rsidR="00303D05" w:rsidRPr="001129F3" w:rsidRDefault="00303D05" w:rsidP="001F295C">
                        <w:r w:rsidRPr="001129F3">
                          <w:t>Application</w:t>
                        </w:r>
                      </w:p>
                    </w:txbxContent>
                  </v:textbox>
                </v:shape>
                <v:shape id="Text Box 341" o:spid="_x0000_s1183" type="#_x0000_t202" style="position:absolute;left:30232;top:1800;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lTf8MA&#10;AADcAAAADwAAAGRycy9kb3ducmV2LnhtbESP3WoCMRSE7wu+QziCdzXrTxddjSKFSi9d2wc4bI67&#10;i8nJksR126dvBKGXw8x8w2z3gzWiJx9axwpm0wwEceV0y7WC76+P1xWIEJE1Gsek4IcC7Hejly0W&#10;2t25pP4ca5EgHApU0MTYFVKGqiGLYeo64uRdnLcYk/S11B7vCW6NnGdZLi22nBYa7Oi9oep6vlkF&#10;C3Pr347maPJa56d5+dvnpZdKTcbDYQMi0hD/w8/2p1awXK/hcSYdAb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lTf8MAAADcAAAADwAAAAAAAAAAAAAAAACYAgAAZHJzL2Rv&#10;d25yZXYueG1sUEsFBgAAAAAEAAQA9QAAAIgDAAAAAA==&#10;" fillcolor="white [3201]" strokecolor="black [3200]" strokeweight="2pt">
                  <v:textbox>
                    <w:txbxContent>
                      <w:p w:rsidR="00303D05" w:rsidRPr="001129F3" w:rsidRDefault="00303D05" w:rsidP="001F295C">
                        <w:r w:rsidRPr="001129F3">
                          <w:t>MIV</w:t>
                        </w:r>
                      </w:p>
                    </w:txbxContent>
                  </v:textbox>
                </v:shape>
                <v:line id="Straight Connector 500" o:spid="_x0000_s1184" style="position:absolute;visibility:visible;mso-wrap-style:square" from="4041,5229" to="4041,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kAa8EAAADcAAAADwAAAGRycy9kb3ducmV2LnhtbERPzWoCMRC+C75DGMGbZqsoujWKCAVp&#10;vVR9gOlmuru4mazJVNc+fXMQevz4/lebzjXqRiHWng28jDNQxIW3NZcGzqe30QJUFGSLjWcy8KAI&#10;m3W/t8Lc+jt/0u0opUohHHM0UIm0udaxqMhhHPuWOHHfPjiUBEOpbcB7CneNnmTZXDusOTVU2NKu&#10;ouJy/HEGrh+HfXx8NROZz37fL2G7WMo0GjMcdNtXUEKd/Iuf7r01MMvS/HQmHQG9/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eQBrwQAAANwAAAAPAAAAAAAAAAAAAAAA&#10;AKECAABkcnMvZG93bnJldi54bWxQSwUGAAAAAAQABAD5AAAAjwMAAAAA&#10;" strokecolor="#4579b8 [3044]"/>
                <v:line id="Straight Connector 501" o:spid="_x0000_s1185" style="position:absolute;visibility:visible;mso-wrap-style:square" from="12182,5054" to="12182,165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Wl8MQAAADcAAAADwAAAGRycy9kb3ducmV2LnhtbESPUWsCMRCE3wv9D2ELvtWcimJPo0ih&#10;INaXqj9ge1nvDi+ba7LV01/fCAUfh5n5hpkvO9eoM4VYezYw6GegiAtvay4NHPYfr1NQUZAtNp7J&#10;wJUiLBfPT3PMrb/wF513UqoE4ZijgUqkzbWORUUOY9+3xMk7+uBQkgyltgEvCe4aPcyyiXZYc1qo&#10;sKX3iorT7tcZ+PncruP1uxnKZHzbnMJq+iajaEzvpVvNQAl18gj/t9fWwDgbwP1MOgJ6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aXwxAAAANwAAAAPAAAAAAAAAAAA&#10;AAAAAKECAABkcnMvZG93bnJldi54bWxQSwUGAAAAAAQABAD5AAAAkgMAAAAA&#10;" strokecolor="#4579b8 [3044]"/>
                <v:line id="Straight Connector 502" o:spid="_x0000_s1186" style="position:absolute;visibility:visible;mso-wrap-style:square" from="32508,5229" to="32518,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7h8UAAADcAAAADwAAAGRycy9kb3ducmV2LnhtbESPUWvCQBCE3wv9D8cWfKsXI4pGT5FC&#10;QWxfav0Ba25Ngrm99G6r0V/fKxT6OMzMN8xy3btWXSjExrOB0TADRVx623Bl4PD5+jwDFQXZYuuZ&#10;DNwownr1+LDEwvorf9BlL5VKEI4FGqhFukLrWNbkMA59R5y8kw8OJclQaRvwmuCu1XmWTbXDhtNC&#10;jR291FSe99/OwNfb+zbejm0u08l9dw6b2VzG0ZjBU79ZgBLq5T/8195aA5Msh98z6Qjo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7h8UAAADcAAAADwAAAAAAAAAA&#10;AAAAAAChAgAAZHJzL2Rvd25yZXYueG1sUEsFBgAAAAAEAAQA+QAAAJMDAAAAAA==&#10;" strokecolor="#4579b8 [3044]"/>
                <v:line id="Straight Connector 503" o:spid="_x0000_s1187" style="position:absolute;visibility:visible;mso-wrap-style:square" from="41011,5124" to="41011,1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KueHMQAAADcAAAADwAAAGRycy9kb3ducmV2LnhtbESPUWsCMRCE34X+h7AF3zRXRdHTKFIo&#10;iO1LbX/AelnvDi+ba7Lq6a9vCgUfh5n5hlmuO9eoC4VYezbwMsxAERfe1lwa+P56G8xARUG22Hgm&#10;AzeKsF499ZaYW3/lT7rspVQJwjFHA5VIm2sdi4ocxqFviZN39MGhJBlKbQNeE9w1epRlU+2w5rRQ&#10;YUuvFRWn/dkZ+Hn/2MbboRnJdHLfncJmNpdxNKb/3G0WoIQ6eYT/21trYJKN4e9MOgJ6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q54cxAAAANwAAAAPAAAAAAAAAAAA&#10;AAAAAKECAABkcnMvZG93bnJldi54bWxQSwUGAAAAAAQABAD5AAAAkgMAAAAA&#10;" strokecolor="#4579b8 [3044]"/>
                <v:shape id="Straight Arrow Connector 504" o:spid="_x0000_s1188" type="#_x0000_t32" style="position:absolute;left:4041;top:8502;width:81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6VAMMAAADcAAAADwAAAGRycy9kb3ducmV2LnhtbESPQYvCMBSE7wv+h/AEb2uqa6VUo4hQ&#10;1qvuLujt2TzbYvNSmlTrvzeCsMdhZr5hluve1OJGrassK5iMIxDEudUVFwp+f7LPBITzyBpry6Tg&#10;QQ7Wq8HHElNt77yn28EXIkDYpaig9L5JpXR5SQbd2DbEwbvY1qAPsi2kbvEe4KaW0yiaS4MVh4US&#10;G9qWlF8PnVHwdTn334nfyCQ72m3XxXH8l52UGg37zQKEp97/h9/tnVYQRzN4nQlHQK6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OlQDDAAAA3AAAAA8AAAAAAAAAAAAA&#10;AAAAoQIAAGRycy9kb3ducmV2LnhtbFBLBQYAAAAABAAEAPkAAACRAwAAAAA=&#10;" strokecolor="#4579b8 [3044]">
                  <v:stroke endarrow="open"/>
                </v:shape>
                <v:shape id="Text Box 505" o:spid="_x0000_s1189" type="#_x0000_t202" style="position:absolute;left:5086;top:6216;width:4858;height:409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3dFsYA&#10;AADcAAAADwAAAGRycy9kb3ducmV2LnhtbESPQWsCMRSE70L/Q3iFXqQmLShlNUpbaJFSW7oW8fjY&#10;vG4WNy9LEnX9940geBxm5htmtuhdKw4UYuNZw8NIgSCuvGm41vC7frt/AhETssHWM2k4UYTF/GYw&#10;w8L4I//QoUy1yBCOBWqwKXWFlLGy5DCOfEecvT8fHKYsQy1NwGOGu1Y+KjWRDhvOCxY7erVU7cq9&#10;07CzH8Nv9b562UyWp/C13vtt+NxqfXfbP09BJOrTNXxpL42GsRrD+Uw+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63dFsYAAADcAAAADwAAAAAAAAAAAAAAAACYAgAAZHJz&#10;L2Rvd25yZXYueG1sUEsFBgAAAAAEAAQA9QAAAIsDAAAAAA==&#10;" filled="f" stroked="f" strokeweight=".5pt">
                  <v:textbox>
                    <w:txbxContent>
                      <w:p w:rsidR="00303D05" w:rsidRDefault="00303D05" w:rsidP="001F295C">
                        <w:r>
                          <w:t>Move</w:t>
                        </w:r>
                      </w:p>
                    </w:txbxContent>
                  </v:textbox>
                </v:shape>
                <v:shape id="Straight Arrow Connector 506" o:spid="_x0000_s1190" type="#_x0000_t32" style="position:absolute;left:12182;top:11931;width:203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Cu7MIAAADcAAAADwAAAGRycy9kb3ducmV2LnhtbESPQYvCMBSE74L/ITzBm6YqlVKNIkLR&#10;q7oL6+3ZPNti81KaVOu/3ywIexxm5htmve1NLZ7Uusqygtk0AkGcW11xoeDrkk0SEM4ja6wtk4I3&#10;OdhuhoM1ptq++ETPsy9EgLBLUUHpfZNK6fKSDLqpbYiDd7etQR9kW0jd4ivATS3nUbSUBisOCyU2&#10;tC8pf5w7o2Bxv/WHxO9kkv3YfdfFcfydXZUaj/rdCoSn3v+HP+2jVhBHS/g7E46A3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NCu7MIAAADcAAAADwAAAAAAAAAAAAAA&#10;AAChAgAAZHJzL2Rvd25yZXYueG1sUEsFBgAAAAAEAAQA+QAAAJADAAAAAA==&#10;" strokecolor="#4579b8 [3044]">
                  <v:stroke endarrow="open"/>
                </v:shape>
                <v:shape id="Text Box 507" o:spid="_x0000_s1191" type="#_x0000_t202" style="position:absolute;left:20516;top:964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Pm+scA&#10;AADcAAAADwAAAGRycy9kb3ducmV2LnhtbESP3WoCMRSE7wt9h3AKvSmaWKiV1Si10CLFtviDeHnY&#10;nG4WNydLEnV9+0Yo9HKYmW+YyaxzjThRiLVnDYO+AkFcelNzpWG7eeuNQMSEbLDxTBouFGE2vb2Z&#10;YGH8mVd0WqdKZAjHAjXYlNpCylhachj7viXO3o8PDlOWoZIm4DnDXSMflRpKhzXnBYstvVoqD+uj&#10;03CwHw/f6v1zvhsuLuFrc/T7sNxrfX/XvYxBJOrSf/ivvTAantQz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z5vrHAAAA3AAAAA8AAAAAAAAAAAAAAAAAmAIAAGRy&#10;cy9kb3ducmV2LnhtbFBLBQYAAAAABAAEAPUAAACMAwAAAAA=&#10;" filled="f" stroked="f" strokeweight=".5pt">
                  <v:textbox>
                    <w:txbxContent>
                      <w:p w:rsidR="00303D05" w:rsidRDefault="00303D05" w:rsidP="001F295C">
                        <w:r>
                          <w:t>∆</w:t>
                        </w:r>
                      </w:p>
                    </w:txbxContent>
                  </v:textbox>
                </v:shape>
                <v:shape id="Straight Arrow Connector 508" o:spid="_x0000_s1192" type="#_x0000_t32" style="position:absolute;left:32518;top:15360;width:84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OfBcAAAADcAAAADwAAAGRycy9kb3ducmV2LnhtbERPy4rCMBTdD/gP4Q6403SUSumYighF&#10;t75Ad9fm9sE0N6VJtf79ZDEwy8N5rzejacWTetdYVvA1j0AQF1Y3XCm4nPNZAsJ5ZI2tZVLwJgeb&#10;bPKxxlTbFx/pefKVCCHsUlRQe9+lUrqiJoNubjviwJW2N+gD7Cupe3yFcNPKRRStpMGGQ0ONHe1q&#10;Kn5Og1GwLB/jPvFbmeQ3uxuGOI6v+V2p6ee4/QbhafT/4j/3QSuIo7A2nAlHQG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IDnwXAAAAA3AAAAA8AAAAAAAAAAAAAAAAA&#10;oQIAAGRycy9kb3ducmV2LnhtbFBLBQYAAAAABAAEAPkAAACOAwAAAAA=&#10;" strokecolor="#4579b8 [3044]">
                  <v:stroke endarrow="open"/>
                </v:shape>
                <v:shape id="Text Box 509" o:spid="_x0000_s1193" type="#_x0000_t202" style="position:absolute;left:33661;top:13004;width:6197;height:41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DXE8cA&#10;AADcAAAADwAAAGRycy9kb3ducmV2LnhtbESP3WoCMRSE7wt9h3AKvSmaWKjU1Si10CLFtviDeHnY&#10;nG4WNydLEnV9+0Yo9HKYmW+YyaxzjThRiLVnDYO+AkFcelNzpWG7ees9g4gJ2WDjmTRcKMJsensz&#10;wcL4M6/otE6VyBCOBWqwKbWFlLG05DD2fUucvR8fHKYsQyVNwHOGu0Y+KjWUDmvOCxZberVUHtZH&#10;p+FgPx6+1fvnfDdcXMLX5uj3YbnX+v6uexmDSNSl//Bfe2E0PKkR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g1xPHAAAA3AAAAA8AAAAAAAAAAAAAAAAAmAIAAGRy&#10;cy9kb3ducmV2LnhtbFBLBQYAAAAABAAEAPUAAACMAwAAAAA=&#10;" filled="f" stroked="f" strokeweight=".5pt">
                  <v:textbox>
                    <w:txbxContent>
                      <w:p w:rsidR="00303D05" w:rsidRDefault="00303D05" w:rsidP="001F295C">
                        <w:r>
                          <w:t>Game</w:t>
                        </w:r>
                      </w:p>
                      <w:p w:rsidR="00303D05" w:rsidRDefault="00303D05" w:rsidP="001F295C">
                        <w:r>
                          <w:t>Updated</w:t>
                        </w:r>
                      </w:p>
                    </w:txbxContent>
                  </v:textbox>
                </v:shape>
                <v:shape id="Straight Arrow Connector 510" o:spid="_x0000_s1194" type="#_x0000_t32" style="position:absolute;left:4041;top:14789;width:814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eO8MAAADcAAAADwAAAGRycy9kb3ducmV2LnhtbERPTWvCQBC9C/0PyxR6042iRVJXkRah&#10;RbDEFoq3MTtNQrOzYXdr0n/fOQgeH+97tRlcqy4UYuPZwHSSgSIuvW24MvD5sRsvQcWEbLH1TAb+&#10;KMJmfTdaYW59zwVdjqlSEsIxRwN1Sl2udSxrchgnviMW7tsHh0lgqLQN2Eu4a/Usyx61w4alocaO&#10;nmsqf46/Tkpe5sVi/7U/z6nYvvfnt9MhhZMxD/fD9glUoiHdxFf3qzWwmMp8OSNHQK//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l3jvDAAAA3AAAAA8AAAAAAAAAAAAA&#10;AAAAoQIAAGRycy9kb3ducmV2LnhtbFBLBQYAAAAABAAEAPkAAACRAwAAAAA=&#10;" strokecolor="#4579b8 [3044]">
                  <v:stroke endarrow="open"/>
                </v:shape>
                <v:shape id="Text Box 511" o:spid="_x0000_s1195" type="#_x0000_t202" style="position:absolute;left:4870;top:12598;width:6198;height:39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9NyMYA&#10;AADcAAAADwAAAGRycy9kb3ducmV2LnhtbESPQWsCMRSE74L/ITyhl1KzW1DK1ihVaBGxSrUUj4/N&#10;62Zx87IkUdd/bwoFj8PMfMNMZp1txJl8qB0ryIcZCOLS6ZorBd/796cXECEia2wck4IrBZhN+70J&#10;Ftpd+IvOu1iJBOFQoAITY1tIGUpDFsPQtcTJ+3XeYkzSV1J7vCS4beRzlo2lxZrTgsGWFobK4+5k&#10;FRzN6nGbfXzOf8bLq9/sT+7g1welHgbd2yuISF28h//bS61glOfwdyYdAT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9NyMYAAADcAAAADwAAAAAAAAAAAAAAAACYAgAAZHJz&#10;L2Rvd25yZXYueG1sUEsFBgAAAAAEAAQA9QAAAIsDAAAAAA==&#10;" filled="f" stroked="f" strokeweight=".5pt">
                  <v:textbox>
                    <w:txbxContent>
                      <w:p w:rsidR="00303D05" w:rsidRDefault="00303D05" w:rsidP="001F295C">
                        <w:r>
                          <w:t>Game</w:t>
                        </w:r>
                      </w:p>
                      <w:p w:rsidR="00303D05" w:rsidRDefault="00303D05" w:rsidP="001F295C">
                        <w:r>
                          <w:t>Updated</w:t>
                        </w:r>
                      </w:p>
                    </w:txbxContent>
                  </v:textbox>
                </v:shape>
                <w10:anchorlock/>
              </v:group>
            </w:pict>
          </mc:Fallback>
        </mc:AlternateContent>
      </w:r>
    </w:p>
    <w:p w:rsidR="001F295C" w:rsidRPr="00C81D35" w:rsidRDefault="001F295C" w:rsidP="001F295C">
      <w:pPr>
        <w:pStyle w:val="BodyText"/>
        <w:rPr>
          <w:lang w:val="en-GB"/>
        </w:rPr>
      </w:pPr>
    </w:p>
    <w:p w:rsidR="001F295C" w:rsidRPr="00C81D35" w:rsidRDefault="001F295C" w:rsidP="001F295C">
      <w:pPr>
        <w:pStyle w:val="BodyText"/>
        <w:rPr>
          <w:lang w:val="en-GB"/>
        </w:rPr>
      </w:pPr>
      <w:r w:rsidRPr="00C81D35">
        <w:rPr>
          <w:lang w:val="en-GB"/>
        </w:rPr>
        <w:t>The distributed move then triggers the Updated event of the connected online gaming Applications in the Domain.</w:t>
      </w:r>
    </w:p>
    <w:p w:rsidR="001F295C" w:rsidRPr="00C81D35" w:rsidRDefault="00D8490B" w:rsidP="006E4CE0">
      <w:pPr>
        <w:pStyle w:val="Heading2"/>
        <w:rPr>
          <w:lang w:val="en-GB"/>
        </w:rPr>
      </w:pPr>
      <w:r w:rsidRPr="00C81D35">
        <w:rPr>
          <w:lang w:val="en-GB"/>
        </w:rPr>
        <w:t>Darwinet as a platform for</w:t>
      </w:r>
      <w:r w:rsidR="006E4CE0" w:rsidRPr="00C81D35">
        <w:rPr>
          <w:lang w:val="en-GB"/>
        </w:rPr>
        <w:t xml:space="preserve"> BOYD (Bring Your Own Devices)</w:t>
      </w:r>
    </w:p>
    <w:p w:rsidR="006E4CE0" w:rsidRPr="00C81D35" w:rsidRDefault="006E4CE0" w:rsidP="006E4CE0">
      <w:pPr>
        <w:pStyle w:val="Heading3"/>
        <w:rPr>
          <w:lang w:val="en-GB"/>
        </w:rPr>
      </w:pPr>
      <w:r w:rsidRPr="00C81D35">
        <w:rPr>
          <w:lang w:val="en-GB"/>
        </w:rPr>
        <w:t>Darwinet is private clouds of trusted devices</w:t>
      </w:r>
    </w:p>
    <w:p w:rsidR="006E4CE0" w:rsidRPr="00C81D35" w:rsidRDefault="006E4CE0" w:rsidP="006E4CE0">
      <w:pPr>
        <w:pStyle w:val="BodyText"/>
        <w:rPr>
          <w:lang w:val="en-GB"/>
        </w:rPr>
      </w:pPr>
      <w:r w:rsidRPr="00C81D35">
        <w:rPr>
          <w:lang w:val="en-GB"/>
        </w:rPr>
        <w:t>A company may use Darwinet to build a cloud of trusted devices. All data within the cloud are encrypted for access only by trusted users on trusted devices using trusted applications.</w:t>
      </w:r>
    </w:p>
    <w:p w:rsidR="006E4CE0" w:rsidRPr="00C81D35" w:rsidRDefault="006E4CE0" w:rsidP="006E4CE0">
      <w:pPr>
        <w:pStyle w:val="BodyText"/>
        <w:rPr>
          <w:lang w:val="en-GB"/>
        </w:rPr>
      </w:pPr>
      <w:r w:rsidRPr="00C81D35">
        <w:rPr>
          <w:noProof/>
          <w:lang w:val="en-GB"/>
        </w:rPr>
        <w:lastRenderedPageBreak/>
        <mc:AlternateContent>
          <mc:Choice Requires="wpc">
            <w:drawing>
              <wp:inline distT="0" distB="0" distL="0" distR="0" wp14:anchorId="742D1DCE" wp14:editId="01DD6186">
                <wp:extent cx="6208713" cy="3000375"/>
                <wp:effectExtent l="0" t="0" r="1905" b="0"/>
                <wp:docPr id="415" name="Canvas 4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18" name="Oval 418"/>
                        <wps:cNvSpPr/>
                        <wps:spPr>
                          <a:xfrm rot="19822408">
                            <a:off x="1525637" y="201810"/>
                            <a:ext cx="1483995" cy="2524125"/>
                          </a:xfrm>
                          <a:prstGeom prst="ellipse">
                            <a:avLst/>
                          </a:prstGeom>
                          <a:solidFill>
                            <a:schemeClr val="accent6">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 name="Text Box 348"/>
                        <wps:cNvSpPr txBox="1"/>
                        <wps:spPr>
                          <a:xfrm>
                            <a:off x="342900" y="256419"/>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6E4CE0">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0" name="Text Box 350"/>
                        <wps:cNvSpPr txBox="1"/>
                        <wps:spPr>
                          <a:xfrm>
                            <a:off x="1485900" y="256419"/>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6E4CE0">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0" name="Cloud 360"/>
                        <wps:cNvSpPr/>
                        <wps:spPr>
                          <a:xfrm>
                            <a:off x="1600200" y="1056519"/>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6E4CE0">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Text Box 362"/>
                        <wps:cNvSpPr txBox="1"/>
                        <wps:spPr>
                          <a:xfrm>
                            <a:off x="2628900" y="2313819"/>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6E4CE0">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3" name="Text Box 363"/>
                        <wps:cNvSpPr txBox="1"/>
                        <wps:spPr>
                          <a:xfrm>
                            <a:off x="3429000" y="2328424"/>
                            <a:ext cx="808355" cy="3429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6E4CE0">
                              <w:r>
                                <w:t>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4" name="Straight Arrow Connector 364"/>
                        <wps:cNvCnPr/>
                        <wps:spPr>
                          <a:xfrm>
                            <a:off x="1151255" y="427869"/>
                            <a:ext cx="3346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5" name="Straight Arrow Connector 365"/>
                        <wps:cNvCnPr/>
                        <wps:spPr>
                          <a:xfrm>
                            <a:off x="1713548" y="599319"/>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9" name="Straight Arrow Connector 369"/>
                        <wps:cNvCnPr/>
                        <wps:spPr>
                          <a:xfrm>
                            <a:off x="2228850" y="2084124"/>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0" name="Straight Arrow Connector 370"/>
                        <wps:cNvCnPr/>
                        <wps:spPr>
                          <a:xfrm>
                            <a:off x="3084195" y="2491302"/>
                            <a:ext cx="344805" cy="85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1" name="Text Box 371"/>
                        <wps:cNvSpPr txBox="1"/>
                        <wps:spPr>
                          <a:xfrm>
                            <a:off x="2018665" y="675519"/>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6E4CE0">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1" name="Text Box 391"/>
                        <wps:cNvSpPr txBox="1"/>
                        <wps:spPr>
                          <a:xfrm>
                            <a:off x="2228850" y="2160467"/>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6E4CE0">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442" name="Line Callout 1 (No Border) 442"/>
                        <wps:cNvSpPr/>
                        <wps:spPr>
                          <a:xfrm>
                            <a:off x="2971800" y="21590"/>
                            <a:ext cx="1371600" cy="1028700"/>
                          </a:xfrm>
                          <a:prstGeom prst="callout1">
                            <a:avLst>
                              <a:gd name="adj1" fmla="val 18750"/>
                              <a:gd name="adj2" fmla="val -8333"/>
                              <a:gd name="adj3" fmla="val 44888"/>
                              <a:gd name="adj4" fmla="val -42500"/>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875B4F" w:rsidRDefault="00303D05" w:rsidP="00875B4F">
                              <w:pPr>
                                <w:jc w:val="center"/>
                                <w:rPr>
                                  <w:color w:val="C0504D" w:themeColor="accent2"/>
                                </w:rPr>
                              </w:pPr>
                              <w:r>
                                <w:rPr>
                                  <w:color w:val="C0504D" w:themeColor="accent2"/>
                                </w:rPr>
                                <w:t>All data is e</w:t>
                              </w:r>
                              <w:r w:rsidRPr="00875B4F">
                                <w:rPr>
                                  <w:color w:val="C0504D" w:themeColor="accent2"/>
                                </w:rPr>
                                <w:t xml:space="preserve">ncrypted for </w:t>
                              </w:r>
                              <w:r>
                                <w:rPr>
                                  <w:color w:val="C0504D" w:themeColor="accent2"/>
                                </w:rPr>
                                <w:t xml:space="preserve">access by </w:t>
                              </w:r>
                              <w:r w:rsidRPr="00875B4F">
                                <w:rPr>
                                  <w:color w:val="C0504D" w:themeColor="accent2"/>
                                </w:rPr>
                                <w:t>Domain devices, users and applications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4" name="Right Brace 514"/>
                        <wps:cNvSpPr/>
                        <wps:spPr>
                          <a:xfrm rot="5400000">
                            <a:off x="530860" y="408502"/>
                            <a:ext cx="457200" cy="977265"/>
                          </a:xfrm>
                          <a:prstGeom prst="rightBrac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7" name="Text Box 517"/>
                        <wps:cNvSpPr txBox="1"/>
                        <wps:spPr>
                          <a:xfrm>
                            <a:off x="240324" y="1192408"/>
                            <a:ext cx="1134110" cy="772160"/>
                          </a:xfrm>
                          <a:prstGeom prst="rect">
                            <a:avLst/>
                          </a:prstGeom>
                          <a:solidFill>
                            <a:schemeClr val="accent6">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pPr>
                                <w:rPr>
                                  <w:color w:val="C0504D" w:themeColor="accent2"/>
                                </w:rPr>
                              </w:pPr>
                              <w:r w:rsidRPr="00875B4F">
                                <w:rPr>
                                  <w:color w:val="C0504D" w:themeColor="accent2"/>
                                </w:rPr>
                                <w:t xml:space="preserve">Only </w:t>
                              </w:r>
                              <w:r>
                                <w:rPr>
                                  <w:color w:val="C0504D" w:themeColor="accent2"/>
                                </w:rPr>
                                <w:t>t</w:t>
                              </w:r>
                              <w:r w:rsidRPr="00875B4F">
                                <w:rPr>
                                  <w:color w:val="C0504D" w:themeColor="accent2"/>
                                </w:rPr>
                                <w:t xml:space="preserve">rusted </w:t>
                              </w:r>
                            </w:p>
                            <w:p w:rsidR="00303D05" w:rsidRPr="00875B4F" w:rsidRDefault="00303D05">
                              <w:pPr>
                                <w:rPr>
                                  <w:color w:val="C0504D" w:themeColor="accent2"/>
                                </w:rPr>
                              </w:pPr>
                              <w:r w:rsidRPr="00875B4F">
                                <w:rPr>
                                  <w:color w:val="C0504D" w:themeColor="accent2"/>
                                </w:rPr>
                                <w:t xml:space="preserve">Applications </w:t>
                              </w:r>
                            </w:p>
                            <w:p w:rsidR="00303D05" w:rsidRDefault="00303D05">
                              <w:pPr>
                                <w:rPr>
                                  <w:color w:val="C0504D" w:themeColor="accent2"/>
                                </w:rPr>
                              </w:pPr>
                              <w:r>
                                <w:rPr>
                                  <w:color w:val="C0504D" w:themeColor="accent2"/>
                                </w:rPr>
                                <w:t>are allowed</w:t>
                              </w:r>
                              <w:r w:rsidRPr="00875B4F">
                                <w:rPr>
                                  <w:color w:val="C0504D" w:themeColor="accent2"/>
                                </w:rPr>
                                <w:t xml:space="preserve"> access </w:t>
                              </w:r>
                            </w:p>
                            <w:p w:rsidR="00303D05" w:rsidRPr="00875B4F" w:rsidRDefault="00303D05">
                              <w:pPr>
                                <w:rPr>
                                  <w:color w:val="C0504D" w:themeColor="accent2"/>
                                </w:rPr>
                              </w:pPr>
                              <w:r>
                                <w:rPr>
                                  <w:color w:val="C0504D" w:themeColor="accent2"/>
                                </w:rPr>
                                <w:t xml:space="preserve">to </w:t>
                              </w:r>
                              <w:r w:rsidRPr="00875B4F">
                                <w:rPr>
                                  <w:color w:val="C0504D" w:themeColor="accent2"/>
                                </w:rPr>
                                <w:t>data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15" o:spid="_x0000_s1196" editas="canvas" style="width:488.9pt;height:236.25pt;mso-position-horizontal-relative:char;mso-position-vertical-relative:line" coordsize="62083,3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">
                <v:shape id="_x0000_s1197" type="#_x0000_t75" style="position:absolute;width:62083;height:30003;visibility:visible;mso-wrap-style:square">
                  <v:fill o:detectmouseclick="t"/>
                  <v:path o:connecttype="none"/>
                </v:shape>
                <v:oval id="Oval 418" o:spid="_x0000_s1198" style="position:absolute;left:15256;top:2018;width:14840;height:25241;rotation:-194160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qIj8IA&#10;AADcAAAADwAAAGRycy9kb3ducmV2LnhtbERPy2oCMRTdF/yHcAV3mpmiUkajiLSllHZRH7i9TK4z&#10;o8nNkMRx/PtmUejycN7LdW+N6MiHxrGCfJKBIC6dbrhScNi/jV9AhIis0TgmBQ8KsF4NnpZYaHfn&#10;H+p2sRIphEOBCuoY20LKUNZkMUxcS5y4s/MWY4K+ktrjPYVbI5+zbC4tNpwaamxpW1N53d2sAnOc&#10;ncpXE9+/Pr/7adPZiz/nF6VGw36zABGpj//iP/eHVjDN09p0Jh0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oiPwgAAANwAAAAPAAAAAAAAAAAAAAAAAJgCAABkcnMvZG93&#10;bnJldi54bWxQSwUGAAAAAAQABAD1AAAAhwMAAAAA&#10;" fillcolor="#fde9d9 [665]" strokecolor="red" strokeweight="2pt"/>
                <v:shape id="Text Box 348" o:spid="_x0000_s1199" type="#_x0000_t202" style="position:absolute;left:3429;top:2564;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1zbMIA&#10;AADcAAAADwAAAGRycy9kb3ducmV2LnhtbERPy4rCMBTdD/gP4QruxtTnDNUoIgiKjGDHhbO7NNe0&#10;2NyUJtrO308WwiwP571cd7YST2p86VjBaJiAIM6dLtkouHzv3j9B+ICssXJMCn7Jw3rVe1tiql3L&#10;Z3pmwYgYwj5FBUUIdSqlzwuy6IeuJo7czTUWQ4SNkbrBNobbSo6TZC4tlhwbCqxpW1B+zx5WgT5N&#10;jofDNSvl7OvxM2s/jLybVqlBv9ssQATqwr/45d5rBZNpXBvPxCM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jXNswgAAANwAAAAPAAAAAAAAAAAAAAAAAJgCAABkcnMvZG93&#10;bnJldi54bWxQSwUGAAAAAAQABAD1AAAAhwMAAAAA&#10;" fillcolor="white [3201]" strokecolor="#9bbb59 [3206]" strokeweight="2pt">
                  <v:textbox>
                    <w:txbxContent>
                      <w:p w:rsidR="00303D05" w:rsidRDefault="00303D05" w:rsidP="006E4CE0">
                        <w:r>
                          <w:t>Application</w:t>
                        </w:r>
                      </w:p>
                    </w:txbxContent>
                  </v:textbox>
                </v:shape>
                <v:shape id="Text Box 350" o:spid="_x0000_s1200" type="#_x0000_t202" style="position:absolute;left:14859;top:2564;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CNHb8A&#10;AADcAAAADwAAAGRycy9kb3ducmV2LnhtbERPzWrCQBC+C32HZQredFOLoaSuUgSlR2N9gCE7TUJ3&#10;Z8PuGtM+vXMQevz4/je7yTs1Ukx9YAMvywIUcRNsz62By9dh8QYqZWSLLjAZ+KUEu+3TbIOVDTeu&#10;aTznVkkIpwoNdDkPldap6chjWoaBWLjvED1mgbHVNuJNwr3Tq6IotceepaHDgfYdNT/nqzfw6q7j&#10;+uiOrmxteVrVf2NZR23M/Hn6eAeVacr/4of704pvLfPljBwBvb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gI0dvwAAANwAAAAPAAAAAAAAAAAAAAAAAJgCAABkcnMvZG93bnJl&#10;di54bWxQSwUGAAAAAAQABAD1AAAAhAMAAAAA&#10;" fillcolor="white [3201]" strokecolor="black [3200]" strokeweight="2pt">
                  <v:textbox>
                    <w:txbxContent>
                      <w:p w:rsidR="00303D05" w:rsidRDefault="00303D05" w:rsidP="006E4CE0">
                        <w:r>
                          <w:t>MIV</w:t>
                        </w:r>
                      </w:p>
                    </w:txbxContent>
                  </v:textbox>
                </v:shape>
                <v:shape id="Cloud 360" o:spid="_x0000_s1201" style="position:absolute;left:16002;top:10565;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f+L4A&#10;AADcAAAADwAAAGRycy9kb3ducmV2LnhtbERPSwrCMBDdC94hjOCmaFpFkWoUEQRxI37A7dCMbbGZ&#10;lCbWenuzEFw+3n+16UwlWmpcaVlBMo5BEGdWl5wruF33owUI55E1VpZJwYccbNb93gpTbd98pvbi&#10;cxFC2KWooPC+TqV0WUEG3djWxIF72MagD7DJpW7wHcJNJSdxPJcGSw4NBda0Kyh7Xl5Gway9vuLq&#10;k9CR7s+zs1GU1KdIqeGg2y5BeOr8X/xzH7SC6TzMD2fCEZDr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83H/i+AAAA3AAAAA8AAAAAAAAAAAAAAAAAmAIAAGRycy9kb3ducmV2&#10;LnhtbFBLBQYAAAAABAAEAPUAAACD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6E4CE0">
                        <w:pPr>
                          <w:jc w:val="center"/>
                          <w:rPr>
                            <w:color w:val="000000" w:themeColor="text1"/>
                          </w:rPr>
                        </w:pPr>
                        <w:r>
                          <w:rPr>
                            <w:color w:val="000000" w:themeColor="text1"/>
                          </w:rPr>
                          <w:t>P2P</w:t>
                        </w:r>
                      </w:p>
                    </w:txbxContent>
                  </v:textbox>
                </v:shape>
                <v:shape id="Text Box 362" o:spid="_x0000_s1202" type="#_x0000_t202" style="position:absolute;left:26289;top:23138;width:4552;height:35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J8TMIA&#10;AADcAAAADwAAAGRycy9kb3ducmV2LnhtbESPUWvCMBSF34X9h3AHe9N0lYVRjTIExcdV/QGX5q4t&#10;JjclibXbr18GAx8P53zncNbbyVkxUoi9Zw2viwIEceNNz62Gy3k/fwcRE7JB65k0fFOE7eZptsbK&#10;+DvXNJ5SK3IJxwo1dCkNlZSx6chhXPiBOHtfPjhMWYZWmoD3XO6sLItCSYc954UOB9p11FxPN6dh&#10;aW/j28EerGqN+izrn1HVQWr98jx9rEAkmtIj/E8fTeZUCX9n8hG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nxMwgAAANwAAAAPAAAAAAAAAAAAAAAAAJgCAABkcnMvZG93&#10;bnJldi54bWxQSwUGAAAAAAQABAD1AAAAhwMAAAAA&#10;" fillcolor="white [3201]" strokecolor="black [3200]" strokeweight="2pt">
                  <v:textbox>
                    <w:txbxContent>
                      <w:p w:rsidR="00303D05" w:rsidRDefault="00303D05" w:rsidP="006E4CE0">
                        <w:r>
                          <w:t>MIV</w:t>
                        </w:r>
                      </w:p>
                    </w:txbxContent>
                  </v:textbox>
                </v:shape>
                <v:shape id="Text Box 363" o:spid="_x0000_s1203" type="#_x0000_t202" style="position:absolute;left:34290;top:23284;width:808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y9fcUA&#10;AADcAAAADwAAAGRycy9kb3ducmV2LnhtbESPT2vCQBTE7wW/w/KE3urGBv8QXUWEQqW0YPSgt0f2&#10;uQlm34bsatJv3xWEHoeZ+Q2zXPe2FndqfeVYwXiUgCAunK7YKDgePt7mIHxA1lg7JgW/5GG9Grws&#10;MdOu4z3d82BEhLDPUEEZQpNJ6YuSLPqRa4ijd3GtxRBla6RusYtwW8v3JJlKixXHhRIb2pZUXPOb&#10;VaB/0q/d7pRXcvJ9O0+6mZFX0yn1Ouw3CxCB+vAffrY/tYJ0msLjTDw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nL19xQAAANwAAAAPAAAAAAAAAAAAAAAAAJgCAABkcnMv&#10;ZG93bnJldi54bWxQSwUGAAAAAAQABAD1AAAAigMAAAAA&#10;" fillcolor="white [3201]" strokecolor="#9bbb59 [3206]" strokeweight="2pt">
                  <v:textbox>
                    <w:txbxContent>
                      <w:p w:rsidR="00303D05" w:rsidRDefault="00303D05" w:rsidP="006E4CE0">
                        <w:r>
                          <w:t>Application</w:t>
                        </w:r>
                      </w:p>
                    </w:txbxContent>
                  </v:textbox>
                </v:shape>
                <v:shape id="Straight Arrow Connector 364" o:spid="_x0000_s1204" type="#_x0000_t32" style="position:absolute;left:11512;top:4278;width:33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qyWMQAAADcAAAADwAAAGRycy9kb3ducmV2LnhtbESPzWrDMBCE74W8g9hAbo2ctA7GjWxC&#10;wDTXpgmkt621sU2tlbHkn759VSj0OMx8M8w+n00rRupdY1nBZh2BIC6tbrhScHkvHhMQziNrbC2T&#10;gm9ykGeLhz2m2k78RuPZVyKUsEtRQe19l0rpypoMurXtiIN3t71BH2RfSd3jFMpNK7dRtJMGGw4L&#10;NXZ0rKn8Og9GwdP9c35N/EEmxc0ehyGO42vxodRqOR9eQHia/X/4jz7pwO2e4fdMOAIy+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2rJYxAAAANwAAAAPAAAAAAAAAAAA&#10;AAAAAKECAABkcnMvZG93bnJldi54bWxQSwUGAAAAAAQABAD5AAAAkgMAAAAA&#10;" strokecolor="#4579b8 [3044]">
                  <v:stroke endarrow="open"/>
                </v:shape>
                <v:shape id="Straight Arrow Connector 365" o:spid="_x0000_s1205" type="#_x0000_t32" style="position:absolute;left:17135;top:5993;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YXw8IAAADcAAAADwAAAGRycy9kb3ducmV2LnhtbESPQYvCMBSE74L/ITzBm6YqlVKNIkLR&#10;q7oL6+3ZPNti81KaVOu/3ywIexxmvhlmve1NLZ7Uusqygtk0AkGcW11xoeDrkk0SEM4ja6wtk4I3&#10;OdhuhoM1ptq++ETPsy9EKGGXooLS+yaV0uUlGXRT2xAH725bgz7ItpC6xVcoN7WcR9FSGqw4LJTY&#10;0L6k/HHujILF/dYfEr+TSfZj910Xx/F3dlVqPOp3KxCeev8f/tBHHbhlDH9nwhGQm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5YXw8IAAADcAAAADwAAAAAAAAAAAAAA&#10;AAChAgAAZHJzL2Rvd25yZXYueG1sUEsFBgAAAAAEAAQA+QAAAJADAAAAAA==&#10;" strokecolor="#4579b8 [3044]">
                  <v:stroke endarrow="open"/>
                </v:shape>
                <v:shape id="Straight Arrow Connector 369" o:spid="_x0000_s1206" type="#_x0000_t32" style="position:absolute;left:22288;top:20841;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sdxsMAAADcAAAADwAAAGRycy9kb3ducmV2LnhtbESPT4vCMBTE7wt+h/CEva2pLpVajSJC&#10;0ev6B/T2bJ5tsXkpTar1228WFjwOM78ZZrHqTS0e1LrKsoLxKAJBnFtdcaHgeMi+EhDOI2usLZOC&#10;FzlYLQcfC0y1ffIPPfa+EKGEXYoKSu+bVEqXl2TQjWxDHLybbQ36INtC6hafodzUchJFU2mw4rBQ&#10;YkObkvL7vjMKvm/Xfpv4tUyys910XRzHp+yi1OewX89BeOr9O/xP73TgpjP4OxOO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bbHcbDAAAA3AAAAA8AAAAAAAAAAAAA&#10;AAAAoQIAAGRycy9kb3ducmV2LnhtbFBLBQYAAAAABAAEAPkAAACRAwAAAAA=&#10;" strokecolor="#4579b8 [3044]">
                  <v:stroke endarrow="open"/>
                </v:shape>
                <v:shape id="Straight Arrow Connector 370" o:spid="_x0000_s1207" type="#_x0000_t32" style="position:absolute;left:30841;top:24913;width:3449;height: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gihsEAAADcAAAADwAAAGRycy9kb3ducmV2LnhtbERPTWvCQBC9C/0PyxR6040tsSG6igih&#10;vVYt6G3MjkkwOxuyG03/fedQ6PHxvleb0bXqTn1oPBuYzxJQxKW3DVcGjodimoEKEdli65kM/FCA&#10;zfppssLc+gd/0X0fKyUhHHI0UMfY5VqHsiaHYeY7YuGuvncYBfaVtj0+JNy1+jVJFtphw9JQY0e7&#10;msrbfnAG3q6X8SOLW50VJ78bhjRNv4uzMS/P43YJKtIY/8V/7k8rvneZL2fkCOj1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OCKGwQAAANwAAAAPAAAAAAAAAAAAAAAA&#10;AKECAABkcnMvZG93bnJldi54bWxQSwUGAAAAAAQABAD5AAAAjwMAAAAA&#10;" strokecolor="#4579b8 [3044]">
                  <v:stroke endarrow="open"/>
                </v:shape>
                <v:shape id="Text Box 371" o:spid="_x0000_s1208" type="#_x0000_t202" style="position:absolute;left:20186;top:6755;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tqkMYA&#10;AADcAAAADwAAAGRycy9kb3ducmV2LnhtbESPQWsCMRSE74L/ITyhl1KzVrBlaxQVFJHaUi3F42Pz&#10;ulncvCxJ1PXfm0LB4zAz3zDjaWtrcSYfKscKBv0MBHHhdMWlgu/98ukVRIjIGmvHpOBKAaaTbmeM&#10;uXYX/qLzLpYiQTjkqMDE2ORShsKQxdB3DXHyfp23GJP0pdQeLwlua/mcZSNpseK0YLChhaHiuDtZ&#10;BUezefzMVtv5z2h99R/7kzv494NSD7129gYiUhvv4f/2WisYvgzg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ttqkMYAAADcAAAADwAAAAAAAAAAAAAAAACYAgAAZHJz&#10;L2Rvd25yZXYueG1sUEsFBgAAAAAEAAQA9QAAAIsDAAAAAA==&#10;" filled="f" stroked="f" strokeweight=".5pt">
                  <v:textbox>
                    <w:txbxContent>
                      <w:p w:rsidR="00303D05" w:rsidRDefault="00303D05" w:rsidP="006E4CE0">
                        <w:r>
                          <w:t>∆</w:t>
                        </w:r>
                      </w:p>
                    </w:txbxContent>
                  </v:textbox>
                </v:shape>
                <v:shape id="Text Box 391" o:spid="_x0000_s1209" type="#_x0000_t202" style="position:absolute;left:22288;top:216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eMasYA&#10;AADcAAAADwAAAGRycy9kb3ducmV2LnhtbESPQWsCMRSE74L/ITyhl1KzVpB2axQVFJHaUi3F42Pz&#10;ulncvCxJ1PXfm0LB4zAz3zDjaWtrcSYfKscKBv0MBHHhdMWlgu/98ukFRIjIGmvHpOBKAaaTbmeM&#10;uXYX/qLzLpYiQTjkqMDE2ORShsKQxdB3DXHyfp23GJP0pdQeLwlua/mcZSNpseK0YLChhaHiuDtZ&#10;BUezefzMVtv5z2h99R/7kzv494NSD7129gYiUhvv4f/2WisYvg7g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eMasYAAADcAAAADwAAAAAAAAAAAAAAAACYAgAAZHJz&#10;L2Rvd25yZXYueG1sUEsFBgAAAAAEAAQA9QAAAIsDAAAAAA==&#10;" filled="f" stroked="f" strokeweight=".5pt">
                  <v:textbox>
                    <w:txbxContent>
                      <w:p w:rsidR="00303D05" w:rsidRDefault="00303D05" w:rsidP="006E4CE0">
                        <w:r>
                          <w:t>∆</w:t>
                        </w:r>
                      </w:p>
                    </w:txbxContent>
                  </v:textbox>
                </v:shape>
                <v:shapetype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Line Callout 1 (No Border) 442" o:spid="_x0000_s1210" type="#_x0000_t41" style="position:absolute;left:29718;top:215;width:13716;height:10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MwA8UA&#10;AADcAAAADwAAAGRycy9kb3ducmV2LnhtbESPT2vCQBTE74LfYXmCN900bEVSVxFBaMFLbQ/19sy+&#10;/Gmzb0N2E+O3dwuFHoeZ+Q2z2Y22EQN1vnas4WmZgCDOnam51PD5cVysQfiAbLBxTBru5GG3nU42&#10;mBl343cazqEUEcI+Qw1VCG0mpc8rsuiXriWOXuE6iyHKrpSmw1uE20amSbKSFmuOCxW2dKgo/zn3&#10;VkNvv67rfXtZKfX8fWpUX7ylxaD1fDbuX0AEGsN/+K/9ajQolcLvmXgE5P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zADxQAAANwAAAAPAAAAAAAAAAAAAAAAAJgCAABkcnMv&#10;ZG93bnJldi54bWxQSwUGAAAAAAQABAD1AAAAigMAAAAA&#10;" adj="-9180,9696" fillcolor="#fde9d9 [665]" strokecolor="#243f60 [1604]" strokeweight="2pt">
                  <v:textbox>
                    <w:txbxContent>
                      <w:p w:rsidR="00303D05" w:rsidRPr="00875B4F" w:rsidRDefault="00303D05" w:rsidP="00875B4F">
                        <w:pPr>
                          <w:jc w:val="center"/>
                          <w:rPr>
                            <w:color w:val="C0504D" w:themeColor="accent2"/>
                          </w:rPr>
                        </w:pPr>
                        <w:r>
                          <w:rPr>
                            <w:color w:val="C0504D" w:themeColor="accent2"/>
                          </w:rPr>
                          <w:t>All data is e</w:t>
                        </w:r>
                        <w:r w:rsidRPr="00875B4F">
                          <w:rPr>
                            <w:color w:val="C0504D" w:themeColor="accent2"/>
                          </w:rPr>
                          <w:t xml:space="preserve">ncrypted for </w:t>
                        </w:r>
                        <w:r>
                          <w:rPr>
                            <w:color w:val="C0504D" w:themeColor="accent2"/>
                          </w:rPr>
                          <w:t xml:space="preserve">access by </w:t>
                        </w:r>
                        <w:r w:rsidRPr="00875B4F">
                          <w:rPr>
                            <w:color w:val="C0504D" w:themeColor="accent2"/>
                          </w:rPr>
                          <w:t>Domain devices, users and applications only.</w:t>
                        </w:r>
                      </w:p>
                    </w:txbxContent>
                  </v:textbox>
                  <o:callout v:ext="edit" minusy="t"/>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14" o:spid="_x0000_s1211" type="#_x0000_t88" style="position:absolute;left:5308;top:4085;width:4572;height:977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8micUA&#10;AADcAAAADwAAAGRycy9kb3ducmV2LnhtbESPQWvCQBSE70L/w/IK3pqNwZYSXaUIBS+CjYX2+Mw+&#10;k2j2bdxdNf57VxA8DjPzDTOd96YVZ3K+saxglKQgiEurG64U/G6+3z5B+ICssbVMCq7kYT57GUwx&#10;1/bCP3QuQiUihH2OCuoQulxKX9Zk0Ce2I47ezjqDIUpXSe3wEuGmlVmafkiDDceFGjta1FQeipNR&#10;sHZ/7Xa7KMr/1dFmzXWPy3F2VGr42n9NQATqwzP8aC+1gvfRGO5n4hG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3yaJxQAAANwAAAAPAAAAAAAAAAAAAAAAAJgCAABkcnMv&#10;ZG93bnJldi54bWxQSwUGAAAAAAQABAD1AAAAigMAAAAA&#10;" adj="842" strokecolor="red"/>
                <v:shape id="Text Box 517" o:spid="_x0000_s1212" type="#_x0000_t202" style="position:absolute;left:2403;top:11924;width:11341;height:772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9U4cYA&#10;AADcAAAADwAAAGRycy9kb3ducmV2LnhtbESPQWvCQBSE70L/w/IK3sxGqVZTVxGLUlAKjQHp7ZF9&#10;TUKzb8Puqum/7xYKHoeZ+YZZrnvTiis531hWME5SEMSl1Q1XCorTbjQH4QOyxtYyKfghD+vVw2CJ&#10;mbY3/qBrHioRIewzVFCH0GVS+rImgz6xHXH0vqwzGKJ0ldQObxFuWjlJ05k02HBcqLGjbU3ld34x&#10;Cj6Rnl4Xx2mhi9z5w/t+cz7OKqWGj/3mBUSgPtzD/+03rWA6foa/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V9U4cYAAADcAAAADwAAAAAAAAAAAAAAAACYAgAAZHJz&#10;L2Rvd25yZXYueG1sUEsFBgAAAAAEAAQA9QAAAIsDAAAAAA==&#10;" fillcolor="#fde9d9 [665]" stroked="f" strokeweight=".5pt">
                  <v:textbox>
                    <w:txbxContent>
                      <w:p w:rsidR="00303D05" w:rsidRDefault="00303D05">
                        <w:pPr>
                          <w:rPr>
                            <w:color w:val="C0504D" w:themeColor="accent2"/>
                          </w:rPr>
                        </w:pPr>
                        <w:r w:rsidRPr="00875B4F">
                          <w:rPr>
                            <w:color w:val="C0504D" w:themeColor="accent2"/>
                          </w:rPr>
                          <w:t xml:space="preserve">Only </w:t>
                        </w:r>
                        <w:r>
                          <w:rPr>
                            <w:color w:val="C0504D" w:themeColor="accent2"/>
                          </w:rPr>
                          <w:t>t</w:t>
                        </w:r>
                        <w:r w:rsidRPr="00875B4F">
                          <w:rPr>
                            <w:color w:val="C0504D" w:themeColor="accent2"/>
                          </w:rPr>
                          <w:t xml:space="preserve">rusted </w:t>
                        </w:r>
                      </w:p>
                      <w:p w:rsidR="00303D05" w:rsidRPr="00875B4F" w:rsidRDefault="00303D05">
                        <w:pPr>
                          <w:rPr>
                            <w:color w:val="C0504D" w:themeColor="accent2"/>
                          </w:rPr>
                        </w:pPr>
                        <w:r w:rsidRPr="00875B4F">
                          <w:rPr>
                            <w:color w:val="C0504D" w:themeColor="accent2"/>
                          </w:rPr>
                          <w:t xml:space="preserve">Applications </w:t>
                        </w:r>
                      </w:p>
                      <w:p w:rsidR="00303D05" w:rsidRDefault="00303D05">
                        <w:pPr>
                          <w:rPr>
                            <w:color w:val="C0504D" w:themeColor="accent2"/>
                          </w:rPr>
                        </w:pPr>
                        <w:r>
                          <w:rPr>
                            <w:color w:val="C0504D" w:themeColor="accent2"/>
                          </w:rPr>
                          <w:t>are allowed</w:t>
                        </w:r>
                        <w:r w:rsidRPr="00875B4F">
                          <w:rPr>
                            <w:color w:val="C0504D" w:themeColor="accent2"/>
                          </w:rPr>
                          <w:t xml:space="preserve"> access </w:t>
                        </w:r>
                      </w:p>
                      <w:p w:rsidR="00303D05" w:rsidRPr="00875B4F" w:rsidRDefault="00303D05">
                        <w:pPr>
                          <w:rPr>
                            <w:color w:val="C0504D" w:themeColor="accent2"/>
                          </w:rPr>
                        </w:pPr>
                        <w:r>
                          <w:rPr>
                            <w:color w:val="C0504D" w:themeColor="accent2"/>
                          </w:rPr>
                          <w:t xml:space="preserve">to </w:t>
                        </w:r>
                        <w:r w:rsidRPr="00875B4F">
                          <w:rPr>
                            <w:color w:val="C0504D" w:themeColor="accent2"/>
                          </w:rPr>
                          <w:t>data</w:t>
                        </w:r>
                      </w:p>
                    </w:txbxContent>
                  </v:textbox>
                </v:shape>
                <w10:anchorlock/>
              </v:group>
            </w:pict>
          </mc:Fallback>
        </mc:AlternateContent>
      </w:r>
    </w:p>
    <w:p w:rsidR="00875B4F" w:rsidRPr="00C81D35" w:rsidRDefault="00875B4F" w:rsidP="006E4CE0">
      <w:pPr>
        <w:pStyle w:val="BodyText"/>
        <w:rPr>
          <w:lang w:val="en-GB"/>
        </w:rPr>
      </w:pPr>
      <w:r w:rsidRPr="00C81D35">
        <w:rPr>
          <w:lang w:val="en-GB"/>
        </w:rPr>
        <w:t>A company may add an employee’s own device to a company Darwinet Domain making it a trusted and manageable device of the IT-department with regards to the data of the Darwinet Domain.</w:t>
      </w:r>
    </w:p>
    <w:p w:rsidR="00230F01" w:rsidRPr="00C81D35" w:rsidRDefault="00230F01" w:rsidP="00D8490B">
      <w:pPr>
        <w:pStyle w:val="Heading3"/>
        <w:rPr>
          <w:lang w:val="en-GB"/>
        </w:rPr>
      </w:pPr>
      <w:r w:rsidRPr="00C81D35">
        <w:rPr>
          <w:lang w:val="en-GB"/>
        </w:rPr>
        <w:t>Darwinet is platform independent</w:t>
      </w:r>
    </w:p>
    <w:p w:rsidR="00230F01" w:rsidRPr="00C81D35" w:rsidRDefault="00230F01" w:rsidP="00230F01">
      <w:pPr>
        <w:pStyle w:val="BodyText"/>
        <w:rPr>
          <w:lang w:val="en-GB"/>
        </w:rPr>
      </w:pPr>
      <w:r w:rsidRPr="00C81D35">
        <w:rPr>
          <w:lang w:val="en-GB"/>
        </w:rPr>
        <w:t xml:space="preserve">Darwinet clients are developed for </w:t>
      </w:r>
      <w:r w:rsidR="006F63C2" w:rsidRPr="00C81D35">
        <w:rPr>
          <w:lang w:val="en-GB"/>
        </w:rPr>
        <w:t xml:space="preserve">all major platforms (devices). This means that a company may invite </w:t>
      </w:r>
      <w:proofErr w:type="spellStart"/>
      <w:r w:rsidR="006F63C2" w:rsidRPr="00C81D35">
        <w:rPr>
          <w:lang w:val="en-GB"/>
        </w:rPr>
        <w:t>iOS</w:t>
      </w:r>
      <w:proofErr w:type="spellEnd"/>
      <w:r w:rsidR="006F63C2" w:rsidRPr="00C81D35">
        <w:rPr>
          <w:lang w:val="en-GB"/>
        </w:rPr>
        <w:t xml:space="preserve"> devices, Android Devices, UNIX devices, windows devices and so on to participate in a company Domain.</w:t>
      </w:r>
    </w:p>
    <w:p w:rsidR="00D8490B" w:rsidRPr="00C81D35" w:rsidRDefault="00D8490B" w:rsidP="00D8490B">
      <w:pPr>
        <w:pStyle w:val="Heading3"/>
        <w:rPr>
          <w:lang w:val="en-GB"/>
        </w:rPr>
      </w:pPr>
      <w:r w:rsidRPr="00C81D35">
        <w:rPr>
          <w:lang w:val="en-GB"/>
        </w:rPr>
        <w:t>Remote destruction of company data</w:t>
      </w:r>
    </w:p>
    <w:p w:rsidR="00D8490B" w:rsidRPr="00C81D35" w:rsidRDefault="00D8490B" w:rsidP="00D8490B">
      <w:pPr>
        <w:pStyle w:val="BodyText"/>
        <w:rPr>
          <w:lang w:val="en-GB"/>
        </w:rPr>
      </w:pPr>
      <w:r w:rsidRPr="00C81D35">
        <w:rPr>
          <w:lang w:val="en-GB"/>
        </w:rPr>
        <w:t>When a Darwinet node is excluded from a Domain it will automatically loose access to the data of that domain.</w:t>
      </w:r>
    </w:p>
    <w:p w:rsidR="00D8490B" w:rsidRPr="00C81D35" w:rsidRDefault="00D8490B" w:rsidP="00D8490B">
      <w:pPr>
        <w:pStyle w:val="BodyText"/>
        <w:numPr>
          <w:ilvl w:val="0"/>
          <w:numId w:val="34"/>
        </w:numPr>
        <w:rPr>
          <w:lang w:val="en-GB"/>
        </w:rPr>
      </w:pPr>
      <w:r w:rsidRPr="00C81D35">
        <w:rPr>
          <w:lang w:val="en-GB"/>
        </w:rPr>
        <w:t>The Device is now longer authorized to access other nodes not any data locally stored in the Domain.</w:t>
      </w:r>
    </w:p>
    <w:p w:rsidR="00D8490B" w:rsidRPr="00C81D35" w:rsidRDefault="00D8490B" w:rsidP="00D8490B">
      <w:pPr>
        <w:pStyle w:val="BodyText"/>
        <w:numPr>
          <w:ilvl w:val="0"/>
          <w:numId w:val="34"/>
        </w:numPr>
        <w:rPr>
          <w:lang w:val="en-GB"/>
        </w:rPr>
      </w:pPr>
      <w:r w:rsidRPr="00C81D35">
        <w:rPr>
          <w:lang w:val="en-GB"/>
        </w:rPr>
        <w:t>The node encryption keys needed to access any local data are by default deleted.</w:t>
      </w:r>
    </w:p>
    <w:p w:rsidR="00D8490B" w:rsidRPr="00C81D35" w:rsidRDefault="00D8490B" w:rsidP="00D8490B">
      <w:pPr>
        <w:pStyle w:val="BodyText"/>
        <w:numPr>
          <w:ilvl w:val="0"/>
          <w:numId w:val="34"/>
        </w:numPr>
        <w:rPr>
          <w:lang w:val="en-GB"/>
        </w:rPr>
      </w:pPr>
      <w:r w:rsidRPr="00C81D35">
        <w:rPr>
          <w:lang w:val="en-GB"/>
        </w:rPr>
        <w:t>The local data itself is by default deleted.</w:t>
      </w:r>
    </w:p>
    <w:p w:rsidR="00230F01" w:rsidRPr="00C81D35" w:rsidRDefault="00230F01" w:rsidP="00D8490B">
      <w:pPr>
        <w:pStyle w:val="BodyText"/>
        <w:rPr>
          <w:lang w:val="en-GB"/>
        </w:rPr>
      </w:pPr>
      <w:r w:rsidRPr="00C81D35">
        <w:rPr>
          <w:lang w:val="en-GB"/>
        </w:rPr>
        <w:t>A Darwinet node membership may be configured with a set of Domain data access restrictions. Some of them are:</w:t>
      </w:r>
    </w:p>
    <w:p w:rsidR="00230F01" w:rsidRPr="00C81D35" w:rsidRDefault="00230F01" w:rsidP="00230F01">
      <w:pPr>
        <w:pStyle w:val="BodyText"/>
        <w:numPr>
          <w:ilvl w:val="0"/>
          <w:numId w:val="35"/>
        </w:numPr>
        <w:rPr>
          <w:lang w:val="en-GB"/>
        </w:rPr>
      </w:pPr>
      <w:r w:rsidRPr="00C81D35">
        <w:rPr>
          <w:lang w:val="en-GB"/>
        </w:rPr>
        <w:t>Regular re-authorization required. If this option is set the node is required to regularly renew domain data access authorization. If the node fails it will by default delete the encryption keys needed to access the domain data.</w:t>
      </w:r>
    </w:p>
    <w:p w:rsidR="00230F01" w:rsidRPr="00C81D35" w:rsidRDefault="00230F01" w:rsidP="00230F01">
      <w:pPr>
        <w:pStyle w:val="BodyText"/>
        <w:numPr>
          <w:ilvl w:val="0"/>
          <w:numId w:val="35"/>
        </w:numPr>
        <w:rPr>
          <w:lang w:val="en-GB"/>
        </w:rPr>
      </w:pPr>
      <w:r w:rsidRPr="00C81D35">
        <w:rPr>
          <w:lang w:val="en-GB"/>
        </w:rPr>
        <w:t>Automatic membership revocation. The node may be configured to require its membership in the Domain to be renewed regularly. If it fails to access the Domain and retrieve membership renewal it will by default delete all data of the domain from local storage.</w:t>
      </w:r>
    </w:p>
    <w:p w:rsidR="006F63C2" w:rsidRPr="00C81D35" w:rsidRDefault="006F63C2" w:rsidP="006F63C2">
      <w:pPr>
        <w:pStyle w:val="BodyText"/>
        <w:rPr>
          <w:lang w:val="en-GB"/>
        </w:rPr>
      </w:pPr>
      <w:r w:rsidRPr="00C81D35">
        <w:rPr>
          <w:lang w:val="en-GB"/>
        </w:rPr>
        <w:t>All in all the security mechanisms of a Darwinet Domain means:</w:t>
      </w:r>
    </w:p>
    <w:p w:rsidR="006F63C2" w:rsidRPr="00C81D35" w:rsidRDefault="006F63C2" w:rsidP="006F63C2">
      <w:pPr>
        <w:pStyle w:val="BodyText"/>
        <w:numPr>
          <w:ilvl w:val="0"/>
          <w:numId w:val="36"/>
        </w:numPr>
        <w:rPr>
          <w:lang w:val="en-GB"/>
        </w:rPr>
      </w:pPr>
      <w:r w:rsidRPr="00C81D35">
        <w:rPr>
          <w:lang w:val="en-GB"/>
        </w:rPr>
        <w:t xml:space="preserve">A node may be </w:t>
      </w:r>
      <w:r w:rsidRPr="00C81D35">
        <w:rPr>
          <w:rStyle w:val="Strong"/>
          <w:lang w:val="en-GB"/>
        </w:rPr>
        <w:t>excluded online</w:t>
      </w:r>
      <w:r w:rsidRPr="00C81D35">
        <w:rPr>
          <w:lang w:val="en-GB"/>
        </w:rPr>
        <w:t xml:space="preserve"> and the excluded node will acknowledge that the node data is destroyed.</w:t>
      </w:r>
    </w:p>
    <w:p w:rsidR="006F63C2" w:rsidRPr="00C81D35" w:rsidRDefault="006F63C2" w:rsidP="006F63C2">
      <w:pPr>
        <w:pStyle w:val="BodyText"/>
        <w:numPr>
          <w:ilvl w:val="0"/>
          <w:numId w:val="36"/>
        </w:numPr>
        <w:rPr>
          <w:lang w:val="en-GB"/>
        </w:rPr>
      </w:pPr>
      <w:r w:rsidRPr="00C81D35">
        <w:rPr>
          <w:lang w:val="en-GB"/>
        </w:rPr>
        <w:t xml:space="preserve">A node may be </w:t>
      </w:r>
      <w:r w:rsidRPr="00C81D35">
        <w:rPr>
          <w:rStyle w:val="Strong"/>
          <w:lang w:val="en-GB"/>
        </w:rPr>
        <w:t>excluded offline</w:t>
      </w:r>
      <w:r w:rsidRPr="00C81D35">
        <w:rPr>
          <w:lang w:val="en-GB"/>
        </w:rPr>
        <w:t xml:space="preserve"> by self-destruct mechanisms.</w:t>
      </w:r>
    </w:p>
    <w:p w:rsidR="00C85817" w:rsidRPr="00C81D35" w:rsidRDefault="00C85817" w:rsidP="00C85817">
      <w:pPr>
        <w:pStyle w:val="Heading2"/>
        <w:rPr>
          <w:lang w:val="en-GB"/>
        </w:rPr>
      </w:pPr>
      <w:r w:rsidRPr="00C81D35">
        <w:rPr>
          <w:lang w:val="en-GB"/>
        </w:rPr>
        <w:lastRenderedPageBreak/>
        <w:t>Darwinet Hosted Local Web Place</w:t>
      </w:r>
    </w:p>
    <w:p w:rsidR="00C85817" w:rsidRPr="00C81D35" w:rsidRDefault="00C85817" w:rsidP="00C85817">
      <w:pPr>
        <w:pStyle w:val="BodyText"/>
        <w:rPr>
          <w:lang w:val="en-GB"/>
        </w:rPr>
      </w:pPr>
      <w:r w:rsidRPr="00C81D35">
        <w:rPr>
          <w:lang w:val="en-GB"/>
        </w:rPr>
        <w:t>By publishing a web place files in a folder structure of a Darwinet Domain it is possible to access and interact with them using a web browser.</w:t>
      </w:r>
    </w:p>
    <w:p w:rsidR="00C85817" w:rsidRPr="00C81D35" w:rsidRDefault="00C85817" w:rsidP="00C85817">
      <w:pPr>
        <w:pStyle w:val="BodyText"/>
        <w:rPr>
          <w:lang w:val="en-GB"/>
        </w:rPr>
      </w:pPr>
      <w:r w:rsidRPr="00C81D35">
        <w:rPr>
          <w:noProof/>
          <w:lang w:val="en-GB"/>
        </w:rPr>
        <mc:AlternateContent>
          <mc:Choice Requires="wpc">
            <w:drawing>
              <wp:inline distT="0" distB="0" distL="0" distR="0" wp14:anchorId="24F3048F" wp14:editId="1A02A23E">
                <wp:extent cx="4280534" cy="2867025"/>
                <wp:effectExtent l="0" t="0" r="0" b="0"/>
                <wp:docPr id="882" name="Canvas 88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67" name="Text Box 867"/>
                        <wps:cNvSpPr txBox="1"/>
                        <wps:spPr>
                          <a:xfrm>
                            <a:off x="0" y="126365"/>
                            <a:ext cx="910590"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C85817">
                              <w:r>
                                <w:t>Web Browser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68" name="Text Box 868"/>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C85817">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69" name="Cloud 869"/>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C85817">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 name="Text Box 870"/>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C85817">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1" name="Text Box 871"/>
                        <wps:cNvSpPr txBox="1"/>
                        <wps:spPr>
                          <a:xfrm>
                            <a:off x="3194243" y="2183765"/>
                            <a:ext cx="910590"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C85817">
                              <w:r>
                                <w:t>Web Browser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2" name="Straight Arrow Connector 872"/>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3" name="Straight Arrow Connector 873"/>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4" name="Text Box 874"/>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C85817">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5" name="Text Box 875"/>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C85817">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6" name="Can 876"/>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 name="Text Box 877"/>
                        <wps:cNvSpPr txBox="1"/>
                        <wps:spPr>
                          <a:xfrm>
                            <a:off x="585296" y="759460"/>
                            <a:ext cx="66992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975A63" w:rsidRDefault="00303D05" w:rsidP="00C85817">
                              <w:pPr>
                                <w:rPr>
                                  <w:rStyle w:val="Emphasis"/>
                                </w:rPr>
                              </w:pPr>
                              <w:r w:rsidRPr="00975A63">
                                <w:rPr>
                                  <w:rStyle w:val="Emphasis"/>
                                </w:rPr>
                                <w:t>Darwinet</w:t>
                              </w:r>
                            </w:p>
                            <w:p w:rsidR="00303D05" w:rsidRPr="00975A63" w:rsidRDefault="00303D05" w:rsidP="00C85817">
                              <w:pPr>
                                <w:rPr>
                                  <w:rStyle w:val="Emphasis"/>
                                </w:rPr>
                              </w:pPr>
                              <w:r w:rsidRPr="00975A63">
                                <w:rPr>
                                  <w:rStyle w:val="Emphasis"/>
                                </w:rPr>
                                <w:t>Virtual</w:t>
                              </w:r>
                            </w:p>
                            <w:p w:rsidR="00303D05" w:rsidRPr="00975A63" w:rsidRDefault="00303D05" w:rsidP="00C85817">
                              <w:pPr>
                                <w:rPr>
                                  <w:rStyle w:val="Emphasis"/>
                                </w:rPr>
                              </w:pPr>
                              <w:r w:rsidRPr="00975A63">
                                <w:rPr>
                                  <w:rStyle w:val="Emphasis"/>
                                </w:rP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78" name="Straight Arrow Connector 878"/>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79" name="Can 879"/>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C8581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80" name="Text Box 423"/>
                        <wps:cNvSpPr txBox="1"/>
                        <wps:spPr>
                          <a:xfrm>
                            <a:off x="2772858" y="1397000"/>
                            <a:ext cx="66992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975A63" w:rsidRDefault="00303D05" w:rsidP="00C85817">
                              <w:pPr>
                                <w:rPr>
                                  <w:rStyle w:val="Emphasis"/>
                                </w:rPr>
                              </w:pPr>
                              <w:r w:rsidRPr="00975A63">
                                <w:rPr>
                                  <w:rStyle w:val="Emphasis"/>
                                </w:rPr>
                                <w:t>Darwinet</w:t>
                              </w:r>
                            </w:p>
                            <w:p w:rsidR="00303D05" w:rsidRPr="00975A63" w:rsidRDefault="00303D05" w:rsidP="00C85817">
                              <w:pPr>
                                <w:rPr>
                                  <w:rStyle w:val="Emphasis"/>
                                </w:rPr>
                              </w:pPr>
                              <w:r w:rsidRPr="00975A63">
                                <w:rPr>
                                  <w:rStyle w:val="Emphasis"/>
                                </w:rPr>
                                <w:t>Virtual</w:t>
                              </w:r>
                            </w:p>
                            <w:p w:rsidR="00303D05" w:rsidRPr="00975A63" w:rsidRDefault="00303D05" w:rsidP="00C85817">
                              <w:pPr>
                                <w:rPr>
                                  <w:rStyle w:val="Emphasis"/>
                                </w:rPr>
                              </w:pPr>
                              <w:r w:rsidRPr="00975A63">
                                <w:rPr>
                                  <w:rStyle w:val="Emphasis"/>
                                </w:rP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81" name="Straight Arrow Connector 881"/>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82" o:spid="_x0000_s1213"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">
                <v:shape id="_x0000_s1214" type="#_x0000_t75" style="position:absolute;width:42799;height:28670;visibility:visible;mso-wrap-style:square">
                  <v:fill o:detectmouseclick="t"/>
                  <v:path o:connecttype="none"/>
                </v:shape>
                <v:shape id="Text Box 867" o:spid="_x0000_s1215" type="#_x0000_t202" style="position:absolute;top:1263;width:9105;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yDMcYA&#10;AADcAAAADwAAAGRycy9kb3ducmV2LnhtbESPzWrDMBCE74G8g9hAb7HchvzgRg6lUEgoCdTtob0t&#10;1lY2sVbGUmz37atAIMdhZr5htrvRNqKnzteOFTwmKQji0umajYKvz7f5BoQPyBobx6Tgjzzs8ulk&#10;i5l2A39QXwQjIoR9hgqqENpMSl9WZNEnriWO3q/rLIYoOyN1h0OE20Y+pelKWqw5LlTY0mtF5bm4&#10;WAX6tHg/HL6LWi6Pl5/lsDbybAalHmbjyzOIQGO4h2/tvVawWa3heiYeAZ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5yDMcYAAADcAAAADwAAAAAAAAAAAAAAAACYAgAAZHJz&#10;L2Rvd25yZXYueG1sUEsFBgAAAAAEAAQA9QAAAIsDAAAAAA==&#10;" fillcolor="white [3201]" strokecolor="#9bbb59 [3206]" strokeweight="2pt">
                  <v:textbox>
                    <w:txbxContent>
                      <w:p w:rsidR="00303D05" w:rsidRDefault="00303D05" w:rsidP="00C85817">
                        <w:r>
                          <w:t>Web Browser</w:t>
                        </w:r>
                      </w:p>
                    </w:txbxContent>
                  </v:textbox>
                </v:shape>
                <v:shape id="Text Box 868" o:spid="_x0000_s1216"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Fz6b8A&#10;AADcAAAADwAAAGRycy9kb3ducmV2LnhtbERP3WrCMBS+H/gO4QjezVRlQapRRJh4uTof4NAc22Jy&#10;UpJYO59+uRjs8uP73+5HZ8VAIXaeNSzmBQji2puOGw3X78/3NYiYkA1az6ThhyLsd5O3LZbGP7mi&#10;4ZIakUM4lqihTakvpYx1Sw7j3PfEmbv54DBlGBppAj5zuLNyWRRKOuw4N7TY07Gl+n55OA0r+xg+&#10;TvZkVWPU17J6DaoKUuvZdDxsQCQa07/4z302GtYqr81n8hGQu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oXPpvwAAANwAAAAPAAAAAAAAAAAAAAAAAJgCAABkcnMvZG93bnJl&#10;di54bWxQSwUGAAAAAAQABAD1AAAAhAMAAAAA&#10;" fillcolor="white [3201]" strokecolor="black [3200]" strokeweight="2pt">
                  <v:textbox>
                    <w:txbxContent>
                      <w:p w:rsidR="00303D05" w:rsidRDefault="00303D05" w:rsidP="00C85817">
                        <w:r>
                          <w:t>MIV</w:t>
                        </w:r>
                      </w:p>
                    </w:txbxContent>
                  </v:textbox>
                </v:shape>
                <v:shape id="Cloud 869" o:spid="_x0000_s1217"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aOKsMA&#10;AADcAAAADwAAAGRycy9kb3ducmV2LnhtbESPQYvCMBSE74L/ITxhL8WmXVip1SjLwsLiRbSC10fz&#10;bIvNS2lirf/eCAseh5n5hllvR9OKgXrXWFaQxgkI4tLqhisFp+J3noFwHllja5kUPMjBdjOdrDHX&#10;9s4HGo6+EgHCLkcFtfddLqUrazLoYtsRB+9ie4M+yL6Susd7gJtWfibJQhpsOCzU2NFPTeX1eDMK&#10;vobilrSPlHZ0vh6cjaK020dKfczG7xUIT6N/h//bf1pBtljC60w4AnLz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aOKs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C85817">
                        <w:pPr>
                          <w:jc w:val="center"/>
                          <w:rPr>
                            <w:color w:val="000000" w:themeColor="text1"/>
                          </w:rPr>
                        </w:pPr>
                        <w:r>
                          <w:rPr>
                            <w:color w:val="000000" w:themeColor="text1"/>
                          </w:rPr>
                          <w:t>P2P</w:t>
                        </w:r>
                      </w:p>
                    </w:txbxContent>
                  </v:textbox>
                </v:shape>
                <v:shape id="Text Box 870" o:spid="_x0000_s1218"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7pMr8A&#10;AADcAAAADwAAAGRycy9kb3ducmV2LnhtbERPzYrCMBC+C/sOYRa8abqKXalGWQRlj1Z9gKGZbYvJ&#10;pCSxVp9+cxA8fnz/6+1gjejJh9axgq9pBoK4crrlWsHlvJ8sQYSIrNE4JgUPCrDdfIzWWGh355L6&#10;U6xFCuFQoIImxq6QMlQNWQxT1xEn7s95izFBX0vt8Z7CrZGzLMulxZZTQ4Md7RqqrqebVTA3t35x&#10;MAeT1zo/zspnn5deKjX+HH5WICIN8S1+uX+1guV3mp/OpCM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DukyvwAAANwAAAAPAAAAAAAAAAAAAAAAAJgCAABkcnMvZG93bnJl&#10;di54bWxQSwUGAAAAAAQABAD1AAAAhAMAAAAA&#10;" fillcolor="white [3201]" strokecolor="black [3200]" strokeweight="2pt">
                  <v:textbox>
                    <w:txbxContent>
                      <w:p w:rsidR="00303D05" w:rsidRDefault="00303D05" w:rsidP="00C85817">
                        <w:r>
                          <w:t>MIV</w:t>
                        </w:r>
                      </w:p>
                    </w:txbxContent>
                  </v:textbox>
                </v:shape>
                <v:shape id="Text Box 871" o:spid="_x0000_s1219" type="#_x0000_t202" style="position:absolute;left:31942;top:21837;width:9106;height:41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AoA8YA&#10;AADcAAAADwAAAGRycy9kb3ducmV2LnhtbESPzWrDMBCE74G+g9hCbrGchvzgRg6lEEgoCdTtob0t&#10;1lY2tlbGUmL37aNCIcdhZr5htrvRtuJKva8dK5gnKQji0umajYLPj/1sA8IHZI2tY1LwSx52+cNk&#10;i5l2A7/TtQhGRAj7DBVUIXSZlL6syKJPXEccvR/XWwxR9kbqHocIt618StOVtFhzXKiwo9eKyqa4&#10;WAX6vHg7Hr+KWi5Pl+/lsDayMYNS08fx5RlEoDHcw//tg1awWc/h70w8AjK/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uAoA8YAAADcAAAADwAAAAAAAAAAAAAAAACYAgAAZHJz&#10;L2Rvd25yZXYueG1sUEsFBgAAAAAEAAQA9QAAAIsDAAAAAA==&#10;" fillcolor="white [3201]" strokecolor="#9bbb59 [3206]" strokeweight="2pt">
                  <v:textbox>
                    <w:txbxContent>
                      <w:p w:rsidR="00303D05" w:rsidRDefault="00303D05" w:rsidP="00C85817">
                        <w:r>
                          <w:t>Web Browser</w:t>
                        </w:r>
                      </w:p>
                    </w:txbxContent>
                  </v:textbox>
                </v:shape>
                <v:shape id="Straight Arrow Connector 872" o:spid="_x0000_s1220"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0hJcMAAADcAAAADwAAAGRycy9kb3ducmV2LnhtbESPT4vCMBTE78J+h/AWvGmqS91SjSJC&#10;Wa/+Wdi9PZtnW2xeSpNq/fZGEDwOM/MbZrHqTS2u1LrKsoLJOAJBnFtdcaHgeMhGCQjnkTXWlknB&#10;nRyslh+DBaba3nhH170vRICwS1FB6X2TSunykgy6sW2Ig3e2rUEfZFtI3eItwE0tp1E0kwYrDgsl&#10;NrQpKb/sO6Pg63zqfxK/lkn2ZzddF8fxb/av1PCzX89BeOr9O/xqb7WC5Hs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dISXDAAAA3AAAAA8AAAAAAAAAAAAA&#10;AAAAoQIAAGRycy9kb3ducmV2LnhtbFBLBQYAAAAABAAEAPkAAACRAwAAAAA=&#10;" strokecolor="#4579b8 [3044]">
                  <v:stroke endarrow="open"/>
                </v:shape>
                <v:shape id="Straight Arrow Connector 873" o:spid="_x0000_s1221"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GEvsMAAADcAAAADwAAAGRycy9kb3ducmV2LnhtbESPQYvCMBSE7wv+h/AEb2uq0rVUo4hQ&#10;9Lqugt6ezbMtNi+lSbX+e7OwsMdhZr5hluve1OJBrassK5iMIxDEudUVFwqOP9lnAsJ5ZI21ZVLw&#10;Igfr1eBjiam2T/6mx8EXIkDYpaig9L5JpXR5SQbd2DbEwbvZ1qAPsi2kbvEZ4KaW0yj6kgYrDgsl&#10;NrQtKb8fOqNgdrv2u8RvZJKd7bbr4jg+ZRelRsN+swDhqff/4b/2XitI5jP4PROOgFy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hL7DAAAA3AAAAA8AAAAAAAAAAAAA&#10;AAAAoQIAAGRycy9kb3ducmV2LnhtbFBLBQYAAAAABAAEAPkAAACRAwAAAAA=&#10;" strokecolor="#4579b8 [3044]">
                  <v:stroke endarrow="open"/>
                </v:shape>
                <v:shape id="Text Box 874" o:spid="_x0000_s1222"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fxR8YA&#10;AADcAAAADwAAAGRycy9kb3ducmV2LnhtbESPQWsCMRSE7wX/Q3iFXqRmLUVlaxQttIiopVqKx8fm&#10;dbO4eVmSqOu/N4LQ4zAz3zDjaWtrcSIfKscK+r0MBHHhdMWlgp/dx/MIRIjIGmvHpOBCAaaTzsMY&#10;c+3O/E2nbSxFgnDIUYGJscmlDIUhi6HnGuLk/TlvMSbpS6k9nhPc1vIlywbSYsVpwWBD74aKw/Zo&#10;FRzMsvuVfa7nv4PFxW92R7f3q71ST4/t7A1EpDb+h+/thVYwGr7C7Uw6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fxR8YAAADcAAAADwAAAAAAAAAAAAAAAACYAgAAZHJz&#10;L2Rvd25yZXYueG1sUEsFBgAAAAAEAAQA9QAAAIsDAAAAAA==&#10;" filled="f" stroked="f" strokeweight=".5pt">
                  <v:textbox>
                    <w:txbxContent>
                      <w:p w:rsidR="00303D05" w:rsidRDefault="00303D05" w:rsidP="00C85817">
                        <w:r>
                          <w:t>∆</w:t>
                        </w:r>
                      </w:p>
                    </w:txbxContent>
                  </v:textbox>
                </v:shape>
                <v:shape id="Text Box 875" o:spid="_x0000_s1223"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tU3MYA&#10;AADcAAAADwAAAGRycy9kb3ducmV2LnhtbESPQWsCMRSE7wX/Q3iFXqRmLVRlaxQttIiopVqKx8fm&#10;dbO4eVmSqOu/N4LQ4zAz3zDjaWtrcSIfKscK+r0MBHHhdMWlgp/dx/MIRIjIGmvHpOBCAaaTzsMY&#10;c+3O/E2nbSxFgnDIUYGJscmlDIUhi6HnGuLk/TlvMSbpS6k9nhPc1vIlywbSYsVpwWBD74aKw/Zo&#10;FRzMsvuVfa7nv4PFxW92R7f3q71ST4/t7A1EpDb+h+/thVYwGr7C7Uw6AnJy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tU3MYAAADcAAAADwAAAAAAAAAAAAAAAACYAgAAZHJz&#10;L2Rvd25yZXYueG1sUEsFBgAAAAAEAAQA9QAAAIsDAAAAAA==&#10;" filled="f" stroked="f" strokeweight=".5pt">
                  <v:textbox>
                    <w:txbxContent>
                      <w:p w:rsidR="00303D05" w:rsidRDefault="00303D05" w:rsidP="00C85817">
                        <w:r>
                          <w:t>∆</w:t>
                        </w:r>
                      </w:p>
                    </w:txbxContent>
                  </v:textbox>
                </v:shape>
                <v:shape id="Can 876" o:spid="_x0000_s1224"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dqs8QA&#10;AADcAAAADwAAAGRycy9kb3ducmV2LnhtbESPQWvCQBSE74X+h+UVvNVNJUaJriKCIqWXarw/ss9k&#10;afZtzK4m/vuuUOhxmJlvmOV6sI24U+eNYwUf4wQEcem04UpBcdq9z0H4gKyxcUwKHuRhvXp9WWKu&#10;Xc/fdD+GSkQI+xwV1CG0uZS+rMmiH7uWOHoX11kMUXaV1B32EW4bOUmSTFo0HBdqbGlbU/lzvFkF&#10;+0manvqiz87l1Jhzu/lMi6+rUqO3YbMAEWgI/+G/9kErmM8yeJ6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narPEAAAA3AAAAA8AAAAAAAAAAAAAAAAAmAIAAGRycy9k&#10;b3ducmV2LnhtbFBLBQYAAAAABAAEAPUAAACJAwAAAAA=&#10;" adj="3503" fillcolor="#4f81bd [3204]" strokecolor="#243f60 [1604]" strokeweight="2pt"/>
                <v:shape id="Text Box 877" o:spid="_x0000_s1225" type="#_x0000_t202" style="position:absolute;left:5852;top:7594;width:6700;height:5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VvMMYA&#10;AADcAAAADwAAAGRycy9kb3ducmV2LnhtbESPQWsCMRSE70L/Q3iFXqRm24PKapS20CKlWrqKeHxs&#10;npvFzcuSRF3/vRGEHoeZ+YaZzjvbiBP5UDtW8DLIQBCXTtdcKdisP5/HIEJE1tg4JgUXCjCfPfSm&#10;mGt35j86FbESCcIhRwUmxjaXMpSGLIaBa4mTt3feYkzSV1J7PCe4beRrlg2lxZrTgsGWPgyVh+Jo&#10;FRzMd/83+1q+b4eLi1+tj27nf3ZKPT12bxMQkbr4H763F1rBeDSC25l0BOT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0VvMMYAAADcAAAADwAAAAAAAAAAAAAAAACYAgAAZHJz&#10;L2Rvd25yZXYueG1sUEsFBgAAAAAEAAQA9QAAAIsDAAAAAA==&#10;" filled="f" stroked="f" strokeweight=".5pt">
                  <v:textbox>
                    <w:txbxContent>
                      <w:p w:rsidR="00303D05" w:rsidRPr="00975A63" w:rsidRDefault="00303D05" w:rsidP="00C85817">
                        <w:pPr>
                          <w:rPr>
                            <w:rStyle w:val="Emphasis"/>
                          </w:rPr>
                        </w:pPr>
                        <w:r w:rsidRPr="00975A63">
                          <w:rPr>
                            <w:rStyle w:val="Emphasis"/>
                          </w:rPr>
                          <w:t>Darwinet</w:t>
                        </w:r>
                      </w:p>
                      <w:p w:rsidR="00303D05" w:rsidRPr="00975A63" w:rsidRDefault="00303D05" w:rsidP="00C85817">
                        <w:pPr>
                          <w:rPr>
                            <w:rStyle w:val="Emphasis"/>
                          </w:rPr>
                        </w:pPr>
                        <w:r w:rsidRPr="00975A63">
                          <w:rPr>
                            <w:rStyle w:val="Emphasis"/>
                          </w:rPr>
                          <w:t>Virtual</w:t>
                        </w:r>
                      </w:p>
                      <w:p w:rsidR="00303D05" w:rsidRPr="00975A63" w:rsidRDefault="00303D05" w:rsidP="00C85817">
                        <w:pPr>
                          <w:rPr>
                            <w:rStyle w:val="Emphasis"/>
                          </w:rPr>
                        </w:pPr>
                        <w:r w:rsidRPr="00975A63">
                          <w:rPr>
                            <w:rStyle w:val="Emphasis"/>
                          </w:rPr>
                          <w:t>Drive</w:t>
                        </w:r>
                      </w:p>
                    </w:txbxContent>
                  </v:textbox>
                </v:shape>
                <v:shape id="Straight Arrow Connector 878" o:spid="_x0000_s1226"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UWz8IAAADcAAAADwAAAGRycy9kb3ducmV2LnhtbERPy0rDQBTdC/7DcIXuzERLNKSZhFII&#10;um2toLvbzM0DM3dCZtLGv+8sCl0ezjsvFzOIM02ut6zgJYpBENdW99wqOH5VzykI55E1DpZJwT85&#10;KIvHhxwzbS+8p/PBtyKEsMtQQef9mEnp6o4MusiOxIFr7GTQBzi1Uk94CeFmkK9x/CYN9hwaOhxp&#10;11H9d5iNgnVzWj5Sv5Vp9WN385wkyXf1q9TqadluQHha/F18c39qBel7WBvOhCMgiy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XUWz8IAAADcAAAADwAAAAAAAAAAAAAA&#10;AAChAgAAZHJzL2Rvd25yZXYueG1sUEsFBgAAAAAEAAQA+QAAAJADAAAAAA==&#10;" strokecolor="#4579b8 [3044]">
                  <v:stroke endarrow="open"/>
                </v:shape>
                <v:shape id="Can 879" o:spid="_x0000_s1227"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j+wcUA&#10;AADcAAAADwAAAGRycy9kb3ducmV2LnhtbESPT2vCQBTE7wW/w/KE3upGSf0TXUUEi5ReqvH+yD6T&#10;xezbmF1N/PbdQqHHYWZ+w6w2va3Fg1pvHCsYjxIQxIXThksF+Wn/NgfhA7LG2jEpeJKHzXrwssJM&#10;u46/6XEMpYgQ9hkqqEJoMil9UZFFP3INcfQurrUYomxLqVvsItzWcpIkU2nRcFyosKFdRcX1eLcK&#10;PiZpeurybnou3o05N9vPNP+6KfU67LdLEIH68B/+ax+0gvlsAb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P7BxQAAANwAAAAPAAAAAAAAAAAAAAAAAJgCAABkcnMv&#10;ZG93bnJldi54bWxQSwUGAAAAAAQABAD1AAAAigMAAAAA&#10;" adj="3503" fillcolor="#4f81bd [3204]" strokecolor="#243f60 [1604]" strokeweight="2pt">
                  <v:textbox>
                    <w:txbxContent>
                      <w:p w:rsidR="00303D05" w:rsidRDefault="00303D05" w:rsidP="00C85817"/>
                    </w:txbxContent>
                  </v:textbox>
                </v:shape>
                <v:shape id="Text Box 423" o:spid="_x0000_s1228" type="#_x0000_t202" style="position:absolute;left:27728;top:13970;width:6699;height:56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mHY8MA&#10;AADcAAAADwAAAGRycy9kb3ducmV2LnhtbERPy2oCMRTdF/yHcIVuSs3YhQxTo1TBIkUrPhCXl8nt&#10;ZHByMyRRx783C6HLw3mPp51txJV8qB0rGA4yEMSl0zVXCg77xXsOIkRkjY1jUnCnANNJ72WMhXY3&#10;3tJ1FyuRQjgUqMDE2BZShtKQxTBwLXHi/py3GBP0ldQebyncNvIjy0bSYs2pwWBLc0PleXexCs7m&#10;522Tfa9nx9Hy7n/3F3fyq5NSr/3u6xNEpC7+i5/upVaQ52l+OpOOgJ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XmHY8MAAADcAAAADwAAAAAAAAAAAAAAAACYAgAAZHJzL2Rv&#10;d25yZXYueG1sUEsFBgAAAAAEAAQA9QAAAIgDAAAAAA==&#10;" filled="f" stroked="f" strokeweight=".5pt">
                  <v:textbox>
                    <w:txbxContent>
                      <w:p w:rsidR="00303D05" w:rsidRPr="00975A63" w:rsidRDefault="00303D05" w:rsidP="00C85817">
                        <w:pPr>
                          <w:rPr>
                            <w:rStyle w:val="Emphasis"/>
                          </w:rPr>
                        </w:pPr>
                        <w:r w:rsidRPr="00975A63">
                          <w:rPr>
                            <w:rStyle w:val="Emphasis"/>
                          </w:rPr>
                          <w:t>Darwinet</w:t>
                        </w:r>
                      </w:p>
                      <w:p w:rsidR="00303D05" w:rsidRPr="00975A63" w:rsidRDefault="00303D05" w:rsidP="00C85817">
                        <w:pPr>
                          <w:rPr>
                            <w:rStyle w:val="Emphasis"/>
                          </w:rPr>
                        </w:pPr>
                        <w:r w:rsidRPr="00975A63">
                          <w:rPr>
                            <w:rStyle w:val="Emphasis"/>
                          </w:rPr>
                          <w:t>Virtual</w:t>
                        </w:r>
                      </w:p>
                      <w:p w:rsidR="00303D05" w:rsidRPr="00975A63" w:rsidRDefault="00303D05" w:rsidP="00C85817">
                        <w:pPr>
                          <w:rPr>
                            <w:rStyle w:val="Emphasis"/>
                          </w:rPr>
                        </w:pPr>
                        <w:r w:rsidRPr="00975A63">
                          <w:rPr>
                            <w:rStyle w:val="Emphasis"/>
                          </w:rPr>
                          <w:t>Drive</w:t>
                        </w:r>
                      </w:p>
                    </w:txbxContent>
                  </v:textbox>
                </v:shape>
                <v:shape id="Straight Arrow Connector 881" o:spid="_x0000_s1229"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rPdcMAAADcAAAADwAAAGRycy9kb3ducmV2LnhtbESPQWvCQBSE7wX/w/IEb3WjkrJEVxEh&#10;6LW2gt6e2WcSzL4N2Y3Gf98tFHocZuYbZrUZbCMe1PnasYbZNAFBXDhTc6nh+yt/VyB8QDbYOCYN&#10;L/KwWY/eVpgZ9+RPehxDKSKEfYYaqhDaTEpfVGTRT11LHL2b6yyGKLtSmg6fEW4bOU+SD2mx5rhQ&#10;YUu7ior7sbcaFrfrsFdhK1V+dru+T9P0lF+0noyH7RJEoCH8h//aB6NBqRn8no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az3XDAAAA3AAAAA8AAAAAAAAAAAAA&#10;AAAAoQIAAGRycy9kb3ducmV2LnhtbFBLBQYAAAAABAAEAPkAAACRAwAAAAA=&#10;" strokecolor="#4579b8 [3044]">
                  <v:stroke endarrow="open"/>
                </v:shape>
                <w10:anchorlock/>
              </v:group>
            </w:pict>
          </mc:Fallback>
        </mc:AlternateContent>
      </w:r>
    </w:p>
    <w:p w:rsidR="00A00BB1" w:rsidRPr="00C81D35" w:rsidRDefault="00A00BB1" w:rsidP="00A00BB1">
      <w:pPr>
        <w:pStyle w:val="BodyText"/>
        <w:rPr>
          <w:lang w:val="en-GB"/>
        </w:rPr>
      </w:pPr>
      <w:r w:rsidRPr="00C81D35">
        <w:rPr>
          <w:lang w:val="en-GB"/>
        </w:rPr>
        <w:t>Existing frameworks to create local Wikis will work out of the box and become shared wikis within the domain if published this way.</w:t>
      </w:r>
    </w:p>
    <w:p w:rsidR="00C85817" w:rsidRPr="00C81D35" w:rsidRDefault="00C85817" w:rsidP="00C85817">
      <w:pPr>
        <w:pStyle w:val="BodyText"/>
        <w:rPr>
          <w:rStyle w:val="Emphasis"/>
          <w:lang w:val="en-GB"/>
        </w:rPr>
      </w:pPr>
      <w:r w:rsidRPr="00C81D35">
        <w:rPr>
          <w:rStyle w:val="Emphasis"/>
          <w:lang w:val="en-GB"/>
        </w:rPr>
        <w:t>Note: Functionality of the web place will then be restricted to the functionality of the web browser as there is no Web server involved.</w:t>
      </w:r>
    </w:p>
    <w:p w:rsidR="00A00BB1" w:rsidRPr="00C81D35" w:rsidRDefault="00A00BB1" w:rsidP="00F07FA1">
      <w:pPr>
        <w:pStyle w:val="Heading2"/>
        <w:rPr>
          <w:lang w:val="en-GB"/>
        </w:rPr>
      </w:pPr>
      <w:r w:rsidRPr="00C81D35">
        <w:rPr>
          <w:lang w:val="en-GB"/>
        </w:rPr>
        <w:t>Web Hosted Darwinet Nodes</w:t>
      </w:r>
    </w:p>
    <w:p w:rsidR="00A00BB1" w:rsidRPr="00C81D35" w:rsidRDefault="00F07FA1" w:rsidP="00A00BB1">
      <w:pPr>
        <w:pStyle w:val="BodyText"/>
        <w:rPr>
          <w:lang w:val="en-GB"/>
        </w:rPr>
      </w:pPr>
      <w:r w:rsidRPr="00C81D35">
        <w:rPr>
          <w:lang w:val="en-GB"/>
        </w:rPr>
        <w:t>A Darwinet Domain may be h</w:t>
      </w:r>
      <w:r w:rsidR="00A00BB1" w:rsidRPr="00C81D35">
        <w:rPr>
          <w:lang w:val="en-GB"/>
        </w:rPr>
        <w:t>osted on Web servers by using Web server Darwinet clients. In this way it is possible to operate a Darwinet Domain entirely through web browsers and use no local Darwinet Client at all.</w:t>
      </w:r>
    </w:p>
    <w:p w:rsidR="00A00BB1" w:rsidRPr="00C81D35" w:rsidRDefault="00A00BB1" w:rsidP="00A00BB1">
      <w:pPr>
        <w:pStyle w:val="BodyText"/>
        <w:rPr>
          <w:lang w:val="en-GB"/>
        </w:rPr>
      </w:pPr>
      <w:r w:rsidRPr="00C81D35">
        <w:rPr>
          <w:noProof/>
          <w:lang w:val="en-GB"/>
        </w:rPr>
        <mc:AlternateContent>
          <mc:Choice Requires="wpc">
            <w:drawing>
              <wp:inline distT="0" distB="0" distL="0" distR="0" wp14:anchorId="7216E928" wp14:editId="73FB8C0E">
                <wp:extent cx="4545134" cy="3371850"/>
                <wp:effectExtent l="0" t="0" r="8255" b="0"/>
                <wp:docPr id="898" name="Canvas 89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92" name="Text Box 992"/>
                        <wps:cNvSpPr txBox="1"/>
                        <wps:spPr>
                          <a:xfrm>
                            <a:off x="3023235" y="126365"/>
                            <a:ext cx="1485900" cy="914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Code execute on web-page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3" name="Text Box 883"/>
                        <wps:cNvSpPr txBox="1"/>
                        <wps:spPr>
                          <a:xfrm>
                            <a:off x="0" y="126365"/>
                            <a:ext cx="910590"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A00BB1">
                              <w:r>
                                <w:t>Web Browser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84" name="Text Box 884"/>
                        <wps:cNvSpPr txBox="1"/>
                        <wps:spPr>
                          <a:xfrm>
                            <a:off x="3823335" y="5454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A00BB1">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85" name="Cloud 885"/>
                        <wps:cNvSpPr/>
                        <wps:spPr>
                          <a:xfrm>
                            <a:off x="3137535" y="1431290"/>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A00BB1">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 name="Text Box 886"/>
                        <wps:cNvSpPr txBox="1"/>
                        <wps:spPr>
                          <a:xfrm>
                            <a:off x="3823335" y="2917190"/>
                            <a:ext cx="455295" cy="354965"/>
                          </a:xfrm>
                          <a:prstGeom prst="rect">
                            <a:avLst/>
                          </a:prstGeom>
                          <a:ln>
                            <a:solidFill>
                              <a:schemeClr val="bg1">
                                <a:lumMod val="65000"/>
                              </a:schemeClr>
                            </a:solidFill>
                            <a:prstDash val="dash"/>
                          </a:ln>
                        </wps:spPr>
                        <wps:style>
                          <a:lnRef idx="2">
                            <a:schemeClr val="dk1"/>
                          </a:lnRef>
                          <a:fillRef idx="1">
                            <a:schemeClr val="lt1"/>
                          </a:fillRef>
                          <a:effectRef idx="0">
                            <a:schemeClr val="dk1"/>
                          </a:effectRef>
                          <a:fontRef idx="minor">
                            <a:schemeClr val="dk1"/>
                          </a:fontRef>
                        </wps:style>
                        <wps:txbx>
                          <w:txbxContent>
                            <w:p w:rsidR="00303D05" w:rsidRDefault="00303D05" w:rsidP="00A00BB1">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0" name="Text Box 890"/>
                        <wps:cNvSpPr txBox="1"/>
                        <wps:spPr>
                          <a:xfrm>
                            <a:off x="3556000" y="1088390"/>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A00BB1">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1" name="Text Box 891"/>
                        <wps:cNvSpPr txBox="1"/>
                        <wps:spPr>
                          <a:xfrm>
                            <a:off x="4024630" y="2469198"/>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C57C46" w:rsidRDefault="00303D05" w:rsidP="00A00BB1">
                              <w:pPr>
                                <w:rPr>
                                  <w:color w:val="A6A6A6" w:themeColor="background1" w:themeShade="A6"/>
                                  <w14:textOutline w14:w="9525" w14:cap="rnd" w14:cmpd="sng" w14:algn="ctr">
                                    <w14:solidFill>
                                      <w14:schemeClr w14:val="bg1">
                                        <w14:lumMod w14:val="65000"/>
                                      </w14:schemeClr>
                                    </w14:solidFill>
                                    <w14:prstDash w14:val="solid"/>
                                    <w14:bevel/>
                                  </w14:textOutline>
                                </w:rPr>
                              </w:pPr>
                              <w:r w:rsidRPr="00C57C46">
                                <w:rPr>
                                  <w14:textOutline w14:w="9525" w14:cap="rnd" w14:cmpd="sng" w14:algn="ctr">
                                    <w14:solidFill>
                                      <w14:schemeClr w14:val="bg1">
                                        <w14:lumMod w14:val="65000"/>
                                      </w14:schemeClr>
                                    </w14:solidFill>
                                    <w14:prstDash w14:val="solid"/>
                                    <w14:bevel/>
                                  </w14:textOutlin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9" name="Text Box 899"/>
                        <wps:cNvSpPr txBox="1"/>
                        <wps:spPr>
                          <a:xfrm>
                            <a:off x="1714183" y="122555"/>
                            <a:ext cx="811530" cy="34544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
                                <w:t>Web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3" name="Straight Arrow Connector 993"/>
                        <wps:cNvCnPr/>
                        <wps:spPr>
                          <a:xfrm>
                            <a:off x="910590" y="173990"/>
                            <a:ext cx="80359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4" name="Straight Arrow Connector 994"/>
                        <wps:cNvCnPr/>
                        <wps:spPr>
                          <a:xfrm>
                            <a:off x="2525713" y="173990"/>
                            <a:ext cx="49752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5" name="Straight Arrow Connector 995"/>
                        <wps:cNvCnPr/>
                        <wps:spPr>
                          <a:xfrm flipH="1">
                            <a:off x="2513648" y="402591"/>
                            <a:ext cx="509587"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96" name="Straight Arrow Connector 996"/>
                        <wps:cNvCnPr/>
                        <wps:spPr>
                          <a:xfrm flipH="1">
                            <a:off x="943417" y="402591"/>
                            <a:ext cx="70821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0" name="Straight Arrow Connector 1020"/>
                        <wps:cNvCnPr>
                          <a:endCxn id="884" idx="2"/>
                        </wps:cNvCnPr>
                        <wps:spPr>
                          <a:xfrm flipV="1">
                            <a:off x="3823335" y="888365"/>
                            <a:ext cx="227648" cy="542925"/>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021" name="Straight Arrow Connector 1021"/>
                        <wps:cNvCnPr>
                          <a:stCxn id="886" idx="0"/>
                        </wps:cNvCnPr>
                        <wps:spPr>
                          <a:xfrm flipH="1" flipV="1">
                            <a:off x="3937635" y="2459990"/>
                            <a:ext cx="113348" cy="457200"/>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98" o:spid="_x0000_s1230" editas="canvas" style="width:357.9pt;height:265.5pt;mso-position-horizontal-relative:char;mso-position-vertical-relative:line" coordsize="45446,33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">
                <v:shape id="_x0000_s1231" type="#_x0000_t75" style="position:absolute;width:45446;height:33718;visibility:visible;mso-wrap-style:square">
                  <v:fill o:detectmouseclick="t"/>
                  <v:path o:connecttype="none"/>
                </v:shape>
                <v:shape id="Text Box 992" o:spid="_x0000_s1232" type="#_x0000_t202" style="position:absolute;left:30232;top:1263;width:14859;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14CcIA&#10;AADcAAAADwAAAGRycy9kb3ducmV2LnhtbESPQUsDMRSE7wX/Q3iCtzZrD7K7Ni0qbRF6ahXPj81r&#10;Ety8LEncrv/eCIUeh5n5hlltJt+LkWJygRU8LioQxF3Qjo2Cz4/dvAaRMrLGPjAp+KUEm/XdbIWt&#10;Dhc+0njKRhQIpxYV2JyHVsrUWfKYFmEgLt45RI+5yGikjngpcN/LZVU9SY+Oy4LFgd4sdd+nH69g&#10;+2oa09UY7bbWzo3T1/lg9ko93E8vzyAyTfkWvrbftYKmWcL/mXIE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jXgJwgAAANwAAAAPAAAAAAAAAAAAAAAAAJgCAABkcnMvZG93&#10;bnJldi54bWxQSwUGAAAAAAQABAD1AAAAhwMAAAAA&#10;" fillcolor="white [3201]" strokeweight=".5pt">
                  <v:textbox>
                    <w:txbxContent>
                      <w:p w:rsidR="00303D05" w:rsidRDefault="00303D05">
                        <w:r>
                          <w:t>Code execute on web-page access</w:t>
                        </w:r>
                      </w:p>
                    </w:txbxContent>
                  </v:textbox>
                </v:shape>
                <v:shape id="Text Box 883" o:spid="_x0000_s1233" type="#_x0000_t202" style="position:absolute;top:1263;width:9105;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tjyMYA&#10;AADcAAAADwAAAGRycy9kb3ducmV2LnhtbESPQWvCQBSE7wX/w/IEb3VjxTZENyKFQqW00OhBb4/s&#10;cxOSfRuyq4n/vlso9DjMzDfMZjvaVtyo97VjBYt5AoK4dLpmo+B4eHtMQfiArLF1TAru5GGbTx42&#10;mGk38DfdimBEhLDPUEEVQpdJ6cuKLPq564ijd3G9xRBlb6TucYhw28qnJHmWFmuOCxV29FpR2RRX&#10;q0B/LT/2+1NRy9Xn9bwaXoxszKDUbDru1iACjeE//Nd+1wrSdAm/Z+IR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KtjyMYAAADcAAAADwAAAAAAAAAAAAAAAACYAgAAZHJz&#10;L2Rvd25yZXYueG1sUEsFBgAAAAAEAAQA9QAAAIsDAAAAAA==&#10;" fillcolor="white [3201]" strokecolor="#9bbb59 [3206]" strokeweight="2pt">
                  <v:textbox>
                    <w:txbxContent>
                      <w:p w:rsidR="00303D05" w:rsidRDefault="00303D05" w:rsidP="00A00BB1">
                        <w:r>
                          <w:t>Web Browser</w:t>
                        </w:r>
                      </w:p>
                    </w:txbxContent>
                  </v:textbox>
                </v:shape>
                <v:shape id="Text Box 884" o:spid="_x0000_s1234" type="#_x0000_t202" style="position:absolute;left:38233;top:5454;width:455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fFsMA&#10;AADcAAAADwAAAGRycy9kb3ducmV2LnhtbESPwWrDMBBE74X+g9hCbo3cNDXGjWxKoSHHOskHLNbG&#10;NpVWRlIcN18fFQI9DjPzhtnUszViIh8GxwpelhkI4tbpgTsFx8PXcwEiRGSNxjEp+KUAdfX4sMFS&#10;uws3NO1jJxKEQ4kK+hjHUsrQ9mQxLN1InLyT8xZjkr6T2uMlwa2RqyzLpcWB00KPI3321P7sz1bB&#10;qzlPb1uzNXmn8+9Vc53yxkulFk/zxzuISHP8D9/bO62gKNbwdyYdAV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fFsMAAADcAAAADwAAAAAAAAAAAAAAAACYAgAAZHJzL2Rv&#10;d25yZXYueG1sUEsFBgAAAAAEAAQA9QAAAIgDAAAAAA==&#10;" fillcolor="white [3201]" strokecolor="black [3200]" strokeweight="2pt">
                  <v:textbox>
                    <w:txbxContent>
                      <w:p w:rsidR="00303D05" w:rsidRDefault="00303D05" w:rsidP="00A00BB1">
                        <w:r>
                          <w:t>MIV</w:t>
                        </w:r>
                      </w:p>
                    </w:txbxContent>
                  </v:textbox>
                </v:shape>
                <v:shape id="Cloud 885" o:spid="_x0000_s1235" style="position:absolute;left:31375;top:14312;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di1cMA&#10;AADcAAAADwAAAGRycy9kb3ducmV2LnhtbESPT4vCMBTE7wt+h/CEvRSbVnAptVFEEMTL4h/w+mie&#10;bWnzUppY67ffLCzscZiZ3zDFdjKdGGlwjWUFaZyAIC6tbrhScLseFhkI55E1dpZJwZscbDezjwJz&#10;bV98pvHiKxEg7HJUUHvf51K6siaDLrY9cfAedjDogxwqqQd8Bbjp5DJJvqTBhsNCjT3tayrby9Mo&#10;WI3XZ9K9UzrRvT07G0Vp/x0p9TmfdmsQnib/H/5rH7WCLFvB75lwBO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di1cMAAADcAAAADwAAAAAAAAAAAAAAAACYAgAAZHJzL2Rv&#10;d25yZXYueG1sUEsFBgAAAAAEAAQA9QAAAIg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A00BB1">
                        <w:pPr>
                          <w:jc w:val="center"/>
                          <w:rPr>
                            <w:color w:val="000000" w:themeColor="text1"/>
                          </w:rPr>
                        </w:pPr>
                        <w:r>
                          <w:rPr>
                            <w:color w:val="000000" w:themeColor="text1"/>
                          </w:rPr>
                          <w:t>P2P</w:t>
                        </w:r>
                      </w:p>
                    </w:txbxContent>
                  </v:textbox>
                </v:shape>
                <v:shape id="Text Box 886" o:spid="_x0000_s1236" type="#_x0000_t202" style="position:absolute;left:38233;top:29171;width:4553;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4QdMMA&#10;AADcAAAADwAAAGRycy9kb3ducmV2LnhtbESPUWvCMBSF3wf7D+EOfJupPkipxqLCUAeDrfoDLs21&#10;KW1uuiRq/ffLYLDHwznnO5xVOdpe3MiH1rGC2TQDQVw73XKj4Hx6e81BhIissXdMCh4UoFw/P62w&#10;0O7OX3SrYiMShEOBCkyMQyFlqA1ZDFM3ECfv4rzFmKRvpPZ4T3Dby3mWLaTFltOCwYF2huquuloF&#10;7bvfHq/jp9nzvjvISkb/TR9KTV7GzRJEpDH+h//aB60gzxfweyYdAb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4QdMMAAADcAAAADwAAAAAAAAAAAAAAAACYAgAAZHJzL2Rv&#10;d25yZXYueG1sUEsFBgAAAAAEAAQA9QAAAIgDAAAAAA==&#10;" fillcolor="white [3201]" strokecolor="#a5a5a5 [2092]" strokeweight="2pt">
                  <v:stroke dashstyle="dash"/>
                  <v:textbox>
                    <w:txbxContent>
                      <w:p w:rsidR="00303D05" w:rsidRDefault="00303D05" w:rsidP="00A00BB1">
                        <w:r>
                          <w:t>MIV</w:t>
                        </w:r>
                      </w:p>
                    </w:txbxContent>
                  </v:textbox>
                </v:shape>
                <v:shape id="Text Box 890" o:spid="_x0000_s1237" type="#_x0000_t202" style="position:absolute;left:35560;top:10883;width:267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ARvsMA&#10;AADcAAAADwAAAGRycy9kb3ducmV2LnhtbERPTWsCMRC9C/0PYQq9SM3ag+hqlFZQpFSlKsXjsJlu&#10;FjeTJYm6/ntzEDw+3vdk1tpaXMiHyrGCfi8DQVw4XXGp4LBfvA9BhIissXZMCm4UYDZ96Uww1+7K&#10;v3TZxVKkEA45KjAxNrmUoTBkMfRcQ5y4f+ctxgR9KbXHawq3tfzIsoG0WHFqMNjQ3FBx2p2tgpP5&#10;7m6z5frrb7C6+c3+7I7+56jU22v7OQYRqY1P8cO90gqGozQ/nUlHQE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ARvsMAAADcAAAADwAAAAAAAAAAAAAAAACYAgAAZHJzL2Rv&#10;d25yZXYueG1sUEsFBgAAAAAEAAQA9QAAAIgDAAAAAA==&#10;" filled="f" stroked="f" strokeweight=".5pt">
                  <v:textbox>
                    <w:txbxContent>
                      <w:p w:rsidR="00303D05" w:rsidRDefault="00303D05" w:rsidP="00A00BB1">
                        <w:r>
                          <w:t>∆</w:t>
                        </w:r>
                      </w:p>
                    </w:txbxContent>
                  </v:textbox>
                </v:shape>
                <v:shape id="Text Box 891" o:spid="_x0000_s1238" type="#_x0000_t202" style="position:absolute;left:40246;top:24691;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0JcYA&#10;AADcAAAADwAAAGRycy9kb3ducmV2LnhtbESPQWsCMRSE74L/IbxCL1Kz9iB2NUottEiplqqIx8fm&#10;uVncvCxJ1PXfN4LgcZiZb5jJrLW1OJMPlWMFg34GgrhwuuJSwXbz+TICESKyxtoxKbhSgNm025lg&#10;rt2F/+i8jqVIEA45KjAxNrmUoTBkMfRdQ5y8g/MWY5K+lNrjJcFtLV+zbCgtVpwWDDb0Yag4rk9W&#10;wdF8936zr+V8N1xc/Wpzcnv/s1fq+al9H4OI1MZH+N5eaAWjtwHczqQj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0JcYAAADcAAAADwAAAAAAAAAAAAAAAACYAgAAZHJz&#10;L2Rvd25yZXYueG1sUEsFBgAAAAAEAAQA9QAAAIsDAAAAAA==&#10;" filled="f" stroked="f" strokeweight=".5pt">
                  <v:textbox>
                    <w:txbxContent>
                      <w:p w:rsidR="00303D05" w:rsidRPr="00C57C46" w:rsidRDefault="00303D05" w:rsidP="00A00BB1">
                        <w:pPr>
                          <w:rPr>
                            <w:color w:val="A6A6A6" w:themeColor="background1" w:themeShade="A6"/>
                            <w14:textOutline w14:w="9525" w14:cap="rnd" w14:cmpd="sng" w14:algn="ctr">
                              <w14:solidFill>
                                <w14:schemeClr w14:val="bg1">
                                  <w14:lumMod w14:val="65000"/>
                                </w14:schemeClr>
                              </w14:solidFill>
                              <w14:prstDash w14:val="solid"/>
                              <w14:bevel/>
                            </w14:textOutline>
                          </w:rPr>
                        </w:pPr>
                        <w:r w:rsidRPr="00C57C46">
                          <w:rPr>
                            <w14:textOutline w14:w="9525" w14:cap="rnd" w14:cmpd="sng" w14:algn="ctr">
                              <w14:solidFill>
                                <w14:schemeClr w14:val="bg1">
                                  <w14:lumMod w14:val="65000"/>
                                </w14:schemeClr>
                              </w14:solidFill>
                              <w14:prstDash w14:val="solid"/>
                              <w14:bevel/>
                            </w14:textOutline>
                          </w:rPr>
                          <w:t>∆</w:t>
                        </w:r>
                      </w:p>
                    </w:txbxContent>
                  </v:textbox>
                </v:shape>
                <v:shape id="Text Box 899" o:spid="_x0000_s1239" type="#_x0000_t202" style="position:absolute;left:17141;top:1225;width:8116;height:345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rC/8YA&#10;AADcAAAADwAAAGRycy9kb3ducmV2LnhtbESPQWvCQBSE74X+h+UJ3urGilVTN1IKgiIVTHtob4/s&#10;6yYk+zZkVxP/vSsUehxm5htmvRlsIy7U+cqxgukkAUFcOF2xUfD1uX1agvABWWPjmBRcycMme3xY&#10;Y6pdzye65MGICGGfooIyhDaV0hclWfQT1xJH79d1FkOUnZG6wz7CbSOfk+RFWqw4LpTY0ntJRZ2f&#10;rQJ9nB32+++8kvOP88+8XxhZm16p8Wh4ewURaAj/4b/2TitYrlZwPxOPgMx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rC/8YAAADcAAAADwAAAAAAAAAAAAAAAACYAgAAZHJz&#10;L2Rvd25yZXYueG1sUEsFBgAAAAAEAAQA9QAAAIsDAAAAAA==&#10;" fillcolor="white [3201]" strokecolor="#9bbb59 [3206]" strokeweight="2pt">
                  <v:textbox>
                    <w:txbxContent>
                      <w:p w:rsidR="00303D05" w:rsidRDefault="00303D05">
                        <w:r>
                          <w:t>Web Server</w:t>
                        </w:r>
                      </w:p>
                    </w:txbxContent>
                  </v:textbox>
                </v:shape>
                <v:shape id="Straight Arrow Connector 993" o:spid="_x0000_s1240" type="#_x0000_t32" style="position:absolute;left:9105;top:1739;width:80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xt2cUAAADcAAAADwAAAGRycy9kb3ducmV2LnhtbESPzWrDMBCE74W8g9hAb43cGBfHjRJC&#10;wKTXui0kt621sU2tlbHkn7x9VCj0OMzMN8x2P5tWjNS7xrKC51UEgri0uuFKwedH/pSCcB5ZY2uZ&#10;FNzIwX63eNhipu3E7zQWvhIBwi5DBbX3XSalK2sy6Fa2Iw7e1fYGfZB9JXWPU4CbVq6j6EUabDgs&#10;1NjRsabypxiMgvj6PZ9Sf5BpfrbHYUiS5Cu/KPW4nA+vIDzN/j/8137TCjabGH7PhCMgd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xt2cUAAADcAAAADwAAAAAAAAAA&#10;AAAAAAChAgAAZHJzL2Rvd25yZXYueG1sUEsFBgAAAAAEAAQA+QAAAJMDAAAAAA==&#10;" strokecolor="#4579b8 [3044]">
                  <v:stroke endarrow="open"/>
                </v:shape>
                <v:shape id="Straight Arrow Connector 994" o:spid="_x0000_s1241" type="#_x0000_t32" style="position:absolute;left:25257;top:1739;width:49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X1rcQAAADcAAAADwAAAGRycy9kb3ducmV2LnhtbESPQWvCQBSE7wX/w/IEb3WjNhKjq4gQ&#10;9FpbQW/P7DMJZt+G7Ebjv+8WCj0OM/MNs9r0phYPal1lWcFkHIEgzq2uuFDw/ZW9JyCcR9ZYWyYF&#10;L3KwWQ/eVphq++RPehx9IQKEXYoKSu+bVEqXl2TQjW1DHLybbQ36INtC6hafAW5qOY2iuTRYcVgo&#10;saFdSfn92BkFs9u13yd+K5PsbHddF8fxKbsoNRr22yUIT73/D/+1D1rBYvEBv2fCEZD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21fWtxAAAANwAAAAPAAAAAAAAAAAA&#10;AAAAAKECAABkcnMvZG93bnJldi54bWxQSwUGAAAAAAQABAD5AAAAkgMAAAAA&#10;" strokecolor="#4579b8 [3044]">
                  <v:stroke endarrow="open"/>
                </v:shape>
                <v:shape id="Straight Arrow Connector 995" o:spid="_x0000_s1242" type="#_x0000_t32" style="position:absolute;left:25136;top:4025;width:509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CL08UAAADcAAAADwAAAGRycy9kb3ducmV2LnhtbESPX2vCMBTF3wf7DuEO9jbTiYpWo4hj&#10;sCE4WgfDt2tzbcuam5Jktn57Iwh7PJw/P85i1ZtGnMn52rKC10ECgriwuuZSwff+/WUKwgdkjY1l&#10;UnAhD6vl48MCU207zuich1LEEfYpKqhCaFMpfVGRQT+wLXH0TtYZDFG6UmqHXRw3jRwmyUQarDkS&#10;KmxpU1Hxm/+ZCHkbZePtz/Y4omz91R0/D7vgDko9P/XrOYhAffgP39sfWsFsNob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hCL08UAAADcAAAADwAAAAAAAAAA&#10;AAAAAAChAgAAZHJzL2Rvd25yZXYueG1sUEsFBgAAAAAEAAQA+QAAAJMDAAAAAA==&#10;" strokecolor="#4579b8 [3044]">
                  <v:stroke endarrow="open"/>
                </v:shape>
                <v:shape id="Straight Arrow Connector 996" o:spid="_x0000_s1243" type="#_x0000_t32" style="position:absolute;left:9434;top:4025;width:708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IVpMUAAADcAAAADwAAAGRycy9kb3ducmV2LnhtbESPX2vCMBTF3wf7DuEO9jbTiYpWo4hj&#10;sCE4WgfDt2tzbcuam5Jktn57Iwh7PJw/P85i1ZtGnMn52rKC10ECgriwuuZSwff+/WUKwgdkjY1l&#10;UnAhD6vl48MCU207zuich1LEEfYpKqhCaFMpfVGRQT+wLXH0TtYZDFG6UmqHXRw3jRwmyUQarDkS&#10;KmxpU1Hxm/+ZCHkbZePtz/Y4omz91R0/D7vgDko9P/XrOYhAffgP39sfWsFsNoHbmXg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sIVpMUAAADcAAAADwAAAAAAAAAA&#10;AAAAAAChAgAAZHJzL2Rvd25yZXYueG1sUEsFBgAAAAAEAAQA+QAAAJMDAAAAAA==&#10;" strokecolor="#4579b8 [3044]">
                  <v:stroke endarrow="open"/>
                </v:shape>
                <v:shape id="Straight Arrow Connector 1020" o:spid="_x0000_s1244" type="#_x0000_t32" style="position:absolute;left:38233;top:8883;width:2276;height:54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UxVscAAADdAAAADwAAAGRycy9kb3ducmV2LnhtbESPQUsDMRCF70L/Q5iCN5t0xSLbpqUU&#10;CopU6erF27CZ7q5uJkuStuu/dw6Ctxnem/e+WW1G36sLxdQFtjCfGVDEdXAdNxY+3vd3j6BSRnbY&#10;ByYLP5Rgs57crLB04cpHulS5URLCqUQLbc5DqXWqW/KYZmEgFu0Uoscsa2y0i3iVcN/rwpiF9tix&#10;NLQ40K6l+rs6ewsvb3M9fC3MIZ5fH4r7qn4+NPtPa2+n43YJKtOY/81/109O8E0h/PKNjK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tTFWxwAAAN0AAAAPAAAAAAAA&#10;AAAAAAAAAKECAABkcnMvZG93bnJldi54bWxQSwUGAAAAAAQABAD5AAAAlQMAAAAA&#10;" strokecolor="#4579b8 [3044]">
                  <v:stroke startarrow="open" endarrow="open"/>
                </v:shape>
                <v:shape id="Straight Arrow Connector 1021" o:spid="_x0000_s1245" type="#_x0000_t32" style="position:absolute;left:39376;top:24599;width:1133;height:45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srgsIAAADdAAAADwAAAGRycy9kb3ducmV2LnhtbERPTWsCMRC9F/ofwgjealZBka1RtCJK&#10;b1Uv3obNNLvsZpJuUnf115tCwds83ucsVr1txJXaUDlWMB5lIIgLpys2Cs6n3dscRIjIGhvHpOBG&#10;AVbL15cF5tp1/EXXYzQihXDIUUEZo8+lDEVJFsPIeeLEfbvWYkywNVK32KVw28hJls2kxYpTQ4me&#10;Pkoq6uOvVbC9fN6N6fxM1j/bUG+q6WZvvFLDQb9+BxGpj0/xv/ug0/xsMoa/b9IJcv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DsrgsIAAADdAAAADwAAAAAAAAAAAAAA&#10;AAChAgAAZHJzL2Rvd25yZXYueG1sUEsFBgAAAAAEAAQA+QAAAJADAAAAAA==&#10;" strokecolor="#4579b8 [3044]">
                  <v:stroke startarrow="open" endarrow="open"/>
                </v:shape>
                <w10:anchorlock/>
              </v:group>
            </w:pict>
          </mc:Fallback>
        </mc:AlternateContent>
      </w:r>
    </w:p>
    <w:p w:rsidR="00C57C46" w:rsidRPr="00C81D35" w:rsidRDefault="00C57C46" w:rsidP="00A00BB1">
      <w:pPr>
        <w:pStyle w:val="BodyText"/>
        <w:rPr>
          <w:lang w:val="en-GB"/>
        </w:rPr>
      </w:pPr>
      <w:r w:rsidRPr="00C81D35">
        <w:rPr>
          <w:lang w:val="en-GB"/>
        </w:rPr>
        <w:lastRenderedPageBreak/>
        <w:t xml:space="preserve">In this case all Darwinet mechanisms </w:t>
      </w:r>
      <w:r w:rsidR="002F21B9" w:rsidRPr="00C81D35">
        <w:rPr>
          <w:lang w:val="en-GB"/>
        </w:rPr>
        <w:t>have</w:t>
      </w:r>
      <w:r w:rsidRPr="00C81D35">
        <w:rPr>
          <w:lang w:val="en-GB"/>
        </w:rPr>
        <w:t xml:space="preserve"> to be implemented into the code executed on Web access.</w:t>
      </w:r>
    </w:p>
    <w:p w:rsidR="00C57C46" w:rsidRPr="00C81D35" w:rsidRDefault="00C57C46" w:rsidP="00DA22D0">
      <w:pPr>
        <w:pStyle w:val="BodyText"/>
        <w:numPr>
          <w:ilvl w:val="0"/>
          <w:numId w:val="39"/>
        </w:numPr>
        <w:rPr>
          <w:lang w:val="en-GB"/>
        </w:rPr>
      </w:pPr>
      <w:r w:rsidRPr="00C81D35">
        <w:rPr>
          <w:lang w:val="en-GB"/>
        </w:rPr>
        <w:t>A user interface to a view into the Darwinet Domain including login, view selection and so on unless hard coded by the web access.</w:t>
      </w:r>
    </w:p>
    <w:p w:rsidR="00C57C46" w:rsidRPr="00C81D35" w:rsidRDefault="00C57C46" w:rsidP="00DA22D0">
      <w:pPr>
        <w:pStyle w:val="BodyText"/>
        <w:numPr>
          <w:ilvl w:val="0"/>
          <w:numId w:val="39"/>
        </w:numPr>
        <w:rPr>
          <w:lang w:val="en-GB"/>
        </w:rPr>
      </w:pPr>
      <w:r w:rsidRPr="00C81D35">
        <w:rPr>
          <w:lang w:val="en-GB"/>
        </w:rPr>
        <w:t>The messaging protocol with other nodes may be restricted by the available services of the Web browser. But SOAP, e-mail and other common Web protocols may be used and must then be supported by the other nodes of the Domain.</w:t>
      </w:r>
    </w:p>
    <w:p w:rsidR="002D3268" w:rsidRPr="00C81D35" w:rsidRDefault="002D3268" w:rsidP="00DA22D0">
      <w:pPr>
        <w:pStyle w:val="BodyText"/>
        <w:numPr>
          <w:ilvl w:val="0"/>
          <w:numId w:val="39"/>
        </w:numPr>
        <w:rPr>
          <w:lang w:val="en-GB"/>
        </w:rPr>
      </w:pPr>
      <w:r w:rsidRPr="00C81D35">
        <w:rPr>
          <w:lang w:val="en-GB"/>
        </w:rPr>
        <w:t>If the web hosted nodes are seldom accessed the amount of work needed to update the node may slow down the user experience. The user interface should show current state and then update the state while the node is “catching up” (clearing and settle its state with the Domain).</w:t>
      </w:r>
    </w:p>
    <w:p w:rsidR="00511019" w:rsidRPr="00C81D35" w:rsidRDefault="00511019" w:rsidP="00E87AF9">
      <w:pPr>
        <w:pStyle w:val="Heading1"/>
        <w:rPr>
          <w:lang w:val="en-GB"/>
        </w:rPr>
      </w:pPr>
      <w:r w:rsidRPr="00C81D35">
        <w:rPr>
          <w:lang w:val="en-GB"/>
        </w:rPr>
        <w:t>Darwinet virtual drive</w:t>
      </w:r>
    </w:p>
    <w:p w:rsidR="00511019" w:rsidRPr="00C81D35" w:rsidRDefault="000D61BE" w:rsidP="00511019">
      <w:pPr>
        <w:pStyle w:val="Heading2"/>
        <w:rPr>
          <w:lang w:val="en-GB"/>
        </w:rPr>
      </w:pPr>
      <w:r w:rsidRPr="00C81D35">
        <w:rPr>
          <w:lang w:val="en-GB"/>
        </w:rPr>
        <w:t>Virtual drive as native application interface</w:t>
      </w:r>
    </w:p>
    <w:p w:rsidR="000D61BE" w:rsidRPr="00C81D35" w:rsidRDefault="000D61BE" w:rsidP="000D61BE">
      <w:pPr>
        <w:pStyle w:val="BodyText"/>
        <w:rPr>
          <w:lang w:val="en-GB"/>
        </w:rPr>
      </w:pPr>
      <w:r w:rsidRPr="00C81D35">
        <w:rPr>
          <w:lang w:val="en-GB"/>
        </w:rPr>
        <w:t xml:space="preserve">A Darwinet Domain may expose a virtual driver </w:t>
      </w:r>
      <w:r w:rsidR="00A43213" w:rsidRPr="00C81D35">
        <w:rPr>
          <w:lang w:val="en-GB"/>
        </w:rPr>
        <w:t xml:space="preserve">on platforms where that is possible in the hosting OS (Like Windows, UNIX, </w:t>
      </w:r>
      <w:r w:rsidR="004B00D5" w:rsidRPr="00C81D35">
        <w:rPr>
          <w:lang w:val="en-GB"/>
        </w:rPr>
        <w:t>and Mac</w:t>
      </w:r>
      <w:r w:rsidR="00A43213" w:rsidRPr="00C81D35">
        <w:rPr>
          <w:lang w:val="en-GB"/>
        </w:rPr>
        <w:t>).</w:t>
      </w:r>
    </w:p>
    <w:p w:rsidR="00A43213" w:rsidRPr="00C81D35" w:rsidRDefault="00A43213" w:rsidP="000D61BE">
      <w:pPr>
        <w:pStyle w:val="BodyText"/>
        <w:rPr>
          <w:lang w:val="en-GB"/>
        </w:rPr>
      </w:pPr>
      <w:r w:rsidRPr="00C81D35">
        <w:rPr>
          <w:noProof/>
          <w:lang w:val="en-GB"/>
        </w:rPr>
        <mc:AlternateContent>
          <mc:Choice Requires="wpc">
            <w:drawing>
              <wp:inline distT="0" distB="0" distL="0" distR="0" wp14:anchorId="1438DDEA" wp14:editId="64A611FA">
                <wp:extent cx="4280534" cy="2867025"/>
                <wp:effectExtent l="0" t="0" r="0" b="0"/>
                <wp:docPr id="533" name="Canvas 5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18" name="Text Box 518"/>
                        <wps:cNvSpPr txBox="1"/>
                        <wps:spPr>
                          <a:xfrm>
                            <a:off x="0" y="126365"/>
                            <a:ext cx="709295" cy="41910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A43213">
                              <w:r>
                                <w:t>Microsoft</w:t>
                              </w:r>
                            </w:p>
                            <w:p w:rsidR="00303D05" w:rsidRDefault="00303D05" w:rsidP="00A43213">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9" name="Text Box 519"/>
                        <wps:cNvSpPr txBox="1"/>
                        <wps:spPr>
                          <a:xfrm>
                            <a:off x="1143000" y="126365"/>
                            <a:ext cx="455295" cy="342900"/>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A43213">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0" name="Cloud 520"/>
                        <wps:cNvSpPr/>
                        <wps:spPr>
                          <a:xfrm>
                            <a:off x="1257300" y="926465"/>
                            <a:ext cx="1257300" cy="1028700"/>
                          </a:xfrm>
                          <a:prstGeom prst="clou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12F11" w:rsidRDefault="00303D05" w:rsidP="00A43213">
                              <w:pPr>
                                <w:jc w:val="center"/>
                                <w:rPr>
                                  <w:color w:val="000000" w:themeColor="text1"/>
                                </w:rPr>
                              </w:pPr>
                              <w:r>
                                <w:rPr>
                                  <w:color w:val="000000" w:themeColor="text1"/>
                                </w:rPr>
                                <w:t>P2P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 name="Text Box 521"/>
                        <wps:cNvSpPr txBox="1"/>
                        <wps:spPr>
                          <a:xfrm>
                            <a:off x="2286000" y="2183765"/>
                            <a:ext cx="455295" cy="354965"/>
                          </a:xfrm>
                          <a:prstGeom prst="rect">
                            <a:avLst/>
                          </a:prstGeom>
                          <a:ln/>
                        </wps:spPr>
                        <wps:style>
                          <a:lnRef idx="2">
                            <a:schemeClr val="dk1"/>
                          </a:lnRef>
                          <a:fillRef idx="1">
                            <a:schemeClr val="lt1"/>
                          </a:fillRef>
                          <a:effectRef idx="0">
                            <a:schemeClr val="dk1"/>
                          </a:effectRef>
                          <a:fontRef idx="minor">
                            <a:schemeClr val="dk1"/>
                          </a:fontRef>
                        </wps:style>
                        <wps:txbx>
                          <w:txbxContent>
                            <w:p w:rsidR="00303D05" w:rsidRDefault="00303D05" w:rsidP="00A43213">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2" name="Text Box 522"/>
                        <wps:cNvSpPr txBox="1"/>
                        <wps:spPr>
                          <a:xfrm>
                            <a:off x="3200400" y="2183765"/>
                            <a:ext cx="709295" cy="414020"/>
                          </a:xfrm>
                          <a:prstGeom prst="rect">
                            <a:avLst/>
                          </a:prstGeom>
                          <a:ln/>
                        </wps:spPr>
                        <wps:style>
                          <a:lnRef idx="2">
                            <a:schemeClr val="accent3"/>
                          </a:lnRef>
                          <a:fillRef idx="1">
                            <a:schemeClr val="lt1"/>
                          </a:fillRef>
                          <a:effectRef idx="0">
                            <a:schemeClr val="accent3"/>
                          </a:effectRef>
                          <a:fontRef idx="minor">
                            <a:schemeClr val="dk1"/>
                          </a:fontRef>
                        </wps:style>
                        <wps:txbx>
                          <w:txbxContent>
                            <w:p w:rsidR="00303D05" w:rsidRDefault="00303D05" w:rsidP="00A43213">
                              <w:r>
                                <w:t>Microsoft</w:t>
                              </w:r>
                            </w:p>
                            <w:p w:rsidR="00303D05" w:rsidRDefault="00303D05" w:rsidP="00A43213">
                              <w:r>
                                <w:t>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3" name="Straight Arrow Connector 523"/>
                        <wps:cNvCnPr/>
                        <wps:spPr>
                          <a:xfrm>
                            <a:off x="1370648" y="469265"/>
                            <a:ext cx="572452" cy="571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4" name="Straight Arrow Connector 524"/>
                        <wps:cNvCnPr/>
                        <wps:spPr>
                          <a:xfrm>
                            <a:off x="1885950" y="1954070"/>
                            <a:ext cx="627698" cy="229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5" name="Text Box 525"/>
                        <wps:cNvSpPr txBox="1"/>
                        <wps:spPr>
                          <a:xfrm>
                            <a:off x="1675765" y="545465"/>
                            <a:ext cx="26733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A43213">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6" name="Text Box 526"/>
                        <wps:cNvSpPr txBox="1"/>
                        <wps:spPr>
                          <a:xfrm>
                            <a:off x="1885950" y="2030413"/>
                            <a:ext cx="26733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A43213">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7" name="Can 527"/>
                        <wps:cNvSpPr/>
                        <wps:spPr>
                          <a:xfrm>
                            <a:off x="1028700" y="421640"/>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 name="Text Box 528"/>
                        <wps:cNvSpPr txBox="1"/>
                        <wps:spPr>
                          <a:xfrm>
                            <a:off x="585296" y="759460"/>
                            <a:ext cx="66992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975A63" w:rsidRDefault="00303D05" w:rsidP="00A43213">
                              <w:pPr>
                                <w:rPr>
                                  <w:rStyle w:val="Emphasis"/>
                                </w:rPr>
                              </w:pPr>
                              <w:r w:rsidRPr="00975A63">
                                <w:rPr>
                                  <w:rStyle w:val="Emphasis"/>
                                </w:rPr>
                                <w:t>Darwinet</w:t>
                              </w:r>
                            </w:p>
                            <w:p w:rsidR="00303D05" w:rsidRPr="00975A63" w:rsidRDefault="00303D05" w:rsidP="00A43213">
                              <w:pPr>
                                <w:rPr>
                                  <w:rStyle w:val="Emphasis"/>
                                </w:rPr>
                              </w:pPr>
                              <w:r w:rsidRPr="00975A63">
                                <w:rPr>
                                  <w:rStyle w:val="Emphasis"/>
                                </w:rPr>
                                <w:t>Virtual</w:t>
                              </w:r>
                            </w:p>
                            <w:p w:rsidR="00303D05" w:rsidRPr="00975A63" w:rsidRDefault="00303D05" w:rsidP="00A43213">
                              <w:pPr>
                                <w:rPr>
                                  <w:rStyle w:val="Emphasis"/>
                                </w:rPr>
                              </w:pPr>
                              <w:r w:rsidRPr="00975A63">
                                <w:rPr>
                                  <w:rStyle w:val="Emphasis"/>
                                </w:rPr>
                                <w:t>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29" name="Straight Arrow Connector 529"/>
                        <wps:cNvCnPr/>
                        <wps:spPr>
                          <a:xfrm>
                            <a:off x="709295" y="335915"/>
                            <a:ext cx="319405" cy="26193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30" name="Can 530"/>
                        <wps:cNvSpPr/>
                        <wps:spPr>
                          <a:xfrm>
                            <a:off x="2670810" y="1885633"/>
                            <a:ext cx="228600" cy="35242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A43213"/>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1" name="Text Box 423"/>
                        <wps:cNvSpPr txBox="1"/>
                        <wps:spPr>
                          <a:xfrm>
                            <a:off x="2772858" y="1397000"/>
                            <a:ext cx="669925" cy="563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975A63" w:rsidRDefault="00303D05" w:rsidP="00A43213">
                              <w:pPr>
                                <w:rPr>
                                  <w:rStyle w:val="Emphasis"/>
                                </w:rPr>
                              </w:pPr>
                              <w:r w:rsidRPr="00975A63">
                                <w:rPr>
                                  <w:rStyle w:val="Emphasis"/>
                                </w:rPr>
                                <w:t>Darwinet</w:t>
                              </w:r>
                            </w:p>
                            <w:p w:rsidR="00303D05" w:rsidRPr="00975A63" w:rsidRDefault="00303D05" w:rsidP="00A43213">
                              <w:pPr>
                                <w:rPr>
                                  <w:rStyle w:val="Emphasis"/>
                                </w:rPr>
                              </w:pPr>
                              <w:r w:rsidRPr="00975A63">
                                <w:rPr>
                                  <w:rStyle w:val="Emphasis"/>
                                </w:rPr>
                                <w:t>Virtual</w:t>
                              </w:r>
                            </w:p>
                            <w:p w:rsidR="00303D05" w:rsidRPr="00975A63" w:rsidRDefault="00303D05" w:rsidP="00A43213">
                              <w:pPr>
                                <w:rPr>
                                  <w:rStyle w:val="Emphasis"/>
                                </w:rPr>
                              </w:pPr>
                              <w:r w:rsidRPr="00975A63">
                                <w:rPr>
                                  <w:rStyle w:val="Emphasis"/>
                                </w:rPr>
                                <w:t>Drive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32" name="Straight Arrow Connector 532"/>
                        <wps:cNvCnPr/>
                        <wps:spPr>
                          <a:xfrm>
                            <a:off x="2899410" y="2061846"/>
                            <a:ext cx="300990" cy="32892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533" o:spid="_x0000_s1246" editas="canvas" style="width:337.05pt;height:225.75pt;mso-position-horizontal-relative:char;mso-position-vertical-relative:line" coordsize="42799,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">
                <v:shape id="_x0000_s1247" type="#_x0000_t75" style="position:absolute;width:42799;height:28670;visibility:visible;mso-wrap-style:square">
                  <v:fill o:detectmouseclick="t"/>
                  <v:path o:connecttype="none"/>
                </v:shape>
                <v:shape id="Text Box 518" o:spid="_x0000_s1248" type="#_x0000_t202" style="position:absolute;top:1263;width:7092;height:419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WeicMA&#10;AADcAAAADwAAAGRycy9kb3ducmV2LnhtbERPz2vCMBS+D/Y/hDfYbU3r6JRqlCEMJmMDqwe9PZq3&#10;tNi8lCa13X+/HASPH9/v1WayrbhS7xvHCrIkBUFcOd2wUXA8fLwsQPiArLF1TAr+yMNm/fiwwkK7&#10;kfd0LYMRMYR9gQrqELpCSl/VZNEnriOO3K/rLYYIeyN1j2MMt62cpembtNhwbKixo21N1aUcrAL9&#10;8/q1253KRubfwzkf50ZezKjU89P0vgQRaAp38c39qRXkWVwbz8Qj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WeicMAAADcAAAADwAAAAAAAAAAAAAAAACYAgAAZHJzL2Rv&#10;d25yZXYueG1sUEsFBgAAAAAEAAQA9QAAAIgDAAAAAA==&#10;" fillcolor="white [3201]" strokecolor="#9bbb59 [3206]" strokeweight="2pt">
                  <v:textbox>
                    <w:txbxContent>
                      <w:p w:rsidR="00303D05" w:rsidRDefault="00303D05" w:rsidP="00A43213">
                        <w:r>
                          <w:t>Microsoft</w:t>
                        </w:r>
                      </w:p>
                      <w:p w:rsidR="00303D05" w:rsidRDefault="00303D05" w:rsidP="00A43213">
                        <w:r>
                          <w:t>Word</w:t>
                        </w:r>
                      </w:p>
                    </w:txbxContent>
                  </v:textbox>
                </v:shape>
                <v:shape id="Text Box 519" o:spid="_x0000_s1249" type="#_x0000_t202" style="position:absolute;left:11430;top:1263;width:455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tfuMIA&#10;AADcAAAADwAAAGRycy9kb3ducmV2LnhtbESP0YrCMBRE34X9h3AF3zTVxbLbNcoiKD5adz/g0txt&#10;i8lNSWLt+vVGEHwcZuYMs9oM1oiefGgdK5jPMhDEldMt1wp+f3bTDxAhIms0jknBPwXYrN9GKyy0&#10;u3JJ/SnWIkE4FKigibErpAxVQxbDzHXEyftz3mJM0tdSe7wmuDVykWW5tNhyWmiwo21D1fl0sQre&#10;zaVf7s3e5LXOj4vy1uell0pNxsP3F4hIQ3yFn+2DVrCcf8LjTDoC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m1+4wgAAANwAAAAPAAAAAAAAAAAAAAAAAJgCAABkcnMvZG93&#10;bnJldi54bWxQSwUGAAAAAAQABAD1AAAAhwMAAAAA&#10;" fillcolor="white [3201]" strokecolor="black [3200]" strokeweight="2pt">
                  <v:textbox>
                    <w:txbxContent>
                      <w:p w:rsidR="00303D05" w:rsidRDefault="00303D05" w:rsidP="00A43213">
                        <w:r>
                          <w:t>MIV</w:t>
                        </w:r>
                      </w:p>
                    </w:txbxContent>
                  </v:textbox>
                </v:shape>
                <v:shape id="Cloud 520" o:spid="_x0000_s1250" style="position:absolute;left:12573;top:9264;width:12573;height:10287;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ZkwL8A&#10;AADcAAAADwAAAGRycy9kb3ducmV2LnhtbERPS4vCMBC+L/gfwgheiqYVdpFqFBGEZS/iA7wOzdgW&#10;m0lpYq3/3jkIe/z43qvN4BrVUxdqzwayWQqKuPC25tLA5byfLkCFiGyx8UwGXhRgsx59rTC3/slH&#10;6k+xVBLCIUcDVYxtrnUoKnIYZr4lFu7mO4dRYFdq2+FTwl2j52n6ox3WLA0VtrSrqLifHs7Ad39+&#10;pM0roz+63o/BJ0nWHhJjJuNhuwQVaYj/4o/714pvLvPljBwBvX4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FmTAvwAAANwAAAAPAAAAAAAAAAAAAAAAAJgCAABkcnMvZG93bnJl&#10;di54bWxQSwUGAAAAAAQABAD1AAAAhAM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243f60 [1604]" strokeweight="2pt">
                  <v:stroke joinstyle="miter"/>
                  <v:formulas/>
                  <v:path arrowok="t" o:connecttype="custom" o:connectlocs="136586,623340;62865,604361;201634,831032;169386,840105;479578,930831;460137,889397;838986,827508;831215,872966;993296,546592;1087914,716518;1216496,365617;1174353,429339;1115388,129207;1117600,159306;846291,94107;867886,55721;644395,112395;654844,79296;407458,123635;445294,155734;120113,375976;113506,342186" o:connectangles="0,0,0,0,0,0,0,0,0,0,0,0,0,0,0,0,0,0,0,0,0,0" textboxrect="0,0,43200,43200"/>
                  <v:textbox>
                    <w:txbxContent>
                      <w:p w:rsidR="00303D05" w:rsidRPr="00712F11" w:rsidRDefault="00303D05" w:rsidP="00A43213">
                        <w:pPr>
                          <w:jc w:val="center"/>
                          <w:rPr>
                            <w:color w:val="000000" w:themeColor="text1"/>
                          </w:rPr>
                        </w:pPr>
                        <w:r>
                          <w:rPr>
                            <w:color w:val="000000" w:themeColor="text1"/>
                          </w:rPr>
                          <w:t>P2P</w:t>
                        </w:r>
                      </w:p>
                    </w:txbxContent>
                  </v:textbox>
                </v:shape>
                <v:shape id="Text Box 521" o:spid="_x0000_s1251" type="#_x0000_t202" style="position:absolute;left:22860;top:21837;width:4552;height:35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GZA8IA&#10;AADcAAAADwAAAGRycy9kb3ducmV2LnhtbESP0YrCMBRE3wX/IdyFfdPULhbpGmURlH206gdcmmtb&#10;NrkpSax1v94sLPg4zMwZZr0drRED+dA5VrCYZyCIa6c7bhRczvvZCkSIyBqNY1LwoADbzXSyxlK7&#10;O1c0nGIjEoRDiQraGPtSylC3ZDHMXU+cvKvzFmOSvpHa4z3BrZF5lhXSYsdpocWedi3VP6ebVfBh&#10;bsPyYA6maHRxzKvfoai8VOr9bfz6BBFpjK/wf/tbK1jmC/g7k46A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gZkDwgAAANwAAAAPAAAAAAAAAAAAAAAAAJgCAABkcnMvZG93&#10;bnJldi54bWxQSwUGAAAAAAQABAD1AAAAhwMAAAAA&#10;" fillcolor="white [3201]" strokecolor="black [3200]" strokeweight="2pt">
                  <v:textbox>
                    <w:txbxContent>
                      <w:p w:rsidR="00303D05" w:rsidRDefault="00303D05" w:rsidP="00A43213">
                        <w:r>
                          <w:t>MIV</w:t>
                        </w:r>
                      </w:p>
                    </w:txbxContent>
                  </v:textbox>
                </v:shape>
                <v:shape id="Text Box 522" o:spid="_x0000_s1252" type="#_x0000_t202" style="position:absolute;left:32004;top:21837;width:7092;height:414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Fj3sUA&#10;AADcAAAADwAAAGRycy9kb3ducmV2LnhtbESPQWvCQBSE74X+h+UVems2jaSW1FWKIChFwdiD3h7Z&#10;100w+zZkV5P++64g9DjMzDfMbDHaVlyp941jBa9JCoK4crpho+D7sHp5B+EDssbWMSn4JQ+L+ePD&#10;DAvtBt7TtQxGRAj7AhXUIXSFlL6qyaJPXEccvR/XWwxR9kbqHocIt63M0vRNWmw4LtTY0bKm6lxe&#10;rAK9m3xtNseykfn2csqHqZFnMyj1/DR+foAINIb/8L291gryLIPbmXg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8WPexQAAANwAAAAPAAAAAAAAAAAAAAAAAJgCAABkcnMv&#10;ZG93bnJldi54bWxQSwUGAAAAAAQABAD1AAAAigMAAAAA&#10;" fillcolor="white [3201]" strokecolor="#9bbb59 [3206]" strokeweight="2pt">
                  <v:textbox>
                    <w:txbxContent>
                      <w:p w:rsidR="00303D05" w:rsidRDefault="00303D05" w:rsidP="00A43213">
                        <w:r>
                          <w:t>Microsoft</w:t>
                        </w:r>
                      </w:p>
                      <w:p w:rsidR="00303D05" w:rsidRDefault="00303D05" w:rsidP="00A43213">
                        <w:r>
                          <w:t>Word</w:t>
                        </w:r>
                      </w:p>
                    </w:txbxContent>
                  </v:textbox>
                </v:shape>
                <v:shape id="Straight Arrow Connector 523" o:spid="_x0000_s1253" type="#_x0000_t32" style="position:absolute;left:13706;top:4692;width:5725;height:5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JRFMMAAADcAAAADwAAAGRycy9kb3ducmV2LnhtbESPT4vCMBTE78J+h/AW9mZTlUqpRhGh&#10;7F79B7u3Z/Nsi81LaVLtfnsjCB6HmfkNs1wPphE36lxtWcEkikEQF1bXXCo4HvJxCsJ5ZI2NZVLw&#10;Tw7Wq4/REjNt77yj296XIkDYZaig8r7NpHRFRQZdZFvi4F1sZ9AH2ZVSd3gPcNPIaRzPpcGaw0KF&#10;LW0rKq773iiYXc7Dd+o3Ms1/7bbvkyQ55X9KfX0OmwUIT4N/h1/tH60gmc7geSYc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SURTDAAAA3AAAAA8AAAAAAAAAAAAA&#10;AAAAoQIAAGRycy9kb3ducmV2LnhtbFBLBQYAAAAABAAEAPkAAACRAwAAAAA=&#10;" strokecolor="#4579b8 [3044]">
                  <v:stroke endarrow="open"/>
                </v:shape>
                <v:shape id="Straight Arrow Connector 524" o:spid="_x0000_s1254" type="#_x0000_t32" style="position:absolute;left:18859;top:19540;width:6277;height:229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vJYMMAAADcAAAADwAAAGRycy9kb3ducmV2LnhtbESPT4vCMBTE78J+h/AWvGmqa5dSjSJC&#10;Wa/+Wdi9PZtnW2xeSpNq/fZGEDwOM/MbZrHqTS2u1LrKsoLJOAJBnFtdcaHgeMhGCQjnkTXWlknB&#10;nRyslh+DBaba3nhH170vRICwS1FB6X2TSunykgy6sW2Ig3e2rUEfZFtI3eItwE0tp1H0LQ1WHBZK&#10;bGhTUn7Zd0bB1/nU/yR+LZPsz266Lo7j3+xfqeFnv56D8NT7d/jV3moF8XQ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7yWDDAAAA3AAAAA8AAAAAAAAAAAAA&#10;AAAAoQIAAGRycy9kb3ducmV2LnhtbFBLBQYAAAAABAAEAPkAAACRAwAAAAA=&#10;" strokecolor="#4579b8 [3044]">
                  <v:stroke endarrow="open"/>
                </v:shape>
                <v:shape id="Text Box 525" o:spid="_x0000_s1255" type="#_x0000_t202" style="position:absolute;left:16757;top:5454;width:267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iBdsYA&#10;AADcAAAADwAAAGRycy9kb3ducmV2LnhtbESPQWsCMRSE74L/IbxCL1KzFZSyGqUWWqRUS1XE42Pz&#10;3CxuXpYk6vrvG0HwOMzMN8xk1tpanMmHyrGC134GgrhwuuJSwXbz+fIGIkRkjbVjUnClALNptzPB&#10;XLsL/9F5HUuRIBxyVGBibHIpQ2HIYui7hjh5B+ctxiR9KbXHS4LbWg6ybCQtVpwWDDb0Yag4rk9W&#10;wdF8936zr+V8N1pc/Wpzcnv/s1fq+al9H4OI1MZH+N5eaAXDwRBuZ9IRk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BiBdsYAAADcAAAADwAAAAAAAAAAAAAAAACYAgAAZHJz&#10;L2Rvd25yZXYueG1sUEsFBgAAAAAEAAQA9QAAAIsDAAAAAA==&#10;" filled="f" stroked="f" strokeweight=".5pt">
                  <v:textbox>
                    <w:txbxContent>
                      <w:p w:rsidR="00303D05" w:rsidRDefault="00303D05" w:rsidP="00A43213">
                        <w:r>
                          <w:t>∆</w:t>
                        </w:r>
                      </w:p>
                    </w:txbxContent>
                  </v:textbox>
                </v:shape>
                <v:shape id="Text Box 526" o:spid="_x0000_s1256" type="#_x0000_t202" style="position:absolute;left:18859;top:20304;width:2673;height:3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ofAcYA&#10;AADcAAAADwAAAGRycy9kb3ducmV2LnhtbESPQWsCMRSE7wX/Q3hCL6VmFVzK1ihVsIhUpVqKx8fm&#10;dbO4eVmSqOu/b4RCj8PMfMNMZp1txIV8qB0rGA4yEMSl0zVXCr4Oy+cXECEia2wck4IbBZhNew8T&#10;LLS78idd9rESCcKhQAUmxraQMpSGLIaBa4mT9+O8xZikr6T2eE1w28hRluXSYs1pwWBLC0PlaX+2&#10;Ck5m/bTL3jfz73x189vD2R39x1Gpx3739goiUhf/w3/tlVYwHuVwP5OO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MofAcYAAADcAAAADwAAAAAAAAAAAAAAAACYAgAAZHJz&#10;L2Rvd25yZXYueG1sUEsFBgAAAAAEAAQA9QAAAIsDAAAAAA==&#10;" filled="f" stroked="f" strokeweight=".5pt">
                  <v:textbox>
                    <w:txbxContent>
                      <w:p w:rsidR="00303D05" w:rsidRDefault="00303D05" w:rsidP="00A43213">
                        <w:r>
                          <w:t>∆</w:t>
                        </w:r>
                      </w:p>
                    </w:txbxContent>
                  </v:textbox>
                </v:shape>
                <v:shape id="Can 527" o:spid="_x0000_s1257" type="#_x0000_t22" style="position:absolute;left:10287;top:421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agsQA&#10;AADcAAAADwAAAGRycy9kb3ducmV2LnhtbESPT2vCQBTE7wW/w/IK3uqmIf4huooUKiK9VOP9kX1N&#10;lmbfxuxq4rd3hUKPw8z8hlltBtuIG3XeOFbwPklAEJdOG64UFKfPtwUIH5A1No5JwZ08bNajlxXm&#10;2vX8TbdjqESEsM9RQR1Cm0vpy5os+olriaP34zqLIcqukrrDPsJtI9MkmUmLhuNCjS191FT+Hq9W&#10;wS7NslNf9LNzOTXm3G4PWfF1UWr8OmyXIAIN4T/8195rBdN0Ds8z8Qj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oGoLEAAAA3AAAAA8AAAAAAAAAAAAAAAAAmAIAAGRycy9k&#10;b3ducmV2LnhtbFBLBQYAAAAABAAEAPUAAACJAwAAAAA=&#10;" adj="3503" fillcolor="#4f81bd [3204]" strokecolor="#243f60 [1604]" strokeweight="2pt"/>
                <v:shape id="Text Box 528" o:spid="_x0000_s1258" type="#_x0000_t202" style="position:absolute;left:5852;top:7594;width:6700;height:5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ku6MMA&#10;AADcAAAADwAAAGRycy9kb3ducmV2LnhtbERPy2oCMRTdF/yHcAvdiGYUKjIapQotUlrFB+LyMrlO&#10;Bic3QxJ1/PtmIXR5OO/pvLW1uJEPlWMFg34GgrhwuuJSwWH/2RuDCBFZY+2YFDwowHzWeZlirt2d&#10;t3TbxVKkEA45KjAxNrmUoTBkMfRdQ5y4s/MWY4K+lNrjPYXbWg6zbCQtVpwaDDa0NFRcdler4GK+&#10;u5vs63dxHK0efr2/upP/OSn19tp+TEBEauO/+OleaQXvw7Q2nUlHQ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hku6MMAAADcAAAADwAAAAAAAAAAAAAAAACYAgAAZHJzL2Rv&#10;d25yZXYueG1sUEsFBgAAAAAEAAQA9QAAAIgDAAAAAA==&#10;" filled="f" stroked="f" strokeweight=".5pt">
                  <v:textbox>
                    <w:txbxContent>
                      <w:p w:rsidR="00303D05" w:rsidRPr="00975A63" w:rsidRDefault="00303D05" w:rsidP="00A43213">
                        <w:pPr>
                          <w:rPr>
                            <w:rStyle w:val="Emphasis"/>
                          </w:rPr>
                        </w:pPr>
                        <w:r w:rsidRPr="00975A63">
                          <w:rPr>
                            <w:rStyle w:val="Emphasis"/>
                          </w:rPr>
                          <w:t>Darwinet</w:t>
                        </w:r>
                      </w:p>
                      <w:p w:rsidR="00303D05" w:rsidRPr="00975A63" w:rsidRDefault="00303D05" w:rsidP="00A43213">
                        <w:pPr>
                          <w:rPr>
                            <w:rStyle w:val="Emphasis"/>
                          </w:rPr>
                        </w:pPr>
                        <w:r w:rsidRPr="00975A63">
                          <w:rPr>
                            <w:rStyle w:val="Emphasis"/>
                          </w:rPr>
                          <w:t>Virtual</w:t>
                        </w:r>
                      </w:p>
                      <w:p w:rsidR="00303D05" w:rsidRPr="00975A63" w:rsidRDefault="00303D05" w:rsidP="00A43213">
                        <w:pPr>
                          <w:rPr>
                            <w:rStyle w:val="Emphasis"/>
                          </w:rPr>
                        </w:pPr>
                        <w:r w:rsidRPr="00975A63">
                          <w:rPr>
                            <w:rStyle w:val="Emphasis"/>
                          </w:rPr>
                          <w:t>Drive</w:t>
                        </w:r>
                      </w:p>
                    </w:txbxContent>
                  </v:textbox>
                </v:shape>
                <v:shape id="Straight Arrow Connector 529" o:spid="_x0000_s1259" type="#_x0000_t32" style="position:absolute;left:7092;top:3359;width:3195;height:26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pm/sMAAADcAAAADwAAAGRycy9kb3ducmV2LnhtbESPT4vCMBTE78J+h/AWvGmqS6VbjSJC&#10;Wa/+Wdi9PZtnW2xeSpNq/fZGEDwOM/MbZrHqTS2u1LrKsoLJOAJBnFtdcaHgeMhGCQjnkTXWlknB&#10;nRyslh+DBaba3nhH170vRICwS1FB6X2TSunykgy6sW2Ig3e2rUEfZFtI3eItwE0tp1E0kwYrDgsl&#10;NrQpKb/sO6Pg63zqfxK/lkn2ZzddF8fxb/av1PCzX89BeOr9O/xqb7WCePoN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6Zv7DAAAA3AAAAA8AAAAAAAAAAAAA&#10;AAAAoQIAAGRycy9kb3ducmV2LnhtbFBLBQYAAAAABAAEAPkAAACRAwAAAAA=&#10;" strokecolor="#4579b8 [3044]">
                  <v:stroke endarrow="open"/>
                </v:shape>
                <v:shape id="Can 530" o:spid="_x0000_s1260" type="#_x0000_t22" style="position:absolute;left:26708;top:18856;width:2286;height:3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gUK8AA&#10;AADcAAAADwAAAGRycy9kb3ducmV2LnhtbERPTYvCMBC9C/sfwgjeNFWrLF2jiKAsshe13odmbIPN&#10;pNtE2/335rDg8fG+V5ve1uJJrTeOFUwnCQjiwmnDpYL8sh9/gvABWWPtmBT8kYfN+mOwwky7jk/0&#10;PIdSxBD2GSqoQmgyKX1RkUU/cQ1x5G6utRgibEupW+xiuK3lLEmW0qLh2FBhQ7uKivv5YRUcZml6&#10;6fJueS0Wxlyb7THNf36VGg377ReIQH14i//d31rBYh7nxzPxCM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dgUK8AAAADcAAAADwAAAAAAAAAAAAAAAACYAgAAZHJzL2Rvd25y&#10;ZXYueG1sUEsFBgAAAAAEAAQA9QAAAIUDAAAAAA==&#10;" adj="3503" fillcolor="#4f81bd [3204]" strokecolor="#243f60 [1604]" strokeweight="2pt">
                  <v:textbox>
                    <w:txbxContent>
                      <w:p w:rsidR="00303D05" w:rsidRDefault="00303D05" w:rsidP="00A43213"/>
                    </w:txbxContent>
                  </v:textbox>
                </v:shape>
                <v:shape id="Text Box 423" o:spid="_x0000_s1261" type="#_x0000_t202" style="position:absolute;left:27728;top:13970;width:6699;height:563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oRqMYA&#10;AADcAAAADwAAAGRycy9kb3ducmV2LnhtbESPQWsCMRSE74L/ITyhF6lZK5WyNYoKikhtqZbi8bF5&#10;3SxuXpYk6vrvTaHQ4zAz3zCTWWtrcSEfKscKhoMMBHHhdMWlgq/D6vEFRIjIGmvHpOBGAWbTbmeC&#10;uXZX/qTLPpYiQTjkqMDE2ORShsKQxTBwDXHyfpy3GJP0pdQerwlua/mUZWNpseK0YLChpaHitD9b&#10;BSez7X9k693ie7y5+ffD2R3921Gph147fwURqY3/4b/2Rit4Hg3h90w6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oRqMYAAADcAAAADwAAAAAAAAAAAAAAAACYAgAAZHJz&#10;L2Rvd25yZXYueG1sUEsFBgAAAAAEAAQA9QAAAIsDAAAAAA==&#10;" filled="f" stroked="f" strokeweight=".5pt">
                  <v:textbox>
                    <w:txbxContent>
                      <w:p w:rsidR="00303D05" w:rsidRPr="00975A63" w:rsidRDefault="00303D05" w:rsidP="00A43213">
                        <w:pPr>
                          <w:rPr>
                            <w:rStyle w:val="Emphasis"/>
                          </w:rPr>
                        </w:pPr>
                        <w:r w:rsidRPr="00975A63">
                          <w:rPr>
                            <w:rStyle w:val="Emphasis"/>
                          </w:rPr>
                          <w:t>Darwinet</w:t>
                        </w:r>
                      </w:p>
                      <w:p w:rsidR="00303D05" w:rsidRPr="00975A63" w:rsidRDefault="00303D05" w:rsidP="00A43213">
                        <w:pPr>
                          <w:rPr>
                            <w:rStyle w:val="Emphasis"/>
                          </w:rPr>
                        </w:pPr>
                        <w:r w:rsidRPr="00975A63">
                          <w:rPr>
                            <w:rStyle w:val="Emphasis"/>
                          </w:rPr>
                          <w:t>Virtual</w:t>
                        </w:r>
                      </w:p>
                      <w:p w:rsidR="00303D05" w:rsidRPr="00975A63" w:rsidRDefault="00303D05" w:rsidP="00A43213">
                        <w:pPr>
                          <w:rPr>
                            <w:rStyle w:val="Emphasis"/>
                          </w:rPr>
                        </w:pPr>
                        <w:r w:rsidRPr="00975A63">
                          <w:rPr>
                            <w:rStyle w:val="Emphasis"/>
                          </w:rPr>
                          <w:t>Drive</w:t>
                        </w:r>
                      </w:p>
                    </w:txbxContent>
                  </v:textbox>
                </v:shape>
                <v:shape id="Straight Arrow Connector 532" o:spid="_x0000_s1262" type="#_x0000_t32" style="position:absolute;left:28994;top:20618;width:3010;height:32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diUsMAAADcAAAADwAAAGRycy9kb3ducmV2LnhtbESPT4vCMBTE78J+h/AW9mZTlUqpRhGh&#10;7F79B7u3Z/Nsi81LaVLtfnsjCB6HmfkNs1wPphE36lxtWcEkikEQF1bXXCo4HvJxCsJ5ZI2NZVLw&#10;Tw7Wq4/REjNt77yj296XIkDYZaig8r7NpHRFRQZdZFvi4F1sZ9AH2ZVSd3gPcNPIaRzPpcGaw0KF&#10;LW0rKq773iiYXc7Dd+o3Ms1/7bbvkyQ55X9KfX0OmwUIT4N/h1/tH60gmU3heSYcAb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2HYlLDAAAA3AAAAA8AAAAAAAAAAAAA&#10;AAAAoQIAAGRycy9kb3ducmV2LnhtbFBLBQYAAAAABAAEAPkAAACRAwAAAAA=&#10;" strokecolor="#4579b8 [3044]">
                  <v:stroke endarrow="open"/>
                </v:shape>
                <w10:anchorlock/>
              </v:group>
            </w:pict>
          </mc:Fallback>
        </mc:AlternateContent>
      </w:r>
    </w:p>
    <w:p w:rsidR="00A43213" w:rsidRPr="00C81D35" w:rsidRDefault="00A43213" w:rsidP="000D61BE">
      <w:pPr>
        <w:pStyle w:val="BodyText"/>
        <w:rPr>
          <w:lang w:val="en-GB"/>
        </w:rPr>
      </w:pPr>
      <w:r w:rsidRPr="00C81D35">
        <w:rPr>
          <w:lang w:val="en-GB"/>
        </w:rPr>
        <w:t>A Darwinet Domain node on a Microsoft platform may allow a locally installed Word application to edit a word file in the domain exposed through a virtual driver of the domain view.</w:t>
      </w:r>
    </w:p>
    <w:p w:rsidR="00A43213" w:rsidRPr="00C81D35" w:rsidRDefault="00A43213" w:rsidP="00A43213">
      <w:pPr>
        <w:pStyle w:val="Heading2"/>
        <w:rPr>
          <w:lang w:val="en-GB"/>
        </w:rPr>
      </w:pPr>
      <w:r w:rsidRPr="00C81D35">
        <w:rPr>
          <w:lang w:val="en-GB"/>
        </w:rPr>
        <w:lastRenderedPageBreak/>
        <w:t>Handling change conflicts of files in a Darwinet virtual drive</w:t>
      </w:r>
    </w:p>
    <w:p w:rsidR="0025168C" w:rsidRPr="00C81D35" w:rsidRDefault="0025168C" w:rsidP="0025168C">
      <w:pPr>
        <w:pStyle w:val="Heading3"/>
        <w:rPr>
          <w:lang w:val="en-GB"/>
        </w:rPr>
      </w:pPr>
      <w:r w:rsidRPr="00C81D35">
        <w:rPr>
          <w:lang w:val="en-GB"/>
        </w:rPr>
        <w:t>What is a conflict?</w:t>
      </w:r>
    </w:p>
    <w:p w:rsidR="00A43213" w:rsidRPr="00C81D35" w:rsidRDefault="00A43213" w:rsidP="00A43213">
      <w:pPr>
        <w:pStyle w:val="BodyText"/>
        <w:rPr>
          <w:lang w:val="en-GB"/>
        </w:rPr>
      </w:pPr>
      <w:r w:rsidRPr="00C81D35">
        <w:rPr>
          <w:lang w:val="en-GB"/>
        </w:rPr>
        <w:t>Files hosted by a Darwinet Domain view may be changed asynchronously on several nodes at the same time. The change may be made by different users or by the same user on different devices.</w:t>
      </w:r>
    </w:p>
    <w:p w:rsidR="00A43213" w:rsidRPr="00C81D35" w:rsidRDefault="00A43213" w:rsidP="00A43213">
      <w:pPr>
        <w:pStyle w:val="BodyText"/>
        <w:rPr>
          <w:lang w:val="en-GB"/>
        </w:rPr>
      </w:pPr>
      <w:r w:rsidRPr="00C81D35">
        <w:rPr>
          <w:lang w:val="en-GB"/>
        </w:rPr>
        <w:t>As long as the changes made to the file do not conflict Darwinet will have no problem of updating the shared file properly with each individual change.</w:t>
      </w:r>
    </w:p>
    <w:p w:rsidR="00A43213" w:rsidRPr="00C81D35" w:rsidRDefault="00A43213" w:rsidP="00A43213">
      <w:pPr>
        <w:pStyle w:val="BodyText"/>
        <w:rPr>
          <w:lang w:val="en-GB"/>
        </w:rPr>
      </w:pPr>
      <w:r w:rsidRPr="00C81D35">
        <w:rPr>
          <w:lang w:val="en-GB"/>
        </w:rPr>
        <w:t>But simultaneous change to the same file or data in a file is a conflict that must be resolved by a user. Darwinet will not be able to know which one of the conflicting changes that is the one to keep. Or if a merge of the conflicting changes is the one to go for.</w:t>
      </w:r>
    </w:p>
    <w:p w:rsidR="00A43213" w:rsidRPr="00C81D35" w:rsidRDefault="0025168C" w:rsidP="0025168C">
      <w:pPr>
        <w:pStyle w:val="Heading3"/>
        <w:rPr>
          <w:lang w:val="en-GB"/>
        </w:rPr>
      </w:pPr>
      <w:r w:rsidRPr="00C81D35">
        <w:rPr>
          <w:lang w:val="en-GB"/>
        </w:rPr>
        <w:t>Branch file on a change conflict</w:t>
      </w:r>
    </w:p>
    <w:p w:rsidR="0025168C" w:rsidRPr="00C81D35" w:rsidRDefault="0025168C" w:rsidP="0025168C">
      <w:pPr>
        <w:pStyle w:val="BodyText"/>
        <w:rPr>
          <w:lang w:val="en-GB"/>
        </w:rPr>
      </w:pPr>
      <w:r w:rsidRPr="00C81D35">
        <w:rPr>
          <w:lang w:val="en-GB"/>
        </w:rPr>
        <w:t>By default the Darwinet virtual driver will create several versions of the file when a change conflict occurs. The file will be exposed as a directory containing the different versions of the file. The user may then use an appropriate tool to merge the files together again.</w:t>
      </w:r>
    </w:p>
    <w:p w:rsidR="0012138C" w:rsidRPr="00C81D35" w:rsidRDefault="0012138C" w:rsidP="0025168C">
      <w:pPr>
        <w:pStyle w:val="BodyText"/>
        <w:rPr>
          <w:lang w:val="en-GB"/>
        </w:rPr>
      </w:pPr>
      <w:r w:rsidRPr="00C81D35">
        <w:rPr>
          <w:noProof/>
          <w:lang w:val="en-GB"/>
        </w:rPr>
        <w:drawing>
          <wp:inline distT="0" distB="0" distL="0" distR="0" wp14:anchorId="520C97F5" wp14:editId="482E80AC">
            <wp:extent cx="4652470" cy="2133724"/>
            <wp:effectExtent l="0" t="0" r="0"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winet-file-branch-1.gif"/>
                    <pic:cNvPicPr/>
                  </pic:nvPicPr>
                  <pic:blipFill>
                    <a:blip r:embed="rId13">
                      <a:extLst>
                        <a:ext uri="{28A0092B-C50C-407E-A947-70E740481C1C}">
                          <a14:useLocalDpi xmlns:a14="http://schemas.microsoft.com/office/drawing/2010/main" val="0"/>
                        </a:ext>
                      </a:extLst>
                    </a:blip>
                    <a:stretch>
                      <a:fillRect/>
                    </a:stretch>
                  </pic:blipFill>
                  <pic:spPr>
                    <a:xfrm>
                      <a:off x="0" y="0"/>
                      <a:ext cx="4662852" cy="2138485"/>
                    </a:xfrm>
                    <a:prstGeom prst="rect">
                      <a:avLst/>
                    </a:prstGeom>
                  </pic:spPr>
                </pic:pic>
              </a:graphicData>
            </a:graphic>
          </wp:inline>
        </w:drawing>
      </w:r>
    </w:p>
    <w:p w:rsidR="0012138C" w:rsidRPr="00C81D35" w:rsidRDefault="0012138C" w:rsidP="0025168C">
      <w:pPr>
        <w:pStyle w:val="BodyText"/>
        <w:rPr>
          <w:lang w:val="en-GB"/>
        </w:rPr>
      </w:pPr>
      <w:r w:rsidRPr="00C81D35">
        <w:rPr>
          <w:lang w:val="en-GB"/>
        </w:rPr>
        <w:t>How it may look when the Word document “Our Word Document” exposed in folder “My Darwinet Domain” in a Darwinet domain virtual driver in Windows 7.</w:t>
      </w:r>
    </w:p>
    <w:p w:rsidR="0012138C" w:rsidRPr="00C81D35" w:rsidRDefault="0012138C" w:rsidP="0025168C">
      <w:pPr>
        <w:pStyle w:val="BodyText"/>
        <w:rPr>
          <w:lang w:val="en-GB"/>
        </w:rPr>
      </w:pPr>
      <w:r w:rsidRPr="00C81D35">
        <w:rPr>
          <w:lang w:val="en-GB"/>
        </w:rPr>
        <w:t>At some point both user 1 and user 2 makes conflicting changes to the file.</w:t>
      </w:r>
    </w:p>
    <w:p w:rsidR="0025168C" w:rsidRPr="00C81D35" w:rsidRDefault="0012138C" w:rsidP="0025168C">
      <w:pPr>
        <w:pStyle w:val="BodyText"/>
        <w:rPr>
          <w:lang w:val="en-GB"/>
        </w:rPr>
      </w:pPr>
      <w:r w:rsidRPr="00C81D35">
        <w:rPr>
          <w:noProof/>
          <w:lang w:val="en-GB"/>
        </w:rPr>
        <w:drawing>
          <wp:inline distT="0" distB="0" distL="0" distR="0" wp14:anchorId="3B0B2B30" wp14:editId="3684AF13">
            <wp:extent cx="4651895" cy="2133461"/>
            <wp:effectExtent l="0" t="0" r="0" b="635"/>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winet-file-branch-2.gif"/>
                    <pic:cNvPicPr/>
                  </pic:nvPicPr>
                  <pic:blipFill>
                    <a:blip r:embed="rId14">
                      <a:extLst>
                        <a:ext uri="{28A0092B-C50C-407E-A947-70E740481C1C}">
                          <a14:useLocalDpi xmlns:a14="http://schemas.microsoft.com/office/drawing/2010/main" val="0"/>
                        </a:ext>
                      </a:extLst>
                    </a:blip>
                    <a:stretch>
                      <a:fillRect/>
                    </a:stretch>
                  </pic:blipFill>
                  <pic:spPr>
                    <a:xfrm>
                      <a:off x="0" y="0"/>
                      <a:ext cx="4652976" cy="2133957"/>
                    </a:xfrm>
                    <a:prstGeom prst="rect">
                      <a:avLst/>
                    </a:prstGeom>
                  </pic:spPr>
                </pic:pic>
              </a:graphicData>
            </a:graphic>
          </wp:inline>
        </w:drawing>
      </w:r>
    </w:p>
    <w:p w:rsidR="0012138C" w:rsidRPr="00C81D35" w:rsidRDefault="0012138C" w:rsidP="0025168C">
      <w:pPr>
        <w:pStyle w:val="BodyText"/>
        <w:rPr>
          <w:lang w:val="en-GB"/>
        </w:rPr>
      </w:pPr>
      <w:r w:rsidRPr="00C81D35">
        <w:rPr>
          <w:lang w:val="en-GB"/>
        </w:rPr>
        <w:lastRenderedPageBreak/>
        <w:t>Darwinet detects the conflict and exposes the two versions of the file in a folder with the original file name.</w:t>
      </w:r>
    </w:p>
    <w:p w:rsidR="0012138C" w:rsidRPr="00C81D35" w:rsidRDefault="0012138C" w:rsidP="0025168C">
      <w:pPr>
        <w:pStyle w:val="BodyText"/>
        <w:rPr>
          <w:lang w:val="en-GB"/>
        </w:rPr>
      </w:pPr>
      <w:r w:rsidRPr="00C81D35">
        <w:rPr>
          <w:lang w:val="en-GB"/>
        </w:rPr>
        <w:t>The user may now edit the two files to create only one file again.</w:t>
      </w:r>
    </w:p>
    <w:p w:rsidR="0012138C" w:rsidRPr="00C81D35" w:rsidRDefault="0012138C" w:rsidP="0025168C">
      <w:pPr>
        <w:pStyle w:val="BodyText"/>
        <w:rPr>
          <w:lang w:val="en-GB"/>
        </w:rPr>
      </w:pPr>
      <w:r w:rsidRPr="00C81D35">
        <w:rPr>
          <w:lang w:val="en-GB"/>
        </w:rPr>
        <w:t>Darwinet will detect when the “folder” contains only one file and remove the folder again, taking the edited file to be the new shared (merged) version.</w:t>
      </w:r>
    </w:p>
    <w:p w:rsidR="00E87AF9" w:rsidRPr="00C81D35" w:rsidRDefault="00E87AF9" w:rsidP="00E87AF9">
      <w:pPr>
        <w:pStyle w:val="Heading1"/>
        <w:rPr>
          <w:lang w:val="en-GB"/>
        </w:rPr>
      </w:pPr>
      <w:r w:rsidRPr="00C81D35">
        <w:rPr>
          <w:lang w:val="en-GB"/>
        </w:rPr>
        <w:t>Darwinet usage scenarios</w:t>
      </w:r>
      <w:bookmarkEnd w:id="14"/>
    </w:p>
    <w:p w:rsidR="004D7232" w:rsidRDefault="004D7232" w:rsidP="00E91338">
      <w:pPr>
        <w:pStyle w:val="Heading2"/>
        <w:rPr>
          <w:lang w:val="en-GB"/>
        </w:rPr>
      </w:pPr>
      <w:bookmarkStart w:id="15" w:name="_Toc332292451"/>
      <w:r>
        <w:rPr>
          <w:lang w:val="en-GB"/>
        </w:rPr>
        <w:t>Install Darwinet services on a new node</w:t>
      </w:r>
    </w:p>
    <w:p w:rsidR="004D7232" w:rsidRPr="004D7232" w:rsidRDefault="00554562" w:rsidP="004D7232">
      <w:pPr>
        <w:pStyle w:val="BodyText"/>
        <w:rPr>
          <w:lang w:val="en-GB"/>
        </w:rPr>
      </w:pPr>
      <w:r>
        <w:rPr>
          <w:lang w:val="en-GB"/>
        </w:rPr>
        <w:t>Darwinet services shall</w:t>
      </w:r>
      <w:r w:rsidRPr="00554562">
        <w:rPr>
          <w:lang w:val="en-GB"/>
        </w:rPr>
        <w:t xml:space="preserve"> be supported for all platforms in common use and easily ported to any additional platforms that users may require.</w:t>
      </w:r>
    </w:p>
    <w:p w:rsidR="004D7232" w:rsidRPr="00C81D35" w:rsidRDefault="004D7232" w:rsidP="004D7232">
      <w:pPr>
        <w:pStyle w:val="BodyText"/>
        <w:numPr>
          <w:ilvl w:val="0"/>
          <w:numId w:val="24"/>
        </w:numPr>
        <w:rPr>
          <w:lang w:val="en-GB"/>
        </w:rPr>
      </w:pPr>
      <w:r>
        <w:rPr>
          <w:lang w:val="en-GB"/>
        </w:rPr>
        <w:t>Desktop OS’s (Windows, MAC UNIX etc.)</w:t>
      </w:r>
    </w:p>
    <w:p w:rsidR="004D7232" w:rsidRPr="00C81D35" w:rsidRDefault="004D7232" w:rsidP="004D7232">
      <w:pPr>
        <w:pStyle w:val="BodyText"/>
        <w:numPr>
          <w:ilvl w:val="0"/>
          <w:numId w:val="24"/>
        </w:numPr>
        <w:rPr>
          <w:lang w:val="en-GB"/>
        </w:rPr>
      </w:pPr>
      <w:r>
        <w:rPr>
          <w:lang w:val="en-GB"/>
        </w:rPr>
        <w:t>Mobile Device OS’s (</w:t>
      </w:r>
      <w:proofErr w:type="spellStart"/>
      <w:r>
        <w:rPr>
          <w:lang w:val="en-GB"/>
        </w:rPr>
        <w:t>iOS</w:t>
      </w:r>
      <w:proofErr w:type="spellEnd"/>
      <w:r>
        <w:rPr>
          <w:lang w:val="en-GB"/>
        </w:rPr>
        <w:t>, Android, Windows Phone etc.)</w:t>
      </w:r>
    </w:p>
    <w:p w:rsidR="004D7232" w:rsidRPr="00C81D35" w:rsidRDefault="004D7232" w:rsidP="004D7232">
      <w:pPr>
        <w:pStyle w:val="BodyText"/>
        <w:numPr>
          <w:ilvl w:val="0"/>
          <w:numId w:val="24"/>
        </w:numPr>
        <w:rPr>
          <w:lang w:val="en-GB"/>
        </w:rPr>
      </w:pPr>
      <w:r>
        <w:rPr>
          <w:lang w:val="en-GB"/>
        </w:rPr>
        <w:t>Web Application node (HTML5)</w:t>
      </w:r>
    </w:p>
    <w:p w:rsidR="00D7794A" w:rsidRDefault="00D7794A" w:rsidP="00E91338">
      <w:pPr>
        <w:pStyle w:val="Heading2"/>
        <w:rPr>
          <w:lang w:val="en-GB"/>
        </w:rPr>
      </w:pPr>
      <w:r>
        <w:rPr>
          <w:lang w:val="en-GB"/>
        </w:rPr>
        <w:t>Create a D</w:t>
      </w:r>
      <w:r w:rsidR="00E91338">
        <w:rPr>
          <w:lang w:val="en-GB"/>
        </w:rPr>
        <w:t>arwinet Node on D</w:t>
      </w:r>
      <w:r>
        <w:rPr>
          <w:lang w:val="en-GB"/>
        </w:rPr>
        <w:t>esktop</w:t>
      </w:r>
      <w:r w:rsidR="00554562">
        <w:rPr>
          <w:lang w:val="en-GB"/>
        </w:rPr>
        <w:t>s</w:t>
      </w:r>
    </w:p>
    <w:p w:rsidR="00E91338" w:rsidRDefault="00E91338" w:rsidP="00E91338">
      <w:pPr>
        <w:pStyle w:val="Heading3"/>
        <w:rPr>
          <w:lang w:val="en-GB"/>
        </w:rPr>
      </w:pPr>
      <w:r>
        <w:rPr>
          <w:lang w:val="en-GB"/>
        </w:rPr>
        <w:t>Install Windows Desktop Darwinet node services</w:t>
      </w:r>
    </w:p>
    <w:p w:rsidR="00A03325" w:rsidRDefault="00A03325" w:rsidP="00E91338">
      <w:pPr>
        <w:pStyle w:val="BodyText"/>
        <w:rPr>
          <w:lang w:val="en-GB"/>
        </w:rPr>
      </w:pPr>
      <w:r>
        <w:rPr>
          <w:lang w:val="en-GB"/>
        </w:rPr>
        <w:t>On Windows the applications and services of the Darwinet may be distributed as a standard installation executable.</w:t>
      </w:r>
    </w:p>
    <w:p w:rsidR="00A03325" w:rsidRDefault="00A03325" w:rsidP="00E91338">
      <w:pPr>
        <w:pStyle w:val="BodyText"/>
        <w:rPr>
          <w:lang w:val="en-GB"/>
        </w:rPr>
      </w:pPr>
      <w:r>
        <w:rPr>
          <w:lang w:val="en-GB"/>
        </w:rPr>
        <w:t>The Executable will install</w:t>
      </w:r>
    </w:p>
    <w:p w:rsidR="0040785E" w:rsidRDefault="00A03325" w:rsidP="00DA22D0">
      <w:pPr>
        <w:pStyle w:val="BodyText"/>
        <w:numPr>
          <w:ilvl w:val="0"/>
          <w:numId w:val="43"/>
        </w:numPr>
        <w:rPr>
          <w:lang w:val="en-GB"/>
        </w:rPr>
      </w:pPr>
      <w:r>
        <w:rPr>
          <w:lang w:val="en-GB"/>
        </w:rPr>
        <w:t>A</w:t>
      </w:r>
      <w:r w:rsidR="0040785E">
        <w:rPr>
          <w:lang w:val="en-GB"/>
        </w:rPr>
        <w:t xml:space="preserve"> Windows Service that provides </w:t>
      </w:r>
      <w:r>
        <w:rPr>
          <w:lang w:val="en-GB"/>
        </w:rPr>
        <w:t>a COM interface to Darwinet components on the desktop</w:t>
      </w:r>
      <w:r w:rsidR="0040785E">
        <w:rPr>
          <w:lang w:val="en-GB"/>
        </w:rPr>
        <w:t>.</w:t>
      </w:r>
    </w:p>
    <w:p w:rsidR="0040785E" w:rsidRDefault="0040785E" w:rsidP="00DA22D0">
      <w:pPr>
        <w:pStyle w:val="BodyText"/>
        <w:numPr>
          <w:ilvl w:val="0"/>
          <w:numId w:val="43"/>
        </w:numPr>
        <w:rPr>
          <w:lang w:val="en-GB"/>
        </w:rPr>
      </w:pPr>
      <w:r>
        <w:rPr>
          <w:lang w:val="en-GB"/>
        </w:rPr>
        <w:t>As a Virtual Drive creator that enables the user to map a file system drive to the files of a Darwinet View.</w:t>
      </w:r>
    </w:p>
    <w:p w:rsidR="0040785E" w:rsidRDefault="0040785E" w:rsidP="00DA22D0">
      <w:pPr>
        <w:pStyle w:val="BodyText"/>
        <w:numPr>
          <w:ilvl w:val="0"/>
          <w:numId w:val="43"/>
        </w:numPr>
        <w:rPr>
          <w:lang w:val="en-GB"/>
        </w:rPr>
      </w:pPr>
      <w:r>
        <w:rPr>
          <w:lang w:val="en-GB"/>
        </w:rPr>
        <w:t>A Darwinet node administrator application with a user interface to perform administrative operations.</w:t>
      </w:r>
    </w:p>
    <w:p w:rsidR="00A03325" w:rsidRDefault="00A03325" w:rsidP="00DA22D0">
      <w:pPr>
        <w:pStyle w:val="BodyText"/>
        <w:numPr>
          <w:ilvl w:val="0"/>
          <w:numId w:val="43"/>
        </w:numPr>
        <w:rPr>
          <w:lang w:val="en-GB"/>
        </w:rPr>
      </w:pPr>
      <w:r>
        <w:rPr>
          <w:lang w:val="en-GB"/>
        </w:rPr>
        <w:t xml:space="preserve">Administrative Darwinet applications are installed as short cuts in the Start </w:t>
      </w:r>
      <w:proofErr w:type="spellStart"/>
      <w:r>
        <w:rPr>
          <w:lang w:val="en-GB"/>
        </w:rPr>
        <w:t>Meny</w:t>
      </w:r>
      <w:proofErr w:type="spellEnd"/>
      <w:r>
        <w:rPr>
          <w:lang w:val="en-GB"/>
        </w:rPr>
        <w:t xml:space="preserve"> and possibly as short-cuts on the Desktop.</w:t>
      </w:r>
    </w:p>
    <w:p w:rsidR="0040785E" w:rsidRDefault="0040785E" w:rsidP="0040785E">
      <w:pPr>
        <w:pStyle w:val="Heading3"/>
        <w:rPr>
          <w:lang w:val="en-GB"/>
        </w:rPr>
      </w:pPr>
      <w:r>
        <w:rPr>
          <w:lang w:val="en-GB"/>
        </w:rPr>
        <w:t>Install UNIX desktop Darwinet node services</w:t>
      </w:r>
    </w:p>
    <w:p w:rsidR="0040785E" w:rsidRPr="0040785E" w:rsidRDefault="0040785E" w:rsidP="0040785E">
      <w:pPr>
        <w:pStyle w:val="BodyText"/>
        <w:rPr>
          <w:lang w:val="en-GB"/>
        </w:rPr>
      </w:pPr>
      <w:proofErr w:type="gramStart"/>
      <w:r>
        <w:rPr>
          <w:lang w:val="en-GB"/>
        </w:rPr>
        <w:t>TBD.</w:t>
      </w:r>
      <w:proofErr w:type="gramEnd"/>
    </w:p>
    <w:p w:rsidR="00554562" w:rsidRDefault="00554562" w:rsidP="00554562">
      <w:pPr>
        <w:pStyle w:val="Heading2"/>
        <w:rPr>
          <w:lang w:val="en-GB"/>
        </w:rPr>
      </w:pPr>
      <w:r>
        <w:rPr>
          <w:lang w:val="en-GB"/>
        </w:rPr>
        <w:t>Add a mobile device to a Darwinet Domain</w:t>
      </w:r>
    </w:p>
    <w:p w:rsidR="00554562" w:rsidRPr="00A03325" w:rsidRDefault="00554562" w:rsidP="00554562">
      <w:pPr>
        <w:pStyle w:val="BodyText"/>
        <w:rPr>
          <w:lang w:val="en-GB"/>
        </w:rPr>
      </w:pPr>
      <w:proofErr w:type="gramStart"/>
      <w:r>
        <w:rPr>
          <w:lang w:val="en-GB"/>
        </w:rPr>
        <w:t>TBD.</w:t>
      </w:r>
      <w:proofErr w:type="gramEnd"/>
    </w:p>
    <w:p w:rsidR="00D7794A" w:rsidRDefault="00554562" w:rsidP="00E91338">
      <w:pPr>
        <w:pStyle w:val="Heading2"/>
        <w:rPr>
          <w:lang w:val="en-GB"/>
        </w:rPr>
      </w:pPr>
      <w:r>
        <w:rPr>
          <w:lang w:val="en-GB"/>
        </w:rPr>
        <w:lastRenderedPageBreak/>
        <w:t xml:space="preserve">Create a Darwinet Node on </w:t>
      </w:r>
      <w:r w:rsidR="00D7794A">
        <w:rPr>
          <w:lang w:val="en-GB"/>
        </w:rPr>
        <w:t>Web server</w:t>
      </w:r>
      <w:r>
        <w:rPr>
          <w:lang w:val="en-GB"/>
        </w:rPr>
        <w:t>s</w:t>
      </w:r>
    </w:p>
    <w:p w:rsidR="00A03325" w:rsidRPr="00A03325" w:rsidRDefault="00A03325" w:rsidP="00A03325">
      <w:pPr>
        <w:pStyle w:val="BodyText"/>
        <w:rPr>
          <w:lang w:val="en-GB"/>
        </w:rPr>
      </w:pPr>
      <w:proofErr w:type="gramStart"/>
      <w:r>
        <w:rPr>
          <w:lang w:val="en-GB"/>
        </w:rPr>
        <w:t>TBD.</w:t>
      </w:r>
      <w:proofErr w:type="gramEnd"/>
    </w:p>
    <w:p w:rsidR="00D7794A" w:rsidRDefault="00D7794A" w:rsidP="00E91338">
      <w:pPr>
        <w:pStyle w:val="Heading2"/>
        <w:rPr>
          <w:lang w:val="en-GB"/>
        </w:rPr>
      </w:pPr>
      <w:r>
        <w:rPr>
          <w:lang w:val="en-GB"/>
        </w:rPr>
        <w:t>Create a new Darwinet Domain</w:t>
      </w:r>
    </w:p>
    <w:p w:rsidR="00A03325" w:rsidRPr="00A03325" w:rsidRDefault="00A03325" w:rsidP="00A03325">
      <w:pPr>
        <w:pStyle w:val="BodyText"/>
        <w:rPr>
          <w:lang w:val="en-GB"/>
        </w:rPr>
      </w:pPr>
      <w:proofErr w:type="gramStart"/>
      <w:r>
        <w:rPr>
          <w:lang w:val="en-GB"/>
        </w:rPr>
        <w:t>TBD.</w:t>
      </w:r>
      <w:proofErr w:type="gramEnd"/>
    </w:p>
    <w:p w:rsidR="00D7794A" w:rsidRDefault="00D7794A" w:rsidP="00E91338">
      <w:pPr>
        <w:pStyle w:val="Heading2"/>
        <w:rPr>
          <w:lang w:val="en-GB"/>
        </w:rPr>
      </w:pPr>
      <w:r>
        <w:rPr>
          <w:lang w:val="en-GB"/>
        </w:rPr>
        <w:t>Extend a Darwinet Domain with a new node</w:t>
      </w:r>
    </w:p>
    <w:p w:rsidR="007D5D17" w:rsidRDefault="007D5D17" w:rsidP="007D5D17">
      <w:pPr>
        <w:pStyle w:val="Heading3"/>
        <w:rPr>
          <w:lang w:val="en-GB"/>
        </w:rPr>
      </w:pPr>
      <w:r>
        <w:rPr>
          <w:lang w:val="en-GB"/>
        </w:rPr>
        <w:t>Invite a new Desktop node</w:t>
      </w:r>
    </w:p>
    <w:p w:rsidR="007D5D17" w:rsidRDefault="007D5D17" w:rsidP="007D5D17">
      <w:pPr>
        <w:pStyle w:val="BodyText"/>
        <w:rPr>
          <w:lang w:val="en-GB"/>
        </w:rPr>
      </w:pPr>
      <w:r>
        <w:rPr>
          <w:lang w:val="en-GB"/>
        </w:rPr>
        <w:t>An Administrator (owner) of a Domain may use the Darwinet manager application of a Desktop to invite a new desktop node to the Domain.</w:t>
      </w:r>
    </w:p>
    <w:p w:rsidR="007D5D17" w:rsidRDefault="007D5D17" w:rsidP="007D5D17">
      <w:pPr>
        <w:pStyle w:val="BodyText"/>
        <w:rPr>
          <w:lang w:val="en-GB"/>
        </w:rPr>
      </w:pPr>
      <w:proofErr w:type="gramStart"/>
      <w:r>
        <w:rPr>
          <w:lang w:val="en-GB"/>
        </w:rPr>
        <w:t>TBD.</w:t>
      </w:r>
      <w:proofErr w:type="gramEnd"/>
    </w:p>
    <w:p w:rsidR="007D5D17" w:rsidRDefault="007D5D17" w:rsidP="007D5D17">
      <w:pPr>
        <w:pStyle w:val="Heading3"/>
        <w:rPr>
          <w:lang w:val="en-GB"/>
        </w:rPr>
      </w:pPr>
      <w:r>
        <w:rPr>
          <w:lang w:val="en-GB"/>
        </w:rPr>
        <w:t>Invite a mobile device node</w:t>
      </w:r>
    </w:p>
    <w:p w:rsidR="007D5D17" w:rsidRDefault="007D5D17" w:rsidP="007D5D17">
      <w:pPr>
        <w:pStyle w:val="BodyText"/>
        <w:rPr>
          <w:lang w:val="en-GB"/>
        </w:rPr>
      </w:pPr>
      <w:proofErr w:type="gramStart"/>
      <w:r>
        <w:rPr>
          <w:lang w:val="en-GB"/>
        </w:rPr>
        <w:t>TBD.</w:t>
      </w:r>
      <w:proofErr w:type="gramEnd"/>
    </w:p>
    <w:p w:rsidR="007D5D17" w:rsidRDefault="007D5D17" w:rsidP="007D5D17">
      <w:pPr>
        <w:pStyle w:val="Heading3"/>
        <w:rPr>
          <w:lang w:val="en-GB"/>
        </w:rPr>
      </w:pPr>
      <w:r>
        <w:rPr>
          <w:lang w:val="en-GB"/>
        </w:rPr>
        <w:t>Invite a Web server node</w:t>
      </w:r>
    </w:p>
    <w:p w:rsidR="007D5D17" w:rsidRPr="007D5D17" w:rsidRDefault="007D5D17" w:rsidP="007D5D17">
      <w:pPr>
        <w:pStyle w:val="BodyText"/>
        <w:rPr>
          <w:lang w:val="en-GB"/>
        </w:rPr>
      </w:pPr>
      <w:proofErr w:type="gramStart"/>
      <w:r>
        <w:rPr>
          <w:lang w:val="en-GB"/>
        </w:rPr>
        <w:t>TBD.</w:t>
      </w:r>
      <w:proofErr w:type="gramEnd"/>
    </w:p>
    <w:p w:rsidR="00E91338" w:rsidRDefault="00E91338" w:rsidP="00E91338">
      <w:pPr>
        <w:pStyle w:val="Heading2"/>
        <w:rPr>
          <w:lang w:val="en-GB"/>
        </w:rPr>
      </w:pPr>
      <w:r>
        <w:rPr>
          <w:lang w:val="en-GB"/>
        </w:rPr>
        <w:t>Adding new user to a Darwinet Domain</w:t>
      </w:r>
    </w:p>
    <w:p w:rsidR="007D5D17" w:rsidRDefault="007D5D17" w:rsidP="00A03325">
      <w:pPr>
        <w:pStyle w:val="BodyText"/>
        <w:rPr>
          <w:lang w:val="en-GB"/>
        </w:rPr>
      </w:pPr>
      <w:r>
        <w:rPr>
          <w:lang w:val="en-GB"/>
        </w:rPr>
        <w:t>The Administrator (owner) of a Domain may use a desktop Darwinet Manager to administrate the Domain users.</w:t>
      </w:r>
    </w:p>
    <w:p w:rsidR="00A03325" w:rsidRPr="00A03325" w:rsidRDefault="00A03325" w:rsidP="00A03325">
      <w:pPr>
        <w:pStyle w:val="BodyText"/>
        <w:rPr>
          <w:lang w:val="en-GB"/>
        </w:rPr>
      </w:pPr>
      <w:proofErr w:type="gramStart"/>
      <w:r>
        <w:rPr>
          <w:lang w:val="en-GB"/>
        </w:rPr>
        <w:t>TBD.</w:t>
      </w:r>
      <w:proofErr w:type="gramEnd"/>
    </w:p>
    <w:p w:rsidR="00D7794A" w:rsidRDefault="00E91338" w:rsidP="00E91338">
      <w:pPr>
        <w:pStyle w:val="Heading2"/>
        <w:rPr>
          <w:lang w:val="en-GB"/>
        </w:rPr>
      </w:pPr>
      <w:r>
        <w:rPr>
          <w:lang w:val="en-GB"/>
        </w:rPr>
        <w:t>Working with</w:t>
      </w:r>
      <w:r w:rsidR="00D7794A">
        <w:rPr>
          <w:lang w:val="en-GB"/>
        </w:rPr>
        <w:t xml:space="preserve"> files in </w:t>
      </w:r>
      <w:r>
        <w:rPr>
          <w:lang w:val="en-GB"/>
        </w:rPr>
        <w:t xml:space="preserve">a </w:t>
      </w:r>
      <w:r w:rsidR="00D7794A">
        <w:rPr>
          <w:lang w:val="en-GB"/>
        </w:rPr>
        <w:t>Domain view through Desktop virtual drive</w:t>
      </w:r>
    </w:p>
    <w:p w:rsidR="00A03325" w:rsidRPr="00A03325" w:rsidRDefault="00A03325" w:rsidP="00A03325">
      <w:pPr>
        <w:pStyle w:val="BodyText"/>
        <w:rPr>
          <w:lang w:val="en-GB"/>
        </w:rPr>
      </w:pPr>
      <w:proofErr w:type="gramStart"/>
      <w:r>
        <w:rPr>
          <w:lang w:val="en-GB"/>
        </w:rPr>
        <w:t>TBD.</w:t>
      </w:r>
      <w:proofErr w:type="gramEnd"/>
    </w:p>
    <w:p w:rsidR="00E91338" w:rsidRDefault="00E91338" w:rsidP="00E91338">
      <w:pPr>
        <w:pStyle w:val="Heading2"/>
        <w:rPr>
          <w:lang w:val="en-GB"/>
        </w:rPr>
      </w:pPr>
      <w:r>
        <w:rPr>
          <w:lang w:val="en-GB"/>
        </w:rPr>
        <w:t>Working with files through Darwinet Application</w:t>
      </w:r>
    </w:p>
    <w:p w:rsidR="007D5D17" w:rsidRDefault="007D5D17" w:rsidP="00A03325">
      <w:pPr>
        <w:pStyle w:val="BodyText"/>
        <w:rPr>
          <w:lang w:val="en-GB"/>
        </w:rPr>
      </w:pPr>
      <w:r>
        <w:rPr>
          <w:lang w:val="en-GB"/>
        </w:rPr>
        <w:t>A Darwinet Application may access files of a Darwinet Domain and show a user interface to manage files.</w:t>
      </w:r>
    </w:p>
    <w:p w:rsidR="007D5D17" w:rsidRDefault="007D5D17" w:rsidP="00A03325">
      <w:pPr>
        <w:pStyle w:val="BodyText"/>
        <w:rPr>
          <w:lang w:val="en-GB"/>
        </w:rPr>
      </w:pPr>
      <w:r>
        <w:rPr>
          <w:lang w:val="en-GB"/>
        </w:rPr>
        <w:t xml:space="preserve">On some mobile devices there is no file system available to the user (e.g. </w:t>
      </w:r>
      <w:proofErr w:type="spellStart"/>
      <w:r>
        <w:rPr>
          <w:lang w:val="en-GB"/>
        </w:rPr>
        <w:t>iOS</w:t>
      </w:r>
      <w:proofErr w:type="spellEnd"/>
      <w:r>
        <w:rPr>
          <w:lang w:val="en-GB"/>
        </w:rPr>
        <w:t>). On these platforms the device application may still work with files in the Darwinet Domain but only as defined by the application.</w:t>
      </w:r>
    </w:p>
    <w:p w:rsidR="00A03325" w:rsidRPr="00A03325" w:rsidRDefault="00A03325" w:rsidP="00A03325">
      <w:pPr>
        <w:pStyle w:val="BodyText"/>
        <w:rPr>
          <w:lang w:val="en-GB"/>
        </w:rPr>
      </w:pPr>
      <w:proofErr w:type="gramStart"/>
      <w:r>
        <w:rPr>
          <w:lang w:val="en-GB"/>
        </w:rPr>
        <w:t>TBD.</w:t>
      </w:r>
      <w:proofErr w:type="gramEnd"/>
    </w:p>
    <w:p w:rsidR="00D7794A" w:rsidRDefault="00D7794A" w:rsidP="00E91338">
      <w:pPr>
        <w:pStyle w:val="Heading2"/>
        <w:rPr>
          <w:lang w:val="en-GB"/>
        </w:rPr>
      </w:pPr>
      <w:r>
        <w:rPr>
          <w:lang w:val="en-GB"/>
        </w:rPr>
        <w:t xml:space="preserve">Edit </w:t>
      </w:r>
      <w:r w:rsidR="00E91338">
        <w:rPr>
          <w:lang w:val="en-GB"/>
        </w:rPr>
        <w:t>file change conflicts in virtual Drive</w:t>
      </w:r>
    </w:p>
    <w:p w:rsidR="00A03325" w:rsidRPr="00A03325" w:rsidRDefault="00A03325" w:rsidP="00A03325">
      <w:pPr>
        <w:pStyle w:val="BodyText"/>
        <w:rPr>
          <w:lang w:val="en-GB"/>
        </w:rPr>
      </w:pPr>
      <w:proofErr w:type="gramStart"/>
      <w:r>
        <w:rPr>
          <w:lang w:val="en-GB"/>
        </w:rPr>
        <w:t>TBD.</w:t>
      </w:r>
      <w:proofErr w:type="gramEnd"/>
    </w:p>
    <w:p w:rsidR="00E91338" w:rsidRDefault="00E91338" w:rsidP="00E91338">
      <w:pPr>
        <w:pStyle w:val="Heading2"/>
        <w:rPr>
          <w:lang w:val="en-GB"/>
        </w:rPr>
      </w:pPr>
      <w:r>
        <w:rPr>
          <w:lang w:val="en-GB"/>
        </w:rPr>
        <w:lastRenderedPageBreak/>
        <w:t>Attend to file change conflicts though Darwinet Application</w:t>
      </w:r>
    </w:p>
    <w:p w:rsidR="00A03325" w:rsidRPr="00A03325" w:rsidRDefault="00A03325" w:rsidP="00A03325">
      <w:pPr>
        <w:pStyle w:val="BodyText"/>
        <w:rPr>
          <w:lang w:val="en-GB"/>
        </w:rPr>
      </w:pPr>
      <w:proofErr w:type="gramStart"/>
      <w:r>
        <w:rPr>
          <w:lang w:val="en-GB"/>
        </w:rPr>
        <w:t>TBD.</w:t>
      </w:r>
      <w:proofErr w:type="gramEnd"/>
    </w:p>
    <w:p w:rsidR="00E91338" w:rsidRDefault="00E91338" w:rsidP="00E91338">
      <w:pPr>
        <w:pStyle w:val="Heading2"/>
        <w:rPr>
          <w:lang w:val="en-GB"/>
        </w:rPr>
      </w:pPr>
      <w:r>
        <w:rPr>
          <w:lang w:val="en-GB"/>
        </w:rPr>
        <w:t>Attend to Domain data change conflicts</w:t>
      </w:r>
    </w:p>
    <w:p w:rsidR="004D7232" w:rsidRDefault="004D7232" w:rsidP="00A03325">
      <w:pPr>
        <w:pStyle w:val="BodyText"/>
        <w:rPr>
          <w:lang w:val="en-GB"/>
        </w:rPr>
      </w:pPr>
      <w:r>
        <w:rPr>
          <w:lang w:val="en-GB"/>
        </w:rPr>
        <w:t>Darwinet applications share data with users within the domain. This data may be edited both online and offline and at different times. Therefore multiple users may involuntary make different changes to the same data.</w:t>
      </w:r>
    </w:p>
    <w:p w:rsidR="004D7232" w:rsidRDefault="004D7232" w:rsidP="00A03325">
      <w:pPr>
        <w:pStyle w:val="BodyText"/>
        <w:rPr>
          <w:lang w:val="en-GB"/>
        </w:rPr>
      </w:pPr>
      <w:r>
        <w:rPr>
          <w:lang w:val="en-GB"/>
        </w:rPr>
        <w:t>The default behaviour of a Darwinet application is to branch the view on data change conflicts.</w:t>
      </w:r>
    </w:p>
    <w:p w:rsidR="004D7232" w:rsidRDefault="004D7232" w:rsidP="00DA22D0">
      <w:pPr>
        <w:pStyle w:val="BodyText"/>
        <w:numPr>
          <w:ilvl w:val="0"/>
          <w:numId w:val="44"/>
        </w:numPr>
        <w:rPr>
          <w:lang w:val="en-GB"/>
        </w:rPr>
      </w:pPr>
      <w:r>
        <w:rPr>
          <w:lang w:val="en-GB"/>
        </w:rPr>
        <w:t>The Application shall provide enough information to the user so that conflicts may be solved.</w:t>
      </w:r>
    </w:p>
    <w:p w:rsidR="004D7232" w:rsidRDefault="004D7232" w:rsidP="00DA22D0">
      <w:pPr>
        <w:pStyle w:val="BodyText"/>
        <w:numPr>
          <w:ilvl w:val="0"/>
          <w:numId w:val="44"/>
        </w:numPr>
        <w:rPr>
          <w:lang w:val="en-GB"/>
        </w:rPr>
      </w:pPr>
      <w:r>
        <w:rPr>
          <w:lang w:val="en-GB"/>
        </w:rPr>
        <w:t>The user shall be able to choose to keep a branch. Other user shall then be able to see the available branches and select which one to follow.</w:t>
      </w:r>
    </w:p>
    <w:p w:rsidR="004D7232" w:rsidRPr="004D7232" w:rsidRDefault="004D7232" w:rsidP="004D7232">
      <w:pPr>
        <w:pStyle w:val="BodyText"/>
        <w:rPr>
          <w:rStyle w:val="Emphasis"/>
        </w:rPr>
      </w:pPr>
      <w:r w:rsidRPr="004D7232">
        <w:rPr>
          <w:rStyle w:val="Emphasis"/>
        </w:rPr>
        <w:t xml:space="preserve">Note: Support for branching is </w:t>
      </w:r>
      <w:proofErr w:type="gramStart"/>
      <w:r w:rsidRPr="004D7232">
        <w:rPr>
          <w:rStyle w:val="Emphasis"/>
        </w:rPr>
        <w:t>key</w:t>
      </w:r>
      <w:proofErr w:type="gramEnd"/>
      <w:r w:rsidRPr="004D7232">
        <w:rPr>
          <w:rStyle w:val="Emphasis"/>
        </w:rPr>
        <w:t xml:space="preserve"> to enable an evolutionary way of working together. The branch may represent two possible solutions or progress and enabling both to live on opens up for competition (</w:t>
      </w:r>
      <w:r w:rsidRPr="004D7232">
        <w:rPr>
          <w:rStyle w:val="Strong"/>
        </w:rPr>
        <w:t>survival of the fittest</w:t>
      </w:r>
      <w:r w:rsidRPr="004D7232">
        <w:rPr>
          <w:rStyle w:val="Emphasis"/>
        </w:rPr>
        <w:t>).</w:t>
      </w:r>
    </w:p>
    <w:p w:rsidR="00A03325" w:rsidRPr="00A03325" w:rsidRDefault="00A03325" w:rsidP="00A03325">
      <w:pPr>
        <w:pStyle w:val="BodyText"/>
        <w:rPr>
          <w:lang w:val="en-GB"/>
        </w:rPr>
      </w:pPr>
      <w:proofErr w:type="gramStart"/>
      <w:r>
        <w:rPr>
          <w:lang w:val="en-GB"/>
        </w:rPr>
        <w:t>TBD.</w:t>
      </w:r>
      <w:proofErr w:type="gramEnd"/>
    </w:p>
    <w:p w:rsidR="00E91338" w:rsidRDefault="00E91338" w:rsidP="00E91338">
      <w:pPr>
        <w:pStyle w:val="Heading2"/>
        <w:rPr>
          <w:lang w:val="en-GB"/>
        </w:rPr>
      </w:pPr>
      <w:r>
        <w:rPr>
          <w:lang w:val="en-GB"/>
        </w:rPr>
        <w:t>Install Darwinet Application from Darwinet service provider</w:t>
      </w:r>
    </w:p>
    <w:p w:rsidR="00A03325" w:rsidRPr="00A03325" w:rsidRDefault="00A03325" w:rsidP="00A03325">
      <w:pPr>
        <w:pStyle w:val="BodyText"/>
        <w:rPr>
          <w:lang w:val="en-GB"/>
        </w:rPr>
      </w:pPr>
      <w:proofErr w:type="gramStart"/>
      <w:r>
        <w:rPr>
          <w:lang w:val="en-GB"/>
        </w:rPr>
        <w:t>TBD.</w:t>
      </w:r>
      <w:proofErr w:type="gramEnd"/>
    </w:p>
    <w:p w:rsidR="00E91338" w:rsidRDefault="00E91338" w:rsidP="00E91338">
      <w:pPr>
        <w:pStyle w:val="Heading2"/>
        <w:rPr>
          <w:lang w:val="en-GB"/>
        </w:rPr>
      </w:pPr>
      <w:r>
        <w:rPr>
          <w:lang w:val="en-GB"/>
        </w:rPr>
        <w:t>Select version of Darwinet Application to use</w:t>
      </w:r>
    </w:p>
    <w:p w:rsidR="00554562" w:rsidRPr="00C81D35" w:rsidRDefault="00554562" w:rsidP="00554562">
      <w:pPr>
        <w:pStyle w:val="Heading3"/>
        <w:rPr>
          <w:lang w:val="en-GB"/>
        </w:rPr>
      </w:pPr>
      <w:r>
        <w:rPr>
          <w:lang w:val="en-GB"/>
        </w:rPr>
        <w:t>Accepting Darwinet Service upgrades</w:t>
      </w:r>
    </w:p>
    <w:p w:rsidR="00554562" w:rsidRDefault="00554562" w:rsidP="00554562">
      <w:pPr>
        <w:pStyle w:val="BodyText"/>
        <w:rPr>
          <w:lang w:val="en-GB"/>
        </w:rPr>
      </w:pPr>
      <w:r w:rsidRPr="00C81D35">
        <w:rPr>
          <w:lang w:val="en-GB"/>
        </w:rPr>
        <w:t>The executable that i</w:t>
      </w:r>
      <w:r>
        <w:rPr>
          <w:lang w:val="en-GB"/>
        </w:rPr>
        <w:t>mplements a Darwinet node shall be upgraded through the Domain that provided it.</w:t>
      </w:r>
    </w:p>
    <w:p w:rsidR="00A03325" w:rsidRPr="00A03325" w:rsidRDefault="00A03325" w:rsidP="00A03325">
      <w:pPr>
        <w:pStyle w:val="BodyText"/>
        <w:rPr>
          <w:lang w:val="en-GB"/>
        </w:rPr>
      </w:pPr>
      <w:proofErr w:type="gramStart"/>
      <w:r>
        <w:rPr>
          <w:lang w:val="en-GB"/>
        </w:rPr>
        <w:t>TBD.</w:t>
      </w:r>
      <w:proofErr w:type="gramEnd"/>
    </w:p>
    <w:p w:rsidR="00E87AF9" w:rsidRPr="00C81D35" w:rsidRDefault="00554562" w:rsidP="00E87AF9">
      <w:pPr>
        <w:pStyle w:val="Heading2"/>
        <w:rPr>
          <w:lang w:val="en-GB"/>
        </w:rPr>
      </w:pPr>
      <w:bookmarkStart w:id="16" w:name="_Toc332292452"/>
      <w:bookmarkEnd w:id="15"/>
      <w:r>
        <w:rPr>
          <w:lang w:val="en-GB"/>
        </w:rPr>
        <w:t>Purchase a</w:t>
      </w:r>
      <w:r w:rsidR="00E87AF9" w:rsidRPr="00C81D35">
        <w:rPr>
          <w:lang w:val="en-GB"/>
        </w:rPr>
        <w:t xml:space="preserve"> Third Party Darwinet Application</w:t>
      </w:r>
      <w:bookmarkEnd w:id="16"/>
    </w:p>
    <w:p w:rsidR="00E87AF9" w:rsidRPr="00C81D35" w:rsidRDefault="00E87AF9" w:rsidP="00E87AF9">
      <w:pPr>
        <w:pStyle w:val="BodyText"/>
        <w:rPr>
          <w:lang w:val="en-GB"/>
        </w:rPr>
      </w:pPr>
      <w:r w:rsidRPr="00C81D35">
        <w:rPr>
          <w:lang w:val="en-GB"/>
        </w:rPr>
        <w:t>The Darwinet network provides functionality through Applications that operates in the Darwinet network.</w:t>
      </w:r>
    </w:p>
    <w:p w:rsidR="00E87AF9" w:rsidRPr="00C81D35" w:rsidRDefault="00E87AF9" w:rsidP="00E87AF9">
      <w:pPr>
        <w:pStyle w:val="BodyText"/>
        <w:rPr>
          <w:lang w:val="en-GB"/>
        </w:rPr>
      </w:pPr>
      <w:r w:rsidRPr="00C81D35">
        <w:rPr>
          <w:lang w:val="en-GB"/>
        </w:rPr>
        <w:t xml:space="preserve">The application may be developed by a third party and may be published for purchase on a </w:t>
      </w:r>
      <w:r w:rsidR="006C3A25" w:rsidRPr="00C81D35">
        <w:rPr>
          <w:lang w:val="en-GB"/>
        </w:rPr>
        <w:t>Darwinet</w:t>
      </w:r>
      <w:r w:rsidRPr="00C81D35">
        <w:rPr>
          <w:lang w:val="en-GB"/>
        </w:rPr>
        <w:t xml:space="preserve"> service provider.</w:t>
      </w:r>
    </w:p>
    <w:p w:rsidR="00E87AF9" w:rsidRPr="00C81D35" w:rsidRDefault="00554562" w:rsidP="00E87AF9">
      <w:pPr>
        <w:pStyle w:val="Heading2"/>
        <w:rPr>
          <w:lang w:val="en-GB"/>
        </w:rPr>
      </w:pPr>
      <w:bookmarkStart w:id="17" w:name="_Toc332292461"/>
      <w:r>
        <w:rPr>
          <w:lang w:val="en-GB"/>
        </w:rPr>
        <w:t>Sell or Buy</w:t>
      </w:r>
      <w:r w:rsidR="00E87AF9" w:rsidRPr="00C81D35">
        <w:rPr>
          <w:lang w:val="en-GB"/>
        </w:rPr>
        <w:t xml:space="preserve"> Darwinet application</w:t>
      </w:r>
      <w:bookmarkEnd w:id="17"/>
    </w:p>
    <w:p w:rsidR="00E87AF9" w:rsidRPr="00C81D35" w:rsidRDefault="00E87AF9" w:rsidP="00E87AF9">
      <w:pPr>
        <w:pStyle w:val="BodyText"/>
        <w:rPr>
          <w:lang w:val="en-GB"/>
        </w:rPr>
      </w:pPr>
      <w:r w:rsidRPr="00C81D35">
        <w:rPr>
          <w:lang w:val="en-GB"/>
        </w:rPr>
        <w:t>It must be possible to enable provider of the application to charge for the usage of the application.</w:t>
      </w:r>
    </w:p>
    <w:p w:rsidR="00E87AF9" w:rsidRPr="00C81D35" w:rsidRDefault="006C3A25" w:rsidP="00E87AF9">
      <w:pPr>
        <w:pStyle w:val="BodyText"/>
        <w:rPr>
          <w:lang w:val="en-GB"/>
        </w:rPr>
      </w:pPr>
      <w:r w:rsidRPr="00C81D35">
        <w:rPr>
          <w:lang w:val="en-GB"/>
        </w:rPr>
        <w:t>Consider</w:t>
      </w:r>
      <w:r w:rsidR="00E87AF9" w:rsidRPr="00C81D35">
        <w:rPr>
          <w:lang w:val="en-GB"/>
        </w:rPr>
        <w:t xml:space="preserve"> to use some of the same rules as Apple has defined for </w:t>
      </w:r>
      <w:r w:rsidRPr="00C81D35">
        <w:rPr>
          <w:lang w:val="en-GB"/>
        </w:rPr>
        <w:t>iPhone</w:t>
      </w:r>
      <w:r w:rsidR="00E87AF9" w:rsidRPr="00C81D35">
        <w:rPr>
          <w:lang w:val="en-GB"/>
        </w:rPr>
        <w:t xml:space="preserve"> Applications. That is, free applications remain free. Bug fixes and version upgrades are free.</w:t>
      </w:r>
    </w:p>
    <w:p w:rsidR="00E87AF9" w:rsidRPr="00C81D35" w:rsidRDefault="00E87AF9" w:rsidP="00E87AF9">
      <w:pPr>
        <w:pStyle w:val="BodyText"/>
        <w:rPr>
          <w:lang w:val="en-GB"/>
        </w:rPr>
      </w:pPr>
      <w:r w:rsidRPr="00C81D35">
        <w:rPr>
          <w:lang w:val="en-GB"/>
        </w:rPr>
        <w:lastRenderedPageBreak/>
        <w:t>The Darwinet Network must provide a monetary transaction system that enables providers of applications to sell application over the network.</w:t>
      </w:r>
    </w:p>
    <w:p w:rsidR="00E87AF9" w:rsidRPr="00C81D35" w:rsidRDefault="00E87AF9" w:rsidP="00E87AF9">
      <w:pPr>
        <w:pStyle w:val="BodyText"/>
        <w:rPr>
          <w:lang w:val="en-GB"/>
        </w:rPr>
      </w:pPr>
      <w:proofErr w:type="gramStart"/>
      <w:r w:rsidRPr="00C81D35">
        <w:rPr>
          <w:lang w:val="en-GB"/>
        </w:rPr>
        <w:t>TBD.</w:t>
      </w:r>
      <w:proofErr w:type="gramEnd"/>
    </w:p>
    <w:p w:rsidR="00E87AF9" w:rsidRPr="00C81D35" w:rsidRDefault="00554562" w:rsidP="00E87AF9">
      <w:pPr>
        <w:pStyle w:val="Heading2"/>
        <w:rPr>
          <w:lang w:val="en-GB"/>
        </w:rPr>
      </w:pPr>
      <w:bookmarkStart w:id="18" w:name="_Toc332292462"/>
      <w:r>
        <w:rPr>
          <w:lang w:val="en-GB"/>
        </w:rPr>
        <w:t>Sell or Buy</w:t>
      </w:r>
      <w:r w:rsidR="00E87AF9" w:rsidRPr="00C81D35">
        <w:rPr>
          <w:lang w:val="en-GB"/>
        </w:rPr>
        <w:t xml:space="preserve"> for Darwinet data</w:t>
      </w:r>
      <w:bookmarkEnd w:id="18"/>
    </w:p>
    <w:p w:rsidR="00E87AF9" w:rsidRPr="00C81D35" w:rsidRDefault="00E87AF9" w:rsidP="00E87AF9">
      <w:pPr>
        <w:pStyle w:val="BodyText"/>
        <w:rPr>
          <w:lang w:val="en-GB"/>
        </w:rPr>
      </w:pPr>
      <w:r w:rsidRPr="00C81D35">
        <w:rPr>
          <w:lang w:val="en-GB"/>
        </w:rPr>
        <w:t>It must be possible to use Darwinet as a marketplace of data.</w:t>
      </w:r>
    </w:p>
    <w:p w:rsidR="00E87AF9" w:rsidRPr="00C81D35" w:rsidRDefault="00E87AF9" w:rsidP="00E87AF9">
      <w:pPr>
        <w:pStyle w:val="BodyText"/>
        <w:rPr>
          <w:lang w:val="en-GB"/>
        </w:rPr>
      </w:pPr>
      <w:r w:rsidRPr="00C81D35">
        <w:rPr>
          <w:lang w:val="en-GB"/>
        </w:rPr>
        <w:t>The mechanism behind that should be same as the market place of Darwinet applications.</w:t>
      </w:r>
    </w:p>
    <w:p w:rsidR="00E87AF9" w:rsidRDefault="00E87AF9" w:rsidP="00E87AF9">
      <w:pPr>
        <w:pStyle w:val="BodyText"/>
        <w:rPr>
          <w:lang w:val="en-GB"/>
        </w:rPr>
      </w:pPr>
      <w:r w:rsidRPr="00C81D35">
        <w:rPr>
          <w:lang w:val="en-GB"/>
        </w:rPr>
        <w:t xml:space="preserve">This enables </w:t>
      </w:r>
      <w:r w:rsidR="006C3A25" w:rsidRPr="00C81D35">
        <w:rPr>
          <w:lang w:val="en-GB"/>
        </w:rPr>
        <w:t>Darwinet</w:t>
      </w:r>
      <w:r w:rsidRPr="00C81D35">
        <w:rPr>
          <w:lang w:val="en-GB"/>
        </w:rPr>
        <w:t xml:space="preserve"> to evolve also based on financial incitements allowing participants to share data and applications based on an economical value.</w:t>
      </w:r>
    </w:p>
    <w:p w:rsidR="00554562" w:rsidRPr="00C81D35" w:rsidRDefault="00554562" w:rsidP="00E87AF9">
      <w:pPr>
        <w:pStyle w:val="BodyText"/>
        <w:rPr>
          <w:lang w:val="en-GB"/>
        </w:rPr>
      </w:pPr>
      <w:proofErr w:type="gramStart"/>
      <w:r>
        <w:rPr>
          <w:lang w:val="en-GB"/>
        </w:rPr>
        <w:t>TBD.</w:t>
      </w:r>
      <w:proofErr w:type="gramEnd"/>
    </w:p>
    <w:p w:rsidR="006D0880" w:rsidRPr="00C81D35" w:rsidRDefault="008B7884" w:rsidP="006D0880">
      <w:pPr>
        <w:pStyle w:val="Heading1"/>
        <w:rPr>
          <w:lang w:val="en-GB"/>
        </w:rPr>
      </w:pPr>
      <w:bookmarkStart w:id="19" w:name="_Ref347498918"/>
      <w:r w:rsidRPr="00C81D35">
        <w:rPr>
          <w:lang w:val="en-GB"/>
        </w:rPr>
        <w:t xml:space="preserve">Darwinet </w:t>
      </w:r>
      <w:r w:rsidR="006D0880" w:rsidRPr="00C81D35">
        <w:rPr>
          <w:lang w:val="en-GB"/>
        </w:rPr>
        <w:t>Requirement specification</w:t>
      </w:r>
      <w:bookmarkEnd w:id="1"/>
      <w:bookmarkEnd w:id="19"/>
    </w:p>
    <w:p w:rsidR="006D0880" w:rsidRPr="00C81D35" w:rsidRDefault="006D0880" w:rsidP="006D0880">
      <w:pPr>
        <w:pStyle w:val="Heading2"/>
        <w:rPr>
          <w:lang w:val="en-GB"/>
        </w:rPr>
      </w:pPr>
      <w:bookmarkStart w:id="20" w:name="_Toc232176334"/>
      <w:r w:rsidRPr="00C81D35">
        <w:rPr>
          <w:lang w:val="en-GB"/>
        </w:rPr>
        <w:t>Requirement specification Overview</w:t>
      </w:r>
      <w:bookmarkEnd w:id="20"/>
    </w:p>
    <w:p w:rsidR="006D0880" w:rsidRPr="00C81D35" w:rsidRDefault="006D0880" w:rsidP="006D0880">
      <w:pPr>
        <w:pStyle w:val="BodyText"/>
        <w:rPr>
          <w:lang w:val="en-GB"/>
        </w:rPr>
      </w:pPr>
      <w:r w:rsidRPr="00C81D35">
        <w:rPr>
          <w:lang w:val="en-GB"/>
        </w:rPr>
        <w:t>In t</w:t>
      </w:r>
      <w:r w:rsidR="004301D8">
        <w:rPr>
          <w:lang w:val="en-GB"/>
        </w:rPr>
        <w:t>his document the requirements of</w:t>
      </w:r>
      <w:r w:rsidRPr="00C81D35">
        <w:rPr>
          <w:lang w:val="en-GB"/>
        </w:rPr>
        <w:t xml:space="preserve"> Darwinet nodes are specified.</w:t>
      </w:r>
    </w:p>
    <w:p w:rsidR="004301D8" w:rsidRPr="00C81D35" w:rsidRDefault="004301D8" w:rsidP="006D0880">
      <w:pPr>
        <w:pStyle w:val="BodyText"/>
        <w:rPr>
          <w:lang w:val="en-GB"/>
        </w:rPr>
      </w:pPr>
      <w:r w:rsidRPr="004301D8">
        <w:rPr>
          <w:lang w:val="en-GB"/>
        </w:rPr>
        <w:t>These requirements describe the core functionality of the Darwinet framework and the functionality that Darwinet applications must implement to operate within that framework.</w:t>
      </w:r>
    </w:p>
    <w:p w:rsidR="006D0880" w:rsidRPr="00C81D35" w:rsidRDefault="006D0880" w:rsidP="006D0880">
      <w:pPr>
        <w:pStyle w:val="BodyText"/>
        <w:rPr>
          <w:lang w:val="en-GB"/>
        </w:rPr>
      </w:pPr>
      <w:proofErr w:type="gramStart"/>
      <w:r w:rsidRPr="00C81D35">
        <w:rPr>
          <w:lang w:val="en-GB"/>
        </w:rPr>
        <w:t>TBD.</w:t>
      </w:r>
      <w:proofErr w:type="gramEnd"/>
    </w:p>
    <w:p w:rsidR="006D0880" w:rsidRPr="00C81D35" w:rsidRDefault="006D0880" w:rsidP="006D0880">
      <w:pPr>
        <w:pStyle w:val="Heading2"/>
        <w:rPr>
          <w:lang w:val="en-GB"/>
        </w:rPr>
      </w:pPr>
      <w:bookmarkStart w:id="21" w:name="_Toc232176335"/>
      <w:r w:rsidRPr="00C81D35">
        <w:rPr>
          <w:lang w:val="en-GB"/>
        </w:rPr>
        <w:t>Darwinet functional requirements</w:t>
      </w:r>
    </w:p>
    <w:p w:rsidR="006D0880" w:rsidRPr="00C81D35" w:rsidRDefault="006D0880" w:rsidP="006D0880">
      <w:pPr>
        <w:pStyle w:val="Heading3"/>
        <w:rPr>
          <w:lang w:val="en-GB"/>
        </w:rPr>
      </w:pPr>
      <w:r w:rsidRPr="00C81D35">
        <w:rPr>
          <w:lang w:val="en-GB"/>
        </w:rPr>
        <w:t>Functional requirements overview</w:t>
      </w:r>
    </w:p>
    <w:p w:rsidR="006D0880" w:rsidRPr="00C81D35" w:rsidRDefault="006D0880" w:rsidP="006D0880">
      <w:pPr>
        <w:pStyle w:val="BodyText"/>
        <w:rPr>
          <w:lang w:val="en-GB"/>
        </w:rPr>
      </w:pPr>
      <w:r w:rsidRPr="00C81D35">
        <w:rPr>
          <w:lang w:val="en-GB"/>
        </w:rPr>
        <w:t>Darwinet defines a secure and controlled peer-to-peer network domain.</w:t>
      </w:r>
    </w:p>
    <w:p w:rsidR="006D0880" w:rsidRPr="00C81D35" w:rsidRDefault="006D0880" w:rsidP="006D0880">
      <w:pPr>
        <w:pStyle w:val="BodyText"/>
        <w:rPr>
          <w:lang w:val="en-GB"/>
        </w:rPr>
      </w:pPr>
      <w:r w:rsidRPr="00C81D35">
        <w:rPr>
          <w:lang w:val="en-GB"/>
        </w:rPr>
        <w:t>The Domain defines users, physical nodes and applications that are allowed to participate in data exchange within the domain.</w:t>
      </w:r>
    </w:p>
    <w:p w:rsidR="006D0880" w:rsidRPr="00C81D35" w:rsidRDefault="006D0880" w:rsidP="006D0880">
      <w:pPr>
        <w:pStyle w:val="BodyText"/>
        <w:rPr>
          <w:lang w:val="en-GB"/>
        </w:rPr>
      </w:pPr>
      <w:r w:rsidRPr="00C81D35">
        <w:rPr>
          <w:lang w:val="en-GB"/>
        </w:rPr>
        <w:t>Data and messaging within the domain is accessible only to members or the domain.</w:t>
      </w:r>
    </w:p>
    <w:p w:rsidR="006D0880" w:rsidRPr="00C81D35" w:rsidRDefault="006D0880" w:rsidP="006D0880">
      <w:pPr>
        <w:pStyle w:val="BodyText"/>
        <w:rPr>
          <w:lang w:val="en-GB"/>
        </w:rPr>
      </w:pPr>
      <w:r w:rsidRPr="00C81D35">
        <w:rPr>
          <w:lang w:val="en-GB"/>
        </w:rPr>
        <w:t>Routing of messages between domain nodes members are allowed by nodes that are not members of the domain but routing nodes must be authorized by the domain.</w:t>
      </w:r>
    </w:p>
    <w:p w:rsidR="006D0880" w:rsidRPr="00C81D35" w:rsidRDefault="006D0880" w:rsidP="006D0880">
      <w:pPr>
        <w:pStyle w:val="BodyText"/>
        <w:rPr>
          <w:lang w:val="en-GB"/>
        </w:rPr>
      </w:pPr>
      <w:r w:rsidRPr="00C81D35">
        <w:rPr>
          <w:lang w:val="en-GB"/>
        </w:rPr>
        <w:t>New domain nodes are created by cloning existing node</w:t>
      </w:r>
      <w:r w:rsidR="006C3A25" w:rsidRPr="00C81D35">
        <w:rPr>
          <w:lang w:val="en-GB"/>
        </w:rPr>
        <w:t>s in the domain (results in a node seed that may be used to create a new node)</w:t>
      </w:r>
    </w:p>
    <w:p w:rsidR="006D0880" w:rsidRPr="00C81D35" w:rsidRDefault="006D0880" w:rsidP="006D0880">
      <w:pPr>
        <w:pStyle w:val="BodyText"/>
        <w:rPr>
          <w:lang w:val="en-GB"/>
        </w:rPr>
      </w:pPr>
      <w:r w:rsidRPr="00C81D35">
        <w:rPr>
          <w:lang w:val="en-GB"/>
        </w:rPr>
        <w:lastRenderedPageBreak/>
        <w:t>A node seed allows a Darwinet engine to install the node clone on a new location. The new node must be Authenticated and Authorized before it is allowed to be a member of the Domain.</w:t>
      </w:r>
    </w:p>
    <w:p w:rsidR="006D0880" w:rsidRPr="00C81D35" w:rsidRDefault="006D0880" w:rsidP="006D0880">
      <w:pPr>
        <w:pStyle w:val="BodyText"/>
        <w:rPr>
          <w:lang w:val="en-GB"/>
        </w:rPr>
      </w:pPr>
      <w:r w:rsidRPr="00C81D35">
        <w:rPr>
          <w:lang w:val="en-GB"/>
        </w:rPr>
        <w:t>New users are added by a user with a role in the domain that is allowed to do this.</w:t>
      </w:r>
    </w:p>
    <w:p w:rsidR="006D0880" w:rsidRPr="00C81D35" w:rsidRDefault="006D0880" w:rsidP="006D0880">
      <w:pPr>
        <w:pStyle w:val="BodyText"/>
        <w:rPr>
          <w:lang w:val="en-GB"/>
        </w:rPr>
      </w:pPr>
      <w:r w:rsidRPr="00C81D35">
        <w:rPr>
          <w:lang w:val="en-GB"/>
        </w:rPr>
        <w:t>User authentication is made with PIN-code entered through picture mapping. Each PIN-digit is associated with a picture and the user selects the pictures in the correct order. Pictures are distributed in a random order at each authentication input.</w:t>
      </w:r>
    </w:p>
    <w:p w:rsidR="006D0880" w:rsidRPr="00C81D35" w:rsidRDefault="006D0880" w:rsidP="006D0880">
      <w:pPr>
        <w:pStyle w:val="Heading3"/>
        <w:rPr>
          <w:lang w:val="en-GB"/>
        </w:rPr>
      </w:pPr>
      <w:r w:rsidRPr="00C81D35">
        <w:rPr>
          <w:lang w:val="en-GB"/>
        </w:rPr>
        <w:t>Create new Domain operation</w:t>
      </w:r>
    </w:p>
    <w:p w:rsidR="006D0880" w:rsidRPr="00C81D35" w:rsidRDefault="006D0880" w:rsidP="00A15755">
      <w:pPr>
        <w:rPr>
          <w:lang w:val="en-GB"/>
        </w:rPr>
      </w:pPr>
      <w:r w:rsidRPr="00A15755">
        <w:drawing>
          <wp:inline distT="0" distB="0" distL="0" distR="0" wp14:anchorId="2B34598C" wp14:editId="125C219C">
            <wp:extent cx="6483528" cy="1326515"/>
            <wp:effectExtent l="0" t="0" r="0" b="6985"/>
            <wp:docPr id="4" name="Picture 4" descr="Create-domain-1024x208-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domain-1024x208-10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3528" cy="1326515"/>
                    </a:xfrm>
                    <a:prstGeom prst="rect">
                      <a:avLst/>
                    </a:prstGeom>
                    <a:noFill/>
                    <a:ln>
                      <a:noFill/>
                    </a:ln>
                  </pic:spPr>
                </pic:pic>
              </a:graphicData>
            </a:graphic>
          </wp:inline>
        </w:drawing>
      </w:r>
    </w:p>
    <w:p w:rsidR="006D0880" w:rsidRPr="00C81D35" w:rsidRDefault="006D0880" w:rsidP="006D0880">
      <w:pPr>
        <w:pStyle w:val="BodyText"/>
        <w:rPr>
          <w:lang w:val="en-GB"/>
        </w:rPr>
      </w:pPr>
      <w:r w:rsidRPr="00C81D35">
        <w:rPr>
          <w:lang w:val="en-GB"/>
        </w:rPr>
        <w:t>A user “a” creates a new Darwinet Domain “1x” using the Darwinet Engine.</w:t>
      </w:r>
    </w:p>
    <w:p w:rsidR="006D0880" w:rsidRPr="00C81D35" w:rsidRDefault="006D0880" w:rsidP="006D0880">
      <w:pPr>
        <w:pStyle w:val="BodyText"/>
        <w:rPr>
          <w:lang w:val="en-GB"/>
        </w:rPr>
      </w:pPr>
      <w:r w:rsidRPr="00C81D35">
        <w:rPr>
          <w:lang w:val="en-GB"/>
        </w:rPr>
        <w:t>The result is a local file and data folder for the domain “1x” and the user and the created node are members of the domain.</w:t>
      </w:r>
    </w:p>
    <w:p w:rsidR="006D0880" w:rsidRPr="00C81D35" w:rsidRDefault="006D0880" w:rsidP="006D0880">
      <w:pPr>
        <w:pStyle w:val="Heading3"/>
        <w:rPr>
          <w:lang w:val="en-GB"/>
        </w:rPr>
      </w:pPr>
      <w:r w:rsidRPr="00C81D35">
        <w:rPr>
          <w:lang w:val="en-GB"/>
        </w:rPr>
        <w:t>Clone to create new node</w:t>
      </w:r>
    </w:p>
    <w:p w:rsidR="006D0880" w:rsidRPr="00C81D35" w:rsidRDefault="006D0880" w:rsidP="00A15755">
      <w:pPr>
        <w:rPr>
          <w:lang w:val="en-GB"/>
        </w:rPr>
      </w:pPr>
      <w:r w:rsidRPr="00A15755">
        <w:drawing>
          <wp:inline distT="0" distB="0" distL="0" distR="0" wp14:anchorId="10E50E47" wp14:editId="3E6162DB">
            <wp:extent cx="6226493" cy="1383665"/>
            <wp:effectExtent l="0" t="0" r="3175" b="6985"/>
            <wp:docPr id="3" name="Picture 3" descr="Clone-node-to-Seed-1024x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one-node-to-Seed-1024x2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26493" cy="1383665"/>
                    </a:xfrm>
                    <a:prstGeom prst="rect">
                      <a:avLst/>
                    </a:prstGeom>
                    <a:noFill/>
                    <a:ln>
                      <a:noFill/>
                    </a:ln>
                  </pic:spPr>
                </pic:pic>
              </a:graphicData>
            </a:graphic>
          </wp:inline>
        </w:drawing>
      </w:r>
    </w:p>
    <w:p w:rsidR="006D0880" w:rsidRPr="00C81D35" w:rsidRDefault="006D0880" w:rsidP="006D0880">
      <w:pPr>
        <w:pStyle w:val="BodyText"/>
        <w:rPr>
          <w:lang w:val="en-GB"/>
        </w:rPr>
      </w:pPr>
      <w:r w:rsidRPr="00C81D35">
        <w:rPr>
          <w:lang w:val="en-GB"/>
        </w:rPr>
        <w:t>A user “b” is invited to the Domain. User “a” uses node “A” in the domain to clone node “A” into a node Seed for node “B”.</w:t>
      </w:r>
    </w:p>
    <w:p w:rsidR="006D0880" w:rsidRDefault="006D0880" w:rsidP="006D0880">
      <w:pPr>
        <w:pStyle w:val="BodyText"/>
        <w:rPr>
          <w:lang w:val="en-GB"/>
        </w:rPr>
      </w:pPr>
      <w:r w:rsidRPr="00C81D35">
        <w:rPr>
          <w:lang w:val="en-GB"/>
        </w:rPr>
        <w:t>User b gets the seed as a binary and brings it to the location where the node is to be installed (for example a lap-top).</w:t>
      </w:r>
    </w:p>
    <w:p w:rsidR="004301D8" w:rsidRPr="004301D8" w:rsidRDefault="004301D8" w:rsidP="006D0880">
      <w:pPr>
        <w:pStyle w:val="BodyText"/>
        <w:rPr>
          <w:rStyle w:val="Emphasis"/>
          <w:lang w:val="en-GB"/>
        </w:rPr>
      </w:pPr>
      <w:r w:rsidRPr="004301D8">
        <w:rPr>
          <w:rStyle w:val="Emphasis"/>
        </w:rPr>
        <w:t>Note: This scenario need to be extended to</w:t>
      </w:r>
      <w:r w:rsidRPr="004301D8">
        <w:rPr>
          <w:rStyle w:val="Emphasis"/>
          <w:lang w:val="en-GB"/>
        </w:rPr>
        <w:t xml:space="preserve"> describe the "invite" procedure in more detail. For example Darwinet needs a process for new users to request to join a domain, and to negotiate whether they want to join, including any financial negotiations/transactions that might need to take place.</w:t>
      </w:r>
    </w:p>
    <w:p w:rsidR="006D0880" w:rsidRPr="00C81D35" w:rsidRDefault="006D0880" w:rsidP="006D0880">
      <w:pPr>
        <w:pStyle w:val="Heading3"/>
        <w:rPr>
          <w:lang w:val="en-GB"/>
        </w:rPr>
      </w:pPr>
      <w:r w:rsidRPr="00C81D35">
        <w:rPr>
          <w:lang w:val="en-GB"/>
        </w:rPr>
        <w:t>Install Seed operation</w:t>
      </w:r>
    </w:p>
    <w:p w:rsidR="006D0880" w:rsidRPr="00C81D35" w:rsidRDefault="006D0880" w:rsidP="00A15755">
      <w:pPr>
        <w:rPr>
          <w:lang w:val="en-GB"/>
        </w:rPr>
      </w:pPr>
      <w:r w:rsidRPr="00A15755">
        <w:drawing>
          <wp:inline distT="0" distB="0" distL="0" distR="0" wp14:anchorId="2CE1B9C4" wp14:editId="6AA056BD">
            <wp:extent cx="6447797" cy="1269365"/>
            <wp:effectExtent l="0" t="0" r="0" b="6985"/>
            <wp:docPr id="2" name="Picture 2" descr="Install-of-node-Seed-1024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of-node-Seed-1024x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7797" cy="1269365"/>
                    </a:xfrm>
                    <a:prstGeom prst="rect">
                      <a:avLst/>
                    </a:prstGeom>
                    <a:noFill/>
                    <a:ln>
                      <a:noFill/>
                    </a:ln>
                  </pic:spPr>
                </pic:pic>
              </a:graphicData>
            </a:graphic>
          </wp:inline>
        </w:drawing>
      </w:r>
    </w:p>
    <w:p w:rsidR="006D0880" w:rsidRDefault="006D0880" w:rsidP="006D0880">
      <w:pPr>
        <w:pStyle w:val="BodyText"/>
        <w:rPr>
          <w:lang w:val="en-GB"/>
        </w:rPr>
      </w:pPr>
      <w:r w:rsidRPr="00C81D35">
        <w:rPr>
          <w:lang w:val="en-GB"/>
        </w:rPr>
        <w:lastRenderedPageBreak/>
        <w:t>User “b” uses the Darwinet Engine to install the Seed for node “B”. The result is a node “B” that will be able to become an authorized member of the domain “1x”.</w:t>
      </w:r>
    </w:p>
    <w:p w:rsidR="004301D8" w:rsidRPr="00A15755" w:rsidRDefault="004301D8" w:rsidP="006D0880">
      <w:pPr>
        <w:pStyle w:val="BodyText"/>
        <w:rPr>
          <w:rStyle w:val="Emphasis"/>
        </w:rPr>
      </w:pPr>
      <w:r w:rsidRPr="00A15755">
        <w:rPr>
          <w:rStyle w:val="Emphasis"/>
        </w:rPr>
        <w:t>Note: The “Seed” mechanism enables a node that does not have Darwinet services installed to be invited. The Seed carries information so that the new node may “call back” to the inviting Domain</w:t>
      </w:r>
      <w:r w:rsidR="00A15755" w:rsidRPr="00A15755">
        <w:rPr>
          <w:rStyle w:val="Emphasis"/>
        </w:rPr>
        <w:t xml:space="preserve"> and then provide information about itself.</w:t>
      </w:r>
      <w:r w:rsidR="00D0555B">
        <w:rPr>
          <w:rStyle w:val="Emphasis"/>
        </w:rPr>
        <w:t xml:space="preserve"> A node accessible over a Darwinet Domain may be seeded directly over Darwinet.</w:t>
      </w:r>
    </w:p>
    <w:p w:rsidR="00A15755" w:rsidRDefault="00A15755" w:rsidP="006D0880">
      <w:pPr>
        <w:pStyle w:val="Heading3"/>
        <w:rPr>
          <w:lang w:val="en-GB"/>
        </w:rPr>
      </w:pPr>
      <w:r>
        <w:rPr>
          <w:lang w:val="en-GB"/>
        </w:rPr>
        <w:t>Seed</w:t>
      </w:r>
      <w:r w:rsidR="00D0555B">
        <w:rPr>
          <w:lang w:val="en-GB"/>
        </w:rPr>
        <w:t>ing over Darwinet</w:t>
      </w:r>
    </w:p>
    <w:p w:rsidR="00A15755" w:rsidRDefault="00A15755" w:rsidP="00A15755">
      <w:pPr>
        <w:pStyle w:val="BodyText"/>
        <w:rPr>
          <w:lang w:val="en-GB"/>
        </w:rPr>
      </w:pPr>
      <w:r>
        <w:rPr>
          <w:lang w:val="en-GB"/>
        </w:rPr>
        <w:t>A node that is already a member of the Darwinet service provide</w:t>
      </w:r>
      <w:r w:rsidR="00D0555B">
        <w:rPr>
          <w:lang w:val="en-GB"/>
        </w:rPr>
        <w:t>r</w:t>
      </w:r>
      <w:r>
        <w:rPr>
          <w:lang w:val="en-GB"/>
        </w:rPr>
        <w:t xml:space="preserve"> domain (i.e. already has Darwinet Services installed) may be seeded directly using the Darwinet P2P network.</w:t>
      </w:r>
    </w:p>
    <w:p w:rsidR="00A15755" w:rsidRDefault="00D0555B" w:rsidP="00DA22D0">
      <w:pPr>
        <w:pStyle w:val="BodyText"/>
        <w:numPr>
          <w:ilvl w:val="0"/>
          <w:numId w:val="46"/>
        </w:numPr>
        <w:rPr>
          <w:lang w:val="en-GB"/>
        </w:rPr>
      </w:pPr>
      <w:r>
        <w:rPr>
          <w:lang w:val="en-GB"/>
        </w:rPr>
        <w:t>When a node is cloned the user directly selects the targeted node using the service of the Darwinet Service Provider.</w:t>
      </w:r>
    </w:p>
    <w:p w:rsidR="00D0555B" w:rsidRDefault="00D0555B" w:rsidP="00DA22D0">
      <w:pPr>
        <w:pStyle w:val="BodyText"/>
        <w:numPr>
          <w:ilvl w:val="0"/>
          <w:numId w:val="46"/>
        </w:numPr>
        <w:rPr>
          <w:lang w:val="en-GB"/>
        </w:rPr>
      </w:pPr>
      <w:r>
        <w:rPr>
          <w:lang w:val="en-GB"/>
        </w:rPr>
        <w:t>The seed is then sent to the new node through the Darwinet Service Provider Domain.</w:t>
      </w:r>
    </w:p>
    <w:p w:rsidR="00D0555B" w:rsidRPr="00A15755" w:rsidRDefault="00D0555B" w:rsidP="00DA22D0">
      <w:pPr>
        <w:pStyle w:val="BodyText"/>
        <w:numPr>
          <w:ilvl w:val="0"/>
          <w:numId w:val="46"/>
        </w:numPr>
        <w:rPr>
          <w:lang w:val="en-GB"/>
        </w:rPr>
      </w:pPr>
      <w:r>
        <w:rPr>
          <w:lang w:val="en-GB"/>
        </w:rPr>
        <w:t xml:space="preserve">The receiving node will then put the seed pending for a user to select to install. (Imagine the GUI to show a </w:t>
      </w:r>
      <w:r w:rsidRPr="00D0555B">
        <w:rPr>
          <w:rStyle w:val="Emphasis"/>
        </w:rPr>
        <w:t>update request</w:t>
      </w:r>
      <w:r>
        <w:rPr>
          <w:lang w:val="en-GB"/>
        </w:rPr>
        <w:t xml:space="preserve"> in a way resembling the indicators used on iPOS devices)</w:t>
      </w:r>
    </w:p>
    <w:p w:rsidR="006D0880" w:rsidRPr="00C81D35" w:rsidRDefault="006D0880" w:rsidP="006D0880">
      <w:pPr>
        <w:pStyle w:val="Heading3"/>
        <w:rPr>
          <w:lang w:val="en-GB"/>
        </w:rPr>
      </w:pPr>
      <w:r w:rsidRPr="00C81D35">
        <w:rPr>
          <w:lang w:val="en-GB"/>
        </w:rPr>
        <w:t>New Node Authorization mechanism</w:t>
      </w:r>
    </w:p>
    <w:p w:rsidR="006D0880" w:rsidRPr="00C81D35" w:rsidRDefault="006D0880" w:rsidP="006D0880">
      <w:pPr>
        <w:pStyle w:val="BodyText"/>
        <w:rPr>
          <w:lang w:val="en-GB"/>
        </w:rPr>
      </w:pPr>
      <w:r w:rsidRPr="00C81D35">
        <w:rPr>
          <w:noProof/>
          <w:lang w:val="en-GB"/>
        </w:rPr>
        <w:drawing>
          <wp:inline distT="0" distB="0" distL="0" distR="0" wp14:anchorId="78923A8D" wp14:editId="1CDD3DEB">
            <wp:extent cx="4191000" cy="1000125"/>
            <wp:effectExtent l="0" t="0" r="0" b="9525"/>
            <wp:docPr id="1" name="Picture 1" descr="Authorisation-of-new-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thorisation-of-new-Nod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1000" cy="1000125"/>
                    </a:xfrm>
                    <a:prstGeom prst="rect">
                      <a:avLst/>
                    </a:prstGeom>
                    <a:noFill/>
                    <a:ln>
                      <a:noFill/>
                    </a:ln>
                  </pic:spPr>
                </pic:pic>
              </a:graphicData>
            </a:graphic>
          </wp:inline>
        </w:drawing>
      </w:r>
    </w:p>
    <w:p w:rsidR="006D0880" w:rsidRPr="00C81D35" w:rsidRDefault="006D0880" w:rsidP="006D0880">
      <w:pPr>
        <w:pStyle w:val="BodyText"/>
        <w:rPr>
          <w:lang w:val="en-GB"/>
        </w:rPr>
      </w:pPr>
      <w:r w:rsidRPr="00C81D35">
        <w:rPr>
          <w:lang w:val="en-GB"/>
        </w:rPr>
        <w:t xml:space="preserve">User “b” opens up the Node “B”. Node “B” now connects to node “A” of domain “1x” to be </w:t>
      </w:r>
      <w:r w:rsidR="006C3A25" w:rsidRPr="00C81D35">
        <w:rPr>
          <w:lang w:val="en-GB"/>
        </w:rPr>
        <w:t>authorized</w:t>
      </w:r>
      <w:r w:rsidRPr="00C81D35">
        <w:rPr>
          <w:lang w:val="en-GB"/>
        </w:rPr>
        <w:t xml:space="preserve"> as a new node of the domain.</w:t>
      </w:r>
    </w:p>
    <w:p w:rsidR="006D0880" w:rsidRPr="00C81D35" w:rsidRDefault="006D0880" w:rsidP="006D0880">
      <w:pPr>
        <w:pStyle w:val="BodyText"/>
        <w:rPr>
          <w:lang w:val="en-GB"/>
        </w:rPr>
      </w:pPr>
      <w:r w:rsidRPr="00C81D35">
        <w:rPr>
          <w:lang w:val="en-GB"/>
        </w:rPr>
        <w:t xml:space="preserve">Authorization may require both the node “A” and user “a” to accept the new node “B”. </w:t>
      </w:r>
      <w:r w:rsidR="006C3A25" w:rsidRPr="00C81D35">
        <w:rPr>
          <w:lang w:val="en-GB"/>
        </w:rPr>
        <w:t>When Authorized node “A” returns an Authorization to B which is now a member of the domain “1x”.</w:t>
      </w:r>
    </w:p>
    <w:p w:rsidR="006D0880" w:rsidRPr="00C81D35" w:rsidRDefault="006D0880" w:rsidP="006D0880">
      <w:pPr>
        <w:pStyle w:val="Heading3"/>
        <w:rPr>
          <w:lang w:val="en-GB"/>
        </w:rPr>
      </w:pPr>
      <w:r w:rsidRPr="00C81D35">
        <w:rPr>
          <w:lang w:val="en-GB"/>
        </w:rPr>
        <w:t>Node Authorization</w:t>
      </w:r>
    </w:p>
    <w:p w:rsidR="006D0880" w:rsidRPr="00C81D35" w:rsidRDefault="006D0880" w:rsidP="006D0880">
      <w:pPr>
        <w:pStyle w:val="BodyText"/>
        <w:rPr>
          <w:lang w:val="en-GB"/>
        </w:rPr>
      </w:pPr>
      <w:r w:rsidRPr="00C81D35">
        <w:rPr>
          <w:lang w:val="en-GB"/>
        </w:rPr>
        <w:t xml:space="preserve">A node must be </w:t>
      </w:r>
      <w:r w:rsidR="006C3A25" w:rsidRPr="00C81D35">
        <w:rPr>
          <w:lang w:val="en-GB"/>
        </w:rPr>
        <w:t>authorized</w:t>
      </w:r>
      <w:r w:rsidRPr="00C81D35">
        <w:rPr>
          <w:lang w:val="en-GB"/>
        </w:rPr>
        <w:t xml:space="preserve"> by the Domain before it is allowed to access any data within the Domain.</w:t>
      </w:r>
    </w:p>
    <w:p w:rsidR="006D0880" w:rsidRPr="00C81D35" w:rsidRDefault="006D0880" w:rsidP="006D0880">
      <w:pPr>
        <w:pStyle w:val="BodyText"/>
        <w:rPr>
          <w:lang w:val="en-GB"/>
        </w:rPr>
      </w:pPr>
      <w:r w:rsidRPr="00C81D35">
        <w:rPr>
          <w:lang w:val="en-GB"/>
        </w:rPr>
        <w:t xml:space="preserve">A node that has been removed from the Domain will fail to get Authorization. </w:t>
      </w:r>
      <w:r w:rsidR="006C3A25" w:rsidRPr="00C81D35">
        <w:rPr>
          <w:lang w:val="en-GB"/>
        </w:rPr>
        <w:t>If this happens the Darwinet Engine will delete all local data of that domain from the node local storage.</w:t>
      </w:r>
    </w:p>
    <w:p w:rsidR="006D0880" w:rsidRDefault="006D0880" w:rsidP="006D0880">
      <w:pPr>
        <w:pStyle w:val="BodyText"/>
        <w:rPr>
          <w:lang w:val="en-GB"/>
        </w:rPr>
      </w:pPr>
      <w:r w:rsidRPr="00C81D35">
        <w:rPr>
          <w:lang w:val="en-GB"/>
        </w:rPr>
        <w:t>A node is allowed to work off-line during a “grace-time”. The grace-time is determined by the Domain, the node, the user and the Application. When the Grace-time is up the Darwinet Engine will not permit the node to acces</w:t>
      </w:r>
      <w:r w:rsidR="00024B31">
        <w:rPr>
          <w:lang w:val="en-GB"/>
        </w:rPr>
        <w:t>s any local data of the domain.</w:t>
      </w:r>
    </w:p>
    <w:p w:rsidR="00024B31" w:rsidRPr="002E717F" w:rsidRDefault="00024B31" w:rsidP="00024B31">
      <w:pPr>
        <w:pStyle w:val="BodyText"/>
        <w:rPr>
          <w:rStyle w:val="Emphasis"/>
        </w:rPr>
      </w:pPr>
      <w:r w:rsidRPr="002E717F">
        <w:rPr>
          <w:rStyle w:val="Emphasis"/>
        </w:rPr>
        <w:t>Note: The Authorization mechanism needs to be described in more detail. New Node Authorization and “every day” authorization could possibly be the same.</w:t>
      </w:r>
    </w:p>
    <w:p w:rsidR="00024B31" w:rsidRPr="002E717F" w:rsidRDefault="00024B31" w:rsidP="00DA22D0">
      <w:pPr>
        <w:pStyle w:val="BodyText"/>
        <w:numPr>
          <w:ilvl w:val="0"/>
          <w:numId w:val="48"/>
        </w:numPr>
        <w:rPr>
          <w:rStyle w:val="Emphasis"/>
        </w:rPr>
      </w:pPr>
      <w:r w:rsidRPr="002E717F">
        <w:rPr>
          <w:rStyle w:val="Emphasis"/>
        </w:rPr>
        <w:t xml:space="preserve">Node Authorization shall include a certificate from the invitation protected by a secret provided by the invitatory and the invited user. The inviting node shall authenticate the new node this way. Also, the invitation must optionally restrict the Seed to be used only on specified </w:t>
      </w:r>
      <w:r w:rsidRPr="002E717F">
        <w:rPr>
          <w:rStyle w:val="Emphasis"/>
        </w:rPr>
        <w:lastRenderedPageBreak/>
        <w:t>platforms, devices etc. The Accept procedure shall include distribution of keys to the invited node when it is authenticated and authorized.</w:t>
      </w:r>
    </w:p>
    <w:p w:rsidR="00024B31" w:rsidRPr="002E717F" w:rsidRDefault="00FC3FDE" w:rsidP="00DA22D0">
      <w:pPr>
        <w:pStyle w:val="BodyText"/>
        <w:numPr>
          <w:ilvl w:val="0"/>
          <w:numId w:val="48"/>
        </w:numPr>
        <w:rPr>
          <w:rStyle w:val="Emphasis"/>
        </w:rPr>
      </w:pPr>
      <w:r w:rsidRPr="002E717F">
        <w:rPr>
          <w:rStyle w:val="Emphasis"/>
        </w:rPr>
        <w:t xml:space="preserve">Darwinet should enable components to query to reuse a user authorization so that the user does not have to re-enter credentials over and over. Consider to base the mechanism on </w:t>
      </w:r>
      <w:proofErr w:type="spellStart"/>
      <w:r w:rsidRPr="002E717F">
        <w:rPr>
          <w:rStyle w:val="Emphasis"/>
        </w:rPr>
        <w:t>OpenID</w:t>
      </w:r>
      <w:proofErr w:type="spellEnd"/>
      <w:r w:rsidRPr="002E717F">
        <w:rPr>
          <w:rStyle w:val="Emphasis"/>
        </w:rPr>
        <w:t xml:space="preserve"> or similar available mechanisms.</w:t>
      </w:r>
    </w:p>
    <w:p w:rsidR="00FC3FDE" w:rsidRPr="002E717F" w:rsidRDefault="00FC3FDE" w:rsidP="00DA22D0">
      <w:pPr>
        <w:pStyle w:val="BodyText"/>
        <w:numPr>
          <w:ilvl w:val="0"/>
          <w:numId w:val="48"/>
        </w:numPr>
        <w:rPr>
          <w:rStyle w:val="Emphasis"/>
        </w:rPr>
      </w:pPr>
      <w:r w:rsidRPr="002E717F">
        <w:rPr>
          <w:rStyle w:val="Emphasis"/>
        </w:rPr>
        <w:t xml:space="preserve">Application Authentication and Authorization shall be made if required by the Domain. Consider to base Application Authentication on a mechanism similar used by Windows or </w:t>
      </w:r>
      <w:proofErr w:type="spellStart"/>
      <w:r w:rsidRPr="002E717F">
        <w:rPr>
          <w:rStyle w:val="Emphasis"/>
        </w:rPr>
        <w:t>iOS</w:t>
      </w:r>
      <w:proofErr w:type="spellEnd"/>
      <w:r w:rsidRPr="002E717F">
        <w:rPr>
          <w:rStyle w:val="Emphasis"/>
        </w:rPr>
        <w:t xml:space="preserve"> (e.g. certificates validated by a trusted part). Define the Darwinet Domain that provided the application to act as trusted part.</w:t>
      </w:r>
    </w:p>
    <w:p w:rsidR="00FC3FDE" w:rsidRPr="002E717F" w:rsidRDefault="00FC3FDE" w:rsidP="00DA22D0">
      <w:pPr>
        <w:pStyle w:val="BodyText"/>
        <w:numPr>
          <w:ilvl w:val="0"/>
          <w:numId w:val="48"/>
        </w:numPr>
        <w:rPr>
          <w:rStyle w:val="Emphasis"/>
        </w:rPr>
      </w:pPr>
      <w:r w:rsidRPr="002E717F">
        <w:rPr>
          <w:rStyle w:val="Emphasis"/>
        </w:rPr>
        <w:t xml:space="preserve">Data shall be protected from access using encryption. First level encryption shall use a Domain stored key. Second level encryption shall be based on a secret provided by the actor that is authorized access. A user password may be sufficient for User access encryption. </w:t>
      </w:r>
      <w:r w:rsidR="002E717F" w:rsidRPr="002E717F">
        <w:rPr>
          <w:rStyle w:val="Emphasis"/>
        </w:rPr>
        <w:t>The highest form of encryption shall require some form of HSM (hardware security module). Consider to follow Google USB key initiative.</w:t>
      </w:r>
    </w:p>
    <w:p w:rsidR="002E717F" w:rsidRPr="002E717F" w:rsidRDefault="002E717F" w:rsidP="002E717F">
      <w:pPr>
        <w:pStyle w:val="BodyText"/>
        <w:ind w:left="3240"/>
        <w:rPr>
          <w:rStyle w:val="Emphasis"/>
        </w:rPr>
      </w:pPr>
      <w:r w:rsidRPr="002E717F">
        <w:rPr>
          <w:rStyle w:val="Emphasis"/>
        </w:rPr>
        <w:t>Final note: Any encryption made in software is vulnerable to shared process memory intrusion and the level of security depends on the separation mechanism provided by the hardware executing the OS.</w:t>
      </w:r>
    </w:p>
    <w:p w:rsidR="006D0880" w:rsidRPr="00C81D35" w:rsidRDefault="006D0880" w:rsidP="006D0880">
      <w:pPr>
        <w:pStyle w:val="Heading3"/>
        <w:rPr>
          <w:lang w:val="en-GB"/>
        </w:rPr>
      </w:pPr>
      <w:r w:rsidRPr="00C81D35">
        <w:rPr>
          <w:lang w:val="en-GB"/>
        </w:rPr>
        <w:t xml:space="preserve">User </w:t>
      </w:r>
      <w:r w:rsidR="002E717F">
        <w:rPr>
          <w:lang w:val="en-GB"/>
        </w:rPr>
        <w:t xml:space="preserve">Authentication and </w:t>
      </w:r>
      <w:r w:rsidRPr="00C81D35">
        <w:rPr>
          <w:lang w:val="en-GB"/>
        </w:rPr>
        <w:t>Authorization</w:t>
      </w:r>
    </w:p>
    <w:p w:rsidR="006D0880" w:rsidRPr="00C81D35" w:rsidRDefault="002E717F" w:rsidP="006D0880">
      <w:pPr>
        <w:pStyle w:val="BodyText"/>
        <w:rPr>
          <w:lang w:val="en-GB"/>
        </w:rPr>
      </w:pPr>
      <w:proofErr w:type="gramStart"/>
      <w:r>
        <w:rPr>
          <w:lang w:val="en-GB"/>
        </w:rPr>
        <w:t>TBD.</w:t>
      </w:r>
      <w:proofErr w:type="gramEnd"/>
    </w:p>
    <w:p w:rsidR="006D0880" w:rsidRPr="00C81D35" w:rsidRDefault="006D0880" w:rsidP="006D0880">
      <w:pPr>
        <w:pStyle w:val="Heading3"/>
        <w:rPr>
          <w:lang w:val="en-GB"/>
        </w:rPr>
      </w:pPr>
      <w:r w:rsidRPr="00C81D35">
        <w:rPr>
          <w:lang w:val="en-GB"/>
        </w:rPr>
        <w:t xml:space="preserve">Application </w:t>
      </w:r>
      <w:r w:rsidR="002E717F">
        <w:rPr>
          <w:lang w:val="en-GB"/>
        </w:rPr>
        <w:t xml:space="preserve">Authentication and </w:t>
      </w:r>
      <w:r w:rsidRPr="00C81D35">
        <w:rPr>
          <w:lang w:val="en-GB"/>
        </w:rPr>
        <w:t>Authorization</w:t>
      </w:r>
    </w:p>
    <w:p w:rsidR="006D0880" w:rsidRPr="00C81D35" w:rsidRDefault="006D0880" w:rsidP="006D0880">
      <w:pPr>
        <w:pStyle w:val="BodyText"/>
        <w:rPr>
          <w:lang w:val="en-GB"/>
        </w:rPr>
      </w:pPr>
      <w:proofErr w:type="gramStart"/>
      <w:r w:rsidRPr="00C81D35">
        <w:rPr>
          <w:lang w:val="en-GB"/>
        </w:rPr>
        <w:t>TBD.</w:t>
      </w:r>
      <w:proofErr w:type="gramEnd"/>
      <w:r w:rsidRPr="00C81D35">
        <w:rPr>
          <w:lang w:val="en-GB"/>
        </w:rPr>
        <w:t xml:space="preserve"> </w:t>
      </w:r>
      <w:proofErr w:type="gramStart"/>
      <w:r w:rsidRPr="00C81D35">
        <w:rPr>
          <w:lang w:val="en-GB"/>
        </w:rPr>
        <w:t>Basically the same mechanism as for Node Authorization.</w:t>
      </w:r>
      <w:proofErr w:type="gramEnd"/>
    </w:p>
    <w:p w:rsidR="006D0880" w:rsidRPr="00C81D35" w:rsidRDefault="006D0880" w:rsidP="006D0880">
      <w:pPr>
        <w:pStyle w:val="Heading3"/>
        <w:rPr>
          <w:lang w:val="en-GB"/>
        </w:rPr>
      </w:pPr>
      <w:r w:rsidRPr="00C81D35">
        <w:rPr>
          <w:lang w:val="en-GB"/>
        </w:rPr>
        <w:t>Data synchronization</w:t>
      </w:r>
    </w:p>
    <w:p w:rsidR="006D0880" w:rsidRPr="00C81D35" w:rsidRDefault="006D0880" w:rsidP="006D0880">
      <w:pPr>
        <w:pStyle w:val="BodyText"/>
        <w:rPr>
          <w:lang w:val="en-GB"/>
        </w:rPr>
      </w:pPr>
      <w:r w:rsidRPr="00C81D35">
        <w:rPr>
          <w:lang w:val="en-GB"/>
        </w:rPr>
        <w:t>All data of a Darwinet domain is maintained as a file of changes.</w:t>
      </w:r>
    </w:p>
    <w:p w:rsidR="006D0880" w:rsidRPr="00C81D35" w:rsidRDefault="006D0880" w:rsidP="006D0880">
      <w:pPr>
        <w:pStyle w:val="BodyText"/>
        <w:rPr>
          <w:lang w:val="en-GB"/>
        </w:rPr>
      </w:pPr>
      <w:r w:rsidRPr="00C81D35">
        <w:rPr>
          <w:lang w:val="en-GB"/>
        </w:rPr>
        <w:t>Changes are recorded on the following levels.</w:t>
      </w:r>
    </w:p>
    <w:p w:rsidR="006D0880" w:rsidRPr="00C81D35" w:rsidRDefault="006D0880" w:rsidP="005263F1">
      <w:pPr>
        <w:pStyle w:val="BodyText"/>
        <w:numPr>
          <w:ilvl w:val="0"/>
          <w:numId w:val="6"/>
        </w:numPr>
        <w:rPr>
          <w:lang w:val="en-GB"/>
        </w:rPr>
      </w:pPr>
      <w:r w:rsidRPr="00C81D35">
        <w:rPr>
          <w:lang w:val="en-GB"/>
        </w:rPr>
        <w:t>The Data model. Defines data structures as named types.</w:t>
      </w:r>
    </w:p>
    <w:p w:rsidR="006D0880" w:rsidRPr="00C81D35" w:rsidRDefault="006D0880" w:rsidP="005263F1">
      <w:pPr>
        <w:pStyle w:val="BodyText"/>
        <w:numPr>
          <w:ilvl w:val="0"/>
          <w:numId w:val="6"/>
        </w:numPr>
        <w:rPr>
          <w:lang w:val="en-GB"/>
        </w:rPr>
      </w:pPr>
      <w:r w:rsidRPr="00C81D35">
        <w:rPr>
          <w:lang w:val="en-GB"/>
        </w:rPr>
        <w:t>Data instances. Declares data objects as named instances of a type.</w:t>
      </w:r>
    </w:p>
    <w:p w:rsidR="006D0880" w:rsidRPr="00C81D35" w:rsidRDefault="006D0880" w:rsidP="005263F1">
      <w:pPr>
        <w:pStyle w:val="BodyText"/>
        <w:numPr>
          <w:ilvl w:val="0"/>
          <w:numId w:val="6"/>
        </w:numPr>
        <w:rPr>
          <w:lang w:val="en-GB"/>
        </w:rPr>
      </w:pPr>
      <w:r w:rsidRPr="00C81D35">
        <w:rPr>
          <w:lang w:val="en-GB"/>
        </w:rPr>
        <w:t>Data values. Defines current value of a Data instance.</w:t>
      </w:r>
    </w:p>
    <w:p w:rsidR="006D0880" w:rsidRPr="00C81D35" w:rsidRDefault="006D0880" w:rsidP="006D0880">
      <w:pPr>
        <w:pStyle w:val="BodyText"/>
        <w:rPr>
          <w:lang w:val="en-GB"/>
        </w:rPr>
      </w:pPr>
      <w:r w:rsidRPr="00C81D35">
        <w:rPr>
          <w:lang w:val="en-GB"/>
        </w:rPr>
        <w:t>All changes are recorded and then sent to the other nodes of the domain to update the local views. Changes are “per-user” to enable tracking of who-made-what. This also enables merging of changes and detecting change conflicts or change gaps.</w:t>
      </w:r>
    </w:p>
    <w:p w:rsidR="006D0880" w:rsidRPr="00C81D35" w:rsidRDefault="006D0880" w:rsidP="006D0880">
      <w:pPr>
        <w:pStyle w:val="Heading2"/>
        <w:rPr>
          <w:lang w:val="en-GB"/>
        </w:rPr>
      </w:pPr>
      <w:r w:rsidRPr="00C81D35">
        <w:rPr>
          <w:lang w:val="en-GB"/>
        </w:rPr>
        <w:t>Darwinet networking requirements</w:t>
      </w:r>
    </w:p>
    <w:p w:rsidR="006D0880" w:rsidRPr="00C81D35" w:rsidRDefault="006D0880" w:rsidP="006D0880">
      <w:pPr>
        <w:pStyle w:val="Heading3"/>
        <w:rPr>
          <w:lang w:val="en-GB"/>
        </w:rPr>
      </w:pPr>
      <w:r w:rsidRPr="00C81D35">
        <w:rPr>
          <w:lang w:val="en-GB"/>
        </w:rPr>
        <w:t>The network must grow organically</w:t>
      </w:r>
    </w:p>
    <w:p w:rsidR="006D0880" w:rsidRPr="00C81D35" w:rsidRDefault="006D0880" w:rsidP="006D0880">
      <w:pPr>
        <w:pStyle w:val="BodyText"/>
        <w:rPr>
          <w:lang w:val="en-GB"/>
        </w:rPr>
      </w:pPr>
      <w:r w:rsidRPr="00C81D35">
        <w:rPr>
          <w:lang w:val="en-GB"/>
        </w:rPr>
        <w:t>A Darwinet network must start off with one node and then expand from existing nodes in the network.</w:t>
      </w:r>
    </w:p>
    <w:p w:rsidR="006D0880" w:rsidRPr="00C81D35" w:rsidRDefault="006D0880" w:rsidP="006D0880">
      <w:pPr>
        <w:pStyle w:val="Heading3"/>
        <w:rPr>
          <w:lang w:val="en-GB"/>
        </w:rPr>
      </w:pPr>
      <w:r w:rsidRPr="00C81D35">
        <w:rPr>
          <w:lang w:val="en-GB"/>
        </w:rPr>
        <w:lastRenderedPageBreak/>
        <w:t>New nodes must be authorized by existing nodes</w:t>
      </w:r>
    </w:p>
    <w:p w:rsidR="006D0880" w:rsidRPr="00C81D35" w:rsidRDefault="006D0880" w:rsidP="006D0880">
      <w:pPr>
        <w:pStyle w:val="BodyText"/>
        <w:rPr>
          <w:lang w:val="en-GB"/>
        </w:rPr>
      </w:pPr>
      <w:r w:rsidRPr="00C81D35">
        <w:rPr>
          <w:lang w:val="en-GB"/>
        </w:rPr>
        <w:t>When a new node is invited it must be authorized to join the network by at least one of the existing nodes.</w:t>
      </w:r>
    </w:p>
    <w:p w:rsidR="006D0880" w:rsidRPr="00C81D35" w:rsidRDefault="006D0880" w:rsidP="006D0880">
      <w:pPr>
        <w:pStyle w:val="Heading3"/>
        <w:rPr>
          <w:lang w:val="en-GB"/>
        </w:rPr>
      </w:pPr>
      <w:r w:rsidRPr="00C81D35">
        <w:rPr>
          <w:lang w:val="en-GB"/>
        </w:rPr>
        <w:t>New nodes must spawn from existing nodes</w:t>
      </w:r>
    </w:p>
    <w:p w:rsidR="006D0880" w:rsidRPr="00C81D35" w:rsidRDefault="006D0880" w:rsidP="006D0880">
      <w:pPr>
        <w:pStyle w:val="BodyText"/>
        <w:rPr>
          <w:lang w:val="en-GB"/>
        </w:rPr>
      </w:pPr>
      <w:r w:rsidRPr="00C81D35">
        <w:rPr>
          <w:lang w:val="en-GB"/>
        </w:rPr>
        <w:t>A new node must be spawn from an existing node. The procedure must include:</w:t>
      </w:r>
    </w:p>
    <w:p w:rsidR="006D0880" w:rsidRPr="00C81D35" w:rsidRDefault="006D0880" w:rsidP="005263F1">
      <w:pPr>
        <w:pStyle w:val="BodyText"/>
        <w:numPr>
          <w:ilvl w:val="0"/>
          <w:numId w:val="7"/>
        </w:numPr>
        <w:rPr>
          <w:lang w:val="en-GB"/>
        </w:rPr>
      </w:pPr>
      <w:r w:rsidRPr="00C81D35">
        <w:rPr>
          <w:lang w:val="en-GB"/>
        </w:rPr>
        <w:t>An existing node creates a seed for the new node</w:t>
      </w:r>
    </w:p>
    <w:p w:rsidR="006D0880" w:rsidRPr="00C81D35" w:rsidRDefault="006D0880" w:rsidP="005263F1">
      <w:pPr>
        <w:pStyle w:val="BodyText"/>
        <w:numPr>
          <w:ilvl w:val="0"/>
          <w:numId w:val="7"/>
        </w:numPr>
        <w:rPr>
          <w:lang w:val="en-GB"/>
        </w:rPr>
      </w:pPr>
      <w:r w:rsidRPr="00C81D35">
        <w:rPr>
          <w:lang w:val="en-GB"/>
        </w:rPr>
        <w:t>The seed is used to create the new node</w:t>
      </w:r>
    </w:p>
    <w:p w:rsidR="006D0880" w:rsidRPr="00C81D35" w:rsidRDefault="006D0880" w:rsidP="005263F1">
      <w:pPr>
        <w:pStyle w:val="BodyText"/>
        <w:numPr>
          <w:ilvl w:val="0"/>
          <w:numId w:val="7"/>
        </w:numPr>
        <w:rPr>
          <w:lang w:val="en-GB"/>
        </w:rPr>
      </w:pPr>
      <w:r w:rsidRPr="00C81D35">
        <w:rPr>
          <w:lang w:val="en-GB"/>
        </w:rPr>
        <w:t>The new node uses the seed to require membership from one of the existing member nodes of the network.</w:t>
      </w:r>
    </w:p>
    <w:p w:rsidR="006D0880" w:rsidRPr="00C81D35" w:rsidRDefault="006D0880" w:rsidP="005263F1">
      <w:pPr>
        <w:pStyle w:val="BodyText"/>
        <w:numPr>
          <w:ilvl w:val="0"/>
          <w:numId w:val="7"/>
        </w:numPr>
        <w:rPr>
          <w:lang w:val="en-GB"/>
        </w:rPr>
      </w:pPr>
      <w:r w:rsidRPr="00C81D35">
        <w:rPr>
          <w:lang w:val="en-GB"/>
        </w:rPr>
        <w:t>The network authorizes the spawn node.</w:t>
      </w:r>
    </w:p>
    <w:p w:rsidR="006D0880" w:rsidRPr="00C81D35" w:rsidRDefault="006D0880" w:rsidP="006D0880">
      <w:pPr>
        <w:pStyle w:val="Heading3"/>
        <w:rPr>
          <w:lang w:val="en-GB"/>
        </w:rPr>
      </w:pPr>
      <w:r w:rsidRPr="00C81D35">
        <w:rPr>
          <w:lang w:val="en-GB"/>
        </w:rPr>
        <w:t>The network must be able to grow using Darwinet nodes only</w:t>
      </w:r>
    </w:p>
    <w:p w:rsidR="006D0880" w:rsidRPr="00C81D35" w:rsidRDefault="006D0880" w:rsidP="006D0880">
      <w:pPr>
        <w:pStyle w:val="BodyText"/>
        <w:rPr>
          <w:lang w:val="en-GB"/>
        </w:rPr>
      </w:pPr>
      <w:r w:rsidRPr="00C81D35">
        <w:rPr>
          <w:lang w:val="en-GB"/>
        </w:rPr>
        <w:t>A Darwinet network must be able to expand with new nodes using existing nodes only. There must be no requirement of public network access or special service access. This enables Darwinet networks to be built using Darwinet node built in services only.</w:t>
      </w:r>
    </w:p>
    <w:p w:rsidR="006D0880" w:rsidRPr="00C81D35" w:rsidRDefault="006D0880" w:rsidP="006D0880">
      <w:pPr>
        <w:pStyle w:val="Heading2"/>
        <w:rPr>
          <w:lang w:val="en-GB"/>
        </w:rPr>
      </w:pPr>
      <w:r w:rsidRPr="00C81D35">
        <w:rPr>
          <w:lang w:val="en-GB"/>
        </w:rPr>
        <w:t>Local Darwinet API requirements</w:t>
      </w:r>
      <w:bookmarkEnd w:id="21"/>
    </w:p>
    <w:p w:rsidR="006D0880" w:rsidRPr="00C81D35" w:rsidRDefault="006D0880" w:rsidP="006D0880">
      <w:pPr>
        <w:pStyle w:val="Heading3"/>
        <w:rPr>
          <w:lang w:val="en-GB"/>
        </w:rPr>
      </w:pPr>
      <w:bookmarkStart w:id="22" w:name="_Toc232176336"/>
      <w:r w:rsidRPr="00C81D35">
        <w:rPr>
          <w:lang w:val="en-GB"/>
        </w:rPr>
        <w:t>Definitions</w:t>
      </w:r>
      <w:bookmarkEnd w:id="22"/>
    </w:p>
    <w:p w:rsidR="006D0880" w:rsidRPr="00C81D35" w:rsidRDefault="006D0880" w:rsidP="006D0880">
      <w:pPr>
        <w:pStyle w:val="BodyText"/>
        <w:rPr>
          <w:lang w:val="en-GB"/>
        </w:rPr>
      </w:pPr>
      <w:r w:rsidRPr="00C81D35">
        <w:rPr>
          <w:lang w:val="en-GB"/>
        </w:rPr>
        <w:t>The Darwinet local API is the interface between a local Darwinet application and the local Darwinet framework node.</w:t>
      </w:r>
    </w:p>
    <w:p w:rsidR="006D0880" w:rsidRPr="00C81D35" w:rsidRDefault="006D0880" w:rsidP="006D0880">
      <w:pPr>
        <w:pStyle w:val="BodyText"/>
        <w:rPr>
          <w:lang w:val="en-GB"/>
        </w:rPr>
      </w:pPr>
      <w:r w:rsidRPr="00C81D35">
        <w:rPr>
          <w:lang w:val="en-GB"/>
        </w:rPr>
        <w:t>The local Darwinet framework node is the local executable that provides the Darwinet functionality and mechanisms to any Darwinet Application.</w:t>
      </w:r>
    </w:p>
    <w:p w:rsidR="006D0880" w:rsidRPr="00C81D35" w:rsidRDefault="006D0880" w:rsidP="006D0880">
      <w:pPr>
        <w:pStyle w:val="Heading3"/>
        <w:rPr>
          <w:lang w:val="en-GB"/>
        </w:rPr>
      </w:pPr>
      <w:bookmarkStart w:id="23" w:name="_Toc232176337"/>
      <w:r w:rsidRPr="00C81D35">
        <w:rPr>
          <w:lang w:val="en-GB"/>
        </w:rPr>
        <w:t>There must exist a platform independent model description of the Darwinet API</w:t>
      </w:r>
      <w:bookmarkEnd w:id="23"/>
    </w:p>
    <w:p w:rsidR="006D0880" w:rsidRPr="00C81D35" w:rsidRDefault="006D0880" w:rsidP="006D0880">
      <w:pPr>
        <w:pStyle w:val="BodyText"/>
        <w:rPr>
          <w:lang w:val="en-GB"/>
        </w:rPr>
      </w:pPr>
      <w:r w:rsidRPr="00C81D35">
        <w:rPr>
          <w:lang w:val="en-GB"/>
        </w:rPr>
        <w:t>The local Darwinet API must be defined in at least one platform independent model. The model is platform independent if it does not use any terms that are platform specific, language specific or in any other way dependent on a specific technology or framework.</w:t>
      </w:r>
    </w:p>
    <w:p w:rsidR="006D0880" w:rsidRPr="00C81D35" w:rsidRDefault="006D0880" w:rsidP="006D0880">
      <w:pPr>
        <w:pStyle w:val="BodyText"/>
        <w:rPr>
          <w:lang w:val="en-GB"/>
        </w:rPr>
      </w:pPr>
      <w:r w:rsidRPr="00C81D35">
        <w:rPr>
          <w:lang w:val="en-GB"/>
        </w:rPr>
        <w:t xml:space="preserve">For example, the model is platform independent if it may be used on a windows implementation, an iPhone implementation and a </w:t>
      </w:r>
      <w:r w:rsidR="006C3A25" w:rsidRPr="00C81D35">
        <w:rPr>
          <w:lang w:val="en-GB"/>
        </w:rPr>
        <w:t>UNIX</w:t>
      </w:r>
      <w:r w:rsidRPr="00C81D35">
        <w:rPr>
          <w:lang w:val="en-GB"/>
        </w:rPr>
        <w:t xml:space="preserve"> implementation without change.</w:t>
      </w:r>
    </w:p>
    <w:p w:rsidR="006D0880" w:rsidRPr="00C81D35" w:rsidRDefault="006D0880" w:rsidP="006D0880">
      <w:pPr>
        <w:pStyle w:val="BodyText"/>
        <w:rPr>
          <w:lang w:val="en-GB"/>
        </w:rPr>
      </w:pPr>
      <w:r w:rsidRPr="00C81D35">
        <w:rPr>
          <w:lang w:val="en-GB"/>
        </w:rPr>
        <w:t>It is also platform independent if it may be applied to an implementation using C++, C#, Java or other programming language.</w:t>
      </w:r>
    </w:p>
    <w:p w:rsidR="006D0880" w:rsidRPr="00C81D35" w:rsidRDefault="006D0880" w:rsidP="006D0880">
      <w:pPr>
        <w:pStyle w:val="BodyText"/>
        <w:rPr>
          <w:lang w:val="en-GB"/>
        </w:rPr>
      </w:pPr>
      <w:r w:rsidRPr="00C81D35">
        <w:rPr>
          <w:lang w:val="en-GB"/>
        </w:rPr>
        <w:t xml:space="preserve">The suggested name on this Darwinet API Platform Independent Model may be </w:t>
      </w:r>
      <w:r w:rsidRPr="00C81D35">
        <w:rPr>
          <w:rFonts w:ascii="Arial" w:hAnsi="Arial" w:cs="Arial"/>
          <w:b/>
          <w:lang w:val="en-GB"/>
        </w:rPr>
        <w:t>Darwinet API PIM</w:t>
      </w:r>
      <w:r w:rsidRPr="00C81D35">
        <w:rPr>
          <w:lang w:val="en-GB"/>
        </w:rPr>
        <w:t>.</w:t>
      </w:r>
    </w:p>
    <w:p w:rsidR="006D0880" w:rsidRPr="00C81D35" w:rsidRDefault="006D0880" w:rsidP="006D0880">
      <w:pPr>
        <w:pStyle w:val="Heading3"/>
        <w:rPr>
          <w:lang w:val="en-GB"/>
        </w:rPr>
      </w:pPr>
      <w:bookmarkStart w:id="24" w:name="_Toc232176338"/>
      <w:r w:rsidRPr="00C81D35">
        <w:rPr>
          <w:lang w:val="en-GB"/>
        </w:rPr>
        <w:lastRenderedPageBreak/>
        <w:t>Any Darwinet API implementation must have a one-to-one mapping definition to the platform independent model</w:t>
      </w:r>
      <w:bookmarkEnd w:id="24"/>
    </w:p>
    <w:p w:rsidR="006D0880" w:rsidRPr="00C81D35" w:rsidRDefault="006D0880" w:rsidP="006D0880">
      <w:pPr>
        <w:pStyle w:val="BodyText"/>
        <w:rPr>
          <w:lang w:val="en-GB"/>
        </w:rPr>
      </w:pPr>
      <w:r w:rsidRPr="00C81D35">
        <w:rPr>
          <w:lang w:val="en-GB"/>
        </w:rPr>
        <w:t>When a Darwinet API is implemented, then that implementation must have a definition that maps the implementation uniquely and unambiguously to the platform independent model of the API.</w:t>
      </w:r>
    </w:p>
    <w:p w:rsidR="006D0880" w:rsidRPr="00C81D35" w:rsidRDefault="006D0880" w:rsidP="006D0880">
      <w:pPr>
        <w:pStyle w:val="BodyText"/>
        <w:rPr>
          <w:lang w:val="en-GB"/>
        </w:rPr>
      </w:pPr>
      <w:r w:rsidRPr="00C81D35">
        <w:rPr>
          <w:lang w:val="en-GB"/>
        </w:rPr>
        <w:t>This ensures that all API implementations are compatible and interchangeable. A Darwinet Application using one implementation of the Darwinet API may be adapted to another implementation of the API without losing any functionality or having to change the application level of operations.</w:t>
      </w:r>
    </w:p>
    <w:p w:rsidR="006D0880" w:rsidRPr="00C81D35" w:rsidRDefault="006D0880" w:rsidP="006D0880">
      <w:pPr>
        <w:pStyle w:val="BodyText"/>
        <w:rPr>
          <w:lang w:val="en-GB"/>
        </w:rPr>
      </w:pPr>
      <w:r w:rsidRPr="00C81D35">
        <w:rPr>
          <w:lang w:val="en-GB"/>
        </w:rPr>
        <w:t>For example, a .NET framework implementation is acceptable if the specification of the Darwinet .NET API is specified with a mapping to the platform independent model of the API.</w:t>
      </w:r>
    </w:p>
    <w:p w:rsidR="002E717F" w:rsidRDefault="006D0880" w:rsidP="002E717F">
      <w:pPr>
        <w:pStyle w:val="BodyText"/>
        <w:rPr>
          <w:lang w:val="en-GB"/>
        </w:rPr>
      </w:pPr>
      <w:r w:rsidRPr="00C81D35">
        <w:rPr>
          <w:lang w:val="en-GB"/>
        </w:rPr>
        <w:t xml:space="preserve">Other examples of Darwinet API Implementations may be Java Reflection, Web-services, </w:t>
      </w:r>
      <w:r w:rsidR="006C3A25" w:rsidRPr="00C81D35">
        <w:rPr>
          <w:lang w:val="en-GB"/>
        </w:rPr>
        <w:t>and XML</w:t>
      </w:r>
      <w:r w:rsidRPr="00C81D35">
        <w:rPr>
          <w:lang w:val="en-GB"/>
        </w:rPr>
        <w:t xml:space="preserve"> over TCP/IP </w:t>
      </w:r>
      <w:r w:rsidR="006C3A25" w:rsidRPr="00C81D35">
        <w:rPr>
          <w:lang w:val="en-GB"/>
        </w:rPr>
        <w:t>etc.</w:t>
      </w:r>
      <w:r w:rsidRPr="00C81D35">
        <w:rPr>
          <w:lang w:val="en-GB"/>
        </w:rPr>
        <w:t xml:space="preserve"> or even file based using </w:t>
      </w:r>
      <w:proofErr w:type="spellStart"/>
      <w:r w:rsidRPr="00C81D35">
        <w:rPr>
          <w:lang w:val="en-GB"/>
        </w:rPr>
        <w:t>Gnuttela</w:t>
      </w:r>
      <w:proofErr w:type="spellEnd"/>
      <w:r w:rsidRPr="00C81D35">
        <w:rPr>
          <w:lang w:val="en-GB"/>
        </w:rPr>
        <w:t xml:space="preserve"> or </w:t>
      </w:r>
      <w:proofErr w:type="spellStart"/>
      <w:r w:rsidR="006C3A25" w:rsidRPr="00C81D35">
        <w:rPr>
          <w:lang w:val="en-GB"/>
        </w:rPr>
        <w:t>BitTorrent</w:t>
      </w:r>
      <w:proofErr w:type="spellEnd"/>
      <w:r w:rsidRPr="00C81D35">
        <w:rPr>
          <w:lang w:val="en-GB"/>
        </w:rPr>
        <w:t>.</w:t>
      </w:r>
    </w:p>
    <w:p w:rsidR="002E717F" w:rsidRPr="00DE203B" w:rsidRDefault="002E717F" w:rsidP="002E717F">
      <w:pPr>
        <w:pStyle w:val="BodyText"/>
        <w:rPr>
          <w:rStyle w:val="Emphasis"/>
          <w:lang w:val="en-GB"/>
        </w:rPr>
      </w:pPr>
      <w:r w:rsidRPr="00DE203B">
        <w:rPr>
          <w:rStyle w:val="Emphasis"/>
        </w:rPr>
        <w:t xml:space="preserve">Note: Both the API provider and the API client must of course still be </w:t>
      </w:r>
      <w:r w:rsidR="00DE203B" w:rsidRPr="00DE203B">
        <w:rPr>
          <w:rStyle w:val="Emphasis"/>
        </w:rPr>
        <w:t>compatible. The platform independent mapping to platform specific only states that the implemented API provides all the services required.</w:t>
      </w:r>
    </w:p>
    <w:p w:rsidR="00DE203B" w:rsidRDefault="00DE203B" w:rsidP="006D0880">
      <w:pPr>
        <w:pStyle w:val="Heading3"/>
        <w:rPr>
          <w:lang w:val="en-GB"/>
        </w:rPr>
      </w:pPr>
      <w:bookmarkStart w:id="25" w:name="_Toc232176339"/>
      <w:r>
        <w:rPr>
          <w:lang w:val="en-GB"/>
        </w:rPr>
        <w:t>API client and provider must be able to ensure compatibility</w:t>
      </w:r>
    </w:p>
    <w:p w:rsidR="00DE203B" w:rsidRDefault="00DE203B" w:rsidP="00DE203B">
      <w:pPr>
        <w:pStyle w:val="BodyText"/>
        <w:rPr>
          <w:rStyle w:val="Emphasis"/>
        </w:rPr>
      </w:pPr>
      <w:r>
        <w:rPr>
          <w:lang w:val="en-GB"/>
        </w:rPr>
        <w:t xml:space="preserve">A Darwinet API client must be able to ensure that it is compatible with the API provider. </w:t>
      </w:r>
      <w:r w:rsidRPr="00DE203B">
        <w:rPr>
          <w:rStyle w:val="Emphasis"/>
        </w:rPr>
        <w:t>E.g. if the API provides XML over TCP/IP but the client expects BERTLV over TCP/IP then they are not compatible.</w:t>
      </w:r>
    </w:p>
    <w:p w:rsidR="00DE203B" w:rsidRPr="00DE203B" w:rsidRDefault="00DE203B" w:rsidP="00DE203B">
      <w:pPr>
        <w:pStyle w:val="BodyText"/>
        <w:rPr>
          <w:lang w:val="en-GB"/>
        </w:rPr>
      </w:pPr>
      <w:proofErr w:type="gramStart"/>
      <w:r>
        <w:rPr>
          <w:lang w:val="en-GB"/>
        </w:rPr>
        <w:t>TBD.</w:t>
      </w:r>
      <w:proofErr w:type="gramEnd"/>
    </w:p>
    <w:p w:rsidR="006D0880" w:rsidRPr="00C81D35" w:rsidRDefault="006D0880" w:rsidP="006D0880">
      <w:pPr>
        <w:pStyle w:val="Heading3"/>
        <w:rPr>
          <w:lang w:val="en-GB"/>
        </w:rPr>
      </w:pPr>
      <w:r w:rsidRPr="00C81D35">
        <w:rPr>
          <w:lang w:val="en-GB"/>
        </w:rPr>
        <w:t>At least one API implementation must be based on XML over TCP/IP</w:t>
      </w:r>
      <w:bookmarkEnd w:id="25"/>
    </w:p>
    <w:p w:rsidR="006D0880" w:rsidRPr="00C81D35" w:rsidRDefault="006D0880" w:rsidP="006D0880">
      <w:pPr>
        <w:pStyle w:val="BodyText"/>
        <w:rPr>
          <w:lang w:val="en-GB"/>
        </w:rPr>
      </w:pPr>
      <w:r w:rsidRPr="00C81D35">
        <w:rPr>
          <w:lang w:val="en-GB"/>
        </w:rPr>
        <w:t>The Darwinet API must have at least one specification based on XML over TCP/IP.</w:t>
      </w:r>
    </w:p>
    <w:p w:rsidR="006D0880" w:rsidRDefault="006D0880" w:rsidP="006D0880">
      <w:pPr>
        <w:pStyle w:val="BodyText"/>
        <w:rPr>
          <w:lang w:val="en-GB"/>
        </w:rPr>
      </w:pPr>
      <w:r w:rsidRPr="00C81D35">
        <w:rPr>
          <w:lang w:val="en-GB"/>
        </w:rPr>
        <w:t>An implementation of this specification may be based on SOAP or similar existing frame works.</w:t>
      </w:r>
    </w:p>
    <w:p w:rsidR="00DE203B" w:rsidRPr="00DE203B" w:rsidRDefault="00DE203B" w:rsidP="006D0880">
      <w:pPr>
        <w:pStyle w:val="BodyText"/>
        <w:rPr>
          <w:rStyle w:val="Emphasis"/>
          <w:lang w:val="en-GB"/>
        </w:rPr>
      </w:pPr>
      <w:r w:rsidRPr="00DE203B">
        <w:rPr>
          <w:rStyle w:val="Emphasis"/>
        </w:rPr>
        <w:t>Note: Any messaging representation over some link protocol could have been selected as the one required to be supported. But XML is chosen as it is a wide spread Composite structured data format. And a composite structured message will carry any message of choice. Also, TCP/IP (or possible UDP) is one of the most spread protocols with a high probability to be supported on any Darwinet node.</w:t>
      </w:r>
    </w:p>
    <w:p w:rsidR="006D0880" w:rsidRPr="00C81D35" w:rsidRDefault="006D0880" w:rsidP="006D0880">
      <w:pPr>
        <w:pStyle w:val="Heading2"/>
        <w:rPr>
          <w:lang w:val="en-GB"/>
        </w:rPr>
      </w:pPr>
      <w:bookmarkStart w:id="26" w:name="_Toc232176340"/>
      <w:r w:rsidRPr="00C81D35">
        <w:rPr>
          <w:lang w:val="en-GB"/>
        </w:rPr>
        <w:t>Darwinet network requirements</w:t>
      </w:r>
      <w:bookmarkEnd w:id="26"/>
    </w:p>
    <w:p w:rsidR="006D0880" w:rsidRPr="00C81D35" w:rsidRDefault="006D0880" w:rsidP="006D0880">
      <w:pPr>
        <w:pStyle w:val="Heading3"/>
        <w:rPr>
          <w:lang w:val="en-GB"/>
        </w:rPr>
      </w:pPr>
      <w:bookmarkStart w:id="27" w:name="_Toc232176341"/>
      <w:r w:rsidRPr="00C81D35">
        <w:rPr>
          <w:lang w:val="en-GB"/>
        </w:rPr>
        <w:t>Definitions</w:t>
      </w:r>
      <w:bookmarkEnd w:id="27"/>
    </w:p>
    <w:p w:rsidR="006D0880" w:rsidRPr="00C81D35" w:rsidRDefault="006D0880" w:rsidP="006D0880">
      <w:pPr>
        <w:pStyle w:val="BodyText"/>
        <w:rPr>
          <w:lang w:val="en-GB"/>
        </w:rPr>
      </w:pPr>
      <w:r w:rsidRPr="00C81D35">
        <w:rPr>
          <w:lang w:val="en-GB"/>
        </w:rPr>
        <w:t>A Darwinet network consists of Darwinet Nodes.</w:t>
      </w:r>
    </w:p>
    <w:p w:rsidR="006D0880" w:rsidRPr="00C81D35" w:rsidRDefault="006D0880" w:rsidP="006D0880">
      <w:pPr>
        <w:pStyle w:val="BodyText"/>
        <w:rPr>
          <w:lang w:val="en-GB"/>
        </w:rPr>
      </w:pPr>
      <w:r w:rsidRPr="00C81D35">
        <w:rPr>
          <w:lang w:val="en-GB"/>
        </w:rPr>
        <w:t xml:space="preserve">A Darwinet node is a single executable component that provides a Darwinet local API to </w:t>
      </w:r>
      <w:r w:rsidR="006C3A25" w:rsidRPr="00C81D35">
        <w:rPr>
          <w:lang w:val="en-GB"/>
        </w:rPr>
        <w:t>Darwinet</w:t>
      </w:r>
      <w:r w:rsidRPr="00C81D35">
        <w:rPr>
          <w:lang w:val="en-GB"/>
        </w:rPr>
        <w:t xml:space="preserve"> Applications and is able to communicate to other Darwinet nodes using the Darwinet Network protocol.</w:t>
      </w:r>
    </w:p>
    <w:p w:rsidR="006D0880" w:rsidRPr="00C81D35" w:rsidRDefault="006D0880" w:rsidP="006D0880">
      <w:pPr>
        <w:pStyle w:val="Heading3"/>
        <w:rPr>
          <w:lang w:val="en-GB"/>
        </w:rPr>
      </w:pPr>
      <w:bookmarkStart w:id="28" w:name="_Toc232176342"/>
      <w:r w:rsidRPr="00C81D35">
        <w:rPr>
          <w:lang w:val="en-GB"/>
        </w:rPr>
        <w:lastRenderedPageBreak/>
        <w:t>Each Darwinet node must be equal in networking capabilities</w:t>
      </w:r>
      <w:bookmarkEnd w:id="28"/>
    </w:p>
    <w:p w:rsidR="00384697" w:rsidRDefault="00384697" w:rsidP="00384697">
      <w:pPr>
        <w:pStyle w:val="BodyText"/>
        <w:rPr>
          <w:lang w:val="en-GB"/>
        </w:rPr>
      </w:pPr>
      <w:r>
        <w:rPr>
          <w:lang w:val="en-GB"/>
        </w:rPr>
        <w:t>Each Darwinet Node must provide the same minimum set of network services to enable them to interoperate as equals. Nodes may</w:t>
      </w:r>
      <w:r w:rsidRPr="00384697">
        <w:rPr>
          <w:lang w:val="en-GB"/>
        </w:rPr>
        <w:t xml:space="preserve"> have different bandwidth allowances from their ISPs, be in different countries, some of which may ha</w:t>
      </w:r>
      <w:r>
        <w:rPr>
          <w:lang w:val="en-GB"/>
        </w:rPr>
        <w:t>ve national firewalls, etc. The network services they provide must still be defined to enable them to create a usable Domain.</w:t>
      </w:r>
    </w:p>
    <w:p w:rsidR="006D0880" w:rsidRPr="00C81D35" w:rsidRDefault="006D0880" w:rsidP="006D0880">
      <w:pPr>
        <w:pStyle w:val="BodyText"/>
        <w:rPr>
          <w:lang w:val="en-GB"/>
        </w:rPr>
      </w:pPr>
      <w:bookmarkStart w:id="29" w:name="_GoBack"/>
      <w:bookmarkEnd w:id="29"/>
      <w:r w:rsidRPr="00C81D35">
        <w:rPr>
          <w:lang w:val="en-GB"/>
        </w:rPr>
        <w:t>E</w:t>
      </w:r>
      <w:r w:rsidR="00384697">
        <w:rPr>
          <w:lang w:val="en-GB"/>
        </w:rPr>
        <w:t>ach node must be able to communicate, peer to peer or through an intermediate node, with</w:t>
      </w:r>
      <w:r w:rsidRPr="00C81D35">
        <w:rPr>
          <w:lang w:val="en-GB"/>
        </w:rPr>
        <w:t xml:space="preserve"> any other </w:t>
      </w:r>
      <w:r w:rsidR="006C3A25" w:rsidRPr="00C81D35">
        <w:rPr>
          <w:lang w:val="en-GB"/>
        </w:rPr>
        <w:t>Darwinet</w:t>
      </w:r>
      <w:r w:rsidR="00384697">
        <w:rPr>
          <w:lang w:val="en-GB"/>
        </w:rPr>
        <w:t xml:space="preserve"> node in the network</w:t>
      </w:r>
    </w:p>
    <w:p w:rsidR="006D0880" w:rsidRPr="00C81D35" w:rsidRDefault="006D0880" w:rsidP="006D0880">
      <w:pPr>
        <w:pStyle w:val="BodyText"/>
        <w:rPr>
          <w:lang w:val="en-GB"/>
        </w:rPr>
      </w:pPr>
      <w:r w:rsidRPr="00C81D35">
        <w:rPr>
          <w:lang w:val="en-GB"/>
        </w:rPr>
        <w:t>This means that there must not be any special server—only-nodes or client-only-nodes or any other operation specialized nodes.</w:t>
      </w:r>
    </w:p>
    <w:p w:rsidR="006D0880" w:rsidRPr="00C81D35" w:rsidRDefault="006D0880" w:rsidP="006D0880">
      <w:pPr>
        <w:pStyle w:val="BodyText"/>
        <w:rPr>
          <w:lang w:val="en-GB"/>
        </w:rPr>
      </w:pPr>
      <w:r w:rsidRPr="00C81D35">
        <w:rPr>
          <w:lang w:val="en-GB"/>
        </w:rPr>
        <w:t>This ensures that the Darwinet network is a true p2p-network.</w:t>
      </w:r>
    </w:p>
    <w:p w:rsidR="006D0880" w:rsidRPr="00C81D35" w:rsidRDefault="006D0880" w:rsidP="006D0880">
      <w:pPr>
        <w:pStyle w:val="Heading3"/>
        <w:rPr>
          <w:lang w:val="en-GB"/>
        </w:rPr>
      </w:pPr>
      <w:bookmarkStart w:id="30" w:name="_Toc232176343"/>
      <w:r w:rsidRPr="00C81D35">
        <w:rPr>
          <w:lang w:val="en-GB"/>
        </w:rPr>
        <w:t>Each Darwinet node must provide operations that enables any node to be connected to any other node p</w:t>
      </w:r>
      <w:bookmarkEnd w:id="30"/>
      <w:r w:rsidRPr="00C81D35">
        <w:rPr>
          <w:lang w:val="en-GB"/>
        </w:rPr>
        <w:t>eer-to-peer</w:t>
      </w:r>
    </w:p>
    <w:p w:rsidR="006D0880" w:rsidRPr="00C81D35" w:rsidRDefault="006D0880" w:rsidP="006D0880">
      <w:pPr>
        <w:pStyle w:val="BodyText"/>
        <w:rPr>
          <w:lang w:val="en-GB"/>
        </w:rPr>
      </w:pPr>
      <w:r w:rsidRPr="00C81D35">
        <w:rPr>
          <w:lang w:val="en-GB"/>
        </w:rPr>
        <w:t>In a TCP/IP based network there may be nodes that are behind fire walls or other obstacles to direct node-to-node connection.</w:t>
      </w:r>
    </w:p>
    <w:p w:rsidR="006D0880" w:rsidRPr="00C81D35" w:rsidRDefault="006D0880" w:rsidP="006D0880">
      <w:pPr>
        <w:pStyle w:val="BodyText"/>
        <w:rPr>
          <w:lang w:val="en-GB"/>
        </w:rPr>
      </w:pPr>
      <w:r w:rsidRPr="00C81D35">
        <w:rPr>
          <w:lang w:val="en-GB"/>
        </w:rPr>
        <w:t>Two such nodes behind obstacles must be able to connect to each-other through a third Darwinet node outside the obstacles.</w:t>
      </w:r>
    </w:p>
    <w:p w:rsidR="006D0880" w:rsidRPr="00C81D35" w:rsidRDefault="006D0880" w:rsidP="006D0880">
      <w:pPr>
        <w:pStyle w:val="BodyText"/>
        <w:rPr>
          <w:lang w:val="en-GB"/>
        </w:rPr>
      </w:pPr>
      <w:r w:rsidRPr="00C81D35">
        <w:rPr>
          <w:lang w:val="en-GB"/>
        </w:rPr>
        <w:t>Such a node may be said to act as a Proxy of the other node.</w:t>
      </w:r>
    </w:p>
    <w:p w:rsidR="006D0880" w:rsidRPr="00C81D35" w:rsidRDefault="006D0880" w:rsidP="006D0880">
      <w:pPr>
        <w:pStyle w:val="BodyText"/>
        <w:rPr>
          <w:lang w:val="en-GB"/>
        </w:rPr>
      </w:pPr>
      <w:r w:rsidRPr="00C81D35">
        <w:rPr>
          <w:lang w:val="en-GB"/>
        </w:rPr>
        <w:t>Each Darwinet node must provide such a Proxy service.</w:t>
      </w:r>
    </w:p>
    <w:p w:rsidR="006D0880" w:rsidRPr="00C81D35" w:rsidRDefault="006D0880" w:rsidP="006D0880">
      <w:pPr>
        <w:pStyle w:val="Heading3"/>
        <w:rPr>
          <w:lang w:val="en-GB"/>
        </w:rPr>
      </w:pPr>
      <w:r w:rsidRPr="00C81D35">
        <w:rPr>
          <w:lang w:val="en-GB"/>
        </w:rPr>
        <w:t>Each installed Darwinet node must have a unique Id</w:t>
      </w:r>
    </w:p>
    <w:p w:rsidR="006D0880" w:rsidRPr="00C81D35" w:rsidRDefault="006D0880" w:rsidP="006D0880">
      <w:pPr>
        <w:pStyle w:val="BodyText"/>
        <w:rPr>
          <w:lang w:val="en-GB"/>
        </w:rPr>
      </w:pPr>
      <w:r w:rsidRPr="00C81D35">
        <w:rPr>
          <w:lang w:val="en-GB"/>
        </w:rPr>
        <w:t>The Domain must be able to identify node individuals in the network. This enables node identification, node authorization and node surveillance.</w:t>
      </w:r>
    </w:p>
    <w:p w:rsidR="006D0880" w:rsidRPr="00C81D35" w:rsidRDefault="006D0880" w:rsidP="006D0880">
      <w:pPr>
        <w:pStyle w:val="BodyText"/>
        <w:rPr>
          <w:lang w:val="en-GB"/>
        </w:rPr>
      </w:pPr>
      <w:r w:rsidRPr="00C81D35">
        <w:rPr>
          <w:lang w:val="en-GB"/>
        </w:rPr>
        <w:t>The Id may for example consist of one location descriptor and one instance index. This allows several nodes to execute simultaneously on the same machine. This also allows Darwinet nodes to execute in cloud services</w:t>
      </w:r>
    </w:p>
    <w:p w:rsidR="006D0880" w:rsidRPr="00C81D35" w:rsidRDefault="006D0880" w:rsidP="006D0880">
      <w:pPr>
        <w:pStyle w:val="Heading3"/>
        <w:rPr>
          <w:lang w:val="en-GB"/>
        </w:rPr>
      </w:pPr>
      <w:r w:rsidRPr="00C81D35">
        <w:rPr>
          <w:lang w:val="en-GB"/>
        </w:rPr>
        <w:t>Nodes must share information only on request and only peer-to-peer</w:t>
      </w:r>
    </w:p>
    <w:p w:rsidR="006D0880" w:rsidRPr="00C81D35" w:rsidRDefault="006D0880" w:rsidP="006D0880">
      <w:pPr>
        <w:pStyle w:val="BodyText"/>
        <w:rPr>
          <w:lang w:val="en-GB"/>
        </w:rPr>
      </w:pPr>
      <w:r w:rsidRPr="00C81D35">
        <w:rPr>
          <w:lang w:val="en-GB"/>
        </w:rPr>
        <w:t>Information exchange between nodes bust be on request only. And information must be peer-to-peer with another Darwinet node only using the specified Darwinet API’s available.</w:t>
      </w:r>
    </w:p>
    <w:p w:rsidR="006D0880" w:rsidRPr="00C81D35" w:rsidRDefault="006D0880" w:rsidP="006D0880">
      <w:pPr>
        <w:pStyle w:val="C1HBullet"/>
        <w:rPr>
          <w:lang w:val="en-GB"/>
        </w:rPr>
      </w:pPr>
      <w:r w:rsidRPr="00C81D35">
        <w:rPr>
          <w:lang w:val="en-GB"/>
        </w:rPr>
        <w:t>When a node has new information to share it connects to other nodes and requires them to accept the new information.</w:t>
      </w:r>
    </w:p>
    <w:p w:rsidR="006D0880" w:rsidRPr="00C81D35" w:rsidRDefault="006D0880" w:rsidP="006D0880">
      <w:pPr>
        <w:pStyle w:val="C1HBullet"/>
        <w:rPr>
          <w:lang w:val="en-GB"/>
        </w:rPr>
      </w:pPr>
      <w:r w:rsidRPr="00C81D35">
        <w:rPr>
          <w:lang w:val="en-GB"/>
        </w:rPr>
        <w:t>When a node detects missing information it connects to other nodes and requires the missing information.</w:t>
      </w:r>
    </w:p>
    <w:p w:rsidR="006D0880" w:rsidRPr="00C81D35" w:rsidRDefault="006D0880" w:rsidP="006D0880">
      <w:pPr>
        <w:pStyle w:val="Heading3"/>
        <w:rPr>
          <w:lang w:val="en-GB"/>
        </w:rPr>
      </w:pPr>
      <w:r w:rsidRPr="00C81D35">
        <w:rPr>
          <w:lang w:val="en-GB"/>
        </w:rPr>
        <w:t>Nodes are allowed to but not required to connect to all available nodes of a domain</w:t>
      </w:r>
    </w:p>
    <w:p w:rsidR="006D0880" w:rsidRPr="00C81D35" w:rsidRDefault="006D0880" w:rsidP="006D0880">
      <w:pPr>
        <w:pStyle w:val="BodyText"/>
        <w:rPr>
          <w:lang w:val="en-GB"/>
        </w:rPr>
      </w:pPr>
      <w:r w:rsidRPr="00C81D35">
        <w:rPr>
          <w:lang w:val="en-GB"/>
        </w:rPr>
        <w:t>Nodes are allowed to but not required connect to all available nodes of a domain. This means that no mechanism of any Darwinet application must rely on running nodes being connected all the time.</w:t>
      </w:r>
    </w:p>
    <w:p w:rsidR="006D0880" w:rsidRPr="00C81D35" w:rsidRDefault="006D0880" w:rsidP="006D0880">
      <w:pPr>
        <w:pStyle w:val="Heading2"/>
        <w:rPr>
          <w:lang w:val="en-GB"/>
        </w:rPr>
      </w:pPr>
      <w:bookmarkStart w:id="31" w:name="_Toc232176344"/>
      <w:r w:rsidRPr="00C81D35">
        <w:rPr>
          <w:lang w:val="en-GB"/>
        </w:rPr>
        <w:lastRenderedPageBreak/>
        <w:t>The Darwinet network and network information model requirements</w:t>
      </w:r>
      <w:bookmarkEnd w:id="31"/>
    </w:p>
    <w:p w:rsidR="006D0880" w:rsidRPr="00C81D35" w:rsidRDefault="006D0880" w:rsidP="006D0880">
      <w:pPr>
        <w:pStyle w:val="Heading3"/>
        <w:rPr>
          <w:lang w:val="en-GB"/>
        </w:rPr>
      </w:pPr>
      <w:bookmarkStart w:id="32" w:name="_Toc232176345"/>
      <w:r w:rsidRPr="00C81D35">
        <w:rPr>
          <w:lang w:val="en-GB"/>
        </w:rPr>
        <w:t>Definitions</w:t>
      </w:r>
      <w:bookmarkEnd w:id="32"/>
    </w:p>
    <w:p w:rsidR="006D0880" w:rsidRPr="00C81D35" w:rsidRDefault="006D0880" w:rsidP="006D0880">
      <w:pPr>
        <w:pStyle w:val="BodyText"/>
        <w:rPr>
          <w:lang w:val="en-GB"/>
        </w:rPr>
      </w:pPr>
      <w:r w:rsidRPr="00C81D35">
        <w:rPr>
          <w:lang w:val="en-GB"/>
        </w:rPr>
        <w:t xml:space="preserve">With Information model we here mean how information is </w:t>
      </w:r>
      <w:proofErr w:type="spellStart"/>
      <w:r w:rsidRPr="00C81D35">
        <w:rPr>
          <w:lang w:val="en-GB"/>
        </w:rPr>
        <w:t>modeled</w:t>
      </w:r>
      <w:proofErr w:type="spellEnd"/>
      <w:r w:rsidRPr="00C81D35">
        <w:rPr>
          <w:lang w:val="en-GB"/>
        </w:rPr>
        <w:t xml:space="preserve"> in the Darwinet network.</w:t>
      </w:r>
    </w:p>
    <w:p w:rsidR="006D0880" w:rsidRPr="00C81D35" w:rsidRDefault="006D0880" w:rsidP="006D0880">
      <w:pPr>
        <w:pStyle w:val="Heading3"/>
        <w:rPr>
          <w:lang w:val="en-GB"/>
        </w:rPr>
      </w:pPr>
      <w:bookmarkStart w:id="33" w:name="_Toc232176346"/>
      <w:r w:rsidRPr="00C81D35">
        <w:rPr>
          <w:lang w:val="en-GB"/>
        </w:rPr>
        <w:t xml:space="preserve">Data must be isolated into a </w:t>
      </w:r>
      <w:bookmarkEnd w:id="33"/>
      <w:r w:rsidRPr="00C81D35">
        <w:rPr>
          <w:lang w:val="en-GB"/>
        </w:rPr>
        <w:t>Domain</w:t>
      </w:r>
    </w:p>
    <w:p w:rsidR="006D0880" w:rsidRPr="00C81D35" w:rsidRDefault="006D0880" w:rsidP="006D0880">
      <w:pPr>
        <w:pStyle w:val="BodyText"/>
        <w:rPr>
          <w:lang w:val="en-GB"/>
        </w:rPr>
      </w:pPr>
      <w:r w:rsidRPr="00C81D35">
        <w:rPr>
          <w:lang w:val="en-GB"/>
        </w:rPr>
        <w:t>To enable Data to be protected and contained it must be stored and accessible within a Domain only.</w:t>
      </w:r>
    </w:p>
    <w:p w:rsidR="006D0880" w:rsidRPr="00C81D35" w:rsidRDefault="006D0880" w:rsidP="006D0880">
      <w:pPr>
        <w:pStyle w:val="BodyText"/>
        <w:rPr>
          <w:lang w:val="en-GB"/>
        </w:rPr>
      </w:pPr>
      <w:r w:rsidRPr="00C81D35">
        <w:rPr>
          <w:lang w:val="en-GB"/>
        </w:rPr>
        <w:t>For example: To make a company secure that any data that is supplied to the network does not reach any node that is not trusted by the company it is essential that data is contained within the nodes of a Domain.</w:t>
      </w:r>
    </w:p>
    <w:p w:rsidR="006D0880" w:rsidRPr="00C81D35" w:rsidRDefault="006D0880" w:rsidP="006D0880">
      <w:pPr>
        <w:pStyle w:val="BodyText"/>
        <w:rPr>
          <w:lang w:val="en-GB"/>
        </w:rPr>
      </w:pPr>
      <w:r w:rsidRPr="00C81D35">
        <w:rPr>
          <w:lang w:val="en-GB"/>
        </w:rPr>
        <w:t>This does not prevent Applications to reach data of several Domains if the user is a member of several Domains.</w:t>
      </w:r>
    </w:p>
    <w:p w:rsidR="006D0880" w:rsidRPr="00C81D35" w:rsidRDefault="006D0880" w:rsidP="006D0880">
      <w:pPr>
        <w:pStyle w:val="Heading3"/>
        <w:rPr>
          <w:lang w:val="en-GB"/>
        </w:rPr>
      </w:pPr>
      <w:bookmarkStart w:id="34" w:name="_Toc232176347"/>
      <w:r w:rsidRPr="00C81D35">
        <w:rPr>
          <w:lang w:val="en-GB"/>
        </w:rPr>
        <w:t>Data must be owned by an Application</w:t>
      </w:r>
    </w:p>
    <w:p w:rsidR="006D0880" w:rsidRPr="00C81D35" w:rsidRDefault="006D0880" w:rsidP="006D0880">
      <w:pPr>
        <w:pStyle w:val="BodyText"/>
        <w:rPr>
          <w:lang w:val="en-GB"/>
        </w:rPr>
      </w:pPr>
      <w:r w:rsidRPr="00C81D35">
        <w:rPr>
          <w:lang w:val="en-GB"/>
        </w:rPr>
        <w:t>All date must be owned by an application. And Darwinet is one such application. Also the Darwinet Domain controller may be such an application.</w:t>
      </w:r>
    </w:p>
    <w:p w:rsidR="006D0880" w:rsidRPr="00C81D35" w:rsidRDefault="006D0880" w:rsidP="006D0880">
      <w:pPr>
        <w:pStyle w:val="Heading3"/>
        <w:rPr>
          <w:lang w:val="en-GB"/>
        </w:rPr>
      </w:pPr>
      <w:r w:rsidRPr="00C81D35">
        <w:rPr>
          <w:lang w:val="en-GB"/>
        </w:rPr>
        <w:t>An Application must be able to use data in several Domains</w:t>
      </w:r>
      <w:bookmarkEnd w:id="34"/>
    </w:p>
    <w:p w:rsidR="006D0880" w:rsidRPr="00C81D35" w:rsidRDefault="006D0880" w:rsidP="006D0880">
      <w:pPr>
        <w:pStyle w:val="BodyText"/>
        <w:rPr>
          <w:lang w:val="en-GB"/>
        </w:rPr>
      </w:pPr>
      <w:r w:rsidRPr="00C81D35">
        <w:rPr>
          <w:lang w:val="en-GB"/>
        </w:rPr>
        <w:t>A user that is a member of several Domains must be able to use data from these Domains.</w:t>
      </w:r>
    </w:p>
    <w:p w:rsidR="006D0880" w:rsidRPr="00C81D35" w:rsidRDefault="006D0880" w:rsidP="006D0880">
      <w:pPr>
        <w:pStyle w:val="BodyText"/>
        <w:rPr>
          <w:lang w:val="en-GB"/>
        </w:rPr>
      </w:pPr>
      <w:r w:rsidRPr="00C81D35">
        <w:rPr>
          <w:lang w:val="en-GB"/>
        </w:rPr>
        <w:t>An example of this is a Time reporting application used by a user that reports time to several projects or several customers. As data is contained within a Domain the only way for such an application to provide data to these domains is that the application may operate on data in several domains.</w:t>
      </w:r>
    </w:p>
    <w:p w:rsidR="006D0880" w:rsidRPr="00C81D35" w:rsidRDefault="006D0880" w:rsidP="006D0880">
      <w:pPr>
        <w:pStyle w:val="Heading3"/>
        <w:rPr>
          <w:lang w:val="en-GB"/>
        </w:rPr>
      </w:pPr>
      <w:bookmarkStart w:id="35" w:name="_Toc232176348"/>
      <w:r w:rsidRPr="00C81D35">
        <w:rPr>
          <w:lang w:val="en-GB"/>
        </w:rPr>
        <w:t>Properties and data must be structured in a tree of classes of data</w:t>
      </w:r>
      <w:bookmarkEnd w:id="35"/>
    </w:p>
    <w:p w:rsidR="006D0880" w:rsidRPr="00C81D35" w:rsidRDefault="006D0880" w:rsidP="006D0880">
      <w:pPr>
        <w:pStyle w:val="BodyText"/>
        <w:rPr>
          <w:lang w:val="en-GB"/>
        </w:rPr>
      </w:pPr>
      <w:r w:rsidRPr="00C81D35">
        <w:rPr>
          <w:lang w:val="en-GB"/>
        </w:rPr>
        <w:t>The following tree of classes is proposed to organize properties of a Darwinet network.</w:t>
      </w:r>
    </w:p>
    <w:p w:rsidR="006D0880" w:rsidRPr="00C81D35" w:rsidRDefault="006D0880" w:rsidP="006D0880">
      <w:pPr>
        <w:pStyle w:val="BodyText"/>
        <w:rPr>
          <w:lang w:val="en-GB"/>
        </w:rPr>
      </w:pPr>
      <w:r w:rsidRPr="00C81D35">
        <w:rPr>
          <w:lang w:val="en-GB"/>
        </w:rPr>
        <w:t>Properties of a Domain are sub-classes of the Domain class.</w:t>
      </w:r>
    </w:p>
    <w:p w:rsidR="006D0880" w:rsidRPr="00C81D35" w:rsidRDefault="006D0880" w:rsidP="006D0880">
      <w:pPr>
        <w:pStyle w:val="BodyText"/>
        <w:rPr>
          <w:lang w:val="en-GB"/>
        </w:rPr>
      </w:pPr>
      <w:proofErr w:type="spellStart"/>
      <w:r w:rsidRPr="00C81D35">
        <w:rPr>
          <w:rFonts w:ascii="Arial" w:hAnsi="Arial" w:cs="Arial"/>
          <w:b/>
          <w:lang w:val="en-GB"/>
        </w:rPr>
        <w:t>Domain.Applications</w:t>
      </w:r>
      <w:proofErr w:type="spellEnd"/>
      <w:r w:rsidRPr="00C81D35">
        <w:rPr>
          <w:lang w:val="en-GB"/>
        </w:rPr>
        <w:t xml:space="preserve"> contains properties that define information of Applications to be used within the </w:t>
      </w:r>
      <w:r w:rsidR="006C3A25" w:rsidRPr="00C81D35">
        <w:rPr>
          <w:lang w:val="en-GB"/>
        </w:rPr>
        <w:t>Domain</w:t>
      </w:r>
      <w:r w:rsidRPr="00C81D35">
        <w:rPr>
          <w:lang w:val="en-GB"/>
        </w:rPr>
        <w:t>.</w:t>
      </w:r>
    </w:p>
    <w:p w:rsidR="006D0880" w:rsidRPr="00C81D35" w:rsidRDefault="006D0880" w:rsidP="006D0880">
      <w:pPr>
        <w:pStyle w:val="BodyText"/>
        <w:rPr>
          <w:lang w:val="en-GB"/>
        </w:rPr>
      </w:pPr>
      <w:proofErr w:type="spellStart"/>
      <w:r w:rsidRPr="00C81D35">
        <w:rPr>
          <w:rFonts w:ascii="Arial" w:hAnsi="Arial" w:cs="Arial"/>
          <w:b/>
          <w:lang w:val="en-GB"/>
        </w:rPr>
        <w:t>Domain.Users</w:t>
      </w:r>
      <w:proofErr w:type="spellEnd"/>
      <w:r w:rsidRPr="00C81D35">
        <w:rPr>
          <w:lang w:val="en-GB"/>
        </w:rPr>
        <w:t xml:space="preserve"> contains properties that define users of the Domain.</w:t>
      </w:r>
    </w:p>
    <w:p w:rsidR="006D0880" w:rsidRPr="00C81D35" w:rsidRDefault="006D0880" w:rsidP="006D0880">
      <w:pPr>
        <w:pStyle w:val="BodyText"/>
        <w:rPr>
          <w:lang w:val="en-GB"/>
        </w:rPr>
      </w:pPr>
      <w:proofErr w:type="spellStart"/>
      <w:r w:rsidRPr="00C81D35">
        <w:rPr>
          <w:rFonts w:ascii="Arial" w:hAnsi="Arial" w:cs="Arial"/>
          <w:b/>
          <w:lang w:val="en-GB"/>
        </w:rPr>
        <w:t>Domain.Nodes</w:t>
      </w:r>
      <w:proofErr w:type="spellEnd"/>
      <w:r w:rsidRPr="00C81D35">
        <w:rPr>
          <w:lang w:val="en-GB"/>
        </w:rPr>
        <w:t xml:space="preserve"> contains properties that define the Darwinet Nodes of the </w:t>
      </w:r>
      <w:r w:rsidR="006C3A25" w:rsidRPr="00C81D35">
        <w:rPr>
          <w:lang w:val="en-GB"/>
        </w:rPr>
        <w:t>Domain</w:t>
      </w:r>
      <w:r w:rsidRPr="00C81D35">
        <w:rPr>
          <w:lang w:val="en-GB"/>
        </w:rPr>
        <w:t>.</w:t>
      </w:r>
    </w:p>
    <w:p w:rsidR="006D0880" w:rsidRPr="00C81D35" w:rsidRDefault="006D0880" w:rsidP="006D0880">
      <w:pPr>
        <w:pStyle w:val="BodyText"/>
        <w:rPr>
          <w:lang w:val="en-GB"/>
        </w:rPr>
      </w:pPr>
      <w:proofErr w:type="spellStart"/>
      <w:r w:rsidRPr="00C81D35">
        <w:rPr>
          <w:rFonts w:ascii="Arial" w:hAnsi="Arial" w:cs="Arial"/>
          <w:b/>
          <w:lang w:val="en-GB"/>
        </w:rPr>
        <w:t>Domain.ActorRoles</w:t>
      </w:r>
      <w:proofErr w:type="spellEnd"/>
      <w:r w:rsidRPr="00C81D35">
        <w:rPr>
          <w:lang w:val="en-GB"/>
        </w:rPr>
        <w:t xml:space="preserve"> contains properties that define the roles of actors within this domain.</w:t>
      </w:r>
    </w:p>
    <w:p w:rsidR="006D0880" w:rsidRPr="00C81D35" w:rsidRDefault="006D0880" w:rsidP="006D0880">
      <w:pPr>
        <w:pStyle w:val="Heading2"/>
        <w:rPr>
          <w:lang w:val="en-GB"/>
        </w:rPr>
      </w:pPr>
      <w:bookmarkStart w:id="36" w:name="_Toc232176349"/>
      <w:r w:rsidRPr="00C81D35">
        <w:rPr>
          <w:lang w:val="en-GB"/>
        </w:rPr>
        <w:lastRenderedPageBreak/>
        <w:t>The Darwinet information security requirements</w:t>
      </w:r>
    </w:p>
    <w:p w:rsidR="006D0880" w:rsidRPr="00C81D35" w:rsidRDefault="006D0880" w:rsidP="006D0880">
      <w:pPr>
        <w:pStyle w:val="Heading3"/>
        <w:rPr>
          <w:lang w:val="en-GB"/>
        </w:rPr>
      </w:pPr>
      <w:r w:rsidRPr="00C81D35">
        <w:rPr>
          <w:lang w:val="en-GB"/>
        </w:rPr>
        <w:t>Overview</w:t>
      </w:r>
    </w:p>
    <w:p w:rsidR="006D0880" w:rsidRPr="00C81D35" w:rsidRDefault="006D0880" w:rsidP="006D0880">
      <w:pPr>
        <w:pStyle w:val="BodyText"/>
        <w:rPr>
          <w:lang w:val="en-GB"/>
        </w:rPr>
      </w:pPr>
      <w:r w:rsidRPr="00C81D35">
        <w:rPr>
          <w:lang w:val="en-GB"/>
        </w:rPr>
        <w:t xml:space="preserve">It must be able to use Darwinet nodes to share information that is protected. This enables companies, project groups, user groups </w:t>
      </w:r>
      <w:r w:rsidR="006C3A25" w:rsidRPr="00C81D35">
        <w:rPr>
          <w:lang w:val="en-GB"/>
        </w:rPr>
        <w:t>etc.</w:t>
      </w:r>
      <w:r w:rsidRPr="00C81D35">
        <w:rPr>
          <w:lang w:val="en-GB"/>
        </w:rPr>
        <w:t xml:space="preserve"> to set up and use a </w:t>
      </w:r>
      <w:r w:rsidR="006C3A25" w:rsidRPr="00C81D35">
        <w:rPr>
          <w:lang w:val="en-GB"/>
        </w:rPr>
        <w:t>Darwinet</w:t>
      </w:r>
      <w:r w:rsidRPr="00C81D35">
        <w:rPr>
          <w:lang w:val="en-GB"/>
        </w:rPr>
        <w:t xml:space="preserve"> domain of users and nodes with the same protection as other proprietary solutions.</w:t>
      </w:r>
    </w:p>
    <w:p w:rsidR="006D0880" w:rsidRPr="00C81D35" w:rsidRDefault="006D0880" w:rsidP="006D0880">
      <w:pPr>
        <w:pStyle w:val="Heading3"/>
        <w:rPr>
          <w:lang w:val="en-GB"/>
        </w:rPr>
      </w:pPr>
      <w:r w:rsidRPr="00C81D35">
        <w:rPr>
          <w:lang w:val="en-GB"/>
        </w:rPr>
        <w:t>It must be possible to require nodes to be authorized before allowing them access to the Domain</w:t>
      </w:r>
    </w:p>
    <w:p w:rsidR="006D0880" w:rsidRPr="00C81D35" w:rsidRDefault="006D0880" w:rsidP="006D0880">
      <w:pPr>
        <w:pStyle w:val="BodyText"/>
        <w:rPr>
          <w:lang w:val="en-GB"/>
        </w:rPr>
      </w:pPr>
      <w:r w:rsidRPr="00C81D35">
        <w:rPr>
          <w:lang w:val="en-GB"/>
        </w:rPr>
        <w:t>It must be possible to require a new node to be authorized by the Domain before it is allowed to access data and other nodes in the domain.</w:t>
      </w:r>
    </w:p>
    <w:p w:rsidR="006D0880" w:rsidRPr="00C81D35" w:rsidRDefault="006D0880" w:rsidP="006D0880">
      <w:pPr>
        <w:pStyle w:val="BodyText"/>
        <w:rPr>
          <w:lang w:val="en-GB"/>
        </w:rPr>
      </w:pPr>
      <w:r w:rsidRPr="00C81D35">
        <w:rPr>
          <w:lang w:val="en-GB"/>
        </w:rPr>
        <w:t>This enables control over the locations to which the domain may be allowed to grow.</w:t>
      </w:r>
    </w:p>
    <w:p w:rsidR="006D0880" w:rsidRPr="00C81D35" w:rsidRDefault="006D0880" w:rsidP="006D0880">
      <w:pPr>
        <w:pStyle w:val="Heading3"/>
        <w:rPr>
          <w:lang w:val="en-GB"/>
        </w:rPr>
      </w:pPr>
      <w:r w:rsidRPr="00C81D35">
        <w:rPr>
          <w:lang w:val="en-GB"/>
        </w:rPr>
        <w:t>It must be Possible to exclude nodes from a Domain</w:t>
      </w:r>
    </w:p>
    <w:p w:rsidR="006D0880" w:rsidRPr="00C81D35" w:rsidRDefault="006D0880" w:rsidP="006D0880">
      <w:pPr>
        <w:pStyle w:val="BodyText"/>
        <w:rPr>
          <w:lang w:val="en-GB"/>
        </w:rPr>
      </w:pPr>
      <w:r w:rsidRPr="00C81D35">
        <w:rPr>
          <w:lang w:val="en-GB"/>
        </w:rPr>
        <w:t>It must be possible to exclude nodes from a Darwinet Domain. This enables nodes installed at locations which should not any longer be part of the domain to be excluded.</w:t>
      </w:r>
    </w:p>
    <w:p w:rsidR="006D0880" w:rsidRPr="00C81D35" w:rsidRDefault="006D0880" w:rsidP="006D0880">
      <w:pPr>
        <w:pStyle w:val="BodyText"/>
        <w:rPr>
          <w:lang w:val="en-GB"/>
        </w:rPr>
      </w:pPr>
      <w:r w:rsidRPr="00C81D35">
        <w:rPr>
          <w:lang w:val="en-GB"/>
        </w:rPr>
        <w:t>This may happen for example when a lap-top is sold or handed over to another user. Any Darwinet nodes installed on that lap-top may then be excluded.</w:t>
      </w:r>
    </w:p>
    <w:p w:rsidR="006D0880" w:rsidRPr="00C81D35" w:rsidRDefault="006D0880" w:rsidP="006D0880">
      <w:pPr>
        <w:pStyle w:val="Heading3"/>
        <w:rPr>
          <w:lang w:val="en-GB"/>
        </w:rPr>
      </w:pPr>
      <w:r w:rsidRPr="00C81D35">
        <w:rPr>
          <w:lang w:val="en-GB"/>
        </w:rPr>
        <w:t>It must be Possible to require domain data to be destroyed when node is excluded.</w:t>
      </w:r>
    </w:p>
    <w:p w:rsidR="006D0880" w:rsidRPr="00C81D35" w:rsidRDefault="006D0880" w:rsidP="006D0880">
      <w:pPr>
        <w:pStyle w:val="BodyText"/>
        <w:rPr>
          <w:lang w:val="en-GB"/>
        </w:rPr>
      </w:pPr>
      <w:r w:rsidRPr="00C81D35">
        <w:rPr>
          <w:lang w:val="en-GB"/>
        </w:rPr>
        <w:t>It must be able to impose that data in an excluded node of a domain is destroyed by the node when the node is excluded.</w:t>
      </w:r>
    </w:p>
    <w:p w:rsidR="006D0880" w:rsidRPr="00C81D35" w:rsidRDefault="006D0880" w:rsidP="006D0880">
      <w:pPr>
        <w:pStyle w:val="BodyText"/>
        <w:rPr>
          <w:lang w:val="en-GB"/>
        </w:rPr>
      </w:pPr>
      <w:r w:rsidRPr="00C81D35">
        <w:rPr>
          <w:lang w:val="en-GB"/>
        </w:rPr>
        <w:t>This enables the Domain to prevent data to remain in nodes that are no longer members of the domain.</w:t>
      </w:r>
    </w:p>
    <w:p w:rsidR="006D0880" w:rsidRPr="00C81D35" w:rsidRDefault="006D0880" w:rsidP="006D0880">
      <w:pPr>
        <w:pStyle w:val="Heading3"/>
        <w:rPr>
          <w:lang w:val="en-GB"/>
        </w:rPr>
      </w:pPr>
      <w:r w:rsidRPr="00C81D35">
        <w:rPr>
          <w:lang w:val="en-GB"/>
        </w:rPr>
        <w:t>It must be Possible to require a node to destroy Domain data if node is not authorized</w:t>
      </w:r>
    </w:p>
    <w:p w:rsidR="006D0880" w:rsidRPr="00C81D35" w:rsidRDefault="006D0880" w:rsidP="006D0880">
      <w:pPr>
        <w:pStyle w:val="BodyText"/>
        <w:rPr>
          <w:lang w:val="en-GB"/>
        </w:rPr>
      </w:pPr>
      <w:r w:rsidRPr="00C81D35">
        <w:rPr>
          <w:lang w:val="en-GB"/>
        </w:rPr>
        <w:t>It must be able to impose that data in unauthorized nodes of a domain is destroyed by the node.</w:t>
      </w:r>
    </w:p>
    <w:p w:rsidR="006D0880" w:rsidRPr="00C81D35" w:rsidRDefault="006D0880" w:rsidP="006D0880">
      <w:pPr>
        <w:pStyle w:val="BodyText"/>
        <w:rPr>
          <w:lang w:val="en-GB"/>
        </w:rPr>
      </w:pPr>
      <w:r w:rsidRPr="00C81D35">
        <w:rPr>
          <w:lang w:val="en-GB"/>
        </w:rPr>
        <w:t>This enables the Domain to prevent data to remain in nodes that are no longer members of the domain.</w:t>
      </w:r>
    </w:p>
    <w:p w:rsidR="006D0880" w:rsidRPr="00C81D35" w:rsidRDefault="006D0880" w:rsidP="006D0880">
      <w:pPr>
        <w:pStyle w:val="Heading3"/>
        <w:rPr>
          <w:lang w:val="en-GB"/>
        </w:rPr>
      </w:pPr>
      <w:r w:rsidRPr="00C81D35">
        <w:rPr>
          <w:lang w:val="en-GB"/>
        </w:rPr>
        <w:t>It must be Possible to require nodes to die if not regularly re-authorized</w:t>
      </w:r>
    </w:p>
    <w:p w:rsidR="006D0880" w:rsidRPr="00C81D35" w:rsidRDefault="006D0880" w:rsidP="006D0880">
      <w:pPr>
        <w:pStyle w:val="BodyText"/>
        <w:rPr>
          <w:lang w:val="en-GB"/>
        </w:rPr>
      </w:pPr>
      <w:r w:rsidRPr="00C81D35">
        <w:rPr>
          <w:lang w:val="en-GB"/>
        </w:rPr>
        <w:t>It must be possible for a Darwinet domain to require all nodes to check in and re-authorize. And if they are no longer accepted or fails to gain access to the domain they must die and destroy all data of the node for that domain.</w:t>
      </w:r>
    </w:p>
    <w:p w:rsidR="006D0880" w:rsidRPr="00C81D35" w:rsidRDefault="006D0880" w:rsidP="006D0880">
      <w:pPr>
        <w:pStyle w:val="BodyText"/>
        <w:rPr>
          <w:lang w:val="en-GB"/>
        </w:rPr>
      </w:pPr>
      <w:proofErr w:type="gramStart"/>
      <w:r w:rsidRPr="00C81D35">
        <w:rPr>
          <w:lang w:val="en-GB"/>
        </w:rPr>
        <w:t>Note 090614.</w:t>
      </w:r>
      <w:proofErr w:type="gramEnd"/>
      <w:r w:rsidRPr="00C81D35">
        <w:rPr>
          <w:lang w:val="en-GB"/>
        </w:rPr>
        <w:t xml:space="preserve"> It is not yet decided if a node may be member of several domains. If they are – then the node may not die until it is not member of any domains. But data of domains in which it is not a member must still be destroyed.</w:t>
      </w:r>
    </w:p>
    <w:p w:rsidR="006D0880" w:rsidRPr="00C81D35" w:rsidRDefault="006D0880" w:rsidP="006D0880">
      <w:pPr>
        <w:pStyle w:val="BodyText"/>
        <w:rPr>
          <w:lang w:val="en-GB"/>
        </w:rPr>
      </w:pPr>
      <w:r w:rsidRPr="00C81D35">
        <w:rPr>
          <w:lang w:val="en-GB"/>
        </w:rPr>
        <w:lastRenderedPageBreak/>
        <w:t>This enables data to be destroyed in nodes that are no longer members of the domain but that has not actively been destroyed.</w:t>
      </w:r>
    </w:p>
    <w:p w:rsidR="006D0880" w:rsidRPr="00C81D35" w:rsidRDefault="006D0880" w:rsidP="006D0880">
      <w:pPr>
        <w:pStyle w:val="Heading2"/>
        <w:rPr>
          <w:lang w:val="en-GB"/>
        </w:rPr>
      </w:pPr>
      <w:r w:rsidRPr="00C81D35">
        <w:rPr>
          <w:lang w:val="en-GB"/>
        </w:rPr>
        <w:t>The Darwinet performance requirements</w:t>
      </w:r>
    </w:p>
    <w:p w:rsidR="006D0880" w:rsidRPr="00C81D35" w:rsidRDefault="006D0880" w:rsidP="006D0880">
      <w:pPr>
        <w:pStyle w:val="Heading3"/>
        <w:rPr>
          <w:lang w:val="en-GB"/>
        </w:rPr>
      </w:pPr>
      <w:r w:rsidRPr="00C81D35">
        <w:rPr>
          <w:lang w:val="en-GB"/>
        </w:rPr>
        <w:t>The Darwinet data exchange framework must allow optional data compression option</w:t>
      </w:r>
    </w:p>
    <w:p w:rsidR="006D0880" w:rsidRPr="00C81D35" w:rsidRDefault="006D0880" w:rsidP="006D0880">
      <w:pPr>
        <w:pStyle w:val="BodyText"/>
        <w:rPr>
          <w:lang w:val="en-GB"/>
        </w:rPr>
      </w:pPr>
      <w:r w:rsidRPr="00C81D35">
        <w:rPr>
          <w:lang w:val="en-GB"/>
        </w:rPr>
        <w:t>To enable data exchange performance between Darwinet nodes it must be possible to add optional data compression modules into the data trail. Such data compression must be allowed to be optional to enable adding and change to existing networks.</w:t>
      </w:r>
    </w:p>
    <w:p w:rsidR="006D0880" w:rsidRPr="00C81D35" w:rsidRDefault="006D0880" w:rsidP="006D0880">
      <w:pPr>
        <w:pStyle w:val="BodyText"/>
        <w:rPr>
          <w:lang w:val="en-GB"/>
        </w:rPr>
      </w:pPr>
      <w:r w:rsidRPr="00C81D35">
        <w:rPr>
          <w:lang w:val="en-GB"/>
        </w:rPr>
        <w:t xml:space="preserve">Data exchange using XML may use ISO/IEC 24824-1 (Fast </w:t>
      </w:r>
      <w:proofErr w:type="spellStart"/>
      <w:r w:rsidRPr="00C81D35">
        <w:rPr>
          <w:lang w:val="en-GB"/>
        </w:rPr>
        <w:t>Infoset</w:t>
      </w:r>
      <w:proofErr w:type="spellEnd"/>
      <w:r w:rsidRPr="00C81D35">
        <w:rPr>
          <w:lang w:val="en-GB"/>
        </w:rPr>
        <w:t>) data compression.</w:t>
      </w:r>
    </w:p>
    <w:p w:rsidR="006D0880" w:rsidRPr="00C81D35" w:rsidRDefault="006D0880" w:rsidP="006D0880">
      <w:pPr>
        <w:pStyle w:val="Heading2"/>
        <w:rPr>
          <w:lang w:val="en-GB"/>
        </w:rPr>
      </w:pPr>
      <w:r w:rsidRPr="00C81D35">
        <w:rPr>
          <w:lang w:val="en-GB"/>
        </w:rPr>
        <w:t>The Darwinet marketplace requirements</w:t>
      </w:r>
    </w:p>
    <w:p w:rsidR="006D0880" w:rsidRPr="00C81D35" w:rsidRDefault="006D0880" w:rsidP="006D0880">
      <w:pPr>
        <w:pStyle w:val="Heading3"/>
        <w:rPr>
          <w:lang w:val="en-GB"/>
        </w:rPr>
      </w:pPr>
      <w:r w:rsidRPr="00C81D35">
        <w:rPr>
          <w:lang w:val="en-GB"/>
        </w:rPr>
        <w:t>It must be possible to sell Applications within the Darwinet</w:t>
      </w:r>
    </w:p>
    <w:p w:rsidR="006D0880" w:rsidRPr="00C81D35" w:rsidRDefault="006D0880" w:rsidP="006D0880">
      <w:pPr>
        <w:pStyle w:val="BodyText"/>
        <w:rPr>
          <w:lang w:val="en-GB"/>
        </w:rPr>
      </w:pPr>
      <w:r w:rsidRPr="00C81D35">
        <w:rPr>
          <w:lang w:val="en-GB"/>
        </w:rPr>
        <w:t>Consider to use the same business model as Apple store.</w:t>
      </w:r>
    </w:p>
    <w:p w:rsidR="006D0880" w:rsidRPr="00C81D35" w:rsidRDefault="006D0880" w:rsidP="006D0880">
      <w:pPr>
        <w:pStyle w:val="BodyText"/>
        <w:rPr>
          <w:lang w:val="en-GB"/>
        </w:rPr>
      </w:pPr>
      <w:proofErr w:type="gramStart"/>
      <w:r w:rsidRPr="00C81D35">
        <w:rPr>
          <w:lang w:val="en-GB"/>
        </w:rPr>
        <w:t>TBD.</w:t>
      </w:r>
      <w:proofErr w:type="gramEnd"/>
    </w:p>
    <w:p w:rsidR="006D0880" w:rsidRPr="00C81D35" w:rsidRDefault="006D0880" w:rsidP="006D0880">
      <w:pPr>
        <w:pStyle w:val="Heading3"/>
        <w:rPr>
          <w:lang w:val="en-GB"/>
        </w:rPr>
      </w:pPr>
      <w:r w:rsidRPr="00C81D35">
        <w:rPr>
          <w:lang w:val="en-GB"/>
        </w:rPr>
        <w:t>It must be possible to sell information within the Darwinet</w:t>
      </w:r>
    </w:p>
    <w:p w:rsidR="006D0880" w:rsidRPr="00C81D35" w:rsidRDefault="006D0880" w:rsidP="006D0880">
      <w:pPr>
        <w:pStyle w:val="BodyText"/>
        <w:rPr>
          <w:lang w:val="en-GB"/>
        </w:rPr>
      </w:pPr>
      <w:r w:rsidRPr="00C81D35">
        <w:rPr>
          <w:lang w:val="en-GB"/>
        </w:rPr>
        <w:t>It must be possible to sell information within the Darwinet.</w:t>
      </w:r>
    </w:p>
    <w:p w:rsidR="006D0880" w:rsidRPr="00C81D35" w:rsidRDefault="006D0880" w:rsidP="006D0880">
      <w:pPr>
        <w:pStyle w:val="BodyText"/>
        <w:rPr>
          <w:lang w:val="en-GB"/>
        </w:rPr>
      </w:pPr>
      <w:r w:rsidRPr="00C81D35">
        <w:rPr>
          <w:lang w:val="en-GB"/>
        </w:rPr>
        <w:t>An example of this may be a user may that subscribes to use of a weather forecast service through a Darwinet application.</w:t>
      </w:r>
    </w:p>
    <w:p w:rsidR="006D0880" w:rsidRPr="00C81D35" w:rsidRDefault="006D0880" w:rsidP="006D0880">
      <w:pPr>
        <w:pStyle w:val="Heading3"/>
        <w:rPr>
          <w:lang w:val="en-GB"/>
        </w:rPr>
      </w:pPr>
      <w:r w:rsidRPr="00C81D35">
        <w:rPr>
          <w:lang w:val="en-GB"/>
        </w:rPr>
        <w:t>It must be possible for third party providers to develop and sell Darwinet applications to Darwinet domains</w:t>
      </w:r>
    </w:p>
    <w:p w:rsidR="006D0880" w:rsidRPr="00C81D35" w:rsidRDefault="006D0880" w:rsidP="006D0880">
      <w:pPr>
        <w:pStyle w:val="BodyText"/>
        <w:rPr>
          <w:lang w:val="en-GB"/>
        </w:rPr>
      </w:pPr>
      <w:r w:rsidRPr="00C81D35">
        <w:rPr>
          <w:lang w:val="en-GB"/>
        </w:rPr>
        <w:t>Consider applying a “Service provider” design pattern to enable “Darwinet Application Provider” implementations over the public web.</w:t>
      </w:r>
    </w:p>
    <w:p w:rsidR="006D0880" w:rsidRPr="00C81D35" w:rsidRDefault="006D0880" w:rsidP="006D0880">
      <w:pPr>
        <w:pStyle w:val="BodyText"/>
        <w:rPr>
          <w:lang w:val="en-GB"/>
        </w:rPr>
      </w:pPr>
      <w:proofErr w:type="gramStart"/>
      <w:r w:rsidRPr="00C81D35">
        <w:rPr>
          <w:lang w:val="en-GB"/>
        </w:rPr>
        <w:t>TBD.</w:t>
      </w:r>
      <w:proofErr w:type="gramEnd"/>
    </w:p>
    <w:p w:rsidR="006D0880" w:rsidRPr="00C81D35" w:rsidRDefault="006D0880" w:rsidP="006D0880">
      <w:pPr>
        <w:pStyle w:val="Heading2"/>
        <w:rPr>
          <w:lang w:val="en-GB"/>
        </w:rPr>
      </w:pPr>
      <w:r w:rsidRPr="00C81D35">
        <w:rPr>
          <w:lang w:val="en-GB"/>
        </w:rPr>
        <w:t>The Darwinet applications distribution requirements</w:t>
      </w:r>
      <w:bookmarkEnd w:id="36"/>
    </w:p>
    <w:p w:rsidR="006D0880" w:rsidRPr="00C81D35" w:rsidRDefault="006D0880" w:rsidP="006D0880">
      <w:pPr>
        <w:pStyle w:val="Heading3"/>
        <w:rPr>
          <w:lang w:val="en-GB"/>
        </w:rPr>
      </w:pPr>
      <w:bookmarkStart w:id="37" w:name="_Toc232176350"/>
      <w:r w:rsidRPr="00C81D35">
        <w:rPr>
          <w:lang w:val="en-GB"/>
        </w:rPr>
        <w:t>Overview</w:t>
      </w:r>
      <w:bookmarkEnd w:id="37"/>
    </w:p>
    <w:p w:rsidR="006D0880" w:rsidRPr="00C81D35" w:rsidRDefault="006D0880" w:rsidP="006D0880">
      <w:pPr>
        <w:pStyle w:val="BodyText"/>
        <w:rPr>
          <w:lang w:val="en-GB"/>
        </w:rPr>
      </w:pPr>
      <w:proofErr w:type="gramStart"/>
      <w:r w:rsidRPr="00C81D35">
        <w:rPr>
          <w:lang w:val="en-GB"/>
        </w:rPr>
        <w:t>TBD.</w:t>
      </w:r>
      <w:proofErr w:type="gramEnd"/>
    </w:p>
    <w:p w:rsidR="00802EFB" w:rsidRPr="00C81D35" w:rsidRDefault="00E201AA" w:rsidP="00802EFB">
      <w:pPr>
        <w:pStyle w:val="Heading1"/>
        <w:rPr>
          <w:lang w:val="en-GB"/>
        </w:rPr>
      </w:pPr>
      <w:bookmarkStart w:id="38" w:name="_Toc305080262"/>
      <w:bookmarkStart w:id="39" w:name="_Ref347498868"/>
      <w:r w:rsidRPr="00C81D35">
        <w:rPr>
          <w:lang w:val="en-GB"/>
        </w:rPr>
        <w:lastRenderedPageBreak/>
        <w:t>Platform independent</w:t>
      </w:r>
      <w:r w:rsidR="00802EFB" w:rsidRPr="00C81D35">
        <w:rPr>
          <w:lang w:val="en-GB"/>
        </w:rPr>
        <w:t xml:space="preserve"> Darwinet Mechanisms</w:t>
      </w:r>
      <w:bookmarkEnd w:id="38"/>
      <w:bookmarkEnd w:id="39"/>
    </w:p>
    <w:p w:rsidR="00802EFB" w:rsidRPr="00C81D35" w:rsidRDefault="00802EFB" w:rsidP="00802EFB">
      <w:pPr>
        <w:pStyle w:val="Heading2"/>
        <w:rPr>
          <w:lang w:val="en-GB"/>
        </w:rPr>
      </w:pPr>
      <w:bookmarkStart w:id="40" w:name="_Toc305080263"/>
      <w:r w:rsidRPr="00C81D35">
        <w:rPr>
          <w:lang w:val="en-GB"/>
        </w:rPr>
        <w:t>Darwinet mechanisms overview</w:t>
      </w:r>
      <w:bookmarkEnd w:id="40"/>
    </w:p>
    <w:p w:rsidR="00E201AA" w:rsidRPr="00C81D35" w:rsidRDefault="00E201AA" w:rsidP="00E201AA">
      <w:pPr>
        <w:pStyle w:val="Heading3"/>
        <w:rPr>
          <w:lang w:val="en-GB"/>
        </w:rPr>
      </w:pPr>
      <w:r w:rsidRPr="00C81D35">
        <w:rPr>
          <w:lang w:val="en-GB"/>
        </w:rPr>
        <w:t>Platform independent mechanism definitions</w:t>
      </w:r>
    </w:p>
    <w:p w:rsidR="00802EFB" w:rsidRPr="00C81D35" w:rsidRDefault="00802EFB" w:rsidP="00802EFB">
      <w:pPr>
        <w:pStyle w:val="BodyText"/>
        <w:rPr>
          <w:lang w:val="en-GB"/>
        </w:rPr>
      </w:pPr>
      <w:r w:rsidRPr="00C81D35">
        <w:rPr>
          <w:lang w:val="en-GB"/>
        </w:rPr>
        <w:t>A Darwinet network is made up of functionality grouped into sets called mechanisms. A mechanism has a purpose and is made up of a set of functions that cooperates in a defined way to create the mechanism.</w:t>
      </w:r>
    </w:p>
    <w:p w:rsidR="00E201AA" w:rsidRPr="00C81D35" w:rsidRDefault="00E201AA" w:rsidP="00802EFB">
      <w:pPr>
        <w:pStyle w:val="BodyText"/>
        <w:rPr>
          <w:lang w:val="en-GB"/>
        </w:rPr>
      </w:pPr>
      <w:r w:rsidRPr="00C81D35">
        <w:rPr>
          <w:lang w:val="en-GB"/>
        </w:rPr>
        <w:t>Most mechanisms shall have a platform independent definition. Some mechanisms may not be available on some platforms.</w:t>
      </w:r>
    </w:p>
    <w:p w:rsidR="00E201AA" w:rsidRPr="00C81D35" w:rsidRDefault="00A97788" w:rsidP="00E201AA">
      <w:pPr>
        <w:pStyle w:val="Heading3"/>
        <w:rPr>
          <w:lang w:val="en-GB"/>
        </w:rPr>
      </w:pPr>
      <w:r w:rsidRPr="00C81D35">
        <w:rPr>
          <w:lang w:val="en-GB"/>
        </w:rPr>
        <w:t>An Application interacts with a View</w:t>
      </w:r>
    </w:p>
    <w:p w:rsidR="004A2BEB" w:rsidRPr="00C81D35" w:rsidRDefault="004A2BEB" w:rsidP="00E201AA">
      <w:pPr>
        <w:pStyle w:val="BodyText"/>
        <w:rPr>
          <w:lang w:val="en-GB"/>
        </w:rPr>
      </w:pPr>
      <w:r w:rsidRPr="00C81D35">
        <w:rPr>
          <w:lang w:val="en-GB"/>
        </w:rPr>
        <w:t xml:space="preserve">An Application may access a Darwinet Domain through a view. The Darwinet view defines what evolution branch and the point in evolution history of the interaction. </w:t>
      </w:r>
    </w:p>
    <w:p w:rsidR="004A2BEB" w:rsidRPr="00C81D35" w:rsidRDefault="004A2BEB" w:rsidP="00E201AA">
      <w:pPr>
        <w:pStyle w:val="BodyText"/>
        <w:rPr>
          <w:rStyle w:val="Emphasis"/>
          <w:lang w:val="en-GB"/>
        </w:rPr>
      </w:pPr>
      <w:r w:rsidRPr="00C81D35">
        <w:rPr>
          <w:rStyle w:val="Emphasis"/>
          <w:lang w:val="en-GB"/>
        </w:rPr>
        <w:t>Normally the point in history of the interaction is “current time”.</w:t>
      </w:r>
    </w:p>
    <w:p w:rsidR="004A2BEB" w:rsidRPr="00C81D35" w:rsidRDefault="004A2BEB" w:rsidP="004A2BEB">
      <w:pPr>
        <w:pStyle w:val="BodyText"/>
        <w:rPr>
          <w:lang w:val="en-GB"/>
        </w:rPr>
      </w:pPr>
      <w:r w:rsidRPr="00C81D35">
        <w:rPr>
          <w:lang w:val="en-GB"/>
        </w:rPr>
        <w:t>The Darwinet view may provide two interfaces to the viewed data in the Domain:</w:t>
      </w:r>
    </w:p>
    <w:p w:rsidR="004A2BEB" w:rsidRPr="00C81D35" w:rsidRDefault="004A2BEB" w:rsidP="00DA22D0">
      <w:pPr>
        <w:pStyle w:val="BodyText"/>
        <w:numPr>
          <w:ilvl w:val="0"/>
          <w:numId w:val="37"/>
        </w:numPr>
        <w:rPr>
          <w:lang w:val="en-GB"/>
        </w:rPr>
      </w:pPr>
      <w:r w:rsidRPr="00C81D35">
        <w:rPr>
          <w:lang w:val="en-GB"/>
        </w:rPr>
        <w:t>The Darwinet view API (in platform available technology)</w:t>
      </w:r>
    </w:p>
    <w:p w:rsidR="004A2BEB" w:rsidRPr="00C81D35" w:rsidRDefault="004A2BEB" w:rsidP="00DA22D0">
      <w:pPr>
        <w:pStyle w:val="BodyText"/>
        <w:numPr>
          <w:ilvl w:val="0"/>
          <w:numId w:val="37"/>
        </w:numPr>
        <w:rPr>
          <w:lang w:val="en-GB"/>
        </w:rPr>
      </w:pPr>
      <w:r w:rsidRPr="00C81D35">
        <w:rPr>
          <w:lang w:val="en-GB"/>
        </w:rPr>
        <w:t>A Darwinet view virtual drive (if platform provides services to provide a virtual file system)</w:t>
      </w:r>
    </w:p>
    <w:p w:rsidR="00A97788" w:rsidRPr="00C81D35" w:rsidRDefault="00A97788" w:rsidP="00A97788">
      <w:pPr>
        <w:pStyle w:val="Heading3"/>
        <w:rPr>
          <w:lang w:val="en-GB"/>
        </w:rPr>
      </w:pPr>
      <w:r w:rsidRPr="00C81D35">
        <w:rPr>
          <w:lang w:val="en-GB"/>
        </w:rPr>
        <w:lastRenderedPageBreak/>
        <w:t>The View detects MIV changes</w:t>
      </w:r>
    </w:p>
    <w:p w:rsidR="00A97788" w:rsidRPr="00C81D35" w:rsidRDefault="00A97788" w:rsidP="00A97788">
      <w:pPr>
        <w:pStyle w:val="BodyText"/>
        <w:rPr>
          <w:lang w:val="en-GB"/>
        </w:rPr>
      </w:pPr>
      <w:r w:rsidRPr="00C81D35">
        <w:rPr>
          <w:noProof/>
          <w:lang w:val="en-GB"/>
        </w:rPr>
        <mc:AlternateContent>
          <mc:Choice Requires="wpc">
            <w:drawing>
              <wp:inline distT="0" distB="0" distL="0" distR="0" wp14:anchorId="6E9D1C3C" wp14:editId="1C512F06">
                <wp:extent cx="4276725" cy="2867025"/>
                <wp:effectExtent l="0" t="0" r="0" b="0"/>
                <wp:docPr id="696" name="Canvas 69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00" name="Text Box 671"/>
                        <wps:cNvSpPr txBox="1"/>
                        <wps:spPr>
                          <a:xfrm>
                            <a:off x="189525" y="1269365"/>
                            <a:ext cx="2843235" cy="6296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Pr="00DD5913" w:rsidRDefault="00303D05" w:rsidP="00A97788">
                              <w:r w:rsidRPr="00DD5913">
                                <w:t>View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1" name="Text Box 672"/>
                        <wps:cNvSpPr txBox="1"/>
                        <wps:spPr>
                          <a:xfrm>
                            <a:off x="189525" y="179999"/>
                            <a:ext cx="1347810" cy="517865"/>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303D05" w:rsidRPr="00DD5913" w:rsidRDefault="00303D05" w:rsidP="00A97788">
                              <w:r w:rsidRPr="00DD5913">
                                <w:t>Application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5" name="Text Box 715"/>
                        <wps:cNvSpPr txBox="1"/>
                        <wps:spPr>
                          <a:xfrm>
                            <a:off x="1084580" y="1383665"/>
                            <a:ext cx="43624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A97788">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6" name="Text Box 716"/>
                        <wps:cNvSpPr txBox="1"/>
                        <wps:spPr>
                          <a:xfrm>
                            <a:off x="834980" y="1043305"/>
                            <a:ext cx="39433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A97788">
                              <w:r>
                                <w:t>API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17" name="Can 717"/>
                        <wps:cNvSpPr/>
                        <wps:spPr>
                          <a:xfrm>
                            <a:off x="1765935" y="1040765"/>
                            <a:ext cx="342900" cy="51786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 name="Straight Arrow Connector 719"/>
                        <wps:cNvCnPr>
                          <a:stCxn id="701" idx="2"/>
                        </wps:cNvCnPr>
                        <wps:spPr>
                          <a:xfrm flipH="1">
                            <a:off x="851535" y="697864"/>
                            <a:ext cx="11895" cy="5715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1" name="Straight Arrow Connector 721"/>
                        <wps:cNvCnPr>
                          <a:stCxn id="701" idx="3"/>
                          <a:endCxn id="717" idx="1"/>
                        </wps:cNvCnPr>
                        <wps:spPr>
                          <a:xfrm>
                            <a:off x="1537335" y="438932"/>
                            <a:ext cx="400050" cy="6018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2" name="Text Box 722"/>
                        <wps:cNvSpPr txBox="1"/>
                        <wps:spPr>
                          <a:xfrm>
                            <a:off x="2084070" y="929787"/>
                            <a:ext cx="869950" cy="3428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A97788">
                              <w:r>
                                <w:t>Virtual 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46" name="Text Box 746"/>
                        <wps:cNvSpPr txBox="1"/>
                        <wps:spPr>
                          <a:xfrm>
                            <a:off x="1647825" y="438932"/>
                            <a:ext cx="443230" cy="346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A97788" w:rsidRDefault="00303D05">
                              <w:pPr>
                                <w:rPr>
                                  <w:rStyle w:val="Strong"/>
                                </w:rPr>
                              </w:pPr>
                              <w:r w:rsidRPr="00A97788">
                                <w:rPr>
                                  <w:rStyle w:val="Strong"/>
                                </w:rP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47" name="Text Box 747"/>
                        <wps:cNvSpPr txBox="1"/>
                        <wps:spPr>
                          <a:xfrm>
                            <a:off x="280035" y="785642"/>
                            <a:ext cx="60579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A97788" w:rsidRDefault="00303D05">
                              <w:pPr>
                                <w:rPr>
                                  <w:rStyle w:val="Strong"/>
                                </w:rPr>
                              </w:pPr>
                              <w:r w:rsidRPr="00A97788">
                                <w:rPr>
                                  <w:rStyle w:val="Strong"/>
                                </w:rPr>
                                <w:t>Change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48" name="Straight Arrow Connector 748"/>
                        <wps:cNvCnPr>
                          <a:stCxn id="716" idx="1"/>
                          <a:endCxn id="715" idx="1"/>
                        </wps:cNvCnPr>
                        <wps:spPr>
                          <a:xfrm>
                            <a:off x="834980" y="1214755"/>
                            <a:ext cx="249600" cy="3403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49" name="Straight Arrow Connector 749"/>
                        <wps:cNvCnPr/>
                        <wps:spPr>
                          <a:xfrm flipH="1">
                            <a:off x="1537335" y="1386205"/>
                            <a:ext cx="342900" cy="172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0" name="Straight Arrow Connector 750"/>
                        <wps:cNvCnPr/>
                        <wps:spPr>
                          <a:xfrm>
                            <a:off x="1295695" y="1726565"/>
                            <a:ext cx="0" cy="4190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9" name="Rectangle 759"/>
                        <wps:cNvSpPr>
                          <a:spLocks noChangeArrowheads="1"/>
                        </wps:cNvSpPr>
                        <wps:spPr bwMode="auto">
                          <a:xfrm>
                            <a:off x="1036019" y="2577124"/>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60" name="Rectangle 760"/>
                        <wps:cNvSpPr>
                          <a:spLocks noChangeArrowheads="1"/>
                        </wps:cNvSpPr>
                        <wps:spPr bwMode="auto">
                          <a:xfrm>
                            <a:off x="1281129" y="2577124"/>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61" name="Rectangle 761"/>
                        <wps:cNvSpPr>
                          <a:spLocks noChangeArrowheads="1"/>
                        </wps:cNvSpPr>
                        <wps:spPr bwMode="auto">
                          <a:xfrm>
                            <a:off x="1526239" y="2575219"/>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62" name="Rectangle 762"/>
                        <wps:cNvSpPr>
                          <a:spLocks noChangeArrowheads="1"/>
                        </wps:cNvSpPr>
                        <wps:spPr bwMode="auto">
                          <a:xfrm>
                            <a:off x="1158574" y="2577124"/>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63" name="Oval 763"/>
                        <wps:cNvSpPr>
                          <a:spLocks noChangeArrowheads="1"/>
                        </wps:cNvSpPr>
                        <wps:spPr bwMode="auto">
                          <a:xfrm>
                            <a:off x="1403684" y="2575854"/>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68" name="Right Brace 768"/>
                        <wps:cNvSpPr/>
                        <wps:spPr>
                          <a:xfrm rot="16200000">
                            <a:off x="1129366" y="2002789"/>
                            <a:ext cx="457200" cy="742951"/>
                          </a:xfrm>
                          <a:prstGeom prst="rightBrace">
                            <a:avLst/>
                          </a:prstGeom>
                        </wps:spPr>
                        <wps:style>
                          <a:lnRef idx="1">
                            <a:schemeClr val="accent1"/>
                          </a:lnRef>
                          <a:fillRef idx="0">
                            <a:schemeClr val="accent1"/>
                          </a:fillRef>
                          <a:effectRef idx="0">
                            <a:schemeClr val="accent1"/>
                          </a:effectRef>
                          <a:fontRef idx="minor">
                            <a:schemeClr val="tx1"/>
                          </a:fontRef>
                        </wps:style>
                        <wps:txbx>
                          <w:txbxContent>
                            <w:p w:rsidR="00303D05" w:rsidRDefault="00303D05" w:rsidP="00851B25"/>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696" o:spid="_x0000_s1263" editas="canvas" style="width:336.75pt;height:225.75pt;mso-position-horizontal-relative:char;mso-position-vertical-relative:line" coordsize="42767,2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">
                <v:shape id="_x0000_s1264" type="#_x0000_t75" style="position:absolute;width:42767;height:28670;visibility:visible;mso-wrap-style:square">
                  <v:fill o:detectmouseclick="t"/>
                  <v:path o:connecttype="none"/>
                </v:shape>
                <v:shape id="Text Box 671" o:spid="_x0000_s1265" type="#_x0000_t202" style="position:absolute;left:1895;top:12693;width:28432;height:6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d7ib0A&#10;AADcAAAADwAAAGRycy9kb3ducmV2LnhtbERPyw7BQBTdS/zD5ErsdMoCKUPEI2FhgX7A1bnaRudO&#10;0xmUrzcLieXJec+XranEkxpXWlYwjGIQxJnVJecK0stuMAXhPLLGyjIpeJOD5aLbmWOi7YtP9Dz7&#10;XIQQdgkqKLyvEyldVpBBF9maOHA32xj0ATa51A2+Qrip5CiOx9JgyaGhwJrWBWX388MoOIzTof8c&#10;r6M1T+Q732y3JqVUqX6vXc1AeGr9X/xz77WCSRzmhzPhCMjF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6d7ib0AAADcAAAADwAAAAAAAAAAAAAAAACYAgAAZHJzL2Rvd25yZXYu&#10;eG1sUEsFBgAAAAAEAAQA9QAAAIIDAAAAAA==&#10;" fillcolor="#cdddac [1622]" strokecolor="#94b64e [3046]">
                  <v:fill color2="#f0f4e6 [502]" rotate="t" angle="180" colors="0 #dafda7;22938f #e4fdc2;1 #f5ffe6" focus="100%" type="gradient"/>
                  <v:shadow on="t" color="black" opacity="24903f" origin=",.5" offset="0,.55556mm"/>
                  <v:textbox>
                    <w:txbxContent>
                      <w:p w:rsidR="00303D05" w:rsidRPr="00DD5913" w:rsidRDefault="00303D05" w:rsidP="00A97788">
                        <w:r w:rsidRPr="00DD5913">
                          <w:t>View</w:t>
                        </w:r>
                      </w:p>
                    </w:txbxContent>
                  </v:textbox>
                </v:shape>
                <v:shape id="Text Box 672" o:spid="_x0000_s1266" type="#_x0000_t202" style="position:absolute;left:1895;top:1799;width:13478;height:5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3SDcUA&#10;AADcAAAADwAAAGRycy9kb3ducmV2LnhtbESPT2sCMRTE74V+h/CE3mqyIlZXo4igFMWC/w7enpvn&#10;7tLNy7JJdfvtjVDocZiZ3zCTWWsrcaPGl441JF0FgjhzpuRcw/GwfB+C8AHZYOWYNPySh9n09WWC&#10;qXF33tFtH3IRIexT1FCEUKdS+qwgi77rauLoXV1jMUTZ5NI0eI9wW8meUgNpseS4UGBNi4Ky7/2P&#10;1fC1sSfeqf5odXbrwTa5mLXfbLV+67TzMYhAbfgP/7U/jYYPlcDzTDw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DdINxQAAANwAAAAPAAAAAAAAAAAAAAAAAJgCAABkcnMv&#10;ZG93bnJldi54bWxQSwUGAAAAAAQABAD1AAAAigMAAAAA&#10;" fillcolor="#dfa7a6 [1621]" strokecolor="#bc4542 [3045]">
                  <v:fill color2="#f5e4e4 [501]" rotate="t" angle="180" colors="0 #ffa2a1;22938f #ffbebd;1 #ffe5e5" focus="100%" type="gradient"/>
                  <v:shadow on="t" color="black" opacity="24903f" origin=",.5" offset="0,.55556mm"/>
                  <v:textbox>
                    <w:txbxContent>
                      <w:p w:rsidR="00303D05" w:rsidRPr="00DD5913" w:rsidRDefault="00303D05" w:rsidP="00A97788">
                        <w:r w:rsidRPr="00DD5913">
                          <w:t>Application</w:t>
                        </w:r>
                      </w:p>
                    </w:txbxContent>
                  </v:textbox>
                </v:shape>
                <v:shape id="Text Box 715" o:spid="_x0000_s1267" type="#_x0000_t202" style="position:absolute;left:10845;top:13836;width:436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tNv8QA&#10;AADcAAAADwAAAGRycy9kb3ducmV2LnhtbESP3YrCMBSE7wXfIRzBO01dqStdoyyiIAiLuoJeHpvT&#10;H7Y5KU3U+vZmQfBymJlvmNmiNZW4UeNKywpGwwgEcWp1ybmC4+96MAXhPLLGyjIpeJCDxbzbmWGi&#10;7Z33dDv4XAQIuwQVFN7XiZQuLcigG9qaOHiZbQz6IJtc6gbvAW4q+RFFE2mw5LBQYE3LgtK/w9Uo&#10;+FlObDy+tNNstdvafZ6N5Tk+KdXvtd9fIDy1/h1+tTdawecohv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LTb/EAAAA3AAAAA8AAAAAAAAAAAAAAAAAmAIAAGRycy9k&#10;b3ducmV2LnhtbFBLBQYAAAAABAAEAPUAAACJAwAAAAA=&#10;" fillcolor="white [3201]" strokeweight=".5pt">
                  <v:textbox>
                    <w:txbxContent>
                      <w:p w:rsidR="00303D05" w:rsidRDefault="00303D05" w:rsidP="00A97788">
                        <w:r>
                          <w:t>MIV</w:t>
                        </w:r>
                      </w:p>
                    </w:txbxContent>
                  </v:textbox>
                </v:shape>
                <v:shape id="Text Box 716" o:spid="_x0000_s1268" type="#_x0000_t202" style="position:absolute;left:8349;top:10433;width:394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K7XcYA&#10;AADcAAAADwAAAGRycy9kb3ducmV2LnhtbESPQWsCMRSE7wX/Q3iCl1KzeljL1ihVUKS0SrUUj4/N&#10;62Zx87IkUdd/3wiFHoeZ+YaZzjvbiAv5UDtWMBpmIIhLp2uuFHwdVk/PIEJE1tg4JgU3CjCf9R6m&#10;WGh35U+67GMlEoRDgQpMjG0hZSgNWQxD1xIn78d5izFJX0nt8ZrgtpHjLMulxZrTgsGWlobK0/5s&#10;FZzM2+MuW38svvPNzW8PZ3f070elBv3u9QVEpC7+h//aG61gMsrhfiYdAT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2K7XcYAAADcAAAADwAAAAAAAAAAAAAAAACYAgAAZHJz&#10;L2Rvd25yZXYueG1sUEsFBgAAAAAEAAQA9QAAAIsDAAAAAA==&#10;" filled="f" stroked="f" strokeweight=".5pt">
                  <v:textbox>
                    <w:txbxContent>
                      <w:p w:rsidR="00303D05" w:rsidRDefault="00303D05" w:rsidP="00A97788">
                        <w:r>
                          <w:t>API</w:t>
                        </w:r>
                      </w:p>
                    </w:txbxContent>
                  </v:textbox>
                </v:shape>
                <v:shape id="Can 717" o:spid="_x0000_s1269" type="#_x0000_t22" style="position:absolute;left:17659;top:10407;width:3429;height:5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etmsMA&#10;AADcAAAADwAAAGRycy9kb3ducmV2LnhtbESPQYvCMBSE7wv+h/AWvK2pFVS6RhFBEdaLWmSPj+bZ&#10;lk1eShNr998bQfA4zMw3zGLVWyM6an3tWMF4lIAgLpyuuVSQn7dfcxA+IGs0jknBP3lYLQcfC8y0&#10;u/ORulMoRYSwz1BBFUKTSemLiiz6kWuIo3d1rcUQZVtK3eI9wq2RaZJMpcWa40KFDW0qKv5ON6tg&#10;bbp0b+hXXif5RerDz+WQbnZKDT/79TeIQH14h1/tvVYwG8/g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etmsMAAADcAAAADwAAAAAAAAAAAAAAAACYAgAAZHJzL2Rv&#10;d25yZXYueG1sUEsFBgAAAAAEAAQA9QAAAIgDAAAAAA==&#10;" adj="3576" fillcolor="#4f81bd [3204]" strokecolor="#243f60 [1604]" strokeweight="2pt"/>
                <v:shape id="Straight Arrow Connector 719" o:spid="_x0000_s1270" type="#_x0000_t32" style="position:absolute;left:8515;top:6978;width:119;height:5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sZR8UAAADcAAAADwAAAGRycy9kb3ducmV2LnhtbESPX2vCMBTF3wW/Q7jC3mbq0KmdUUQZ&#10;KMJG3UB8uzZ3bVlzU5Jou2+/DAY+Hs6fH2ex6kwtbuR8ZVnBaJiAIM6trrhQ8Pnx+jgD4QOyxtoy&#10;KfghD6tlv7fAVNuWM7odQyHiCPsUFZQhNKmUPi/JoB/ahjh6X9YZDFG6QmqHbRw3tXxKkmdpsOJI&#10;KLGhTUn59/FqImQ7ziaH0+Eypmz93l7257fgzko9DLr1C4hAXbiH/9s7rWA6msPfmXgE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sZR8UAAADcAAAADwAAAAAAAAAA&#10;AAAAAAChAgAAZHJzL2Rvd25yZXYueG1sUEsFBgAAAAAEAAQA+QAAAJMDAAAAAA==&#10;" strokecolor="#4579b8 [3044]">
                  <v:stroke endarrow="open"/>
                </v:shape>
                <v:shape id="Straight Arrow Connector 721" o:spid="_x0000_s1271" type="#_x0000_t32" style="position:absolute;left:15373;top:4389;width:4000;height:60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gEGcMAAADcAAAADwAAAGRycy9kb3ducmV2LnhtbESPT4vCMBTE78J+h/AWvGmqS91SjSJC&#10;Wa/+g/X2bJ5tsXkpTardb78RBI/DzPyGWax6U4s7ta6yrGAyjkAQ51ZXXCg4HrJRAsJ5ZI21ZVLw&#10;Rw5Wy4/BAlNtH7yj+94XIkDYpaig9L5JpXR5SQbd2DbEwbva1qAPsi2kbvER4KaW0yiaSYMVh4US&#10;G9qUlN/2nVHwdb30P4lfyyT7tZuui+P4lJ2VGn726zkIT71/h1/trVbwPZ3A80w4An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VIBBnDAAAA3AAAAA8AAAAAAAAAAAAA&#10;AAAAoQIAAGRycy9kb3ducmV2LnhtbFBLBQYAAAAABAAEAPkAAACRAwAAAAA=&#10;" strokecolor="#4579b8 [3044]">
                  <v:stroke endarrow="open"/>
                </v:shape>
                <v:shape id="Text Box 722" o:spid="_x0000_s1272" type="#_x0000_t202" style="position:absolute;left:20840;top:9297;width:8700;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348YA&#10;AADcAAAADwAAAGRycy9kb3ducmV2LnhtbESPQWsCMRSE7wX/Q3hCL6Vm3YOWrVGqYBGxSrUUj4/N&#10;62Zx87IkUdd/3wiFHoeZ+YaZzDrbiAv5UDtWMBxkIIhLp2uuFHwdls8vIEJE1tg4JgU3CjCb9h4m&#10;WGh35U+67GMlEoRDgQpMjG0hZSgNWQwD1xIn78d5izFJX0nt8ZrgtpF5lo2kxZrTgsGWFobK0/5s&#10;FZzM+mmXvX/Mv0erm98ezu7oN0elHvvd2yuISF38D/+1V1rBOM/hfiYdAT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V348YAAADcAAAADwAAAAAAAAAAAAAAAACYAgAAZHJz&#10;L2Rvd25yZXYueG1sUEsFBgAAAAAEAAQA9QAAAIsDAAAAAA==&#10;" filled="f" stroked="f" strokeweight=".5pt">
                  <v:textbox>
                    <w:txbxContent>
                      <w:p w:rsidR="00303D05" w:rsidRDefault="00303D05" w:rsidP="00A97788">
                        <w:r>
                          <w:t>Virtual Drive</w:t>
                        </w:r>
                      </w:p>
                    </w:txbxContent>
                  </v:textbox>
                </v:shape>
                <v:shape id="Text Box 746" o:spid="_x0000_s1273" type="#_x0000_t202" style="position:absolute;left:16478;top:4389;width:4432;height:34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GUQMcA&#10;AADcAAAADwAAAGRycy9kb3ducmV2LnhtbESPQWsCMRSE7wX/Q3iFXqRmLWUtW6NooUWkrXQtxeNj&#10;87pZ3LwsSdT135uC0OMwM98w03lvW3EkHxrHCsajDARx5XTDtYLv7ev9E4gQkTW2jknBmQLMZ4Ob&#10;KRbanfiLjmWsRYJwKFCBibErpAyVIYth5Dri5P06bzEm6WupPZ4S3LbyIctyabHhtGCwoxdD1b48&#10;WAV7sx5usreP5U++OvvP7cHt/PtOqbvbfvEMIlIf/8PX9kormDzm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RlEDHAAAA3AAAAA8AAAAAAAAAAAAAAAAAmAIAAGRy&#10;cy9kb3ducmV2LnhtbFBLBQYAAAAABAAEAPUAAACMAwAAAAA=&#10;" filled="f" stroked="f" strokeweight=".5pt">
                  <v:textbox>
                    <w:txbxContent>
                      <w:p w:rsidR="00303D05" w:rsidRPr="00A97788" w:rsidRDefault="00303D05">
                        <w:pPr>
                          <w:rPr>
                            <w:rStyle w:val="Strong"/>
                          </w:rPr>
                        </w:pPr>
                        <w:r w:rsidRPr="00A97788">
                          <w:rPr>
                            <w:rStyle w:val="Strong"/>
                          </w:rPr>
                          <w:t>Save</w:t>
                        </w:r>
                      </w:p>
                    </w:txbxContent>
                  </v:textbox>
                </v:shape>
                <v:shape id="Text Box 747" o:spid="_x0000_s1274" type="#_x0000_t202" style="position:absolute;left:2800;top:7856;width:6058;height:31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0x28YA&#10;AADcAAAADwAAAGRycy9kb3ducmV2LnhtbESPQWsCMRSE74L/ITyhF6lZpWjZGqUVLFK0pVqKx8fm&#10;dbO4eVmSqOu/N4LQ4zAz3zDTeWtrcSIfKscKhoMMBHHhdMWlgp/d8vEZRIjIGmvHpOBCAeazbmeK&#10;uXZn/qbTNpYiQTjkqMDE2ORShsKQxTBwDXHy/py3GJP0pdQezwluaznKsrG0WHFaMNjQwlBx2B6t&#10;goP56H9l75u33/Hq4j93R7f3671SD7329QVEpDb+h+/tlVYweZrA7Uw6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50x28YAAADcAAAADwAAAAAAAAAAAAAAAACYAgAAZHJz&#10;L2Rvd25yZXYueG1sUEsFBgAAAAAEAAQA9QAAAIsDAAAAAA==&#10;" filled="f" stroked="f" strokeweight=".5pt">
                  <v:textbox>
                    <w:txbxContent>
                      <w:p w:rsidR="00303D05" w:rsidRPr="00A97788" w:rsidRDefault="00303D05">
                        <w:pPr>
                          <w:rPr>
                            <w:rStyle w:val="Strong"/>
                          </w:rPr>
                        </w:pPr>
                        <w:r w:rsidRPr="00A97788">
                          <w:rPr>
                            <w:rStyle w:val="Strong"/>
                          </w:rPr>
                          <w:t>Change</w:t>
                        </w:r>
                      </w:p>
                    </w:txbxContent>
                  </v:textbox>
                </v:shape>
                <v:shape id="Straight Arrow Connector 748" o:spid="_x0000_s1275" type="#_x0000_t32" style="position:absolute;left:8349;top:12147;width:2496;height:34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1IJMIAAADcAAAADwAAAGRycy9kb3ducmV2LnhtbERPTWuDQBC9B/oflin0lqxtYyvWNYSA&#10;NNeaFJrbxJ2o1J0Vd43233cPgRwf7zvbzKYTVxpca1nB8yoCQVxZ3XKt4HgolgkI55E1dpZJwR85&#10;2OQPiwxTbSf+omvpaxFC2KWooPG+T6V0VUMG3cr2xIG72MGgD3CopR5wCuGmky9R9CYNthwaGuxp&#10;11D1W45GwevlPH8mfiuT4sfuxjGO4+/ipNTT47z9AOFp9nfxzb3XCt7XYW04E46AzP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a1IJMIAAADcAAAADwAAAAAAAAAAAAAA&#10;AAChAgAAZHJzL2Rvd25yZXYueG1sUEsFBgAAAAAEAAQA+QAAAJADAAAAAA==&#10;" strokecolor="#4579b8 [3044]">
                  <v:stroke endarrow="open"/>
                </v:shape>
                <v:shape id="Straight Arrow Connector 749" o:spid="_x0000_s1276" type="#_x0000_t32" style="position:absolute;left:15373;top:13862;width:3429;height:17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Wg2WsYAAADcAAAADwAAAGRycy9kb3ducmV2LnhtbESPX2vCMBTF3wW/Q7jC3ma6Uad2RpGN&#10;wURQqsLw7drctWXNTUky2337ZTDw8XD+/DiLVW8acSXna8sKHsYJCOLC6ppLBafj2/0MhA/IGhvL&#10;pOCHPKyWw8ECM207zul6CKWII+wzVFCF0GZS+qIig35sW+LofVpnMETpSqkddnHcNPIxSZ6kwZoj&#10;ocKWXioqvg7fJkJe03yy/dheUsrX++6yOe+COyt1N+rXzyAC9eEW/m+/awXTdA5/Z+IRk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oNlrGAAAA3AAAAA8AAAAAAAAA&#10;AAAAAAAAoQIAAGRycy9kb3ducmV2LnhtbFBLBQYAAAAABAAEAPkAAACUAwAAAAA=&#10;" strokecolor="#4579b8 [3044]">
                  <v:stroke endarrow="open"/>
                </v:shape>
                <v:shape id="Straight Arrow Connector 750" o:spid="_x0000_s1277" type="#_x0000_t32" style="position:absolute;left:12956;top:17265;width: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LS/8EAAADcAAAADwAAAGRycy9kb3ducmV2LnhtbERPy4rCMBTdC/MP4Q64s6kjdUo1ighl&#10;ZutjQHfX5toWm5vSpNr5e7MQXB7Oe7keTCPu1LnasoJpFIMgLqyuuVRwPOSTFITzyBoby6Tgnxys&#10;Vx+jJWbaPnhH970vRQhhl6GCyvs2k9IVFRl0kW2JA3e1nUEfYFdK3eEjhJtGfsXxXBqsOTRU2NK2&#10;ouK2742C2fUy/KR+I9P8ZLd9nyTJX35Wavw5bBYgPA3+LX65f7WC7yTMD2fCEZC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yAtL/wQAAANwAAAAPAAAAAAAAAAAAAAAA&#10;AKECAABkcnMvZG93bnJldi54bWxQSwUGAAAAAAQABAD5AAAAjwMAAAAA&#10;" strokecolor="#4579b8 [3044]">
                  <v:stroke endarrow="open"/>
                </v:shape>
                <v:rect id="Rectangle 759" o:spid="_x0000_s1278" style="position:absolute;left:10360;top:2577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NQVsUA&#10;AADcAAAADwAAAGRycy9kb3ducmV2LnhtbESPQWvCQBCF7wX/wzJCb3WjrZpEVymFQnuMingcsmM2&#10;mJ2N2a1J++u7hYLHx5v3vXnr7WAbcaPO144VTCcJCOLS6ZorBYf9+1MKwgdkjY1jUvBNHrab0cMa&#10;c+16Lui2C5WIEPY5KjAhtLmUvjRk0U9cSxy9s+sshii7SuoO+wi3jZwlyUJarDk2GGzpzVB52X3Z&#10;+Ebav3ye5+2JrsVPciyezSlkRqnH8fC6AhFoCPfj//SHVrCcZ/A3JhJ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1BW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rect id="Rectangle 760" o:spid="_x0000_s1279" style="position:absolute;left:12811;top:2577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UzdsUA&#10;AADcAAAADwAAAGRycy9kb3ducmV2LnhtbESPTU/DMAyG70j8h8hI3Fg6GPvolk0ICWkcO9C0o9V4&#10;TbXGKU1Yu/16fEDa0Xr9Pn682gy+UWfqYh3YwHiUgSIug625MvD99fE0BxUTssUmMBm4UITN+v5u&#10;hbkNPRd03qVKCYRjjgZcSm2udSwdeYyj0BJLdgydxyRjV2nbYS9w3+jnLJtqjzXLBYctvTsqT7tf&#10;LxrzfvJ5fG0P9FNcs33x4g5p4Yx5fBjelqASDem2/N/eWgOzqejLM0IAv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TN2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rect id="Rectangle 761" o:spid="_x0000_s1280" style="position:absolute;left:15262;top:2575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mW7cUA&#10;AADcAAAADwAAAGRycy9kb3ducmV2LnhtbESPQWvCQBCF74X+h2WE3upGq1ZjVpFCQY+xpXgcspNs&#10;MDubZrcm7a/vCoLHx5v3vXnZdrCNuFDna8cKJuMEBHHhdM2Vgs+P9+clCB+QNTaOScEvedhuHh8y&#10;TLXrOafLMVQiQtinqMCE0KZS+sKQRT92LXH0StdZDFF2ldQd9hFuGzlNkoW0WHNsMNjSm6HifPyx&#10;8Y1lPzuU8/ZE3/lf8pW/mFNYGaWeRsNuDSLQEO7Ht/ReK3hdTOA6JhJAb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mZbt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rect id="Rectangle 762" o:spid="_x0000_s1281" style="position:absolute;left:11585;top:2577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sImsQA&#10;AADcAAAADwAAAGRycy9kb3ducmV2LnhtbESPT2vCQBDF7wW/wzJCb3Wj9W90FSkU7DEq4nHIjtlg&#10;djZmtybtp+8WBI+PN+/35q02na3EnRpfOlYwHCQgiHOnSy4UHA+fb3MQPiBrrByTgh/ysFn3XlaY&#10;atdyRvd9KESEsE9RgQmhTqX0uSGLfuBq4uhdXGMxRNkUUjfYRrit5ChJptJiybHBYE0fhvLr/tvG&#10;N+bt+Osyqc90y36TU/ZuzmFhlHrtd9sliEBdeB4/0jutYDYdwf+YSA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LCJr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oval id="Oval 763" o:spid="_x0000_s1282" style="position:absolute;left:14036;top:25758;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U9PMUA&#10;AADcAAAADwAAAGRycy9kb3ducmV2LnhtbESPS2vDMBCE74X+B7GF3Bo5KaSNEyWElDzoKXUe58Va&#10;WybWylhK7P77KlDocZiZb5j5sre1uFPrK8cKRsMEBHHudMWlgtNx8/oBwgdkjbVjUvBDHpaL56c5&#10;ptp1/E33LJQiQtinqMCE0KRS+tyQRT90DXH0CtdaDFG2pdQtdhFuazlOkom0WHFcMNjQ2lB+zW5W&#10;Qbabnj+/ymJdbDfyWnf5pTuYi1KDl341AxGoD//hv/ZeK3ifvMHj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dT08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51B25">
                        <w:pPr>
                          <w:pStyle w:val="NormalWeb"/>
                        </w:pPr>
                        <w:r>
                          <w:rPr>
                            <w:szCs w:val="20"/>
                          </w:rPr>
                          <w:t> </w:t>
                        </w:r>
                      </w:p>
                    </w:txbxContent>
                  </v:textbox>
                </v:oval>
                <v:shape id="Right Brace 768" o:spid="_x0000_s1283" type="#_x0000_t88" style="position:absolute;left:11293;top:20027;width:4572;height:74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gXesIA&#10;AADcAAAADwAAAGRycy9kb3ducmV2LnhtbERPTYvCMBC9C/6HMMJeRFP3YJdqlKK4CB5EtyLehma2&#10;7dpMSpPV+u/NQfD4eN/zZWdqcaPWVZYVTMYRCOLc6ooLBdnPZvQFwnlkjbVlUvAgB8tFvzfHRNs7&#10;H+h29IUIIewSVFB63yRSurwkg25sG+LA/drWoA+wLaRu8R7CTS0/o2gqDVYcGkpsaFVSfj3+GwXf&#10;Zj9M/S69pH+nLN6seefOp1ipj0GXzkB46vxb/HJvtYJ4GtaGM+EIyM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Bd6wgAAANwAAAAPAAAAAAAAAAAAAAAAAJgCAABkcnMvZG93&#10;bnJldi54bWxQSwUGAAAAAAQABAD1AAAAhwMAAAAA&#10;" adj="1108" strokecolor="#4579b8 [3044]">
                  <v:textbox>
                    <w:txbxContent>
                      <w:p w:rsidR="00303D05" w:rsidRDefault="00303D05" w:rsidP="00851B25"/>
                    </w:txbxContent>
                  </v:textbox>
                </v:shape>
                <w10:anchorlock/>
              </v:group>
            </w:pict>
          </mc:Fallback>
        </mc:AlternateContent>
      </w:r>
    </w:p>
    <w:p w:rsidR="00995715" w:rsidRPr="00C81D35" w:rsidRDefault="00995715" w:rsidP="00995715">
      <w:pPr>
        <w:pStyle w:val="BodyText"/>
        <w:rPr>
          <w:lang w:val="en-GB"/>
        </w:rPr>
      </w:pPr>
      <w:r w:rsidRPr="00C81D35">
        <w:rPr>
          <w:lang w:val="en-GB"/>
        </w:rPr>
        <w:t>When the Application makes changes directly to the MIV, or indirectly by saving a file (represented in the MIV by the Darwinet Virtual Drive), the View creates a series of changed (deltas) to the MIV.</w:t>
      </w:r>
    </w:p>
    <w:p w:rsidR="00E201AA" w:rsidRPr="00C81D35" w:rsidRDefault="00851B25" w:rsidP="00851B25">
      <w:pPr>
        <w:pStyle w:val="Heading3"/>
        <w:rPr>
          <w:lang w:val="en-GB"/>
        </w:rPr>
      </w:pPr>
      <w:r w:rsidRPr="00C81D35">
        <w:rPr>
          <w:lang w:val="en-GB"/>
        </w:rPr>
        <w:t>The Domain distributes MIV changes to the Domain member nodes</w:t>
      </w:r>
    </w:p>
    <w:p w:rsidR="00733EB0" w:rsidRPr="00C81D35" w:rsidRDefault="00733EB0" w:rsidP="00733EB0">
      <w:pPr>
        <w:pStyle w:val="BodyText"/>
        <w:rPr>
          <w:lang w:val="en-GB"/>
        </w:rPr>
      </w:pPr>
      <w:r w:rsidRPr="00C81D35">
        <w:rPr>
          <w:lang w:val="en-GB"/>
        </w:rPr>
        <w:t xml:space="preserve">The Domain receives the changes in the form of new Deltas and initiates </w:t>
      </w:r>
      <w:r w:rsidR="004B00D5" w:rsidRPr="00C81D35">
        <w:rPr>
          <w:lang w:val="en-GB"/>
        </w:rPr>
        <w:t>synchronization</w:t>
      </w:r>
      <w:r w:rsidRPr="00C81D35">
        <w:rPr>
          <w:lang w:val="en-GB"/>
        </w:rPr>
        <w:t xml:space="preserve"> with the other nodes of the Domain.</w:t>
      </w:r>
    </w:p>
    <w:p w:rsidR="00851B25" w:rsidRPr="00C81D35" w:rsidRDefault="00851B25" w:rsidP="00851B25">
      <w:pPr>
        <w:pStyle w:val="BodyText"/>
        <w:rPr>
          <w:lang w:val="en-GB"/>
        </w:rPr>
      </w:pPr>
      <w:r w:rsidRPr="00C81D35">
        <w:rPr>
          <w:noProof/>
          <w:lang w:val="en-GB"/>
        </w:rPr>
        <mc:AlternateContent>
          <mc:Choice Requires="wpc">
            <w:drawing>
              <wp:inline distT="0" distB="0" distL="0" distR="0" wp14:anchorId="7185AB01" wp14:editId="2FFE3D8D">
                <wp:extent cx="4276725" cy="3860165"/>
                <wp:effectExtent l="0" t="0" r="0" b="0"/>
                <wp:docPr id="802" name="Canvas 80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09" name="Text Box 669"/>
                        <wps:cNvSpPr txBox="1"/>
                        <wps:spPr>
                          <a:xfrm>
                            <a:off x="189525" y="1898990"/>
                            <a:ext cx="2969600" cy="914400"/>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303D05" w:rsidRPr="00851B25" w:rsidRDefault="00303D05" w:rsidP="00851B25">
                              <w:r w:rsidRPr="00851B25">
                                <w:t>Domain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9" name="Text Box 671"/>
                        <wps:cNvSpPr txBox="1"/>
                        <wps:spPr>
                          <a:xfrm>
                            <a:off x="211115" y="898865"/>
                            <a:ext cx="2843235" cy="6296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Pr="00DD5913" w:rsidRDefault="00303D05" w:rsidP="00851B25">
                              <w:r w:rsidRPr="00DD5913">
                                <w:t>View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1" name="Text Box 771"/>
                        <wps:cNvSpPr txBox="1"/>
                        <wps:spPr>
                          <a:xfrm>
                            <a:off x="1106170" y="1013165"/>
                            <a:ext cx="43624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51B25">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2" name="Text Box 772"/>
                        <wps:cNvSpPr txBox="1"/>
                        <wps:spPr>
                          <a:xfrm>
                            <a:off x="856570" y="672805"/>
                            <a:ext cx="39433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51B25">
                              <w:r>
                                <w:t>API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3" name="Can 773"/>
                        <wps:cNvSpPr/>
                        <wps:spPr>
                          <a:xfrm>
                            <a:off x="1787525" y="670265"/>
                            <a:ext cx="342900" cy="517865"/>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4" name="Straight Arrow Connector 774"/>
                        <wps:cNvCnPr/>
                        <wps:spPr>
                          <a:xfrm flipH="1">
                            <a:off x="873125" y="327364"/>
                            <a:ext cx="11895" cy="5715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75" name="Straight Arrow Connector 775"/>
                        <wps:cNvCnPr/>
                        <wps:spPr>
                          <a:xfrm>
                            <a:off x="1558925" y="68432"/>
                            <a:ext cx="400050" cy="60183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76" name="Text Box 776"/>
                        <wps:cNvSpPr txBox="1"/>
                        <wps:spPr>
                          <a:xfrm>
                            <a:off x="2105660" y="559287"/>
                            <a:ext cx="869950" cy="3428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51B25">
                              <w:r>
                                <w:t>Virtual Drive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7" name="AutoShape 23"/>
                        <wps:cNvSpPr>
                          <a:spLocks noChangeArrowheads="1"/>
                        </wps:cNvSpPr>
                        <wps:spPr bwMode="auto">
                          <a:xfrm>
                            <a:off x="515618" y="2662896"/>
                            <a:ext cx="126365" cy="121920"/>
                          </a:xfrm>
                          <a:prstGeom prst="star5">
                            <a:avLst/>
                          </a:prstGeom>
                          <a:solidFill>
                            <a:srgbClr val="FFFFFF"/>
                          </a:solidFill>
                          <a:ln w="9525">
                            <a:solidFill>
                              <a:srgbClr val="000000"/>
                            </a:solidFill>
                            <a:miter lim="800000"/>
                            <a:headEnd/>
                            <a:tailEnd/>
                          </a:ln>
                        </wps:spPr>
                        <wps:txbx>
                          <w:txbxContent>
                            <w:p w:rsidR="00303D05" w:rsidRDefault="00303D05" w:rsidP="00851B25"/>
                          </w:txbxContent>
                        </wps:txbx>
                        <wps:bodyPr rot="0" vert="horz" wrap="square" lIns="91440" tIns="45720" rIns="91440" bIns="45720" anchor="t" anchorCtr="0" upright="1">
                          <a:noAutofit/>
                        </wps:bodyPr>
                      </wps:wsp>
                      <wps:wsp>
                        <wps:cNvPr id="778" name="AutoShape 24"/>
                        <wps:cNvSpPr>
                          <a:spLocks noChangeArrowheads="1"/>
                        </wps:cNvSpPr>
                        <wps:spPr bwMode="auto">
                          <a:xfrm>
                            <a:off x="641983" y="268194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79" name="Oval 779"/>
                        <wps:cNvSpPr>
                          <a:spLocks noChangeArrowheads="1"/>
                        </wps:cNvSpPr>
                        <wps:spPr bwMode="auto">
                          <a:xfrm>
                            <a:off x="761363" y="266416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0" name="Rectangle 780"/>
                        <wps:cNvSpPr>
                          <a:spLocks noChangeArrowheads="1"/>
                        </wps:cNvSpPr>
                        <wps:spPr bwMode="auto">
                          <a:xfrm>
                            <a:off x="883918" y="266289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1" name="Rectangle 781"/>
                        <wps:cNvSpPr>
                          <a:spLocks noChangeArrowheads="1"/>
                        </wps:cNvSpPr>
                        <wps:spPr bwMode="auto">
                          <a:xfrm>
                            <a:off x="1370963" y="266289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2" name="Rectangle 782"/>
                        <wps:cNvSpPr>
                          <a:spLocks noChangeArrowheads="1"/>
                        </wps:cNvSpPr>
                        <wps:spPr bwMode="auto">
                          <a:xfrm>
                            <a:off x="1493518" y="266416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3" name="Rectangle 783"/>
                        <wps:cNvSpPr>
                          <a:spLocks noChangeArrowheads="1"/>
                        </wps:cNvSpPr>
                        <wps:spPr bwMode="auto">
                          <a:xfrm>
                            <a:off x="1738628" y="266416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4" name="Rectangle 784"/>
                        <wps:cNvSpPr>
                          <a:spLocks noChangeArrowheads="1"/>
                        </wps:cNvSpPr>
                        <wps:spPr bwMode="auto">
                          <a:xfrm>
                            <a:off x="1983738" y="266226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5" name="Rectangle 785"/>
                        <wps:cNvSpPr>
                          <a:spLocks noChangeArrowheads="1"/>
                        </wps:cNvSpPr>
                        <wps:spPr bwMode="auto">
                          <a:xfrm>
                            <a:off x="1616073" y="266416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6" name="Oval 786"/>
                        <wps:cNvSpPr>
                          <a:spLocks noChangeArrowheads="1"/>
                        </wps:cNvSpPr>
                        <wps:spPr bwMode="auto">
                          <a:xfrm>
                            <a:off x="1245233" y="266416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7" name="Oval 787"/>
                        <wps:cNvSpPr>
                          <a:spLocks noChangeArrowheads="1"/>
                        </wps:cNvSpPr>
                        <wps:spPr bwMode="auto">
                          <a:xfrm>
                            <a:off x="1861183" y="266289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8" name="AutoShape 34"/>
                        <wps:cNvSpPr>
                          <a:spLocks noChangeArrowheads="1"/>
                        </wps:cNvSpPr>
                        <wps:spPr bwMode="auto">
                          <a:xfrm>
                            <a:off x="1125853" y="266289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89" name="AutoShape 35"/>
                        <wps:cNvSpPr>
                          <a:spLocks noChangeArrowheads="1"/>
                        </wps:cNvSpPr>
                        <wps:spPr bwMode="auto">
                          <a:xfrm>
                            <a:off x="1006473" y="266416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51B25"/>
                          </w:txbxContent>
                        </wps:txbx>
                        <wps:bodyPr rot="0" vert="horz" wrap="square" lIns="91440" tIns="45720" rIns="91440" bIns="45720" anchor="t" anchorCtr="0" upright="1">
                          <a:noAutofit/>
                        </wps:bodyPr>
                      </wps:wsp>
                      <wps:wsp>
                        <wps:cNvPr id="790" name="Text Box 790"/>
                        <wps:cNvSpPr txBox="1"/>
                        <wps:spPr>
                          <a:xfrm>
                            <a:off x="1669415" y="68432"/>
                            <a:ext cx="443230" cy="346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A97788" w:rsidRDefault="00303D05" w:rsidP="00851B25">
                              <w:pPr>
                                <w:rPr>
                                  <w:rStyle w:val="Strong"/>
                                </w:rPr>
                              </w:pPr>
                              <w:r w:rsidRPr="00A97788">
                                <w:rPr>
                                  <w:rStyle w:val="Strong"/>
                                </w:rPr>
                                <w:t>Save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92" name="Straight Arrow Connector 792"/>
                        <wps:cNvCnPr/>
                        <wps:spPr>
                          <a:xfrm>
                            <a:off x="856570" y="844255"/>
                            <a:ext cx="249600" cy="3403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93" name="Straight Arrow Connector 793"/>
                        <wps:cNvCnPr/>
                        <wps:spPr>
                          <a:xfrm flipH="1">
                            <a:off x="1558925" y="1015705"/>
                            <a:ext cx="342900" cy="1724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95" name="Rectangle 795"/>
                        <wps:cNvSpPr>
                          <a:spLocks noChangeArrowheads="1"/>
                        </wps:cNvSpPr>
                        <wps:spPr bwMode="auto">
                          <a:xfrm>
                            <a:off x="2307293" y="265620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96" name="Rectangle 796"/>
                        <wps:cNvSpPr>
                          <a:spLocks noChangeArrowheads="1"/>
                        </wps:cNvSpPr>
                        <wps:spPr bwMode="auto">
                          <a:xfrm>
                            <a:off x="2552403" y="265620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97" name="Rectangle 797"/>
                        <wps:cNvSpPr>
                          <a:spLocks noChangeArrowheads="1"/>
                        </wps:cNvSpPr>
                        <wps:spPr bwMode="auto">
                          <a:xfrm>
                            <a:off x="2797513" y="265430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98" name="Rectangle 798"/>
                        <wps:cNvSpPr>
                          <a:spLocks noChangeArrowheads="1"/>
                        </wps:cNvSpPr>
                        <wps:spPr bwMode="auto">
                          <a:xfrm>
                            <a:off x="2429848" y="265620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799" name="Oval 799"/>
                        <wps:cNvSpPr>
                          <a:spLocks noChangeArrowheads="1"/>
                        </wps:cNvSpPr>
                        <wps:spPr bwMode="auto">
                          <a:xfrm>
                            <a:off x="2674958" y="265493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51B25">
                              <w:pPr>
                                <w:pStyle w:val="NormalWeb"/>
                              </w:pPr>
                              <w:r>
                                <w:rPr>
                                  <w:szCs w:val="20"/>
                                </w:rPr>
                                <w:t> </w:t>
                              </w:r>
                            </w:p>
                          </w:txbxContent>
                        </wps:txbx>
                        <wps:bodyPr rot="0" vert="horz" wrap="square" lIns="91440" tIns="45720" rIns="91440" bIns="45720" anchor="t" anchorCtr="0" upright="1">
                          <a:noAutofit/>
                        </wps:bodyPr>
                      </wps:wsp>
                      <wps:wsp>
                        <wps:cNvPr id="800" name="Right Brace 800"/>
                        <wps:cNvSpPr/>
                        <wps:spPr>
                          <a:xfrm rot="16200000">
                            <a:off x="1079182" y="1655467"/>
                            <a:ext cx="457200" cy="1595757"/>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 name="Right Brace 801"/>
                        <wps:cNvSpPr/>
                        <wps:spPr>
                          <a:xfrm rot="16200000">
                            <a:off x="2400640" y="2081871"/>
                            <a:ext cx="457200" cy="742951"/>
                          </a:xfrm>
                          <a:prstGeom prst="rightBrace">
                            <a:avLst/>
                          </a:prstGeom>
                        </wps:spPr>
                        <wps:style>
                          <a:lnRef idx="1">
                            <a:schemeClr val="accent1"/>
                          </a:lnRef>
                          <a:fillRef idx="0">
                            <a:schemeClr val="accent1"/>
                          </a:fillRef>
                          <a:effectRef idx="0">
                            <a:schemeClr val="accent1"/>
                          </a:effectRef>
                          <a:fontRef idx="minor">
                            <a:schemeClr val="tx1"/>
                          </a:fontRef>
                        </wps:style>
                        <wps:txbx>
                          <w:txbxContent>
                            <w:p w:rsidR="00303D05" w:rsidRDefault="00303D05" w:rsidP="00851B25"/>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0" name="Straight Arrow Connector 810"/>
                        <wps:cNvCnPr>
                          <a:stCxn id="771" idx="2"/>
                        </wps:cNvCnPr>
                        <wps:spPr>
                          <a:xfrm>
                            <a:off x="1324293" y="1356065"/>
                            <a:ext cx="1296352" cy="868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11" name="Text Box 747"/>
                        <wps:cNvSpPr txBox="1"/>
                        <wps:spPr>
                          <a:xfrm>
                            <a:off x="287653" y="246867"/>
                            <a:ext cx="60579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5B2BF1" w:rsidRDefault="00303D05" w:rsidP="005B2BF1">
                              <w:pPr>
                                <w:rPr>
                                  <w:rStyle w:val="Strong"/>
                                </w:rPr>
                              </w:pPr>
                              <w:r w:rsidRPr="005B2BF1">
                                <w:rPr>
                                  <w:rStyle w:val="Strong"/>
                                </w:rPr>
                                <w:t>Change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813" name="Text Box 813"/>
                        <wps:cNvSpPr txBox="1"/>
                        <wps:spPr>
                          <a:xfrm>
                            <a:off x="2219323" y="3288665"/>
                            <a:ext cx="1046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Domain network</w:t>
                              </w:r>
                            </w:p>
                            <w:p w:rsidR="00303D05" w:rsidRDefault="00303D05">
                              <w:r>
                                <w:t>Engine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14" name="Straight Arrow Connector 814"/>
                        <wps:cNvCnPr>
                          <a:endCxn id="813" idx="0"/>
                        </wps:cNvCnPr>
                        <wps:spPr>
                          <a:xfrm>
                            <a:off x="2620645" y="2813390"/>
                            <a:ext cx="47941" cy="47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15" name="Text Box 815"/>
                        <wps:cNvSpPr txBox="1"/>
                        <wps:spPr>
                          <a:xfrm>
                            <a:off x="2611120" y="1898990"/>
                            <a:ext cx="513715" cy="398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New</w:t>
                              </w:r>
                            </w:p>
                            <w:p w:rsidR="00303D05" w:rsidRDefault="00303D05">
                              <w:r>
                                <w:t>Deltas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2" name="Text Box 822"/>
                        <wps:cNvSpPr txBox="1"/>
                        <wps:spPr>
                          <a:xfrm>
                            <a:off x="2620645" y="2945765"/>
                            <a:ext cx="69723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Distribute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3" name="Straight Connector 823"/>
                        <wps:cNvCnPr/>
                        <wps:spPr>
                          <a:xfrm flipH="1" flipV="1">
                            <a:off x="1229315" y="1356065"/>
                            <a:ext cx="66380" cy="808650"/>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802" o:spid="_x0000_s1284" editas="canvas" style="width:336.75pt;height:303.95pt;mso-position-horizontal-relative:char;mso-position-vertical-relative:line" coordsize="42767,38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">
                <v:shape id="_x0000_s1285" type="#_x0000_t75" style="position:absolute;width:42767;height:38601;visibility:visible;mso-wrap-style:square">
                  <v:fill o:detectmouseclick="t"/>
                  <v:path o:connecttype="none"/>
                </v:shape>
                <v:shape id="Text Box 669" o:spid="_x0000_s1286" type="#_x0000_t202" style="position:absolute;left:1895;top:18989;width:29696;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vuJ8MA&#10;AADcAAAADwAAAGRycy9kb3ducmV2LnhtbESPQWsCMRSE70L/Q3iF3txspYjdGkUFwVOh6qW3181z&#10;s7h52Savuv33TUHwOMzMN8x8OfhOXSimNrCB56IERVwH23Jj4HjYjmegkiBb7AKTgV9KsFw8jOZY&#10;2XDlD7rspVEZwqlCA06kr7ROtSOPqQg9cfZOIXqULGOjbcRrhvtOT8pyqj22nBcc9rRxVJ/3P97A&#10;C9J7b+V79RncZPp1WMftTqIxT4/D6g2U0CD38K29swZm5Sv8n8lHQ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vuJ8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303D05" w:rsidRPr="00851B25" w:rsidRDefault="00303D05" w:rsidP="00851B25">
                        <w:r w:rsidRPr="00851B25">
                          <w:t>Domain</w:t>
                        </w:r>
                      </w:p>
                    </w:txbxContent>
                  </v:textbox>
                </v:shape>
                <v:shape id="Text Box 671" o:spid="_x0000_s1287" type="#_x0000_t202" style="position:absolute;left:2111;top:8988;width:28432;height:6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I3tMQA&#10;AADcAAAADwAAAGRycy9kb3ducmV2LnhtbESPzW7CMBCE70i8g7VI3MAJhwApJqr4keiBA5AHWOJt&#10;EjVeR7GBwNPXSJV6HM3MN5pV1ptG3KlztWUF8TQCQVxYXXOpIL/sJwsQziNrbCyTgic5yNbDwQpT&#10;bR98ovvZlyJA2KWooPK+TaV0RUUG3dS2xMH7tp1BH2RXSt3hI8BNI2dRlEiDNYeFClvaVFT8nG9G&#10;wVeSx/51vM42PJfPcrvbmZxypcaj/vMDhKfe/4f/2getYJ4s4X0mH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CN7TEAAAA3AAAAA8AAAAAAAAAAAAAAAAAmAIAAGRycy9k&#10;b3ducmV2LnhtbFBLBQYAAAAABAAEAPUAAACJAwAAAAA=&#10;" fillcolor="#cdddac [1622]" strokecolor="#94b64e [3046]">
                  <v:fill color2="#f0f4e6 [502]" rotate="t" angle="180" colors="0 #dafda7;22938f #e4fdc2;1 #f5ffe6" focus="100%" type="gradient"/>
                  <v:shadow on="t" color="black" opacity="24903f" origin=",.5" offset="0,.55556mm"/>
                  <v:textbox>
                    <w:txbxContent>
                      <w:p w:rsidR="00303D05" w:rsidRPr="00DD5913" w:rsidRDefault="00303D05" w:rsidP="00851B25">
                        <w:r w:rsidRPr="00DD5913">
                          <w:t>View</w:t>
                        </w:r>
                      </w:p>
                    </w:txbxContent>
                  </v:textbox>
                </v:shape>
                <v:shape id="Text Box 771" o:spid="_x0000_s1288" type="#_x0000_t202" style="position:absolute;left:11061;top:10131;width:436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HMQA&#10;AADcAAAADwAAAGRycy9kb3ducmV2LnhtbESPS4sCMRCE74L/IbTgTTMqPhiNIqKwsCC+QI/tpOeB&#10;k84wyersvzfCwh6LqvqKWqwaU4on1a6wrGDQj0AQJ1YXnCm4nHe9GQjnkTWWlknBLzlYLdutBcba&#10;vvhIz5PPRICwi1FB7n0VS+mSnAy6vq2Ig5fa2qAPss6krvEV4KaUwyiaSIMFh4UcK9rklDxOP0bB&#10;fjOx49G9maXbw7c9ZulI3sZXpbqdZj0H4anx/+G/9pdWMJ0O4HMmHAG5f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rhzEAAAA3AAAAA8AAAAAAAAAAAAAAAAAmAIAAGRycy9k&#10;b3ducmV2LnhtbFBLBQYAAAAABAAEAPUAAACJAwAAAAA=&#10;" fillcolor="white [3201]" strokeweight=".5pt">
                  <v:textbox>
                    <w:txbxContent>
                      <w:p w:rsidR="00303D05" w:rsidRDefault="00303D05" w:rsidP="00851B25">
                        <w:r>
                          <w:t>MIV</w:t>
                        </w:r>
                      </w:p>
                    </w:txbxContent>
                  </v:textbox>
                </v:shape>
                <v:shape id="Text Box 772" o:spid="_x0000_s1289" type="#_x0000_t202" style="position:absolute;left:8565;top:6728;width:394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ZY/sYA&#10;AADcAAAADwAAAGRycy9kb3ducmV2LnhtbESPQWsCMRSE74L/IbxCL1Kz9aBlNUottEiplqqIx8fm&#10;uVncvCxJ1PXfN4LgcZiZb5jJrLW1OJMPlWMFr/0MBHHhdMWlgu3m8+UNRIjIGmvHpOBKAWbTbmeC&#10;uXYX/qPzOpYiQTjkqMDE2ORShsKQxdB3DXHyDs5bjEn6UmqPlwS3tRxk2VBarDgtGGzow1BxXJ+s&#10;gqP57v1mX8v5bri4+tXm5Pb+Z6/U81P7PgYRqY2P8L290ApGowHczqQj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YZY/sYAAADcAAAADwAAAAAAAAAAAAAAAACYAgAAZHJz&#10;L2Rvd25yZXYueG1sUEsFBgAAAAAEAAQA9QAAAIsDAAAAAA==&#10;" filled="f" stroked="f" strokeweight=".5pt">
                  <v:textbox>
                    <w:txbxContent>
                      <w:p w:rsidR="00303D05" w:rsidRDefault="00303D05" w:rsidP="00851B25">
                        <w:r>
                          <w:t>API</w:t>
                        </w:r>
                      </w:p>
                    </w:txbxContent>
                  </v:textbox>
                </v:shape>
                <v:shape id="Can 773" o:spid="_x0000_s1290" type="#_x0000_t22" style="position:absolute;left:17875;top:6702;width:3429;height:51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NOOcMA&#10;AADcAAAADwAAAGRycy9kb3ducmV2LnhtbESPQYvCMBSE7wv7H8Jb8LamVlCpRhFhRVgvahGPj+bZ&#10;FpOX0mRr998bQfA4zMw3zGLVWyM6an3tWMFomIAgLpyuuVSQn36+ZyB8QNZoHJOCf/KwWn5+LDDT&#10;7s4H6o6hFBHCPkMFVQhNJqUvKrLoh64hjt7VtRZDlG0pdYv3CLdGpkkykRZrjgsVNrSpqLgd/6yC&#10;tenSnaGLvI7zs9T73/M+3WyVGnz16zmIQH14h1/tnVYwnY7heSYe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9NOOcMAAADcAAAADwAAAAAAAAAAAAAAAACYAgAAZHJzL2Rv&#10;d25yZXYueG1sUEsFBgAAAAAEAAQA9QAAAIgDAAAAAA==&#10;" adj="3576" fillcolor="#4f81bd [3204]" strokecolor="#243f60 [1604]" strokeweight="2pt"/>
                <v:shape id="Straight Arrow Connector 774" o:spid="_x0000_s1291" type="#_x0000_t32" style="position:absolute;left:8731;top:3273;width:119;height:5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VTecUAAADcAAAADwAAAGRycy9kb3ducmV2LnhtbESPX2vCMBTF3wd+h3CFvc10o5tSjSIb&#10;gw1BqQri27W5a8uam5Jktn57Iwx8PJw/P85s0ZtGnMn52rKC51ECgriwuuZSwX73+TQB4QOyxsYy&#10;KbiQh8V88DDDTNuOczpvQyniCPsMFVQhtJmUvqjIoB/Zljh6P9YZDFG6UmqHXRw3jXxJkjdpsOZI&#10;qLCl94qK3+2fiZCPNH9dHVanlPLlpjt9H9fBHZV6HPbLKYhAfbiH/9tfWsF4nMLtTDwCcn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QVTecUAAADcAAAADwAAAAAAAAAA&#10;AAAAAAChAgAAZHJzL2Rvd25yZXYueG1sUEsFBgAAAAAEAAQA+QAAAJMDAAAAAA==&#10;" strokecolor="#4579b8 [3044]">
                  <v:stroke endarrow="open"/>
                </v:shape>
                <v:shape id="Straight Arrow Connector 775" o:spid="_x0000_s1292" type="#_x0000_t32" style="position:absolute;left:15589;top:684;width:4000;height:60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AtB8QAAADcAAAADwAAAGRycy9kb3ducmV2LnhtbESPQWvCQBSE7wX/w/IEb81GS5qQuooI&#10;oV5rFeztNftMQrNvQ3aj23/fLRR6HGbmG2a9DaYXNxpdZ1nBMklBENdWd9woOL1XjwUI55E19pZJ&#10;wTc52G5mD2sstb3zG92OvhERwq5EBa33Qymlq1sy6BI7EEfvakeDPsqxkXrEe4SbXq7S9Fka7Dgu&#10;tDjQvqX66zgZBU/Xz/Ba+J0sqovdT1OWZefqQ6nFPOxeQHgK/j/81z5oBXmewe+ZeAT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wC0HxAAAANwAAAAPAAAAAAAAAAAA&#10;AAAAAKECAABkcnMvZG93bnJldi54bWxQSwUGAAAAAAQABAD5AAAAkgMAAAAA&#10;" strokecolor="#4579b8 [3044]">
                  <v:stroke endarrow="open"/>
                </v:shape>
                <v:shape id="Text Box 776" o:spid="_x0000_s1293" type="#_x0000_t202" style="position:absolute;left:21056;top:5592;width:8700;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1e/cYA&#10;AADcAAAADwAAAGRycy9kb3ducmV2LnhtbESPQWsCMRSE70L/Q3gFL1Kz7WEtW6NUoUWkKtVSPD42&#10;r5vFzcuSRF3/fSMIHoeZ+YYZTzvbiBP5UDtW8DzMQBCXTtdcKfjZfTy9gggRWWPjmBRcKMB08tAb&#10;Y6Hdmb/ptI2VSBAOBSowMbaFlKE0ZDEMXUucvD/nLcYkfSW1x3OC20a+ZFkuLdacFgy2NDdUHrZH&#10;q+BgloNN9rma/eaLi1/vjm7vv/ZK9R+79zcQkbp4D9/aC61gNMrheiYdATn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1e/cYAAADcAAAADwAAAAAAAAAAAAAAAACYAgAAZHJz&#10;L2Rvd25yZXYueG1sUEsFBgAAAAAEAAQA9QAAAIsDAAAAAA==&#10;" filled="f" stroked="f" strokeweight=".5pt">
                  <v:textbox>
                    <w:txbxContent>
                      <w:p w:rsidR="00303D05" w:rsidRDefault="00303D05" w:rsidP="00851B25">
                        <w:r>
                          <w:t>Virtual Drive</w:t>
                        </w:r>
                      </w:p>
                    </w:txbxContent>
                  </v:textbox>
                </v:shape>
                <v:shape id="AutoShape 23" o:spid="_x0000_s1294" style="position:absolute;left:5156;top:26628;width:1263;height:1220;visibility:visible;mso-wrap-style:square;v-text-anchor:top" coordsize="126365,1219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Us8YA&#10;AADcAAAADwAAAGRycy9kb3ducmV2LnhtbESPQWvCQBSE70L/w/IKvemmgqZNXUUUacGDmFra3h7Z&#10;ZzY0+zZmtxr/vSsIHoeZ+YaZzDpbiyO1vnKs4HmQgCAunK64VLD7XPVfQPiArLF2TArO5GE2fehN&#10;MNPuxFs65qEUEcI+QwUmhCaT0heGLPqBa4ijt3etxRBlW0rd4inCbS2HSTKWFiuOCwYbWhgq/vJ/&#10;q+BnvByZYt3s33+/dkPmb/maHzZKPT128zcQgbpwD9/aH1pBmqZwPROPgJ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Us8YAAADcAAAADwAAAAAAAAAAAAAAAACYAgAAZHJz&#10;L2Rvd25yZXYueG1sUEsFBgAAAAAEAAQA9QAAAIsDAAAAAA==&#10;" adj="-11796480,,5400" path="m,46569r48267,1l63183,,78098,46570r48267,-1l87316,75350r14915,46570l63183,93138,24134,121920,39049,75350,,46569xe">
                  <v:stroke joinstyle="miter"/>
                  <v:formulas/>
                  <v:path o:connecttype="custom" o:connectlocs="0,46569;48267,46570;63183,0;78098,46570;126365,46569;87316,75350;102231,121920;63183,93138;24134,121920;39049,75350;0,46569" o:connectangles="0,0,0,0,0,0,0,0,0,0,0" textboxrect="0,0,126365,121920"/>
                  <v:textbox>
                    <w:txbxContent>
                      <w:p w:rsidR="00303D05" w:rsidRDefault="00303D05" w:rsidP="00851B25"/>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4" o:spid="_x0000_s1295" type="#_x0000_t5" style="position:absolute;left:6419;top:26819;width:1188;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q3n8IA&#10;AADcAAAADwAAAGRycy9kb3ducmV2LnhtbERPz2vCMBS+D/wfwhN2W1MnrKM2iiiDXgaz8+Dx2Tzb&#10;aPNSmmi7/345DHb8+H4Xm8l24kGDN44VLJIUBHHttOFGwfH74+UdhA/IGjvHpOCHPGzWs6cCc+1G&#10;PtCjCo2IIexzVNCG0OdS+roliz5xPXHkLm6wGCIcGqkHHGO47eRrmr5Ji4ZjQ4s97Vqqb9XdKriW&#10;p9rZ42e5352/Fo1Zbs3hNir1PJ+2KxCBpvAv/nOXWkGWxbXxTDw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Sref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303D05" w:rsidRDefault="00303D05" w:rsidP="00851B25"/>
                    </w:txbxContent>
                  </v:textbox>
                </v:shape>
                <v:oval id="Oval 779" o:spid="_x0000_s1296" style="position:absolute;left:7613;top:26641;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ScC8QA&#10;AADcAAAADwAAAGRycy9kb3ducmV2LnhtbESPQWvCQBSE7wX/w/IKvdVNPdQaXUUUW/FUY+v5kX3J&#10;BrNvQ3Y18d+7guBxmJlvmNmit7W4UOsrxwo+hgkI4tzpiksFf4fN+xcIH5A11o5JwZU8LOaDlxmm&#10;2nW8p0sWShEh7FNUYEJoUil9bsiiH7qGOHqFay2GKNtS6ha7CLe1HCXJp7RYcVww2NDKUH7KzlZB&#10;9jP5X+/KYlV8b+Sp7vJj92uOSr299sspiEB9eIYf7a1WMB5P4H4mHgE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EnAv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303D05" w:rsidRDefault="00303D05" w:rsidP="00851B25"/>
                    </w:txbxContent>
                  </v:textbox>
                </v:oval>
                <v:rect id="Rectangle 780" o:spid="_x0000_s1297" style="position:absolute;left:8839;top:26628;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nVjMUA&#10;AADcAAAADwAAAGRycy9kb3ducmV2LnhtbESPwU7DMAyG70i8Q2QkbiwdDNZ1yyaEhDSOHWja0Wq8&#10;plrjlCas3Z4eH5A4Wr//z59Xm9G36kx9bAIbmE4yUMRVsA3XBr4+3x9yUDEhW2wDk4ELRdisb29W&#10;WNgwcEnnXaqVQDgWaMCl1BVax8qRxzgJHbFkx9B7TDL2tbY9DgL3rX7MshftsWG54LCjN0fVaffj&#10;RSMfZh/H5+5A3+U125dP7pAWzpj7u/F1CSrRmP6X/9pba2Cei748IwT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2dWM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txbxContent>
                  </v:textbox>
                </v:rect>
                <v:rect id="Rectangle 781" o:spid="_x0000_s1298" style="position:absolute;left:13709;top:26628;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VwF8QA&#10;AADcAAAADwAAAGRycy9kb3ducmV2LnhtbESPQWvCQBCF74X+h2UK3urGqjVGVymCYI+xRTwO2TEb&#10;mp1Ns6uJ/nq3IPT4ePO+N2+57m0tLtT6yrGC0TABQVw4XXGp4Ptr+5qC8AFZY+2YFFzJw3r1/LTE&#10;TLuOc7rsQykihH2GCkwITSalLwxZ9EPXEEfv5FqLIcq2lLrFLsJtLd+S5F1arDg2GGxoY6j42Z9t&#10;fCPtJp+naXOk3/yWHPKxOYa5UWrw0n8sQATqw//xI73TCmbpCP7GRAL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VcBf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51B25"/>
                    </w:txbxContent>
                  </v:textbox>
                </v:rect>
                <v:rect id="Rectangle 782" o:spid="_x0000_s1299" style="position:absolute;left:14935;top:2664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fuYMQA&#10;AADcAAAADwAAAGRycy9kb3ducmV2LnhtbESPQWvCQBCF70L/wzKF3nRTqzVGVylCQY+xRTwO2TEb&#10;mp1Ns6tJ/fWuIPT4ePO+N2+57m0tLtT6yrGC11ECgrhwuuJSwffX5zAF4QOyxtoxKfgjD+vV02CJ&#10;mXYd53TZh1JECPsMFZgQmkxKXxiy6EeuIY7eybUWQ5RtKXWLXYTbWo6T5F1arDg2GGxoY6j42Z9t&#10;fCPtJrvTtDnSb35NDvmbOYa5Uerluf9YgAjUh//jR3qrFczSMdzHRAL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H7m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51B25"/>
                    </w:txbxContent>
                  </v:textbox>
                </v:rect>
                <v:rect id="Rectangle 783" o:spid="_x0000_s1300" style="position:absolute;left:17386;top:2664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tL+8UA&#10;AADcAAAADwAAAGRycy9kb3ducmV2LnhtbESPQWvCQBCF74X+h2UKvTWbVq0xukopFPQYLeJxyI7Z&#10;0Oxsmt2a1F/vCoLHx5v3vXmL1WAbcaLO144VvCYpCOLS6ZorBd+7r5cMhA/IGhvHpOCfPKyWjw8L&#10;zLXruaDTNlQiQtjnqMCE0OZS+tKQRZ+4ljh6R9dZDFF2ldQd9hFuG/mWpu/SYs2xwWBLn4bKn+2f&#10;jW9k/XhznLQH+i3O6b4YmUOYGaWen4aPOYhAQ7gf39JrrWCajeA6JhJA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0v7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txbxContent>
                  </v:textbox>
                </v:rect>
                <v:rect id="Rectangle 784" o:spid="_x0000_s1301" style="position:absolute;left:19837;top:2662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LTj8QA&#10;AADcAAAADwAAAGRycy9kb3ducmV2LnhtbESPQWvCQBCF70L/wzIFb7pptW2auooIgh6jpXgcsmM2&#10;NDubZlcT/fWuUPD4ePO+N2+26G0tztT6yrGCl3ECgrhwuuJSwfd+PUpB+ICssXZMCi7kYTF/Gsww&#10;067jnM67UIoIYZ+hAhNCk0npC0MW/dg1xNE7utZiiLItpW6xi3Bby9ckeZcWK44NBhtaGSp+dycb&#10;30i76fb41hzoL78mP/nEHMKnUWr43C+/QATqw+P4P73RCj7SKdzHRAL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i04/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51B25"/>
                    </w:txbxContent>
                  </v:textbox>
                </v:rect>
                <v:rect id="Rectangle 785" o:spid="_x0000_s1302" style="position:absolute;left:16160;top:26641;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52FMQA&#10;AADcAAAADwAAAGRycy9kb3ducmV2LnhtbESPQWvCQBCF74X+h2UK3uqmVWuMriKCoMfYIh6H7JgN&#10;zc6m2dVEf71bKPT4ePO+N2+x6m0trtT6yrGCt2ECgrhwuuJSwdfn9jUF4QOyxtoxKbiRh9Xy+WmB&#10;mXYd53Q9hFJECPsMFZgQmkxKXxiy6IeuIY7e2bUWQ5RtKXWLXYTbWr4nyYe0WHFsMNjQxlDxfbjY&#10;+EbajffnSXOin/yeHPOROYWZUWrw0q/nIAL14f/4L73TCqbpBH7HRAL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dh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51B25"/>
                    </w:txbxContent>
                  </v:textbox>
                </v:rect>
                <v:oval id="Oval 786" o:spid="_x0000_s1303" style="position:absolute;left:12452;top:26641;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54XsQA&#10;AADcAAAADwAAAGRycy9kb3ducmV2LnhtbESPQWvCQBSE7wX/w/IKvemmHtRGVxHFVjxp2np+ZF+y&#10;wezbkF1N+u9dQehxmJlvmMWqt7W4UesrxwreRwkI4tzpiksFP9+74QyED8gaa8ek4I88rJaDlwWm&#10;2nV8olsWShEh7FNUYEJoUil9bsiiH7mGOHqFay2GKNtS6ha7CLe1HCfJRFqsOC4YbGhjKL9kV6sg&#10;+/r43R7KYlN87uSl7vJzdzRnpd5e+/UcRKA+/Ief7b1WMJ1N4H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oOeF7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303D05" w:rsidRDefault="00303D05" w:rsidP="00851B25"/>
                    </w:txbxContent>
                  </v:textbox>
                </v:oval>
                <v:oval id="Oval 787" o:spid="_x0000_s1304" style="position:absolute;left:18611;top:26628;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LdxcQA&#10;AADcAAAADwAAAGRycy9kb3ducmV2LnhtbESPQWvCQBSE7wX/w/IKvdVNPVSNriKKrXiqsfX8yL5k&#10;g9m3Ibua+O9dQehxmJlvmPmyt7W4Uusrxwo+hgkI4tzpiksFv8ft+wSED8gaa8ek4EYelovByxxT&#10;7To+0DULpYgQ9ikqMCE0qZQ+N2TRD11DHL3CtRZDlG0pdYtdhNtajpLkU1qsOC4YbGhtKD9nF6sg&#10;+57+bfZlsS6+tvJcd/mp+zEnpd5e+9UMRKA+/Ief7Z1WMJ6M4XEmHg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C3cX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303D05" w:rsidRDefault="00303D05" w:rsidP="00851B25"/>
                    </w:txbxContent>
                  </v:textbox>
                </v:oval>
                <v:shape id="AutoShape 34" o:spid="_x0000_s1305" type="#_x0000_t5" style="position:absolute;left:11258;top:26628;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uMIA&#10;AADcAAAADwAAAGRycy9kb3ducmV2LnhtbERPz2vCMBS+D/wfwhO8zbQKm1SjFGXQy2DtPOz4bJ5t&#10;tHkpTWa7/345DHb8+H7vDpPtxIMGbxwrSJcJCOLaacONgvPn2/MGhA/IGjvHpOCHPBz2s6cdZtqN&#10;XNKjCo2IIewzVNCG0GdS+roli37peuLIXd1gMUQ4NFIPOMZw28lVkrxIi4ZjQ4s9HVuq79W3VXAr&#10;vmpnz+/F6Xj5SBuzzk15H5VazKd8CyLQFP7Ff+5CK3jdxLXxTDw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n8e4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303D05" w:rsidRDefault="00303D05" w:rsidP="00851B25"/>
                    </w:txbxContent>
                  </v:textbox>
                </v:shape>
                <v:shape id="AutoShape 35" o:spid="_x0000_s1306" type="#_x0000_t5" style="position:absolute;left:10064;top:26641;width:1188;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NiI8UA&#10;AADcAAAADwAAAGRycy9kb3ducmV2LnhtbESPQWvCQBSE70L/w/IKvekmLbQaXUUsQi5CtR48PrPP&#10;ZE32bciuJv77bqHQ4zAz3zCL1WAbcafOG8cK0kkCgrhw2nCp4Pi9HU9B+ICssXFMCh7kYbV8Gi0w&#10;067nPd0PoRQRwj5DBVUIbSalLyqy6CeuJY7exXUWQ5RdKXWHfYTbRr4mybu0aDguVNjSpqKiPtys&#10;gmt+Kpw97vLPzfkrLc3b2uzrXqmX52E9BxFoCP/hv3auFXxMZ/B7Jh4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02Ij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303D05" w:rsidRDefault="00303D05" w:rsidP="00851B25"/>
                    </w:txbxContent>
                  </v:textbox>
                </v:shape>
                <v:shape id="Text Box 790" o:spid="_x0000_s1307" type="#_x0000_t202" style="position:absolute;left:16694;top:684;width:4432;height:346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SF6MMA&#10;AADcAAAADwAAAGRycy9kb3ducmV2LnhtbERPTWsCMRC9C/6HMEIvolk92Lo1SitYpNSKWorHYTPd&#10;LG4mSxJ1/ffNQfD4eN+zRWtrcSEfKscKRsMMBHHhdMWlgp/DavACIkRkjbVjUnCjAIt5tzPDXLsr&#10;7+iyj6VIIRxyVGBibHIpQ2HIYhi6hjhxf85bjAn6UmqP1xRuaznOsom0WHFqMNjQ0lBx2p+tgpP5&#10;7G+zj83772R989+Hszv6r6NST7327RVEpDY+xHf3Wit4nqb56Uw6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SF6MMAAADcAAAADwAAAAAAAAAAAAAAAACYAgAAZHJzL2Rv&#10;d25yZXYueG1sUEsFBgAAAAAEAAQA9QAAAIgDAAAAAA==&#10;" filled="f" stroked="f" strokeweight=".5pt">
                  <v:textbox>
                    <w:txbxContent>
                      <w:p w:rsidR="00303D05" w:rsidRPr="00A97788" w:rsidRDefault="00303D05" w:rsidP="00851B25">
                        <w:pPr>
                          <w:rPr>
                            <w:rStyle w:val="Strong"/>
                          </w:rPr>
                        </w:pPr>
                        <w:r w:rsidRPr="00A97788">
                          <w:rPr>
                            <w:rStyle w:val="Strong"/>
                          </w:rPr>
                          <w:t>Save</w:t>
                        </w:r>
                      </w:p>
                    </w:txbxContent>
                  </v:textbox>
                </v:shape>
                <v:shape id="Straight Arrow Connector 792" o:spid="_x0000_s1308" type="#_x0000_t32" style="position:absolute;left:8565;top:8442;width:2496;height:34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VTicQAAADcAAAADwAAAGRycy9kb3ducmV2LnhtbESPQWvCQBSE7wX/w/KE3upGJTVGVxEh&#10;1Ku2gt6e2WcSzL4N2Y3Gf+8WCj0OM/MNs1z3phZ3al1lWcF4FIEgzq2uuFDw8519JCCcR9ZYWyYF&#10;T3KwXg3elphq++A93Q++EAHCLkUFpfdNKqXLSzLoRrYhDt7VtgZ9kG0hdYuPADe1nETRpzRYcVgo&#10;saFtSfnt0BkF0+ul/0r8RibZyW67Lo7jY3ZW6n3YbxYgPPX+P/zX3mkFs/kEfs+EIyBX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JVOJxAAAANwAAAAPAAAAAAAAAAAA&#10;AAAAAKECAABkcnMvZG93bnJldi54bWxQSwUGAAAAAAQABAD5AAAAkgMAAAAA&#10;" strokecolor="#4579b8 [3044]">
                  <v:stroke endarrow="open"/>
                </v:shape>
                <v:shape id="Straight Arrow Connector 793" o:spid="_x0000_s1309" type="#_x0000_t32" style="position:absolute;left:15589;top:10157;width:3429;height:172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At98YAAADcAAAADwAAAGRycy9kb3ducmV2LnhtbESPX2vCMBTF3wd+h3AF32a6zanrjCIT&#10;YUOYVAXx7drctWXNTUmi7b79Mhj4eDh/fpzZojO1uJLzlWUFD8MEBHFudcWFgsN+fT8F4QOyxtoy&#10;KfghD4t5726GqbYtZ3TdhULEEfYpKihDaFIpfV6SQT+0DXH0vqwzGKJ0hdQO2zhuavmYJGNpsOJI&#10;KLGht5Ly793FRMhqlD1vjpvziLLltj1/nD6DOyk16HfLVxCBunAL/7fftYLJyxP8nY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gLffGAAAA3AAAAA8AAAAAAAAA&#10;AAAAAAAAoQIAAGRycy9kb3ducmV2LnhtbFBLBQYAAAAABAAEAPkAAACUAwAAAAA=&#10;" strokecolor="#4579b8 [3044]">
                  <v:stroke endarrow="open"/>
                </v:shape>
                <v:rect id="Rectangle 795" o:spid="_x0000_s1310" style="position:absolute;left:23072;top:26562;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fgycUA&#10;AADcAAAADwAAAGRycy9kb3ducmV2LnhtbESPQWvCQBCF7wX/wzJCb3WjrZpEVymFQnuMingcsmM2&#10;mJ2N2a1J++u7hYLHx5v3vXnr7WAbcaPO144VTCcJCOLS6ZorBYf9+1MKwgdkjY1jUvBNHrab0cMa&#10;c+16Lui2C5WIEPY5KjAhtLmUvjRk0U9cSxy9s+sshii7SuoO+wi3jZwlyUJarDk2GGzpzVB52X3Z&#10;+Ebav3ye5+2JrsVPciyezSlkRqnH8fC6AhFoCPfj//SHVrDM5vA3JhJAb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d+DJ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rect id="Rectangle 796" o:spid="_x0000_s1311" style="position:absolute;left:25524;top:2656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V+vsUA&#10;AADcAAAADwAAAGRycy9kb3ducmV2LnhtbESPQWvCQBCF7wX/wzKCt7qxtmqiq5RCoT3GFvE4ZCfZ&#10;YHY2Zrcm9de7hYLHx5v3vXmb3WAbcaHO144VzKYJCOLC6ZorBd9f748rED4ga2wck4Jf8rDbjh42&#10;mGnXc06XfahEhLDPUIEJoc2k9IUhi37qWuLola6zGKLsKqk77CPcNvIpSRbSYs2xwWBLb4aK0/7H&#10;xjdW/fNn+dIe6Zxfk0M+N8eQGqUm4+F1DSLQEO7H/+kPrWCZLuBvTCSA3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X6+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rect id="Rectangle 797" o:spid="_x0000_s1312" style="position:absolute;left:27975;top:2654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nbJcUA&#10;AADcAAAADwAAAGRycy9kb3ducmV2LnhtbESPQWvCQBCF7wX/wzKCt7qxtjVGVymFQnuMFclxyI7Z&#10;YHY2Zrcm9de7hYLHx5v3vXnr7WAbcaHO144VzKYJCOLS6ZorBfvvj8cUhA/IGhvHpOCXPGw3o4c1&#10;Ztr1nNNlFyoRIewzVGBCaDMpfWnIop+6ljh6R9dZDFF2ldQd9hFuG/mUJK/SYs2xwWBL74bK0+7H&#10;xjfS/vnr+NIWdM6vySGfmyIsjVKT8fC2AhFoCPfj//SnVrBYLuBvTCSA3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6dsl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rect id="Rectangle 798" o:spid="_x0000_s1313" style="position:absolute;left:24298;top:2656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ZPV8UA&#10;AADcAAAADwAAAGRycy9kb3ducmV2LnhtbESPwW7CMAyG75P2DpEn7TZSNjagENA0aRI7liHE0WpM&#10;U9E4XZPRwtPPh0kcrd//58/L9eAbdaYu1oENjEcZKOIy2JorA7vvz6cZqJiQLTaBycCFIqxX93dL&#10;zG3ouaDzNlVKIBxzNOBSanOtY+nIYxyFlliyY+g8Jhm7StsOe4H7Rj9n2Zv2WLNccNjSh6PytP31&#10;ojHrJ1/H1/ZAP8U12xcv7pDmzpjHh+F9ASrRkG7L/+2NNTCdi608IwT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dk9X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51B25">
                        <w:pPr>
                          <w:pStyle w:val="NormalWeb"/>
                        </w:pPr>
                        <w:r>
                          <w:rPr>
                            <w:szCs w:val="20"/>
                          </w:rPr>
                          <w:t> </w:t>
                        </w:r>
                      </w:p>
                    </w:txbxContent>
                  </v:textbox>
                </v:rect>
                <v:oval id="Oval 799" o:spid="_x0000_s1314" style="position:absolute;left:26749;top:26549;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h68cQA&#10;AADcAAAADwAAAGRycy9kb3ducmV2LnhtbESPQWvCQBSE7wX/w/KE3uqmHtomukpR1OKpTavnR/Yl&#10;G8y+DdnVxH/vCkKPw8x8w8yXg23EhTpfO1bwOklAEBdO11wp+PvdvHyA8AFZY+OYFFzJw3Ixeppj&#10;pl3PP3TJQyUihH2GCkwIbSalLwxZ9BPXEkevdJ3FEGVXSd1hH+G2kdMkeZMWa44LBltaGSpO+dkq&#10;yHfpYb2vylW53chT0xfH/tsclXoeD58zEIGG8B9+tL+0gvc0hfuZe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IevH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303D05" w:rsidRDefault="00303D05" w:rsidP="00851B25">
                        <w:pPr>
                          <w:pStyle w:val="NormalWeb"/>
                        </w:pPr>
                        <w:r>
                          <w:rPr>
                            <w:szCs w:val="20"/>
                          </w:rPr>
                          <w:t> </w:t>
                        </w:r>
                      </w:p>
                    </w:txbxContent>
                  </v:textbox>
                </v:oval>
                <v:shape id="Right Brace 800" o:spid="_x0000_s1315" type="#_x0000_t88" style="position:absolute;left:10792;top:16554;width:4572;height:1595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fMcMA&#10;AADcAAAADwAAAGRycy9kb3ducmV2LnhtbERPz2vCMBS+D/wfwhO8rakDh3SNIoIwWC/qRtfbW/Ns&#10;i81Ll6Ta/ffLYbDjx/c7306mFzdyvrOsYJmkIIhrqztuFLyfD49rED4ga+wtk4If8rDdzB5yzLS9&#10;85Fup9CIGMI+QwVtCEMmpa9bMugTOxBH7mKdwRCha6R2eI/hppdPafosDXYcG1ocaN9SfT2NRsH3&#10;6vz1WZVlUX0UYzcWxmmzelNqMZ92LyACTeFf/Od+1QrWaZwfz8Qj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fMcMAAADcAAAADwAAAAAAAAAAAAAAAACYAgAAZHJzL2Rv&#10;d25yZXYueG1sUEsFBgAAAAAEAAQA9QAAAIgDAAAAAA==&#10;" adj="516" strokecolor="#4579b8 [3044]"/>
                <v:shape id="Right Brace 801" o:spid="_x0000_s1316" type="#_x0000_t88" style="position:absolute;left:24006;top:20818;width:4572;height:743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nPEcUA&#10;AADcAAAADwAAAGRycy9kb3ducmV2LnhtbESPT4vCMBTE7wt+h/AEL4umelilGqUoyoIH8R/i7dE8&#10;22rzUpqo3W+/EQSPw8z8hpnMGlOKB9WusKyg34tAEKdWF5wpOOyX3REI55E1lpZJwR85mE1bXxOM&#10;tX3ylh47n4kAYRejgtz7KpbSpTkZdD1bEQfvYmuDPsg6k7rGZ4CbUg6i6EcaLDgs5FjRPKf0trsb&#10;BSuz+U78Ojkn1+NhuFzw2p2OQ6U67SYZg/DU+E/43f7VCkZRH15nwhGQ0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Kc8RxQAAANwAAAAPAAAAAAAAAAAAAAAAAJgCAABkcnMv&#10;ZG93bnJldi54bWxQSwUGAAAAAAQABAD1AAAAigMAAAAA&#10;" adj="1108" strokecolor="#4579b8 [3044]">
                  <v:textbox>
                    <w:txbxContent>
                      <w:p w:rsidR="00303D05" w:rsidRDefault="00303D05" w:rsidP="00851B25"/>
                    </w:txbxContent>
                  </v:textbox>
                </v:shape>
                <v:shape id="Straight Arrow Connector 810" o:spid="_x0000_s1317" type="#_x0000_t32" style="position:absolute;left:13242;top:13560;width:12964;height:86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z/acAAAADcAAAADwAAAGRycy9kb3ducmV2LnhtbERPy4rCMBTdC/MP4Qqz09QZKqVjKiIU&#10;3fqCmd2d5vaBzU1pUq1/bxaCy8N5r9ajacWNetdYVrCYRyCIC6sbrhScT/ksAeE8ssbWMil4kIN1&#10;9jFZYartnQ90O/pKhBB2KSqove9SKV1Rk0E3tx1x4ErbG/QB9pXUPd5DuGnlVxQtpcGGQ0ONHW1r&#10;Kq7HwSj4Lv/HXeI3Msl/7XYY4ji+5H9KfU7HzQ8IT6N/i1/uvVaQLML8cCYcAZ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Lc/2nAAAAA3AAAAA8AAAAAAAAAAAAAAAAA&#10;oQIAAGRycy9kb3ducmV2LnhtbFBLBQYAAAAABAAEAPkAAACOAwAAAAA=&#10;" strokecolor="#4579b8 [3044]">
                  <v:stroke endarrow="open"/>
                </v:shape>
                <v:shape id="Text Box 747" o:spid="_x0000_s1318" type="#_x0000_t202" style="position:absolute;left:2876;top:2468;width:6058;height:312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3f8YA&#10;AADcAAAADwAAAGRycy9kb3ducmV2LnhtbESPT2sCMRTE7wW/Q3hCL6VmtweRrVFUaJFSK/5BPD42&#10;z83i5mVJoq7f3hQKPQ4z8xtmPO1sI67kQ+1YQT7IQBCXTtdcKdjvPl5HIEJE1tg4JgV3CjCd9J7G&#10;WGh34w1dt7ESCcKhQAUmxraQMpSGLIaBa4mTd3LeYkzSV1J7vCW4beRblg2lxZrTgsGWFobK8/Zi&#10;FZzN18s6+1zND8Pl3f/sLu7ov49KPfe72TuISF38D/+1l1rBKM/h90w6AnL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j+3f8YAAADcAAAADwAAAAAAAAAAAAAAAACYAgAAZHJz&#10;L2Rvd25yZXYueG1sUEsFBgAAAAAEAAQA9QAAAIsDAAAAAA==&#10;" filled="f" stroked="f" strokeweight=".5pt">
                  <v:textbox>
                    <w:txbxContent>
                      <w:p w:rsidR="00303D05" w:rsidRPr="005B2BF1" w:rsidRDefault="00303D05" w:rsidP="005B2BF1">
                        <w:pPr>
                          <w:rPr>
                            <w:rStyle w:val="Strong"/>
                          </w:rPr>
                        </w:pPr>
                        <w:r w:rsidRPr="005B2BF1">
                          <w:rPr>
                            <w:rStyle w:val="Strong"/>
                          </w:rPr>
                          <w:t>Change</w:t>
                        </w:r>
                      </w:p>
                    </w:txbxContent>
                  </v:textbox>
                </v:shape>
                <v:shape id="Text Box 813" o:spid="_x0000_s1319" type="#_x0000_t202" style="position:absolute;left:22193;top:32886;width:10465;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rkBsQA&#10;AADcAAAADwAAAGRycy9kb3ducmV2LnhtbESP3YrCMBSE7xd8h3AE79bULUqpRhFxQRAWdQW9PDan&#10;P9iclCZq9+2NIOzlMDPfMLNFZ2pxp9ZVlhWMhhEI4szqigsFx9/vzwSE88gaa8uk4I8cLOa9jxmm&#10;2j54T/eDL0SAsEtRQel9k0rpspIMuqFtiIOX29agD7ItpG7xEeCmll9RNJEGKw4LJTa0Kim7Hm5G&#10;wc9qYsfxpUvy9W5r90Uey/P4pNSg3y2nIDx1/j/8bm+0gmQUw+tMO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sa5AbEAAAA3AAAAA8AAAAAAAAAAAAAAAAAmAIAAGRycy9k&#10;b3ducmV2LnhtbFBLBQYAAAAABAAEAPUAAACJAwAAAAA=&#10;" fillcolor="white [3201]" strokeweight=".5pt">
                  <v:textbox>
                    <w:txbxContent>
                      <w:p w:rsidR="00303D05" w:rsidRDefault="00303D05">
                        <w:r>
                          <w:t>Domain network</w:t>
                        </w:r>
                      </w:p>
                      <w:p w:rsidR="00303D05" w:rsidRDefault="00303D05">
                        <w:r>
                          <w:t>Engine</w:t>
                        </w:r>
                      </w:p>
                    </w:txbxContent>
                  </v:textbox>
                </v:shape>
                <v:shape id="Straight Arrow Connector 814" o:spid="_x0000_s1320" type="#_x0000_t32" style="position:absolute;left:26206;top:28133;width:479;height:475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f5asMAAADcAAAADwAAAGRycy9kb3ducmV2LnhtbESPT4vCMBTE78J+h/CEvWnqapdSjSJC&#10;ca/+Wdi9PZtnW2xeSpNq/fZGEDwOM/MbZrHqTS2u1LrKsoLJOAJBnFtdcaHgeMhGCQjnkTXWlknB&#10;nRyslh+DBaba3nhH170vRICwS1FB6X2TSunykgy6sW2Ig3e2rUEfZFtI3eItwE0tv6LoWxqsOCyU&#10;2NCmpPyy74yC6fnUbxO/lkn2ZzddF8fxb/av1OewX89BeOr9O/xq/2gFyWQG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3n+WrDAAAA3AAAAA8AAAAAAAAAAAAA&#10;AAAAoQIAAGRycy9kb3ducmV2LnhtbFBLBQYAAAAABAAEAPkAAACRAwAAAAA=&#10;" strokecolor="#4579b8 [3044]">
                  <v:stroke endarrow="open"/>
                </v:shape>
                <v:shape id="Text Box 815" o:spid="_x0000_s1321" type="#_x0000_t202" style="position:absolute;left:26111;top:18989;width:5137;height:39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SxfMYA&#10;AADcAAAADwAAAGRycy9kb3ducmV2LnhtbESP3WoCMRSE7wt9h3AKvSk1q6DIapS2UJHiD1URLw+b&#10;42Zxc7IkUde3bwqCl8PMfMOMp62txYV8qBwr6HYyEMSF0xWXCnbb7/chiBCRNdaOScGNAkwnz09j&#10;zLW78i9dNrEUCcIhRwUmxiaXMhSGLIaOa4iTd3TeYkzSl1J7vCa4rWUvywbSYsVpwWBDX4aK0+Zs&#10;FZzMz9s6my0/94P5za+2Z3fwi4NSry/txwhEpDY+wvf2XCsYdvvwfyYdAT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QSxfMYAAADcAAAADwAAAAAAAAAAAAAAAACYAgAAZHJz&#10;L2Rvd25yZXYueG1sUEsFBgAAAAAEAAQA9QAAAIsDAAAAAA==&#10;" filled="f" stroked="f" strokeweight=".5pt">
                  <v:textbox>
                    <w:txbxContent>
                      <w:p w:rsidR="00303D05" w:rsidRDefault="00303D05">
                        <w:r>
                          <w:t>New</w:t>
                        </w:r>
                      </w:p>
                      <w:p w:rsidR="00303D05" w:rsidRDefault="00303D05">
                        <w:r>
                          <w:t>Deltas</w:t>
                        </w:r>
                      </w:p>
                    </w:txbxContent>
                  </v:textbox>
                </v:shape>
                <v:shape id="Text Box 822" o:spid="_x0000_s1322" type="#_x0000_t202" style="position:absolute;left:26206;top:29457;width:6972;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HjtcYA&#10;AADcAAAADwAAAGRycy9kb3ducmV2LnhtbESPQWsCMRSE74L/ITzBS6nZ7kFka5QqVKTUilqKx8fm&#10;dbO4eVmSqOu/N4WCx2FmvmGm88424kI+1I4VvIwyEMSl0zVXCr4P788TECEia2wck4IbBZjP+r0p&#10;FtpdeUeXfaxEgnAoUIGJsS2kDKUhi2HkWuLk/TpvMSbpK6k9XhPcNjLPsrG0WHNaMNjS0lB52p+t&#10;gpP5eNpmq83iZ7y++a/D2R3951Gp4aB7ewURqYuP8H97rRVM8hz+zqQj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IHjtcYAAADcAAAADwAAAAAAAAAAAAAAAACYAgAAZHJz&#10;L2Rvd25yZXYueG1sUEsFBgAAAAAEAAQA9QAAAIsDAAAAAA==&#10;" filled="f" stroked="f" strokeweight=".5pt">
                  <v:textbox>
                    <w:txbxContent>
                      <w:p w:rsidR="00303D05" w:rsidRDefault="00303D05">
                        <w:r>
                          <w:t>Distribute</w:t>
                        </w:r>
                      </w:p>
                    </w:txbxContent>
                  </v:textbox>
                </v:shape>
                <v:line id="Straight Connector 823" o:spid="_x0000_s1323" style="position:absolute;flip:x y;visibility:visible;mso-wrap-style:square" from="12293,13560" to="12956,21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NYbMUAAADcAAAADwAAAGRycy9kb3ducmV2LnhtbESPT2sCMRTE7wW/Q3iCt5r1X5HVKFpU&#10;7Em0vfT22Dx3Fzcv2ySuq5++EQo9DjPzG2a+bE0lGnK+tKxg0E9AEGdWl5wr+Prcvk5B+ICssbJM&#10;Cu7kYbnovMwx1fbGR2pOIRcRwj5FBUUIdSqlzwoy6Pu2Jo7e2TqDIUqXS+3wFuGmksMkeZMGS44L&#10;Bdb0XlB2OV2NAr157JrqJ7sY+XFfbw7jCbr1t1K9bruagQjUhv/wX3uvFUyHI3ieiUdA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2NYbMUAAADcAAAADwAAAAAAAAAA&#10;AAAAAAChAgAAZHJzL2Rvd25yZXYueG1sUEsFBgAAAAAEAAQA+QAAAJMDAAAAAA==&#10;" strokecolor="#4579b8 [3044]"/>
                <w10:anchorlock/>
              </v:group>
            </w:pict>
          </mc:Fallback>
        </mc:AlternateContent>
      </w:r>
    </w:p>
    <w:p w:rsidR="00995715" w:rsidRPr="00C81D35" w:rsidRDefault="00733EB0" w:rsidP="00851B25">
      <w:pPr>
        <w:pStyle w:val="BodyText"/>
        <w:rPr>
          <w:lang w:val="en-GB"/>
        </w:rPr>
      </w:pPr>
      <w:r w:rsidRPr="00C81D35">
        <w:rPr>
          <w:lang w:val="en-GB"/>
        </w:rPr>
        <w:lastRenderedPageBreak/>
        <w:t xml:space="preserve">Note: Other nodes may be offline. Those nodes will receive New Deltas when they come online and </w:t>
      </w:r>
      <w:r w:rsidR="004B00D5" w:rsidRPr="00C81D35">
        <w:rPr>
          <w:lang w:val="en-GB"/>
        </w:rPr>
        <w:t>report</w:t>
      </w:r>
      <w:r w:rsidRPr="00C81D35">
        <w:rPr>
          <w:lang w:val="en-GB"/>
        </w:rPr>
        <w:t xml:space="preserve"> their current state.</w:t>
      </w:r>
    </w:p>
    <w:p w:rsidR="00733EB0" w:rsidRPr="00C81D35" w:rsidRDefault="00733EB0" w:rsidP="00851B25">
      <w:pPr>
        <w:pStyle w:val="BodyText"/>
        <w:rPr>
          <w:lang w:val="en-GB"/>
        </w:rPr>
      </w:pPr>
      <w:r w:rsidRPr="00C81D35">
        <w:rPr>
          <w:lang w:val="en-GB"/>
        </w:rPr>
        <w:t>Note: Each node may use a different messaging protocol. The Darwinet network engine will try and distribute the new deltas using the most efficient protocol available at the moment. (</w:t>
      </w:r>
      <w:r w:rsidR="004B00D5" w:rsidRPr="00C81D35">
        <w:rPr>
          <w:rStyle w:val="Emphasis"/>
          <w:lang w:val="en-GB"/>
        </w:rPr>
        <w:t>Messaging</w:t>
      </w:r>
      <w:r w:rsidRPr="00C81D35">
        <w:rPr>
          <w:rStyle w:val="Emphasis"/>
          <w:lang w:val="en-GB"/>
        </w:rPr>
        <w:t xml:space="preserve"> with portable devices may require protocol optimization depending on the available service at the nodes current location</w:t>
      </w:r>
      <w:r w:rsidRPr="00C81D35">
        <w:rPr>
          <w:lang w:val="en-GB"/>
        </w:rPr>
        <w:t>).</w:t>
      </w:r>
    </w:p>
    <w:p w:rsidR="00802EFB" w:rsidRPr="00C81D35" w:rsidRDefault="00802EFB" w:rsidP="00802EFB">
      <w:pPr>
        <w:pStyle w:val="Heading2"/>
        <w:rPr>
          <w:lang w:val="en-GB"/>
        </w:rPr>
      </w:pPr>
      <w:bookmarkStart w:id="41" w:name="_Toc305080264"/>
      <w:r w:rsidRPr="00C81D35">
        <w:rPr>
          <w:lang w:val="en-GB"/>
        </w:rPr>
        <w:t>The MIV (Model, Instance, Value) Delta mechanism</w:t>
      </w:r>
      <w:bookmarkEnd w:id="41"/>
    </w:p>
    <w:p w:rsidR="00802EFB" w:rsidRPr="00C81D35" w:rsidRDefault="00802EFB" w:rsidP="00802EFB">
      <w:pPr>
        <w:pStyle w:val="BodyText"/>
        <w:rPr>
          <w:lang w:val="en-GB"/>
        </w:rPr>
      </w:pPr>
      <w:r w:rsidRPr="00C81D35">
        <w:rPr>
          <w:lang w:val="en-GB"/>
        </w:rPr>
        <w:t>The smallest possible atom of data within a Darwinet Domain is a Delta or Change. And the Change may be to the Data Model, Model instances and instance values.</w:t>
      </w:r>
    </w:p>
    <w:p w:rsidR="00802EFB" w:rsidRPr="00C81D35" w:rsidRDefault="00802EFB" w:rsidP="00802EFB">
      <w:pPr>
        <w:pStyle w:val="BodyText"/>
        <w:rPr>
          <w:lang w:val="en-GB"/>
        </w:rPr>
      </w:pPr>
      <w:r w:rsidRPr="00C81D35">
        <w:rPr>
          <w:lang w:val="en-GB"/>
        </w:rPr>
        <w:t>The mechanism for processing, storing, retrieving and provide services for this is the Model, Instance, Value (MIV) Delta Mechanism.</w:t>
      </w:r>
    </w:p>
    <w:p w:rsidR="00B22680" w:rsidRPr="00C81D35" w:rsidRDefault="00B22680" w:rsidP="00802EFB">
      <w:pPr>
        <w:pStyle w:val="Heading2"/>
        <w:rPr>
          <w:lang w:val="en-GB"/>
        </w:rPr>
      </w:pPr>
      <w:bookmarkStart w:id="42" w:name="_Toc305080265"/>
      <w:r w:rsidRPr="00C81D35">
        <w:rPr>
          <w:lang w:val="en-GB"/>
        </w:rPr>
        <w:t>The MIV evolution history mechanism</w:t>
      </w:r>
    </w:p>
    <w:p w:rsidR="00B22680" w:rsidRPr="00C81D35" w:rsidRDefault="00B22680" w:rsidP="00B22680">
      <w:pPr>
        <w:pStyle w:val="Heading3"/>
        <w:rPr>
          <w:lang w:val="en-GB"/>
        </w:rPr>
      </w:pPr>
      <w:r w:rsidRPr="00C81D35">
        <w:rPr>
          <w:lang w:val="en-GB"/>
        </w:rPr>
        <w:t>MIV evolution introduction</w:t>
      </w:r>
    </w:p>
    <w:p w:rsidR="00B22680" w:rsidRPr="00C81D35" w:rsidRDefault="00B22680" w:rsidP="00B22680">
      <w:pPr>
        <w:pStyle w:val="BodyText"/>
        <w:rPr>
          <w:lang w:val="en-GB"/>
        </w:rPr>
      </w:pPr>
      <w:r w:rsidRPr="00C81D35">
        <w:rPr>
          <w:lang w:val="en-GB"/>
        </w:rPr>
        <w:t>Member nodes of a Darwinet Domain exchanges deltas (changes) to the Data Model (M), Instances of Model types (I) and Values (V). In this way the MIV state evolves and a Darwinet vide may keep track of these changes and synchronize so that each view in the Domain is correctly synchronized.</w:t>
      </w:r>
    </w:p>
    <w:p w:rsidR="00B22680" w:rsidRPr="00C81D35" w:rsidRDefault="00B22680" w:rsidP="00B22680">
      <w:pPr>
        <w:pStyle w:val="Heading3"/>
        <w:rPr>
          <w:lang w:val="en-GB"/>
        </w:rPr>
      </w:pPr>
      <w:r w:rsidRPr="00C81D35">
        <w:rPr>
          <w:lang w:val="en-GB"/>
        </w:rPr>
        <w:t>MIV evolution and branching mechanism</w:t>
      </w:r>
    </w:p>
    <w:p w:rsidR="00B22680" w:rsidRPr="00C81D35" w:rsidRDefault="00B22680" w:rsidP="00B22680">
      <w:pPr>
        <w:pStyle w:val="BodyText"/>
        <w:rPr>
          <w:lang w:val="en-GB"/>
        </w:rPr>
      </w:pPr>
      <w:r w:rsidRPr="00C81D35">
        <w:rPr>
          <w:lang w:val="en-GB"/>
        </w:rPr>
        <w:t>Each delta shall be marked with Domain, node, user and an Index</w:t>
      </w:r>
    </w:p>
    <w:p w:rsidR="00B22680" w:rsidRPr="00C81D35" w:rsidRDefault="00B22680" w:rsidP="00B22680">
      <w:pPr>
        <w:pStyle w:val="BodyText"/>
        <w:rPr>
          <w:lang w:val="en-GB"/>
        </w:rPr>
      </w:pPr>
      <w:r w:rsidRPr="00C81D35">
        <w:rPr>
          <w:lang w:val="en-GB"/>
        </w:rPr>
        <w:t xml:space="preserve">The index shall be a path of </w:t>
      </w:r>
      <w:r w:rsidR="004570AF" w:rsidRPr="00C81D35">
        <w:rPr>
          <w:lang w:val="en-GB"/>
        </w:rPr>
        <w:t>&lt;</w:t>
      </w:r>
      <w:r w:rsidRPr="00C81D35">
        <w:rPr>
          <w:lang w:val="en-GB"/>
        </w:rPr>
        <w:t>main</w:t>
      </w:r>
      <w:r w:rsidR="004570AF" w:rsidRPr="00C81D35">
        <w:rPr>
          <w:lang w:val="en-GB"/>
        </w:rPr>
        <w:t xml:space="preserve"> seq.no.&gt;</w:t>
      </w:r>
      <w:r w:rsidRPr="00C81D35">
        <w:rPr>
          <w:lang w:val="en-GB"/>
        </w:rPr>
        <w:t>.</w:t>
      </w:r>
      <w:r w:rsidR="004570AF" w:rsidRPr="00C81D35">
        <w:rPr>
          <w:lang w:val="en-GB"/>
        </w:rPr>
        <w:t>&lt;</w:t>
      </w:r>
      <w:r w:rsidRPr="00C81D35">
        <w:rPr>
          <w:lang w:val="en-GB"/>
        </w:rPr>
        <w:t>branch</w:t>
      </w:r>
      <w:r w:rsidR="004570AF" w:rsidRPr="00C81D35">
        <w:rPr>
          <w:lang w:val="en-GB"/>
        </w:rPr>
        <w:t xml:space="preserve"> seq.no.&gt;</w:t>
      </w:r>
      <w:r w:rsidRPr="00C81D35">
        <w:rPr>
          <w:lang w:val="en-GB"/>
        </w:rPr>
        <w:t>.</w:t>
      </w:r>
      <w:r w:rsidR="004570AF" w:rsidRPr="00C81D35">
        <w:rPr>
          <w:lang w:val="en-GB"/>
        </w:rPr>
        <w:t>&lt;</w:t>
      </w:r>
      <w:r w:rsidRPr="00C81D35">
        <w:rPr>
          <w:lang w:val="en-GB"/>
        </w:rPr>
        <w:t>branch</w:t>
      </w:r>
      <w:r w:rsidR="004570AF" w:rsidRPr="00C81D35">
        <w:rPr>
          <w:lang w:val="en-GB"/>
        </w:rPr>
        <w:t xml:space="preserve"> seq.no.&gt;</w:t>
      </w:r>
      <w:r w:rsidRPr="00C81D35">
        <w:rPr>
          <w:lang w:val="en-GB"/>
        </w:rPr>
        <w:t>...</w:t>
      </w:r>
    </w:p>
    <w:p w:rsidR="00B22680" w:rsidRPr="00C81D35" w:rsidRDefault="00B22680" w:rsidP="00B22680">
      <w:pPr>
        <w:pStyle w:val="BodyText"/>
        <w:rPr>
          <w:lang w:val="en-GB"/>
        </w:rPr>
      </w:pPr>
      <w:r w:rsidRPr="00C81D35">
        <w:rPr>
          <w:lang w:val="en-GB"/>
        </w:rPr>
        <w:t>Each delta shall be tailed with the target of the change (</w:t>
      </w:r>
      <w:r w:rsidR="000C6F12" w:rsidRPr="00C81D35">
        <w:rPr>
          <w:lang w:val="en-GB"/>
        </w:rPr>
        <w:t>Model, instance</w:t>
      </w:r>
      <w:r w:rsidRPr="00C81D35">
        <w:rPr>
          <w:lang w:val="en-GB"/>
        </w:rPr>
        <w:t xml:space="preserve"> or value change) followed by the actual change.</w:t>
      </w:r>
    </w:p>
    <w:p w:rsidR="00B22680" w:rsidRPr="00C81D35" w:rsidRDefault="00B22680" w:rsidP="00B22680">
      <w:pPr>
        <w:pStyle w:val="BodyText"/>
        <w:rPr>
          <w:lang w:val="en-GB"/>
        </w:rPr>
      </w:pPr>
      <w:r w:rsidRPr="00C81D35">
        <w:rPr>
          <w:lang w:val="en-GB"/>
        </w:rPr>
        <w:t>Main index sequence number shall be 0, 1, 2, 3</w:t>
      </w:r>
      <w:r w:rsidR="000C6F12" w:rsidRPr="00C81D35">
        <w:rPr>
          <w:lang w:val="en-GB"/>
        </w:rPr>
        <w:t>...</w:t>
      </w:r>
    </w:p>
    <w:p w:rsidR="00B22680" w:rsidRPr="00C81D35" w:rsidRDefault="00B22680" w:rsidP="00B22680">
      <w:pPr>
        <w:pStyle w:val="BodyText"/>
        <w:rPr>
          <w:lang w:val="en-GB"/>
        </w:rPr>
      </w:pPr>
      <w:r w:rsidRPr="00C81D35">
        <w:rPr>
          <w:lang w:val="en-GB"/>
        </w:rPr>
        <w:t xml:space="preserve">A conflict is detected when two different Domain + node + user reports the same Index. The domain then replaces the conflicting changes with a </w:t>
      </w:r>
      <w:r w:rsidRPr="00C81D35">
        <w:rPr>
          <w:rStyle w:val="Emphasis"/>
          <w:lang w:val="en-GB"/>
        </w:rPr>
        <w:t>Branch Index</w:t>
      </w:r>
      <w:r w:rsidRPr="00C81D35">
        <w:rPr>
          <w:lang w:val="en-GB"/>
        </w:rPr>
        <w:t>.</w:t>
      </w:r>
    </w:p>
    <w:p w:rsidR="004570AF" w:rsidRPr="00C81D35" w:rsidRDefault="004570AF" w:rsidP="004570AF">
      <w:pPr>
        <w:pStyle w:val="BodyText"/>
        <w:rPr>
          <w:rStyle w:val="Emphasis"/>
          <w:lang w:val="en-GB"/>
        </w:rPr>
      </w:pPr>
      <w:r w:rsidRPr="00C81D35">
        <w:rPr>
          <w:rStyle w:val="Emphasis"/>
          <w:lang w:val="en-GB"/>
        </w:rPr>
        <w:t xml:space="preserve">Example: Two changes to main index no. 4 become 4.b1.0 and 4.b2.0 where b1 and b2 uniquely identifies the user and node where the conflicting change was produced. </w:t>
      </w:r>
    </w:p>
    <w:p w:rsidR="004570AF" w:rsidRPr="00C81D35" w:rsidRDefault="004570AF" w:rsidP="004570AF">
      <w:pPr>
        <w:pStyle w:val="BodyText"/>
        <w:rPr>
          <w:lang w:val="en-GB"/>
        </w:rPr>
      </w:pPr>
      <w:r w:rsidRPr="00C81D35">
        <w:rPr>
          <w:lang w:val="en-GB"/>
        </w:rPr>
        <w:t>Each node that detects a conflict shall generate the same branch index for the conflicting deltas. In this way each receiver will generate the same branch. No negotiating is needed between nodes to create the branch.</w:t>
      </w:r>
    </w:p>
    <w:p w:rsidR="00B22680" w:rsidRPr="00C81D35" w:rsidRDefault="00B22680" w:rsidP="00B22680">
      <w:pPr>
        <w:pStyle w:val="BodyText"/>
        <w:rPr>
          <w:lang w:val="en-GB"/>
        </w:rPr>
      </w:pPr>
      <w:r w:rsidRPr="00C81D35">
        <w:rPr>
          <w:lang w:val="en-GB"/>
        </w:rPr>
        <w:t>Ex</w:t>
      </w:r>
      <w:r w:rsidR="004570AF" w:rsidRPr="00C81D35">
        <w:rPr>
          <w:lang w:val="en-GB"/>
        </w:rPr>
        <w:t>ample: N</w:t>
      </w:r>
      <w:r w:rsidRPr="00C81D35">
        <w:rPr>
          <w:lang w:val="en-GB"/>
        </w:rPr>
        <w:t>ode 2, user 1 reports change 4 and so does node 2, user 2. The receivers of these conflicting changes</w:t>
      </w:r>
      <w:r w:rsidR="009503E0" w:rsidRPr="00C81D35">
        <w:rPr>
          <w:lang w:val="en-GB"/>
        </w:rPr>
        <w:t xml:space="preserve"> replace the first with change 3.21.0 (node 2 user 1 branches to 21) and the second with 3</w:t>
      </w:r>
      <w:r w:rsidRPr="00C81D35">
        <w:rPr>
          <w:lang w:val="en-GB"/>
        </w:rPr>
        <w:t>.22.0</w:t>
      </w:r>
      <w:r w:rsidR="009503E0" w:rsidRPr="00C81D35">
        <w:rPr>
          <w:lang w:val="en-GB"/>
        </w:rPr>
        <w:t xml:space="preserve"> (node 2 user 2 branches to 22)</w:t>
      </w:r>
      <w:r w:rsidRPr="00C81D35">
        <w:rPr>
          <w:lang w:val="en-GB"/>
        </w:rPr>
        <w:t xml:space="preserve">. These are now branches. </w:t>
      </w:r>
      <w:r w:rsidR="000C6F12" w:rsidRPr="00C81D35">
        <w:rPr>
          <w:lang w:val="en-GB"/>
        </w:rPr>
        <w:t>A third conflicting changes 4 from node 3 user 1 will be replaced with branch index 3.31.0</w:t>
      </w:r>
    </w:p>
    <w:p w:rsidR="00B22680" w:rsidRPr="00C81D35" w:rsidRDefault="00B22680" w:rsidP="004570AF">
      <w:pPr>
        <w:pStyle w:val="SourceTop"/>
        <w:rPr>
          <w:lang w:val="en-GB"/>
        </w:rPr>
      </w:pPr>
      <w:r w:rsidRPr="00C81D35">
        <w:rPr>
          <w:lang w:val="en-GB"/>
        </w:rPr>
        <w:t xml:space="preserve">0 -&gt; 1 -&gt; 2 -&gt; 3 -&gt; </w:t>
      </w:r>
      <w:r w:rsidR="009503E0" w:rsidRPr="00C81D35">
        <w:rPr>
          <w:lang w:val="en-GB"/>
        </w:rPr>
        <w:t>(</w:t>
      </w:r>
      <w:r w:rsidRPr="00C81D35">
        <w:rPr>
          <w:lang w:val="en-GB"/>
        </w:rPr>
        <w:t>4</w:t>
      </w:r>
      <w:r w:rsidR="009503E0" w:rsidRPr="00C81D35">
        <w:rPr>
          <w:lang w:val="en-GB"/>
        </w:rPr>
        <w:t>* conflicted)</w:t>
      </w:r>
    </w:p>
    <w:p w:rsidR="00B22680" w:rsidRPr="00C81D35" w:rsidRDefault="009503E0" w:rsidP="004570AF">
      <w:pPr>
        <w:pStyle w:val="Source"/>
        <w:rPr>
          <w:lang w:val="en-GB"/>
        </w:rPr>
      </w:pPr>
      <w:r w:rsidRPr="00C81D35">
        <w:rPr>
          <w:lang w:val="en-GB"/>
        </w:rPr>
        <w:t xml:space="preserve">               -&gt; 3.21.0 -&gt; 3.21.1 -&gt; </w:t>
      </w:r>
      <w:proofErr w:type="gramStart"/>
      <w:r w:rsidRPr="00C81D35">
        <w:rPr>
          <w:lang w:val="en-GB"/>
        </w:rPr>
        <w:t>3</w:t>
      </w:r>
      <w:r w:rsidR="00B22680" w:rsidRPr="00C81D35">
        <w:rPr>
          <w:lang w:val="en-GB"/>
        </w:rPr>
        <w:t>.21.2 ...</w:t>
      </w:r>
      <w:proofErr w:type="gramEnd"/>
    </w:p>
    <w:p w:rsidR="00B22680" w:rsidRPr="00C81D35" w:rsidRDefault="009503E0" w:rsidP="004570AF">
      <w:pPr>
        <w:pStyle w:val="Source"/>
        <w:rPr>
          <w:lang w:val="en-GB"/>
        </w:rPr>
      </w:pPr>
      <w:r w:rsidRPr="00C81D35">
        <w:rPr>
          <w:lang w:val="en-GB"/>
        </w:rPr>
        <w:t xml:space="preserve">               -&gt; 3.22.0 -&gt; </w:t>
      </w:r>
      <w:proofErr w:type="gramStart"/>
      <w:r w:rsidRPr="00C81D35">
        <w:rPr>
          <w:lang w:val="en-GB"/>
        </w:rPr>
        <w:t>3</w:t>
      </w:r>
      <w:r w:rsidR="00B22680" w:rsidRPr="00C81D35">
        <w:rPr>
          <w:lang w:val="en-GB"/>
        </w:rPr>
        <w:t>.22.1 ...</w:t>
      </w:r>
      <w:proofErr w:type="gramEnd"/>
    </w:p>
    <w:p w:rsidR="00B22680" w:rsidRPr="00C81D35" w:rsidRDefault="009503E0" w:rsidP="004570AF">
      <w:pPr>
        <w:pStyle w:val="Source"/>
        <w:rPr>
          <w:lang w:val="en-GB"/>
        </w:rPr>
      </w:pPr>
      <w:r w:rsidRPr="00C81D35">
        <w:rPr>
          <w:lang w:val="en-GB"/>
        </w:rPr>
        <w:t xml:space="preserve">               -&gt; 3.31.0 -&gt; </w:t>
      </w:r>
      <w:proofErr w:type="gramStart"/>
      <w:r w:rsidRPr="00C81D35">
        <w:rPr>
          <w:lang w:val="en-GB"/>
        </w:rPr>
        <w:t>3</w:t>
      </w:r>
      <w:r w:rsidR="00B22680" w:rsidRPr="00C81D35">
        <w:rPr>
          <w:lang w:val="en-GB"/>
        </w:rPr>
        <w:t>.31.1 ...</w:t>
      </w:r>
      <w:proofErr w:type="gramEnd"/>
    </w:p>
    <w:p w:rsidR="009503E0" w:rsidRPr="00C81D35" w:rsidRDefault="009503E0" w:rsidP="00B22680">
      <w:pPr>
        <w:pStyle w:val="BodyText"/>
        <w:rPr>
          <w:lang w:val="en-GB"/>
        </w:rPr>
      </w:pPr>
      <w:r w:rsidRPr="00C81D35">
        <w:rPr>
          <w:lang w:val="en-GB"/>
        </w:rPr>
        <w:t>The figure above illustrates how the main branch index 0</w:t>
      </w:r>
      <w:proofErr w:type="gramStart"/>
      <w:r w:rsidRPr="00C81D35">
        <w:rPr>
          <w:lang w:val="en-GB"/>
        </w:rPr>
        <w:t>,1,2</w:t>
      </w:r>
      <w:proofErr w:type="gramEnd"/>
      <w:r w:rsidRPr="00C81D35">
        <w:rPr>
          <w:lang w:val="en-GB"/>
        </w:rPr>
        <w:t xml:space="preserve"> etc. is branched into three branches, each defined by the node and user that created the conflicting deltas.</w:t>
      </w:r>
    </w:p>
    <w:p w:rsidR="00B22680" w:rsidRPr="00C81D35" w:rsidRDefault="00B22680" w:rsidP="00B22680">
      <w:pPr>
        <w:pStyle w:val="BodyText"/>
        <w:rPr>
          <w:lang w:val="en-GB"/>
        </w:rPr>
      </w:pPr>
      <w:r w:rsidRPr="00C81D35">
        <w:rPr>
          <w:lang w:val="en-GB"/>
        </w:rPr>
        <w:lastRenderedPageBreak/>
        <w:t xml:space="preserve">The producer </w:t>
      </w:r>
      <w:r w:rsidR="004570AF" w:rsidRPr="00C81D35">
        <w:rPr>
          <w:lang w:val="en-GB"/>
        </w:rPr>
        <w:t>of the conflicting change must a</w:t>
      </w:r>
      <w:r w:rsidRPr="00C81D35">
        <w:rPr>
          <w:lang w:val="en-GB"/>
        </w:rPr>
        <w:t>lso branch when receiving the branch changes from the detecting nodes! (</w:t>
      </w:r>
      <w:r w:rsidRPr="00C81D35">
        <w:rPr>
          <w:rStyle w:val="Emphasis"/>
          <w:lang w:val="en-GB"/>
        </w:rPr>
        <w:t>The producer nodes did not know about the conflict until it was detected by another node</w:t>
      </w:r>
      <w:r w:rsidRPr="00C81D35">
        <w:rPr>
          <w:lang w:val="en-GB"/>
        </w:rPr>
        <w:t>)</w:t>
      </w:r>
    </w:p>
    <w:p w:rsidR="00B22680" w:rsidRPr="00C81D35" w:rsidRDefault="00B22680" w:rsidP="00B22680">
      <w:pPr>
        <w:pStyle w:val="BodyText"/>
        <w:rPr>
          <w:lang w:val="en-GB"/>
        </w:rPr>
      </w:pPr>
      <w:r w:rsidRPr="00C81D35">
        <w:rPr>
          <w:lang w:val="en-GB"/>
        </w:rPr>
        <w:t>Example:</w:t>
      </w:r>
      <w:r w:rsidR="00FE215E" w:rsidRPr="00C81D35">
        <w:rPr>
          <w:lang w:val="en-GB"/>
        </w:rPr>
        <w:t xml:space="preserve"> Node A and B creates conflicting deltas without knowing it. The conflicts are detected when received by node C.</w:t>
      </w:r>
    </w:p>
    <w:p w:rsidR="00B22680" w:rsidRPr="00C81D35" w:rsidRDefault="00B22680" w:rsidP="00B22680">
      <w:pPr>
        <w:pStyle w:val="BodyText"/>
        <w:rPr>
          <w:lang w:val="en-GB"/>
        </w:rPr>
      </w:pPr>
      <w:r w:rsidRPr="00C81D35">
        <w:rPr>
          <w:lang w:val="en-GB"/>
        </w:rPr>
        <w:t>Node A</w:t>
      </w:r>
      <w:r w:rsidR="00AA4B0C" w:rsidRPr="00C81D35">
        <w:rPr>
          <w:lang w:val="en-GB"/>
        </w:rPr>
        <w:t xml:space="preserve"> user 1</w:t>
      </w:r>
      <w:r w:rsidRPr="00C81D35">
        <w:rPr>
          <w:lang w:val="en-GB"/>
        </w:rPr>
        <w:t>: 0 -&gt; 1-&gt; 2 -&gt; 3 -&gt; 4 -&gt; 5 -&gt; 6 (5</w:t>
      </w:r>
      <w:proofErr w:type="gramStart"/>
      <w:r w:rsidRPr="00C81D35">
        <w:rPr>
          <w:lang w:val="en-GB"/>
        </w:rPr>
        <w:t>,6</w:t>
      </w:r>
      <w:proofErr w:type="gramEnd"/>
      <w:r w:rsidRPr="00C81D35">
        <w:rPr>
          <w:lang w:val="en-GB"/>
        </w:rPr>
        <w:t xml:space="preserve"> conflicts with B)</w:t>
      </w:r>
    </w:p>
    <w:p w:rsidR="00B22680" w:rsidRPr="00C81D35" w:rsidRDefault="00B22680" w:rsidP="00B22680">
      <w:pPr>
        <w:pStyle w:val="BodyText"/>
        <w:rPr>
          <w:lang w:val="en-GB"/>
        </w:rPr>
      </w:pPr>
      <w:r w:rsidRPr="00C81D35">
        <w:rPr>
          <w:lang w:val="en-GB"/>
        </w:rPr>
        <w:t>Node B</w:t>
      </w:r>
      <w:r w:rsidR="00AA4B0C" w:rsidRPr="00C81D35">
        <w:rPr>
          <w:lang w:val="en-GB"/>
        </w:rPr>
        <w:t xml:space="preserve"> user 2</w:t>
      </w:r>
      <w:r w:rsidRPr="00C81D35">
        <w:rPr>
          <w:lang w:val="en-GB"/>
        </w:rPr>
        <w:t>:  -“- as A                   -&gt; 5 -&gt; 6 (5</w:t>
      </w:r>
      <w:proofErr w:type="gramStart"/>
      <w:r w:rsidRPr="00C81D35">
        <w:rPr>
          <w:lang w:val="en-GB"/>
        </w:rPr>
        <w:t>,6</w:t>
      </w:r>
      <w:proofErr w:type="gramEnd"/>
      <w:r w:rsidRPr="00C81D35">
        <w:rPr>
          <w:lang w:val="en-GB"/>
        </w:rPr>
        <w:t xml:space="preserve"> conflicts with A)</w:t>
      </w:r>
    </w:p>
    <w:p w:rsidR="00B22680" w:rsidRPr="00C81D35" w:rsidRDefault="00B22680" w:rsidP="00B22680">
      <w:pPr>
        <w:pStyle w:val="BodyText"/>
        <w:rPr>
          <w:lang w:val="en-GB"/>
        </w:rPr>
      </w:pPr>
      <w:r w:rsidRPr="00C81D35">
        <w:rPr>
          <w:lang w:val="en-GB"/>
        </w:rPr>
        <w:t>Node C receives 5</w:t>
      </w:r>
      <w:proofErr w:type="gramStart"/>
      <w:r w:rsidRPr="00C81D35">
        <w:rPr>
          <w:lang w:val="en-GB"/>
        </w:rPr>
        <w:t>,6</w:t>
      </w:r>
      <w:proofErr w:type="gramEnd"/>
      <w:r w:rsidRPr="00C81D35">
        <w:rPr>
          <w:lang w:val="en-GB"/>
        </w:rPr>
        <w:t xml:space="preserve"> from both A and B and thus detects a conflict!</w:t>
      </w:r>
    </w:p>
    <w:p w:rsidR="00B22680" w:rsidRPr="00C81D35" w:rsidRDefault="0049751B" w:rsidP="00DA22D0">
      <w:pPr>
        <w:pStyle w:val="BodyText"/>
        <w:numPr>
          <w:ilvl w:val="0"/>
          <w:numId w:val="38"/>
        </w:numPr>
        <w:rPr>
          <w:lang w:val="en-GB"/>
        </w:rPr>
      </w:pPr>
      <w:r w:rsidRPr="00C81D35">
        <w:rPr>
          <w:lang w:val="en-GB"/>
        </w:rPr>
        <w:t xml:space="preserve">It replaces delta with index </w:t>
      </w:r>
      <w:r w:rsidR="00AA4B0C" w:rsidRPr="00C81D35">
        <w:rPr>
          <w:lang w:val="en-GB"/>
        </w:rPr>
        <w:t xml:space="preserve">5 and 6 </w:t>
      </w:r>
      <w:r w:rsidRPr="00C81D35">
        <w:rPr>
          <w:lang w:val="en-GB"/>
        </w:rPr>
        <w:t xml:space="preserve">from node A </w:t>
      </w:r>
      <w:r w:rsidR="00AA4B0C" w:rsidRPr="00C81D35">
        <w:rPr>
          <w:lang w:val="en-GB"/>
        </w:rPr>
        <w:t>with branch 4.11</w:t>
      </w:r>
      <w:r w:rsidR="00B22680" w:rsidRPr="00C81D35">
        <w:rPr>
          <w:lang w:val="en-GB"/>
        </w:rPr>
        <w:t>.1 a</w:t>
      </w:r>
      <w:r w:rsidR="00AA4B0C" w:rsidRPr="00C81D35">
        <w:rPr>
          <w:lang w:val="en-GB"/>
        </w:rPr>
        <w:t>nd 4.11.2 (Node A user 1 branches to 11</w:t>
      </w:r>
      <w:r w:rsidR="00B22680" w:rsidRPr="00C81D35">
        <w:rPr>
          <w:lang w:val="en-GB"/>
        </w:rPr>
        <w:t>)</w:t>
      </w:r>
    </w:p>
    <w:p w:rsidR="00B22680" w:rsidRPr="00C81D35" w:rsidRDefault="00B22680" w:rsidP="00DA22D0">
      <w:pPr>
        <w:pStyle w:val="BodyText"/>
        <w:numPr>
          <w:ilvl w:val="0"/>
          <w:numId w:val="38"/>
        </w:numPr>
        <w:rPr>
          <w:lang w:val="en-GB"/>
        </w:rPr>
      </w:pPr>
      <w:r w:rsidRPr="00C81D35">
        <w:rPr>
          <w:lang w:val="en-GB"/>
        </w:rPr>
        <w:t>It replaces</w:t>
      </w:r>
      <w:r w:rsidR="0049751B" w:rsidRPr="00C81D35">
        <w:rPr>
          <w:lang w:val="en-GB"/>
        </w:rPr>
        <w:t xml:space="preserve"> deltas with index</w:t>
      </w:r>
      <w:r w:rsidR="00AA4B0C" w:rsidRPr="00C81D35">
        <w:rPr>
          <w:lang w:val="en-GB"/>
        </w:rPr>
        <w:t xml:space="preserve"> 5</w:t>
      </w:r>
      <w:proofErr w:type="gramStart"/>
      <w:r w:rsidR="00AA4B0C" w:rsidRPr="00C81D35">
        <w:rPr>
          <w:lang w:val="en-GB"/>
        </w:rPr>
        <w:t>,6</w:t>
      </w:r>
      <w:proofErr w:type="gramEnd"/>
      <w:r w:rsidR="0049751B" w:rsidRPr="00C81D35">
        <w:rPr>
          <w:lang w:val="en-GB"/>
        </w:rPr>
        <w:t xml:space="preserve"> from node B</w:t>
      </w:r>
      <w:r w:rsidR="00AA4B0C" w:rsidRPr="00C81D35">
        <w:rPr>
          <w:lang w:val="en-GB"/>
        </w:rPr>
        <w:t xml:space="preserve"> with 4.22.1 and 4.22</w:t>
      </w:r>
      <w:r w:rsidRPr="00C81D35">
        <w:rPr>
          <w:lang w:val="en-GB"/>
        </w:rPr>
        <w:t xml:space="preserve">.2. (Node B </w:t>
      </w:r>
      <w:r w:rsidR="00AA4B0C" w:rsidRPr="00C81D35">
        <w:rPr>
          <w:lang w:val="en-GB"/>
        </w:rPr>
        <w:t>user 2 branches to 22</w:t>
      </w:r>
      <w:r w:rsidRPr="00C81D35">
        <w:rPr>
          <w:lang w:val="en-GB"/>
        </w:rPr>
        <w:t>)</w:t>
      </w:r>
    </w:p>
    <w:p w:rsidR="00B22680" w:rsidRPr="00C81D35" w:rsidRDefault="0049751B" w:rsidP="00DA22D0">
      <w:pPr>
        <w:pStyle w:val="BodyText"/>
        <w:numPr>
          <w:ilvl w:val="0"/>
          <w:numId w:val="38"/>
        </w:numPr>
        <w:rPr>
          <w:lang w:val="en-GB"/>
        </w:rPr>
      </w:pPr>
      <w:r w:rsidRPr="00C81D35">
        <w:rPr>
          <w:lang w:val="en-GB"/>
        </w:rPr>
        <w:t>It creates “branch</w:t>
      </w:r>
      <w:r w:rsidR="00B22680" w:rsidRPr="00C81D35">
        <w:rPr>
          <w:lang w:val="en-GB"/>
        </w:rPr>
        <w:t xml:space="preserve">” signals and sends them out into the domain (Branch on </w:t>
      </w:r>
      <w:r w:rsidRPr="00C81D35">
        <w:rPr>
          <w:lang w:val="en-GB"/>
        </w:rPr>
        <w:t xml:space="preserve">delta node </w:t>
      </w:r>
      <w:r w:rsidR="00B22680" w:rsidRPr="00C81D35">
        <w:rPr>
          <w:lang w:val="en-GB"/>
        </w:rPr>
        <w:t>A</w:t>
      </w:r>
      <w:r w:rsidRPr="00C81D35">
        <w:rPr>
          <w:lang w:val="en-GB"/>
        </w:rPr>
        <w:t xml:space="preserve"> index </w:t>
      </w:r>
      <w:r w:rsidR="00B22680" w:rsidRPr="00C81D35">
        <w:rPr>
          <w:lang w:val="en-GB"/>
        </w:rPr>
        <w:t xml:space="preserve">5 and </w:t>
      </w:r>
      <w:r w:rsidRPr="00C81D35">
        <w:rPr>
          <w:lang w:val="en-GB"/>
        </w:rPr>
        <w:t xml:space="preserve">node </w:t>
      </w:r>
      <w:r w:rsidR="00B22680" w:rsidRPr="00C81D35">
        <w:rPr>
          <w:lang w:val="en-GB"/>
        </w:rPr>
        <w:t>B</w:t>
      </w:r>
      <w:r w:rsidRPr="00C81D35">
        <w:rPr>
          <w:lang w:val="en-GB"/>
        </w:rPr>
        <w:t xml:space="preserve"> index </w:t>
      </w:r>
      <w:r w:rsidR="00B22680" w:rsidRPr="00C81D35">
        <w:rPr>
          <w:lang w:val="en-GB"/>
        </w:rPr>
        <w:t>5)</w:t>
      </w:r>
    </w:p>
    <w:p w:rsidR="00FE215E" w:rsidRPr="00C81D35" w:rsidRDefault="009A2B03" w:rsidP="00B22680">
      <w:pPr>
        <w:pStyle w:val="BodyText"/>
        <w:rPr>
          <w:lang w:val="en-GB"/>
        </w:rPr>
      </w:pPr>
      <w:r w:rsidRPr="00C81D35">
        <w:rPr>
          <w:noProof/>
          <w:lang w:val="en-GB"/>
        </w:rPr>
        <mc:AlternateContent>
          <mc:Choice Requires="wpc">
            <w:drawing>
              <wp:inline distT="0" distB="0" distL="0" distR="0" wp14:anchorId="478C0B2F" wp14:editId="6295F66B">
                <wp:extent cx="4095750" cy="4143375"/>
                <wp:effectExtent l="0" t="0" r="0" b="0"/>
                <wp:docPr id="436" name="Canvas 43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15" name="Text Box 515"/>
                        <wps:cNvSpPr txBox="1"/>
                        <wps:spPr>
                          <a:xfrm>
                            <a:off x="40300" y="602615"/>
                            <a:ext cx="28130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16" name="Text Box 516"/>
                        <wps:cNvSpPr txBox="1"/>
                        <wps:spPr>
                          <a:xfrm>
                            <a:off x="1391920" y="614680"/>
                            <a:ext cx="27432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36" name="Text Box 536"/>
                        <wps:cNvSpPr txBox="1"/>
                        <wps:spPr>
                          <a:xfrm>
                            <a:off x="2732095" y="617220"/>
                            <a:ext cx="27432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2" name="Text Box 612"/>
                        <wps:cNvSpPr txBox="1"/>
                        <wps:spPr>
                          <a:xfrm>
                            <a:off x="0" y="24130"/>
                            <a:ext cx="136271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86"/>
                                <w:gridCol w:w="576"/>
                                <w:gridCol w:w="576"/>
                              </w:tblGrid>
                              <w:tr w:rsidR="00303D05" w:rsidTr="00AF67CE">
                                <w:tc>
                                  <w:tcPr>
                                    <w:tcW w:w="0" w:type="auto"/>
                                    <w:tcBorders>
                                      <w:bottom w:val="single" w:sz="4" w:space="0" w:color="auto"/>
                                    </w:tcBorders>
                                  </w:tcPr>
                                  <w:p w:rsidR="00303D05" w:rsidRDefault="00303D05">
                                    <w:r>
                                      <w:t>1</w:t>
                                    </w:r>
                                  </w:p>
                                </w:tc>
                                <w:tc>
                                  <w:tcPr>
                                    <w:tcW w:w="0" w:type="auto"/>
                                    <w:tcBorders>
                                      <w:bottom w:val="single" w:sz="4" w:space="0" w:color="auto"/>
                                    </w:tcBorders>
                                  </w:tcPr>
                                  <w:p w:rsidR="00303D05" w:rsidRDefault="00303D05">
                                    <w:r>
                                      <w:t>2</w:t>
                                    </w:r>
                                  </w:p>
                                </w:tc>
                                <w:tc>
                                  <w:tcPr>
                                    <w:tcW w:w="0" w:type="auto"/>
                                    <w:tcBorders>
                                      <w:bottom w:val="single" w:sz="4" w:space="0" w:color="auto"/>
                                    </w:tcBorders>
                                  </w:tcPr>
                                  <w:p w:rsidR="00303D05" w:rsidRDefault="00303D05">
                                    <w:r>
                                      <w:t>3</w:t>
                                    </w:r>
                                  </w:p>
                                </w:tc>
                                <w:tc>
                                  <w:tcPr>
                                    <w:tcW w:w="0" w:type="auto"/>
                                    <w:tcBorders>
                                      <w:bottom w:val="single" w:sz="4" w:space="0" w:color="auto"/>
                                    </w:tcBorders>
                                  </w:tcPr>
                                  <w:p w:rsidR="00303D05" w:rsidRDefault="00303D05">
                                    <w:r>
                                      <w:t>4</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18B879F7" wp14:editId="782BC0A9">
                                          <wp:extent cx="133350" cy="161925"/>
                                          <wp:effectExtent l="0" t="0" r="0" b="9525"/>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18AFB9F" wp14:editId="0BE3CFB7">
                                          <wp:extent cx="171450" cy="114300"/>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3DA467DD" wp14:editId="67314E97">
                                          <wp:extent cx="219075" cy="133350"/>
                                          <wp:effectExtent l="0" t="0" r="9525"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9A0F7BB" wp14:editId="5F4CAAF5">
                                          <wp:extent cx="219075" cy="133350"/>
                                          <wp:effectExtent l="0" t="0" r="9525"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r>
                            </w:tbl>
                            <w:p w:rsidR="00303D05" w:rsidRDefault="00303D0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69" name="Text Box 669"/>
                        <wps:cNvSpPr txBox="1"/>
                        <wps:spPr>
                          <a:xfrm>
                            <a:off x="427945" y="948055"/>
                            <a:ext cx="72644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546"/>
                              </w:tblGrid>
                              <w:tr w:rsidR="00303D05" w:rsidTr="00AF67CE">
                                <w:tc>
                                  <w:tcPr>
                                    <w:tcW w:w="0" w:type="auto"/>
                                    <w:tcBorders>
                                      <w:bottom w:val="single" w:sz="4" w:space="0" w:color="auto"/>
                                    </w:tcBorders>
                                  </w:tcPr>
                                  <w:p w:rsidR="00303D05" w:rsidRDefault="00303D05">
                                    <w:r>
                                      <w:t>5</w:t>
                                    </w:r>
                                  </w:p>
                                </w:tc>
                                <w:tc>
                                  <w:tcPr>
                                    <w:tcW w:w="0" w:type="auto"/>
                                    <w:tcBorders>
                                      <w:bottom w:val="single" w:sz="4" w:space="0" w:color="auto"/>
                                    </w:tcBorders>
                                  </w:tcPr>
                                  <w:p w:rsidR="00303D05" w:rsidRDefault="00303D05">
                                    <w:r>
                                      <w:t>6</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4E1FE0B" wp14:editId="2CDBD160">
                                          <wp:extent cx="180975" cy="123825"/>
                                          <wp:effectExtent l="0" t="0" r="9525" b="9525"/>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07FC2080" wp14:editId="6E77930F">
                                          <wp:extent cx="209550" cy="133350"/>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133350"/>
                                                  </a:xfrm>
                                                  <a:prstGeom prst="rect">
                                                    <a:avLst/>
                                                  </a:prstGeom>
                                                  <a:noFill/>
                                                  <a:ln>
                                                    <a:noFill/>
                                                  </a:ln>
                                                </pic:spPr>
                                              </pic:pic>
                                            </a:graphicData>
                                          </a:graphic>
                                        </wp:inline>
                                      </w:drawing>
                                    </w:r>
                                  </w:p>
                                </w:tc>
                              </w:tr>
                            </w:tbl>
                            <w:p w:rsidR="00303D05" w:rsidRDefault="00303D0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99" name="Straight Connector 699"/>
                        <wps:cNvCnPr/>
                        <wps:spPr>
                          <a:xfrm>
                            <a:off x="228600" y="843280"/>
                            <a:ext cx="0" cy="21596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02" name="Straight Arrow Connector 702"/>
                        <wps:cNvCnPr>
                          <a:endCxn id="669" idx="1"/>
                        </wps:cNvCnPr>
                        <wps:spPr>
                          <a:xfrm>
                            <a:off x="228600" y="1152525"/>
                            <a:ext cx="199345" cy="241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03" name="Straight Connector 703"/>
                        <wps:cNvCnPr>
                          <a:stCxn id="516" idx="2"/>
                        </wps:cNvCnPr>
                        <wps:spPr>
                          <a:xfrm>
                            <a:off x="1529080" y="843280"/>
                            <a:ext cx="8255" cy="215963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04" name="Text Box 704"/>
                        <wps:cNvSpPr txBox="1"/>
                        <wps:spPr>
                          <a:xfrm>
                            <a:off x="1778635" y="1390650"/>
                            <a:ext cx="74549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516"/>
                              </w:tblGrid>
                              <w:tr w:rsidR="00303D05" w:rsidTr="00AF67CE">
                                <w:tc>
                                  <w:tcPr>
                                    <w:tcW w:w="0" w:type="auto"/>
                                    <w:tcBorders>
                                      <w:bottom w:val="single" w:sz="4" w:space="0" w:color="auto"/>
                                    </w:tcBorders>
                                  </w:tcPr>
                                  <w:p w:rsidR="00303D05" w:rsidRDefault="00303D05">
                                    <w:r>
                                      <w:t>5</w:t>
                                    </w:r>
                                  </w:p>
                                </w:tc>
                                <w:tc>
                                  <w:tcPr>
                                    <w:tcW w:w="0" w:type="auto"/>
                                    <w:tcBorders>
                                      <w:bottom w:val="single" w:sz="4" w:space="0" w:color="auto"/>
                                    </w:tcBorders>
                                  </w:tcPr>
                                  <w:p w:rsidR="00303D05" w:rsidRDefault="00303D05">
                                    <w:r>
                                      <w:t>6</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3D06687F" wp14:editId="39E3B212">
                                          <wp:extent cx="219075" cy="133350"/>
                                          <wp:effectExtent l="0" t="0" r="9525"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F331F86" wp14:editId="174D405B">
                                          <wp:extent cx="180975" cy="123825"/>
                                          <wp:effectExtent l="0" t="0" r="9525" b="9525"/>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r>
                            </w:tbl>
                            <w:p w:rsidR="00303D05" w:rsidRDefault="00303D0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08" name="Straight Connector 708"/>
                        <wps:cNvCnPr>
                          <a:stCxn id="536" idx="2"/>
                        </wps:cNvCnPr>
                        <wps:spPr>
                          <a:xfrm flipH="1">
                            <a:off x="2846395" y="845820"/>
                            <a:ext cx="22860" cy="215709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09" name="Straight Arrow Connector 709"/>
                        <wps:cNvCnPr>
                          <a:stCxn id="669" idx="3"/>
                        </wps:cNvCnPr>
                        <wps:spPr>
                          <a:xfrm>
                            <a:off x="1154385" y="1176655"/>
                            <a:ext cx="16920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10" name="Straight Arrow Connector 710"/>
                        <wps:cNvCnPr>
                          <a:stCxn id="704" idx="3"/>
                        </wps:cNvCnPr>
                        <wps:spPr>
                          <a:xfrm>
                            <a:off x="2524125" y="1619250"/>
                            <a:ext cx="345130" cy="120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11" name="Straight Arrow Connector 711"/>
                        <wps:cNvCnPr>
                          <a:endCxn id="704" idx="1"/>
                        </wps:cNvCnPr>
                        <wps:spPr>
                          <a:xfrm>
                            <a:off x="1537335" y="1590675"/>
                            <a:ext cx="241300" cy="285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12" name="Text Box 712"/>
                        <wps:cNvSpPr txBox="1"/>
                        <wps:spPr>
                          <a:xfrm>
                            <a:off x="2868945" y="1152525"/>
                            <a:ext cx="1176543" cy="568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Both A and B created delta 5 and 6. Brach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3" name="Text Box 713"/>
                        <wps:cNvSpPr txBox="1"/>
                        <wps:spPr>
                          <a:xfrm>
                            <a:off x="3074995" y="1847850"/>
                            <a:ext cx="961390" cy="459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716"/>
                              </w:tblGrid>
                              <w:tr w:rsidR="00303D05" w:rsidTr="00AF67CE">
                                <w:tc>
                                  <w:tcPr>
                                    <w:tcW w:w="0" w:type="auto"/>
                                    <w:tcBorders>
                                      <w:bottom w:val="single" w:sz="4" w:space="0" w:color="auto"/>
                                    </w:tcBorders>
                                  </w:tcPr>
                                  <w:p w:rsidR="00303D05" w:rsidRDefault="00303D05">
                                    <w:r>
                                      <w:t>4.11.1</w:t>
                                    </w:r>
                                  </w:p>
                                </w:tc>
                                <w:tc>
                                  <w:tcPr>
                                    <w:tcW w:w="0" w:type="auto"/>
                                    <w:tcBorders>
                                      <w:bottom w:val="single" w:sz="4" w:space="0" w:color="auto"/>
                                    </w:tcBorders>
                                  </w:tcPr>
                                  <w:p w:rsidR="00303D05" w:rsidRDefault="00303D05">
                                    <w:r>
                                      <w:t>4.11.2</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7752F552" wp14:editId="449A326A">
                                          <wp:extent cx="180975" cy="123825"/>
                                          <wp:effectExtent l="0" t="0" r="9525" b="9525"/>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A8CEE70" wp14:editId="3BA4280A">
                                          <wp:extent cx="209550" cy="133350"/>
                                          <wp:effectExtent l="0" t="0" r="0" b="0"/>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133350"/>
                                                  </a:xfrm>
                                                  <a:prstGeom prst="rect">
                                                    <a:avLst/>
                                                  </a:prstGeom>
                                                  <a:noFill/>
                                                  <a:ln>
                                                    <a:noFill/>
                                                  </a:ln>
                                                </pic:spPr>
                                              </pic:pic>
                                            </a:graphicData>
                                          </a:graphic>
                                        </wp:inline>
                                      </w:drawing>
                                    </w:r>
                                  </w:p>
                                </w:tc>
                              </w:tr>
                            </w:tbl>
                            <w:p w:rsidR="00303D05" w:rsidRDefault="00303D0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20" name="Text Box 720"/>
                        <wps:cNvSpPr txBox="1"/>
                        <wps:spPr>
                          <a:xfrm>
                            <a:off x="3084520" y="2317115"/>
                            <a:ext cx="96139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ook w:val="04A0" w:firstRow="1" w:lastRow="0" w:firstColumn="1" w:lastColumn="0" w:noHBand="0" w:noVBand="1"/>
                              </w:tblPr>
                              <w:tblGrid>
                                <w:gridCol w:w="716"/>
                                <w:gridCol w:w="716"/>
                              </w:tblGrid>
                              <w:tr w:rsidR="00303D05" w:rsidTr="004B3643">
                                <w:tc>
                                  <w:tcPr>
                                    <w:tcW w:w="0" w:type="auto"/>
                                    <w:tcBorders>
                                      <w:top w:val="nil"/>
                                      <w:left w:val="nil"/>
                                      <w:bottom w:val="single" w:sz="4" w:space="0" w:color="auto"/>
                                      <w:right w:val="nil"/>
                                    </w:tcBorders>
                                  </w:tcPr>
                                  <w:p w:rsidR="00303D05" w:rsidRDefault="00303D05">
                                    <w:r>
                                      <w:t>4.22.1</w:t>
                                    </w:r>
                                  </w:p>
                                </w:tc>
                                <w:tc>
                                  <w:tcPr>
                                    <w:tcW w:w="0" w:type="auto"/>
                                    <w:tcBorders>
                                      <w:left w:val="nil"/>
                                      <w:bottom w:val="single" w:sz="4" w:space="0" w:color="auto"/>
                                    </w:tcBorders>
                                  </w:tcPr>
                                  <w:p w:rsidR="00303D05" w:rsidRDefault="00303D05">
                                    <w:r>
                                      <w:t>4.22.2</w:t>
                                    </w:r>
                                  </w:p>
                                </w:tc>
                              </w:tr>
                              <w:tr w:rsidR="00303D05" w:rsidTr="004B3643">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3C95CD01" wp14:editId="59E6778D">
                                          <wp:extent cx="219075" cy="133350"/>
                                          <wp:effectExtent l="0" t="0" r="9525" b="0"/>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tcBorders>
                                  </w:tcPr>
                                  <w:p w:rsidR="00303D05" w:rsidRDefault="00303D05">
                                    <w:r>
                                      <w:rPr>
                                        <w:noProof/>
                                      </w:rPr>
                                      <w:drawing>
                                        <wp:inline distT="0" distB="0" distL="0" distR="0" wp14:anchorId="79855468" wp14:editId="0B04011C">
                                          <wp:extent cx="180975" cy="123825"/>
                                          <wp:effectExtent l="0" t="0" r="9525" b="9525"/>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r>
                            </w:tbl>
                            <w:p w:rsidR="00303D05" w:rsidRDefault="00303D0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25" name="Straight Arrow Connector 725"/>
                        <wps:cNvCnPr/>
                        <wps:spPr>
                          <a:xfrm flipH="1">
                            <a:off x="1537335" y="2057400"/>
                            <a:ext cx="153766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6" name="Straight Arrow Connector 726"/>
                        <wps:cNvCnPr/>
                        <wps:spPr>
                          <a:xfrm flipH="1">
                            <a:off x="165735" y="2057400"/>
                            <a:ext cx="13716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7" name="Straight Arrow Connector 727"/>
                        <wps:cNvCnPr/>
                        <wps:spPr>
                          <a:xfrm flipH="1">
                            <a:off x="1529080" y="2533650"/>
                            <a:ext cx="154591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8" name="Straight Arrow Connector 728"/>
                        <wps:cNvCnPr/>
                        <wps:spPr>
                          <a:xfrm flipH="1">
                            <a:off x="228600" y="2533650"/>
                            <a:ext cx="130873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9" name="Text Box 729"/>
                        <wps:cNvSpPr txBox="1"/>
                        <wps:spPr>
                          <a:xfrm>
                            <a:off x="90292" y="3117215"/>
                            <a:ext cx="22720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86"/>
                                <w:gridCol w:w="576"/>
                                <w:gridCol w:w="576"/>
                                <w:gridCol w:w="716"/>
                                <w:gridCol w:w="716"/>
                              </w:tblGrid>
                              <w:tr w:rsidR="00303D05" w:rsidTr="00646E62">
                                <w:tc>
                                  <w:tcPr>
                                    <w:tcW w:w="0" w:type="auto"/>
                                    <w:tcBorders>
                                      <w:bottom w:val="single" w:sz="4" w:space="0" w:color="auto"/>
                                    </w:tcBorders>
                                  </w:tcPr>
                                  <w:p w:rsidR="00303D05" w:rsidRDefault="00303D05">
                                    <w:r>
                                      <w:t>1</w:t>
                                    </w:r>
                                  </w:p>
                                </w:tc>
                                <w:tc>
                                  <w:tcPr>
                                    <w:tcW w:w="0" w:type="auto"/>
                                    <w:tcBorders>
                                      <w:bottom w:val="single" w:sz="4" w:space="0" w:color="auto"/>
                                    </w:tcBorders>
                                  </w:tcPr>
                                  <w:p w:rsidR="00303D05" w:rsidRDefault="00303D05">
                                    <w:r>
                                      <w:t>2</w:t>
                                    </w:r>
                                  </w:p>
                                </w:tc>
                                <w:tc>
                                  <w:tcPr>
                                    <w:tcW w:w="0" w:type="auto"/>
                                    <w:tcBorders>
                                      <w:bottom w:val="single" w:sz="4" w:space="0" w:color="auto"/>
                                    </w:tcBorders>
                                  </w:tcPr>
                                  <w:p w:rsidR="00303D05" w:rsidRDefault="00303D05">
                                    <w:r>
                                      <w:t>3</w:t>
                                    </w:r>
                                  </w:p>
                                </w:tc>
                                <w:tc>
                                  <w:tcPr>
                                    <w:tcW w:w="0" w:type="auto"/>
                                    <w:tcBorders>
                                      <w:bottom w:val="single" w:sz="4" w:space="0" w:color="auto"/>
                                    </w:tcBorders>
                                  </w:tcPr>
                                  <w:p w:rsidR="00303D05" w:rsidRDefault="00303D05">
                                    <w:r>
                                      <w:t>4</w:t>
                                    </w:r>
                                  </w:p>
                                </w:tc>
                                <w:tc>
                                  <w:tcPr>
                                    <w:tcW w:w="0" w:type="auto"/>
                                  </w:tcPr>
                                  <w:p w:rsidR="00303D05" w:rsidRDefault="00303D05"/>
                                </w:tc>
                                <w:tc>
                                  <w:tcPr>
                                    <w:tcW w:w="0" w:type="auto"/>
                                  </w:tcPr>
                                  <w:p w:rsidR="00303D05" w:rsidRDefault="00303D05"/>
                                </w:tc>
                              </w:tr>
                              <w:tr w:rsidR="00303D05" w:rsidTr="00646E62">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4DDC9F8" wp14:editId="2B9A25DB">
                                          <wp:extent cx="133350" cy="161925"/>
                                          <wp:effectExtent l="0" t="0" r="0" b="9525"/>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53AB1893" wp14:editId="65DAAD52">
                                          <wp:extent cx="171450" cy="114300"/>
                                          <wp:effectExtent l="0" t="0" r="0" b="0"/>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11380E8A" wp14:editId="2E927F41">
                                          <wp:extent cx="219075" cy="133350"/>
                                          <wp:effectExtent l="0" t="0" r="9525"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528A027" wp14:editId="4294D335">
                                          <wp:extent cx="219075" cy="133350"/>
                                          <wp:effectExtent l="0" t="0" r="9525" b="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left w:val="single" w:sz="4" w:space="0" w:color="auto"/>
                                      <w:bottom w:val="single" w:sz="4" w:space="0" w:color="auto"/>
                                    </w:tcBorders>
                                  </w:tcPr>
                                  <w:p w:rsidR="00303D05" w:rsidRDefault="00303D05">
                                    <w:r>
                                      <w:t>4.11.1</w:t>
                                    </w:r>
                                  </w:p>
                                </w:tc>
                                <w:tc>
                                  <w:tcPr>
                                    <w:tcW w:w="0" w:type="auto"/>
                                    <w:tcBorders>
                                      <w:bottom w:val="single" w:sz="4" w:space="0" w:color="auto"/>
                                    </w:tcBorders>
                                  </w:tcPr>
                                  <w:p w:rsidR="00303D05" w:rsidRDefault="00303D05">
                                    <w:r>
                                      <w:t>4.11.2</w:t>
                                    </w:r>
                                  </w:p>
                                </w:tc>
                              </w:tr>
                              <w:tr w:rsidR="00303D05" w:rsidTr="00646E62">
                                <w:tc>
                                  <w:tcPr>
                                    <w:tcW w:w="0" w:type="auto"/>
                                    <w:tcBorders>
                                      <w:top w:val="single" w:sz="4" w:space="0" w:color="auto"/>
                                    </w:tcBorders>
                                  </w:tcPr>
                                  <w:p w:rsidR="00303D05" w:rsidRDefault="00303D05"/>
                                </w:tc>
                                <w:tc>
                                  <w:tcPr>
                                    <w:tcW w:w="0" w:type="auto"/>
                                    <w:tcBorders>
                                      <w:top w:val="single" w:sz="4" w:space="0" w:color="auto"/>
                                    </w:tcBorders>
                                  </w:tcPr>
                                  <w:p w:rsidR="00303D05" w:rsidRDefault="00303D05"/>
                                </w:tc>
                                <w:tc>
                                  <w:tcPr>
                                    <w:tcW w:w="0" w:type="auto"/>
                                    <w:tcBorders>
                                      <w:top w:val="single" w:sz="4" w:space="0" w:color="auto"/>
                                    </w:tcBorders>
                                  </w:tcPr>
                                  <w:p w:rsidR="00303D05" w:rsidRDefault="00303D05"/>
                                </w:tc>
                                <w:tc>
                                  <w:tcPr>
                                    <w:tcW w:w="0" w:type="auto"/>
                                    <w:tcBorders>
                                      <w:top w:val="single" w:sz="4" w:space="0" w:color="auto"/>
                                      <w:right w:val="single" w:sz="4" w:space="0" w:color="auto"/>
                                    </w:tcBorders>
                                  </w:tcPr>
                                  <w:p w:rsidR="00303D05" w:rsidRDefault="00303D05"/>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2776654" wp14:editId="199D88B3">
                                          <wp:extent cx="180975" cy="123825"/>
                                          <wp:effectExtent l="0" t="0" r="9525" b="9525"/>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B91E8E2" wp14:editId="37A0063C">
                                          <wp:extent cx="209550" cy="133350"/>
                                          <wp:effectExtent l="0" t="0" r="0"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133350"/>
                                                  </a:xfrm>
                                                  <a:prstGeom prst="rect">
                                                    <a:avLst/>
                                                  </a:prstGeom>
                                                  <a:noFill/>
                                                  <a:ln>
                                                    <a:noFill/>
                                                  </a:ln>
                                                </pic:spPr>
                                              </pic:pic>
                                            </a:graphicData>
                                          </a:graphic>
                                        </wp:inline>
                                      </w:drawing>
                                    </w:r>
                                  </w:p>
                                </w:tc>
                              </w:tr>
                              <w:tr w:rsidR="00303D05" w:rsidTr="00646E62">
                                <w:tc>
                                  <w:tcPr>
                                    <w:tcW w:w="0" w:type="auto"/>
                                  </w:tcPr>
                                  <w:p w:rsidR="00303D05" w:rsidRDefault="00303D05"/>
                                </w:tc>
                                <w:tc>
                                  <w:tcPr>
                                    <w:tcW w:w="0" w:type="auto"/>
                                  </w:tcPr>
                                  <w:p w:rsidR="00303D05" w:rsidRDefault="00303D05"/>
                                </w:tc>
                                <w:tc>
                                  <w:tcPr>
                                    <w:tcW w:w="0" w:type="auto"/>
                                  </w:tcPr>
                                  <w:p w:rsidR="00303D05" w:rsidRDefault="00303D05"/>
                                </w:tc>
                                <w:tc>
                                  <w:tcPr>
                                    <w:tcW w:w="0" w:type="auto"/>
                                  </w:tcPr>
                                  <w:p w:rsidR="00303D05" w:rsidRDefault="00303D05"/>
                                </w:tc>
                                <w:tc>
                                  <w:tcPr>
                                    <w:tcW w:w="0" w:type="auto"/>
                                    <w:tcBorders>
                                      <w:top w:val="single" w:sz="4" w:space="0" w:color="auto"/>
                                      <w:bottom w:val="single" w:sz="4" w:space="0" w:color="auto"/>
                                    </w:tcBorders>
                                  </w:tcPr>
                                  <w:p w:rsidR="00303D05" w:rsidRDefault="00303D05">
                                    <w:r>
                                      <w:t>4.22.1</w:t>
                                    </w:r>
                                  </w:p>
                                </w:tc>
                                <w:tc>
                                  <w:tcPr>
                                    <w:tcW w:w="0" w:type="auto"/>
                                    <w:tcBorders>
                                      <w:top w:val="single" w:sz="4" w:space="0" w:color="auto"/>
                                      <w:bottom w:val="single" w:sz="4" w:space="0" w:color="auto"/>
                                    </w:tcBorders>
                                  </w:tcPr>
                                  <w:p w:rsidR="00303D05" w:rsidRDefault="00303D05">
                                    <w:r>
                                      <w:t>4.22.2</w:t>
                                    </w:r>
                                  </w:p>
                                </w:tc>
                              </w:tr>
                              <w:tr w:rsidR="00303D05" w:rsidTr="00646E62">
                                <w:tc>
                                  <w:tcPr>
                                    <w:tcW w:w="0" w:type="auto"/>
                                  </w:tcPr>
                                  <w:p w:rsidR="00303D05" w:rsidRDefault="00303D05"/>
                                </w:tc>
                                <w:tc>
                                  <w:tcPr>
                                    <w:tcW w:w="0" w:type="auto"/>
                                  </w:tcPr>
                                  <w:p w:rsidR="00303D05" w:rsidRDefault="00303D05"/>
                                </w:tc>
                                <w:tc>
                                  <w:tcPr>
                                    <w:tcW w:w="0" w:type="auto"/>
                                  </w:tcPr>
                                  <w:p w:rsidR="00303D05" w:rsidRDefault="00303D05"/>
                                </w:tc>
                                <w:tc>
                                  <w:tcPr>
                                    <w:tcW w:w="0" w:type="auto"/>
                                    <w:tcBorders>
                                      <w:right w:val="single" w:sz="4" w:space="0" w:color="auto"/>
                                    </w:tcBorders>
                                  </w:tcPr>
                                  <w:p w:rsidR="00303D05" w:rsidRDefault="00303D05"/>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111C075D" wp14:editId="7B532CE9">
                                          <wp:extent cx="219075" cy="133350"/>
                                          <wp:effectExtent l="0" t="0" r="9525"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0EED457" wp14:editId="2554E473">
                                          <wp:extent cx="180975" cy="123825"/>
                                          <wp:effectExtent l="0" t="0" r="9525" b="9525"/>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r>
                            </w:tbl>
                            <w:p w:rsidR="00303D05" w:rsidRDefault="00303D0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38" name="Text Box 738"/>
                        <wps:cNvSpPr txBox="1"/>
                        <wps:spPr>
                          <a:xfrm>
                            <a:off x="1545992" y="24130"/>
                            <a:ext cx="1538535"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646E62" w:rsidRDefault="00303D05">
                              <w:pPr>
                                <w:rPr>
                                  <w:rStyle w:val="Emphasis"/>
                                </w:rPr>
                              </w:pPr>
                              <w:r w:rsidRPr="00646E62">
                                <w:rPr>
                                  <w:rStyle w:val="Emphasis"/>
                                </w:rPr>
                                <w:t>Synchronized evolution trail before conflict.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2523946" y="3119755"/>
                            <a:ext cx="1413572" cy="6902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646E62" w:rsidRDefault="00303D05">
                              <w:pPr>
                                <w:rPr>
                                  <w:rStyle w:val="Emphasis"/>
                                </w:rPr>
                              </w:pPr>
                              <w:r w:rsidRPr="00646E62">
                                <w:rPr>
                                  <w:rStyle w:val="Emphasis"/>
                                </w:rPr>
                                <w:t>Branched evolution trail after conflict resolution.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436" o:spid="_x0000_s1324" editas="canvas" style="width:322.5pt;height:326.25pt;mso-position-horizontal-relative:char;mso-position-vertical-relative:line" coordsize="40957,41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">
                <v:shape id="_x0000_s1325" type="#_x0000_t75" style="position:absolute;width:40957;height:41433;visibility:visible;mso-wrap-style:square">
                  <v:fill o:detectmouseclick="t"/>
                  <v:path o:connecttype="none"/>
                </v:shape>
                <v:shape id="Text Box 515" o:spid="_x0000_s1326" type="#_x0000_t202" style="position:absolute;left:403;top:6026;width:281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8jXsUA&#10;AADcAAAADwAAAGRycy9kb3ducmV2LnhtbESP3WrCQBSE7wXfYTlC73STSkRSV5FgQSgUTQV7eZo9&#10;+aHZsyG7mvTt3UKhl8PMfMNsdqNpxZ1611hWEC8iEMSF1Q1XCi4fr/M1COeRNbaWScEPOdhtp5MN&#10;ptoOfKZ77isRIOxSVFB736VSuqImg25hO+LglbY36IPsK6l7HALctPI5ilbSYMNhocaOspqK7/xm&#10;FLxnK5ssv8Z1eTi92XNVLuVnclXqaTbuX0B4Gv1/+K991AqSOIHfM+EIyO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zyNexQAAANwAAAAPAAAAAAAAAAAAAAAAAJgCAABkcnMv&#10;ZG93bnJldi54bWxQSwUGAAAAAAQABAD1AAAAigMAAAAA&#10;" fillcolor="white [3201]" strokeweight=".5pt">
                  <v:textbox>
                    <w:txbxContent>
                      <w:p w:rsidR="00303D05" w:rsidRDefault="00303D05">
                        <w:r>
                          <w:t>A</w:t>
                        </w:r>
                      </w:p>
                    </w:txbxContent>
                  </v:textbox>
                </v:shape>
                <v:shape id="Text Box 516" o:spid="_x0000_s1327" type="#_x0000_t202" style="position:absolute;left:13919;top:6146;width:274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29KcYA&#10;AADcAAAADwAAAGRycy9kb3ducmV2LnhtbESP3WrCQBSE7wu+w3IKvasbGxIkukoJFoRCUSvo5Wn2&#10;5Idmz4bsmqRv7xYKvRxm5htmvZ1MKwbqXWNZwWIegSAurG64UnD+fHtegnAeWWNrmRT8kIPtZvaw&#10;xkzbkY80nHwlAoRdhgpq77tMSlfUZNDNbUccvNL2Bn2QfSV1j2OAm1a+RFEqDTYcFmrsKK+p+D7d&#10;jIKPPLVJ/DUty93h3R6rMpbX5KLU0+P0ugLhafL/4b/2XitIFin8nglH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29KcYAAADcAAAADwAAAAAAAAAAAAAAAACYAgAAZHJz&#10;L2Rvd25yZXYueG1sUEsFBgAAAAAEAAQA9QAAAIsDAAAAAA==&#10;" fillcolor="white [3201]" strokeweight=".5pt">
                  <v:textbox>
                    <w:txbxContent>
                      <w:p w:rsidR="00303D05" w:rsidRDefault="00303D05">
                        <w:r>
                          <w:t>B</w:t>
                        </w:r>
                      </w:p>
                    </w:txbxContent>
                  </v:textbox>
                </v:shape>
                <v:shape id="Text Box 536" o:spid="_x0000_s1328" type="#_x0000_t202" style="position:absolute;left:27320;top:6172;width:2744;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jhScYA&#10;AADcAAAADwAAAGRycy9kb3ducmV2LnhtbESP3WrCQBSE74W+w3KE3ulGQ0JI3YQiFYRCqbbQXp5m&#10;T35o9mzIrpq+fVcQvBxm5htmU06mF2caXWdZwWoZgSCurO64UfD5sVtkIJxH1thbJgV/5KAsHmYb&#10;zLW98IHOR9+IAGGXo4LW+yGX0lUtGXRLOxAHr7ajQR/k2Eg94iXATS/XUZRKgx2HhRYH2rZU/R5P&#10;RsHbNrVJ/DNl9cv7qz00dSy/ky+lHufT8xMIT5O/h2/tvVaQxClcz4QjI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6jhScYAAADcAAAADwAAAAAAAAAAAAAAAACYAgAAZHJz&#10;L2Rvd25yZXYueG1sUEsFBgAAAAAEAAQA9QAAAIsDAAAAAA==&#10;" fillcolor="white [3201]" strokeweight=".5pt">
                  <v:textbox>
                    <w:txbxContent>
                      <w:p w:rsidR="00303D05" w:rsidRDefault="00303D05">
                        <w:r>
                          <w:t>C</w:t>
                        </w:r>
                      </w:p>
                    </w:txbxContent>
                  </v:textbox>
                </v:shape>
                <v:shape id="Text Box 612" o:spid="_x0000_s1329" type="#_x0000_t202" style="position:absolute;top:241;width:13627;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iyw8YA&#10;AADcAAAADwAAAGRycy9kb3ducmV2LnhtbESPQWsCMRSE7wX/Q3hCL1KzeljK1ihVaJFSK66leHxs&#10;XjeLm5clibr++0YQehxm5htmtuhtK87kQ+NYwWScgSCunG64VvC9f3t6BhEissbWMSm4UoDFfPAw&#10;w0K7C+/oXMZaJAiHAhWYGLtCylAZshjGriNO3q/zFmOSvpba4yXBbSunWZZLiw2nBYMdrQxVx/Jk&#10;FRzNx2ibvW+WP/n66r/2J3fwnwelHof96wuISH38D9/ba60gn0zh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riyw8YAAADcAAAADwAAAAAAAAAAAAAAAACYAgAAZHJz&#10;L2Rvd25yZXYueG1sUEsFBgAAAAAEAAQA9QAAAIsDAAAAAA==&#10;" filled="f" stroked="f"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86"/>
                          <w:gridCol w:w="576"/>
                          <w:gridCol w:w="576"/>
                        </w:tblGrid>
                        <w:tr w:rsidR="00303D05" w:rsidTr="00AF67CE">
                          <w:tc>
                            <w:tcPr>
                              <w:tcW w:w="0" w:type="auto"/>
                              <w:tcBorders>
                                <w:bottom w:val="single" w:sz="4" w:space="0" w:color="auto"/>
                              </w:tcBorders>
                            </w:tcPr>
                            <w:p w:rsidR="00303D05" w:rsidRDefault="00303D05">
                              <w:r>
                                <w:t>1</w:t>
                              </w:r>
                            </w:p>
                          </w:tc>
                          <w:tc>
                            <w:tcPr>
                              <w:tcW w:w="0" w:type="auto"/>
                              <w:tcBorders>
                                <w:bottom w:val="single" w:sz="4" w:space="0" w:color="auto"/>
                              </w:tcBorders>
                            </w:tcPr>
                            <w:p w:rsidR="00303D05" w:rsidRDefault="00303D05">
                              <w:r>
                                <w:t>2</w:t>
                              </w:r>
                            </w:p>
                          </w:tc>
                          <w:tc>
                            <w:tcPr>
                              <w:tcW w:w="0" w:type="auto"/>
                              <w:tcBorders>
                                <w:bottom w:val="single" w:sz="4" w:space="0" w:color="auto"/>
                              </w:tcBorders>
                            </w:tcPr>
                            <w:p w:rsidR="00303D05" w:rsidRDefault="00303D05">
                              <w:r>
                                <w:t>3</w:t>
                              </w:r>
                            </w:p>
                          </w:tc>
                          <w:tc>
                            <w:tcPr>
                              <w:tcW w:w="0" w:type="auto"/>
                              <w:tcBorders>
                                <w:bottom w:val="single" w:sz="4" w:space="0" w:color="auto"/>
                              </w:tcBorders>
                            </w:tcPr>
                            <w:p w:rsidR="00303D05" w:rsidRDefault="00303D05">
                              <w:r>
                                <w:t>4</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18B879F7" wp14:editId="782BC0A9">
                                    <wp:extent cx="133350" cy="161925"/>
                                    <wp:effectExtent l="0" t="0" r="0" b="9525"/>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18AFB9F" wp14:editId="0BE3CFB7">
                                    <wp:extent cx="171450" cy="114300"/>
                                    <wp:effectExtent l="0" t="0" r="0" b="0"/>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3DA467DD" wp14:editId="67314E97">
                                    <wp:extent cx="219075" cy="133350"/>
                                    <wp:effectExtent l="0" t="0" r="9525" b="0"/>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9A0F7BB" wp14:editId="5F4CAAF5">
                                    <wp:extent cx="219075" cy="133350"/>
                                    <wp:effectExtent l="0" t="0" r="9525" b="0"/>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r>
                      </w:tbl>
                      <w:p w:rsidR="00303D05" w:rsidRDefault="00303D05"/>
                    </w:txbxContent>
                  </v:textbox>
                </v:shape>
                <v:shape id="Text Box 669" o:spid="_x0000_s1330" type="#_x0000_t202" style="position:absolute;left:4279;top:9480;width:7264;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pTz8YA&#10;AADcAAAADwAAAGRycy9kb3ducmV2LnhtbESPQWsCMRSE7wX/Q3iFXqRm7WHRrVGq0CJilWopHh+b&#10;183i5mVJoq7/vhGEHoeZ+YaZzDrbiDP5UDtWMBxkIIhLp2uuFHzv359HIEJE1tg4JgVXCjCb9h4m&#10;WGh34S8672IlEoRDgQpMjG0hZSgNWQwD1xIn79d5izFJX0nt8ZLgtpEvWZZLizWnBYMtLQyVx93J&#10;KjiaVX+bfXzOf/Ll1W/2J3fw64NST4/d2yuISF38D9/bS60gz8dwO5OO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BpTz8YAAADcAAAADwAAAAAAAAAAAAAAAACYAgAAZHJz&#10;L2Rvd25yZXYueG1sUEsFBgAAAAAEAAQA9QAAAIsDAAAAAA==&#10;" filled="f" stroked="f"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
                          <w:gridCol w:w="546"/>
                        </w:tblGrid>
                        <w:tr w:rsidR="00303D05" w:rsidTr="00AF67CE">
                          <w:tc>
                            <w:tcPr>
                              <w:tcW w:w="0" w:type="auto"/>
                              <w:tcBorders>
                                <w:bottom w:val="single" w:sz="4" w:space="0" w:color="auto"/>
                              </w:tcBorders>
                            </w:tcPr>
                            <w:p w:rsidR="00303D05" w:rsidRDefault="00303D05">
                              <w:r>
                                <w:t>5</w:t>
                              </w:r>
                            </w:p>
                          </w:tc>
                          <w:tc>
                            <w:tcPr>
                              <w:tcW w:w="0" w:type="auto"/>
                              <w:tcBorders>
                                <w:bottom w:val="single" w:sz="4" w:space="0" w:color="auto"/>
                              </w:tcBorders>
                            </w:tcPr>
                            <w:p w:rsidR="00303D05" w:rsidRDefault="00303D05">
                              <w:r>
                                <w:t>6</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4E1FE0B" wp14:editId="2CDBD160">
                                    <wp:extent cx="180975" cy="123825"/>
                                    <wp:effectExtent l="0" t="0" r="9525" b="9525"/>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07FC2080" wp14:editId="6E77930F">
                                    <wp:extent cx="209550" cy="133350"/>
                                    <wp:effectExtent l="0" t="0" r="0" b="0"/>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133350"/>
                                            </a:xfrm>
                                            <a:prstGeom prst="rect">
                                              <a:avLst/>
                                            </a:prstGeom>
                                            <a:noFill/>
                                            <a:ln>
                                              <a:noFill/>
                                            </a:ln>
                                          </pic:spPr>
                                        </pic:pic>
                                      </a:graphicData>
                                    </a:graphic>
                                  </wp:inline>
                                </w:drawing>
                              </w:r>
                            </w:p>
                          </w:tc>
                        </w:tr>
                      </w:tbl>
                      <w:p w:rsidR="00303D05" w:rsidRDefault="00303D05"/>
                    </w:txbxContent>
                  </v:textbox>
                </v:shape>
                <v:line id="Straight Connector 699" o:spid="_x0000_s1331" style="position:absolute;visibility:visible;mso-wrap-style:square" from="2286,8432" to="2286,30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xdDcUAAADcAAAADwAAAGRycy9kb3ducmV2LnhtbESPUWvCQBCE3wv9D8cWfKuXWgwmeooI&#10;gti+1PYHbHNrEsztpXdbjf31XqHQx2FmvmEWq8F16kwhtp4NPI0zUMSVty3XBj7et48zUFGQLXae&#10;ycCVIqyW93cLLK2/8BudD1KrBOFYooFGpC+1jlVDDuPY98TJO/rgUJIMtbYBLwnuOj3Jslw7bDkt&#10;NNjTpqHqdPh2Br5eXnfx+tlNJJ/+7E9hPSvkORozehjWc1BCg/yH/9o7ayAvCvg9k46AXt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mxdDcUAAADcAAAADwAAAAAAAAAA&#10;AAAAAAChAgAAZHJzL2Rvd25yZXYueG1sUEsFBgAAAAAEAAQA+QAAAJMDAAAAAA==&#10;" strokecolor="#4579b8 [3044]"/>
                <v:shape id="Straight Arrow Connector 702" o:spid="_x0000_s1332" type="#_x0000_t32" style="position:absolute;left:2286;top:11525;width:1993;height:2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GDsMAAADcAAAADwAAAGRycy9kb3ducmV2LnhtbESPT4vCMBTE78J+h/AWvGmqS91SjSJC&#10;Wa/+Wdi9PZtnW2xeSpNq/fZGEDwOM/MbZrHqTS2u1LrKsoLJOAJBnFtdcaHgeMhGCQjnkTXWlknB&#10;nRyslh+DBaba3nhH170vRICwS1FB6X2TSunykgy6sW2Ig3e2rUEfZFtI3eItwE0tp1E0kwYrDgsl&#10;NrQpKb/sO6Pg63zqfxK/lkn2ZzddF8fxb/av1PCzX89BeOr9O/xqb7WC72gK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4vxg7DAAAA3AAAAA8AAAAAAAAAAAAA&#10;AAAAoQIAAGRycy9kb3ducmV2LnhtbFBLBQYAAAAABAAEAPkAAACRAwAAAAA=&#10;" strokecolor="#4579b8 [3044]">
                  <v:stroke endarrow="open"/>
                </v:shape>
                <v:line id="Straight Connector 703" o:spid="_x0000_s1333" style="position:absolute;visibility:visible;mso-wrap-style:square" from="15290,8432" to="15373,30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w/cUAAADcAAAADwAAAGRycy9kb3ducmV2LnhtbESPUWsCMRCE3wv9D2ELvmmuilavRpFC&#10;QWxftP6A9bLeHV4212Srp7++KQh9HGbmG2a+7FyjzhRi7dnA8yADRVx4W3NpYP/13p+CioJssfFM&#10;Bq4UYbl4fJhjbv2Ft3TeSakShGOOBiqRNtc6FhU5jAPfEifv6INDSTKU2ga8JLhr9DDLJtphzWmh&#10;wpbeKipOux9n4Pvjcx2vh2Yok/Ftcwqr6UxG0ZjeU7d6BSXUyX/43l5bAy/ZCP7OpCO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w/cUAAADcAAAADwAAAAAAAAAA&#10;AAAAAAChAgAAZHJzL2Rvd25yZXYueG1sUEsFBgAAAAAEAAQA+QAAAJMDAAAAAA==&#10;" strokecolor="#4579b8 [3044]"/>
                <v:shape id="Text Box 704" o:spid="_x0000_s1334" type="#_x0000_t202" style="position:absolute;left:17786;top:13906;width:7455;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UWbMcA&#10;AADcAAAADwAAAGRycy9kb3ducmV2LnhtbESP3WoCMRSE7wt9h3AKvSmaWIqV1Si10CLFtviDeHnY&#10;nG4WNydLEnV9+0Yo9HKYmW+YyaxzjThRiLVnDYO+AkFcelNzpWG7eeuNQMSEbLDxTBouFGE2vb2Z&#10;YGH8mVd0WqdKZAjHAjXYlNpCylhachj7viXO3o8PDlOWoZIm4DnDXSMflRpKhzXnBYstvVoqD+uj&#10;03CwHw/f6v1zvhsuLuFrc/T7sNxrfX/XvYxBJOrSf/ivvTAantUTXM/kIyC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UlFmzHAAAA3AAAAA8AAAAAAAAAAAAAAAAAmAIAAGRy&#10;cy9kb3ducmV2LnhtbFBLBQYAAAAABAAEAPUAAACMAwAAAAA=&#10;" filled="f" stroked="f"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516"/>
                        </w:tblGrid>
                        <w:tr w:rsidR="00303D05" w:rsidTr="00AF67CE">
                          <w:tc>
                            <w:tcPr>
                              <w:tcW w:w="0" w:type="auto"/>
                              <w:tcBorders>
                                <w:bottom w:val="single" w:sz="4" w:space="0" w:color="auto"/>
                              </w:tcBorders>
                            </w:tcPr>
                            <w:p w:rsidR="00303D05" w:rsidRDefault="00303D05">
                              <w:r>
                                <w:t>5</w:t>
                              </w:r>
                            </w:p>
                          </w:tc>
                          <w:tc>
                            <w:tcPr>
                              <w:tcW w:w="0" w:type="auto"/>
                              <w:tcBorders>
                                <w:bottom w:val="single" w:sz="4" w:space="0" w:color="auto"/>
                              </w:tcBorders>
                            </w:tcPr>
                            <w:p w:rsidR="00303D05" w:rsidRDefault="00303D05">
                              <w:r>
                                <w:t>6</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3D06687F" wp14:editId="39E3B212">
                                    <wp:extent cx="219075" cy="133350"/>
                                    <wp:effectExtent l="0" t="0" r="9525"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F331F86" wp14:editId="174D405B">
                                    <wp:extent cx="180975" cy="123825"/>
                                    <wp:effectExtent l="0" t="0" r="9525" b="9525"/>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r>
                      </w:tbl>
                      <w:p w:rsidR="00303D05" w:rsidRDefault="00303D05"/>
                    </w:txbxContent>
                  </v:textbox>
                </v:shape>
                <v:line id="Straight Connector 708" o:spid="_x0000_s1335" style="position:absolute;flip:x;visibility:visible;mso-wrap-style:square" from="28463,8458" to="28692,30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quMIAAADcAAAADwAAAGRycy9kb3ducmV2LnhtbERPy2rCQBTdF/yH4Qrd1YlaqkRHEUEM&#10;CvW5cHnJXJNg5k7MTE3q13cWBZeH857OW1OKB9WusKyg34tAEKdWF5wpOJ9WH2MQziNrLC2Tgl9y&#10;MJ913qYYa9vwgR5Hn4kQwi5GBbn3VSylS3My6Hq2Ig7c1dYGfYB1JnWNTQg3pRxE0Zc0WHBoyLGi&#10;ZU7p7fhjFCQJbzZPXu0u/f197YfF9vuzGSn13m0XExCeWv8S/7sTrWAUhbXhTDgCcv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BquMIAAADcAAAADwAAAAAAAAAAAAAA&#10;AAChAgAAZHJzL2Rvd25yZXYueG1sUEsFBgAAAAAEAAQA+QAAAJADAAAAAA==&#10;" strokecolor="#4579b8 [3044]"/>
                <v:shape id="Straight Arrow Connector 709" o:spid="_x0000_s1336" type="#_x0000_t32" style="position:absolute;left:11543;top:11766;width:169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tUf8QAAADcAAAADwAAAGRycy9kb3ducmV2LnhtbESPQWvCQBSE74X+h+UVvNVNlbQxugki&#10;BL2qLdTbM/tMQrNvQ3aj8d+7hUKPw8x8w6zy0bTiSr1rLCt4m0YgiEurG64UfB6L1wSE88gaW8uk&#10;4E4O8uz5aYWptjfe0/XgKxEg7FJUUHvfpVK6siaDbmo74uBdbG/QB9lXUvd4C3DTylkUvUuDDYeF&#10;Gjva1FT+HAajYH45j9vEr2VSfNvNMMRx/FWclJq8jOslCE+j/w//tXdawUe0gN8z4QjI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i1R/xAAAANwAAAAPAAAAAAAAAAAA&#10;AAAAAKECAABkcnMvZG93bnJldi54bWxQSwUGAAAAAAQABAD5AAAAkgMAAAAA&#10;" strokecolor="#4579b8 [3044]">
                  <v:stroke endarrow="open"/>
                </v:shape>
                <v:shape id="Straight Arrow Connector 710" o:spid="_x0000_s1337" type="#_x0000_t32" style="position:absolute;left:25241;top:16192;width:3451;height:1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hrP8AAAADcAAAADwAAAGRycy9kb3ducmV2LnhtbERPTYvCMBC9C/6HMII3m6p0t1SjiFD0&#10;qquwe5ttxrbYTEqTav335rCwx8f7Xm8H04gHda62rGAexSCIC6trLhVcvvJZCsJ5ZI2NZVLwIgfb&#10;zXi0xkzbJ5/ocfalCCHsMlRQed9mUrqiIoMusi1x4G62M+gD7EqpO3yGcNPIRRx/SIM1h4YKW9pX&#10;VNzPvVGwvP0Oh9TvZJp/233fJ0lyzX+Umk6G3QqEp8H/i//cR63gcx7mhzPhCMjNG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Roaz/AAAAA3AAAAA8AAAAAAAAAAAAAAAAA&#10;oQIAAGRycy9kb3ducmV2LnhtbFBLBQYAAAAABAAEAPkAAACOAwAAAAA=&#10;" strokecolor="#4579b8 [3044]">
                  <v:stroke endarrow="open"/>
                </v:shape>
                <v:shape id="Straight Arrow Connector 711" o:spid="_x0000_s1338" type="#_x0000_t32" style="position:absolute;left:15373;top:15906;width:2413;height: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TOpMMAAADcAAAADwAAAGRycy9kb3ducmV2LnhtbESPQWvCQBSE7wX/w/IEb3UTS2qIriJC&#10;qNdaBb09s88kmH0bshuN/94tFHocZuYbZrkeTCPu1LnasoJ4GoEgLqyuuVRw+MnfUxDOI2tsLJOC&#10;JzlYr0ZvS8y0ffA33fe+FAHCLkMFlfdtJqUrKjLoprYlDt7VdgZ9kF0pdYePADeNnEXRpzRYc1io&#10;sKVtRcVt3xsFH9fL8JX6jUzzk932fZIkx/ys1GQ8bBYgPA3+P/zX3mkF8ziG3zPhCMjV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skzqTDAAAA3AAAAA8AAAAAAAAAAAAA&#10;AAAAoQIAAGRycy9kb3ducmV2LnhtbFBLBQYAAAAABAAEAPkAAACRAwAAAAA=&#10;" strokecolor="#4579b8 [3044]">
                  <v:stroke endarrow="open"/>
                </v:shape>
                <v:shape id="Text Box 712" o:spid="_x0000_s1339" type="#_x0000_t202" style="position:absolute;left:28689;top:11525;width:11765;height:5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hlysYA&#10;AADcAAAADwAAAGRycy9kb3ducmV2LnhtbESPQWvCQBSE70L/w/IKvenGQKukriIBUUp70Hrx9sw+&#10;k9DdtzG7Jml/fbcg9DjMzDfMYjVYIzpqfe1YwXSSgCAunK65VHD83IznIHxA1mgck4Jv8rBaPowW&#10;mGnX8566QyhFhLDPUEEVQpNJ6YuKLPqJa4ijd3GtxRBlW0rdYh/h1sg0SV6kxZrjQoUN5RUVX4eb&#10;VfCWbz5wf07t/Mfk2/fLurkeT89KPT0O61cQgYbwH763d1rBbJr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ZhlysYAAADcAAAADwAAAAAAAAAAAAAAAACYAgAAZHJz&#10;L2Rvd25yZXYueG1sUEsFBgAAAAAEAAQA9QAAAIsDAAAAAA==&#10;" filled="f" stroked="f" strokeweight=".5pt">
                  <v:textbox>
                    <w:txbxContent>
                      <w:p w:rsidR="00303D05" w:rsidRDefault="00303D05">
                        <w:r>
                          <w:t>Both A and B created delta 5 and 6. Brach required.</w:t>
                        </w:r>
                      </w:p>
                    </w:txbxContent>
                  </v:textbox>
                </v:shape>
                <v:shape id="Text Box 713" o:spid="_x0000_s1340" type="#_x0000_t202" style="position:absolute;left:30749;top:18478;width:9614;height:45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UYxcYA&#10;AADcAAAADwAAAGRycy9kb3ducmV2LnhtbESPQWsCMRSE74L/ITyhl1KzVrBlaxQVFJHaUi3F42Pz&#10;ulncvCxJ1PXfm0LB4zAz3zDjaWtrcSYfKscKBv0MBHHhdMWlgu/98ukVRIjIGmvHpOBKAaaTbmeM&#10;uXYX/qLzLpYiQTjkqMDE2ORShsKQxdB3DXHyfp23GJP0pdQeLwlua/mcZSNpseK0YLChhaHiuDtZ&#10;BUezefzMVtv5z2h99R/7kzv494NSD7129gYiUhvv4f/2Wit4GQzh70w6AnJy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UYxcYAAADcAAAADwAAAAAAAAAAAAAAAACYAgAAZHJz&#10;L2Rvd25yZXYueG1sUEsFBgAAAAAEAAQA9QAAAIsDAAAAAA==&#10;" filled="f" stroked="f"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716"/>
                        </w:tblGrid>
                        <w:tr w:rsidR="00303D05" w:rsidTr="00AF67CE">
                          <w:tc>
                            <w:tcPr>
                              <w:tcW w:w="0" w:type="auto"/>
                              <w:tcBorders>
                                <w:bottom w:val="single" w:sz="4" w:space="0" w:color="auto"/>
                              </w:tcBorders>
                            </w:tcPr>
                            <w:p w:rsidR="00303D05" w:rsidRDefault="00303D05">
                              <w:r>
                                <w:t>4.11.1</w:t>
                              </w:r>
                            </w:p>
                          </w:tc>
                          <w:tc>
                            <w:tcPr>
                              <w:tcW w:w="0" w:type="auto"/>
                              <w:tcBorders>
                                <w:bottom w:val="single" w:sz="4" w:space="0" w:color="auto"/>
                              </w:tcBorders>
                            </w:tcPr>
                            <w:p w:rsidR="00303D05" w:rsidRDefault="00303D05">
                              <w:r>
                                <w:t>4.11.2</w:t>
                              </w:r>
                            </w:p>
                          </w:tc>
                        </w:tr>
                        <w:tr w:rsidR="00303D05" w:rsidTr="00AF67CE">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7752F552" wp14:editId="449A326A">
                                    <wp:extent cx="180975" cy="123825"/>
                                    <wp:effectExtent l="0" t="0" r="9525" b="9525"/>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A8CEE70" wp14:editId="3BA4280A">
                                    <wp:extent cx="209550" cy="133350"/>
                                    <wp:effectExtent l="0" t="0" r="0" b="0"/>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133350"/>
                                            </a:xfrm>
                                            <a:prstGeom prst="rect">
                                              <a:avLst/>
                                            </a:prstGeom>
                                            <a:noFill/>
                                            <a:ln>
                                              <a:noFill/>
                                            </a:ln>
                                          </pic:spPr>
                                        </pic:pic>
                                      </a:graphicData>
                                    </a:graphic>
                                  </wp:inline>
                                </w:drawing>
                              </w:r>
                            </w:p>
                          </w:tc>
                        </w:tr>
                      </w:tbl>
                      <w:p w:rsidR="00303D05" w:rsidRDefault="00303D05"/>
                    </w:txbxContent>
                  </v:textbox>
                </v:shape>
                <v:shape id="Text Box 720" o:spid="_x0000_s1341" type="#_x0000_t202" style="position:absolute;left:30845;top:23171;width:9614;height:45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tMD8MA&#10;AADcAAAADwAAAGRycy9kb3ducmV2LnhtbERPy2oCMRTdC/5DuIVuRDN1YWU0Si20SGkVH4jLy+Q6&#10;GZzcDEnU8e+bheDycN7TeWtrcSUfKscK3gYZCOLC6YpLBfvdV38MIkRkjbVjUnCnAPNZtzPFXLsb&#10;b+i6jaVIIRxyVGBibHIpQ2HIYhi4hjhxJ+ctxgR9KbXHWwq3tRxm2UharDg1GGzo01Bx3l6sgrP5&#10;6a2z77/FYbS8+9Xu4o7+96jU60v7MQERqY1P8cO91Areh2l+OpOOgJ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tMD8MAAADcAAAADwAAAAAAAAAAAAAAAACYAgAAZHJzL2Rv&#10;d25yZXYueG1sUEsFBgAAAAAEAAQA9QAAAIgDAAAAAA==&#10;" filled="f" stroked="f" strokeweight=".5pt">
                  <v:textbox>
                    <w:txbxContent>
                      <w:tbl>
                        <w:tblPr>
                          <w:tblStyle w:val="TableGrid"/>
                          <w:tblW w:w="0" w:type="auto"/>
                          <w:tblLook w:val="04A0" w:firstRow="1" w:lastRow="0" w:firstColumn="1" w:lastColumn="0" w:noHBand="0" w:noVBand="1"/>
                        </w:tblPr>
                        <w:tblGrid>
                          <w:gridCol w:w="716"/>
                          <w:gridCol w:w="716"/>
                        </w:tblGrid>
                        <w:tr w:rsidR="00303D05" w:rsidTr="004B3643">
                          <w:tc>
                            <w:tcPr>
                              <w:tcW w:w="0" w:type="auto"/>
                              <w:tcBorders>
                                <w:top w:val="nil"/>
                                <w:left w:val="nil"/>
                                <w:bottom w:val="single" w:sz="4" w:space="0" w:color="auto"/>
                                <w:right w:val="nil"/>
                              </w:tcBorders>
                            </w:tcPr>
                            <w:p w:rsidR="00303D05" w:rsidRDefault="00303D05">
                              <w:r>
                                <w:t>4.22.1</w:t>
                              </w:r>
                            </w:p>
                          </w:tc>
                          <w:tc>
                            <w:tcPr>
                              <w:tcW w:w="0" w:type="auto"/>
                              <w:tcBorders>
                                <w:left w:val="nil"/>
                                <w:bottom w:val="single" w:sz="4" w:space="0" w:color="auto"/>
                              </w:tcBorders>
                            </w:tcPr>
                            <w:p w:rsidR="00303D05" w:rsidRDefault="00303D05">
                              <w:r>
                                <w:t>4.22.2</w:t>
                              </w:r>
                            </w:p>
                          </w:tc>
                        </w:tr>
                        <w:tr w:rsidR="00303D05" w:rsidTr="004B3643">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3C95CD01" wp14:editId="59E6778D">
                                    <wp:extent cx="219075" cy="133350"/>
                                    <wp:effectExtent l="0" t="0" r="9525" b="0"/>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tcBorders>
                            </w:tcPr>
                            <w:p w:rsidR="00303D05" w:rsidRDefault="00303D05">
                              <w:r>
                                <w:rPr>
                                  <w:noProof/>
                                </w:rPr>
                                <w:drawing>
                                  <wp:inline distT="0" distB="0" distL="0" distR="0" wp14:anchorId="79855468" wp14:editId="0B04011C">
                                    <wp:extent cx="180975" cy="123825"/>
                                    <wp:effectExtent l="0" t="0" r="9525" b="9525"/>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r>
                      </w:tbl>
                      <w:p w:rsidR="00303D05" w:rsidRDefault="00303D05"/>
                    </w:txbxContent>
                  </v:textbox>
                </v:shape>
                <v:shape id="Straight Arrow Connector 725" o:spid="_x0000_s1342" type="#_x0000_t32" style="position:absolute;left:15373;top:20574;width:1537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rZ/8YAAADcAAAADwAAAGRycy9kb3ducmV2LnhtbESPXWvCMBSG7wf7D+EMdjfTiR+jGkUc&#10;gw3B0ToQ747NWVtsTkqS2frvjSDs8uX9eHjny9404kzO15YVvA4SEMSF1TWXCn52Hy9vIHxA1thY&#10;JgUX8rBcPD7MMdW244zOeShFHGGfooIqhDaV0hcVGfQD2xJH79c6gyFKV0rtsIvjppHDJJlIgzVH&#10;QoUtrSsqTvmfiZD3UTbe7DfHEWWr7+74ddgGd1Dq+alfzUAE6sN/+N7+1AqmwzHczsQj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n62f/GAAAA3AAAAA8AAAAAAAAA&#10;AAAAAAAAoQIAAGRycy9kb3ducmV2LnhtbFBLBQYAAAAABAAEAPkAAACUAwAAAAA=&#10;" strokecolor="#4579b8 [3044]">
                  <v:stroke endarrow="open"/>
                </v:shape>
                <v:shape id="Straight Arrow Connector 726" o:spid="_x0000_s1343" type="#_x0000_t32" style="position:absolute;left:1657;top:20574;width:1371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hHiMUAAADcAAAADwAAAGRycy9kb3ducmV2LnhtbESPX2vCMBTF3wf7DuEO9jZTxalUo4gi&#10;bAgbVUF8uzbXttjclCSz3bc3wmCPh/Pnx5ktOlOLGzlfWVbQ7yUgiHOrKy4UHPabtwkIH5A11pZJ&#10;wS95WMyfn2aYattyRrddKEQcYZ+igjKEJpXS5yUZ9D3bEEfvYp3BEKUrpHbYxnFTy0GSjKTBiiOh&#10;xIZWJeXX3Y+JkPUwe98et+chZcvv9vx5+grupNTrS7ecggjUhf/wX/tDKxgPRvA4E4+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ShHiMUAAADcAAAADwAAAAAAAAAA&#10;AAAAAAChAgAAZHJzL2Rvd25yZXYueG1sUEsFBgAAAAAEAAQA+QAAAJMDAAAAAA==&#10;" strokecolor="#4579b8 [3044]">
                  <v:stroke endarrow="open"/>
                </v:shape>
                <v:shape id="Straight Arrow Connector 727" o:spid="_x0000_s1344" type="#_x0000_t32" style="position:absolute;left:15290;top:25336;width:1545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TiE8UAAADcAAAADwAAAGRycy9kb3ducmV2LnhtbESPX2vCMBTF3wd+h3AHe5vpxE3pjCLK&#10;wCE4qoL4dm3u2mJzU5Jo67c3wmCPh/Pnx5nMOlOLKzlfWVbw1k9AEOdWV1wo2O++XscgfEDWWFsm&#10;BTfyMJv2niaYattyRtdtKEQcYZ+igjKEJpXS5yUZ9H3bEEfv1zqDIUpXSO2wjeOmloMk+ZAGK46E&#10;EhtalJSftxcTIcth9r4+rE9DyuY/7en7uAnuqNTLczf/BBGoC//hv/ZKKxgNRvA4E4+An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mTiE8UAAADcAAAADwAAAAAAAAAA&#10;AAAAAAChAgAAZHJzL2Rvd25yZXYueG1sUEsFBgAAAAAEAAQA+QAAAJMDAAAAAA==&#10;" strokecolor="#4579b8 [3044]">
                  <v:stroke endarrow="open"/>
                </v:shape>
                <v:shape id="Straight Arrow Connector 728" o:spid="_x0000_s1345" type="#_x0000_t32" style="position:absolute;left:2286;top:25336;width:1308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2YcMAAADcAAAADwAAAGRycy9kb3ducmV2LnhtbERPTWvCQBC9F/oflin0VjcVa0vqKqIU&#10;LIIltlC8jdlpEpqdDburif/eORR6fLzv2WJwrTpTiI1nA4+jDBRx6W3DlYGvz7eHF1AxIVtsPZOB&#10;C0VYzG9vZphb33NB532qlIRwzNFAnVKXax3LmhzGke+IhfvxwWESGCptA/YS7lo9zrKpdtiwNNTY&#10;0aqm8nd/clKynhRP2+/tcULF8qM/vh92KRyMub8blq+gEg3pX/zn3lgDz2NZK2fkCO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f7dmHDAAAA3AAAAA8AAAAAAAAAAAAA&#10;AAAAoQIAAGRycy9kb3ducmV2LnhtbFBLBQYAAAAABAAEAPkAAACRAwAAAAA=&#10;" strokecolor="#4579b8 [3044]">
                  <v:stroke endarrow="open"/>
                </v:shape>
                <v:shape id="Text Box 729" o:spid="_x0000_s1346" type="#_x0000_t202" style="position:absolute;left:902;top:31172;width:22721;height:914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HlksYA&#10;AADcAAAADwAAAGRycy9kb3ducmV2LnhtbESPQWsCMRSE7wX/Q3hCL1KzetB2axQVWqRoS7UUj4/N&#10;62Zx87IkUdd/bwShx2FmvmEms9bW4kQ+VI4VDPoZCOLC6YpLBT+7t6dnECEia6wdk4ILBZhNOw8T&#10;zLU78zedtrEUCcIhRwUmxiaXMhSGLIa+a4iT9+e8xZikL6X2eE5wW8thlo2kxYrTgsGGloaKw/Zo&#10;FRzMR+8re98sfkeri//cHd3er/dKPXbb+SuISG38D9/bK61gPHyB25l0BOT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HlksYAAADcAAAADwAAAAAAAAAAAAAAAACYAgAAZHJz&#10;L2Rvd25yZXYueG1sUEsFBgAAAAAEAAQA9QAAAIsDAAAAAA==&#10;" filled="f" stroked="f"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86"/>
                          <w:gridCol w:w="576"/>
                          <w:gridCol w:w="576"/>
                          <w:gridCol w:w="716"/>
                          <w:gridCol w:w="716"/>
                        </w:tblGrid>
                        <w:tr w:rsidR="00303D05" w:rsidTr="00646E62">
                          <w:tc>
                            <w:tcPr>
                              <w:tcW w:w="0" w:type="auto"/>
                              <w:tcBorders>
                                <w:bottom w:val="single" w:sz="4" w:space="0" w:color="auto"/>
                              </w:tcBorders>
                            </w:tcPr>
                            <w:p w:rsidR="00303D05" w:rsidRDefault="00303D05">
                              <w:r>
                                <w:t>1</w:t>
                              </w:r>
                            </w:p>
                          </w:tc>
                          <w:tc>
                            <w:tcPr>
                              <w:tcW w:w="0" w:type="auto"/>
                              <w:tcBorders>
                                <w:bottom w:val="single" w:sz="4" w:space="0" w:color="auto"/>
                              </w:tcBorders>
                            </w:tcPr>
                            <w:p w:rsidR="00303D05" w:rsidRDefault="00303D05">
                              <w:r>
                                <w:t>2</w:t>
                              </w:r>
                            </w:p>
                          </w:tc>
                          <w:tc>
                            <w:tcPr>
                              <w:tcW w:w="0" w:type="auto"/>
                              <w:tcBorders>
                                <w:bottom w:val="single" w:sz="4" w:space="0" w:color="auto"/>
                              </w:tcBorders>
                            </w:tcPr>
                            <w:p w:rsidR="00303D05" w:rsidRDefault="00303D05">
                              <w:r>
                                <w:t>3</w:t>
                              </w:r>
                            </w:p>
                          </w:tc>
                          <w:tc>
                            <w:tcPr>
                              <w:tcW w:w="0" w:type="auto"/>
                              <w:tcBorders>
                                <w:bottom w:val="single" w:sz="4" w:space="0" w:color="auto"/>
                              </w:tcBorders>
                            </w:tcPr>
                            <w:p w:rsidR="00303D05" w:rsidRDefault="00303D05">
                              <w:r>
                                <w:t>4</w:t>
                              </w:r>
                            </w:p>
                          </w:tc>
                          <w:tc>
                            <w:tcPr>
                              <w:tcW w:w="0" w:type="auto"/>
                            </w:tcPr>
                            <w:p w:rsidR="00303D05" w:rsidRDefault="00303D05"/>
                          </w:tc>
                          <w:tc>
                            <w:tcPr>
                              <w:tcW w:w="0" w:type="auto"/>
                            </w:tcPr>
                            <w:p w:rsidR="00303D05" w:rsidRDefault="00303D05"/>
                          </w:tc>
                        </w:tr>
                        <w:tr w:rsidR="00303D05" w:rsidTr="00646E62">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4DDC9F8" wp14:editId="2B9A25DB">
                                    <wp:extent cx="133350" cy="161925"/>
                                    <wp:effectExtent l="0" t="0" r="0" b="9525"/>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53AB1893" wp14:editId="65DAAD52">
                                    <wp:extent cx="171450" cy="114300"/>
                                    <wp:effectExtent l="0" t="0" r="0" b="0"/>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 cy="11430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11380E8A" wp14:editId="2E927F41">
                                    <wp:extent cx="219075" cy="133350"/>
                                    <wp:effectExtent l="0" t="0" r="9525"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528A027" wp14:editId="4294D335">
                                    <wp:extent cx="219075" cy="133350"/>
                                    <wp:effectExtent l="0" t="0" r="9525" b="0"/>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left w:val="single" w:sz="4" w:space="0" w:color="auto"/>
                                <w:bottom w:val="single" w:sz="4" w:space="0" w:color="auto"/>
                              </w:tcBorders>
                            </w:tcPr>
                            <w:p w:rsidR="00303D05" w:rsidRDefault="00303D05">
                              <w:r>
                                <w:t>4.11.1</w:t>
                              </w:r>
                            </w:p>
                          </w:tc>
                          <w:tc>
                            <w:tcPr>
                              <w:tcW w:w="0" w:type="auto"/>
                              <w:tcBorders>
                                <w:bottom w:val="single" w:sz="4" w:space="0" w:color="auto"/>
                              </w:tcBorders>
                            </w:tcPr>
                            <w:p w:rsidR="00303D05" w:rsidRDefault="00303D05">
                              <w:r>
                                <w:t>4.11.2</w:t>
                              </w:r>
                            </w:p>
                          </w:tc>
                        </w:tr>
                        <w:tr w:rsidR="00303D05" w:rsidTr="00646E62">
                          <w:tc>
                            <w:tcPr>
                              <w:tcW w:w="0" w:type="auto"/>
                              <w:tcBorders>
                                <w:top w:val="single" w:sz="4" w:space="0" w:color="auto"/>
                              </w:tcBorders>
                            </w:tcPr>
                            <w:p w:rsidR="00303D05" w:rsidRDefault="00303D05"/>
                          </w:tc>
                          <w:tc>
                            <w:tcPr>
                              <w:tcW w:w="0" w:type="auto"/>
                              <w:tcBorders>
                                <w:top w:val="single" w:sz="4" w:space="0" w:color="auto"/>
                              </w:tcBorders>
                            </w:tcPr>
                            <w:p w:rsidR="00303D05" w:rsidRDefault="00303D05"/>
                          </w:tc>
                          <w:tc>
                            <w:tcPr>
                              <w:tcW w:w="0" w:type="auto"/>
                              <w:tcBorders>
                                <w:top w:val="single" w:sz="4" w:space="0" w:color="auto"/>
                              </w:tcBorders>
                            </w:tcPr>
                            <w:p w:rsidR="00303D05" w:rsidRDefault="00303D05"/>
                          </w:tc>
                          <w:tc>
                            <w:tcPr>
                              <w:tcW w:w="0" w:type="auto"/>
                              <w:tcBorders>
                                <w:top w:val="single" w:sz="4" w:space="0" w:color="auto"/>
                                <w:right w:val="single" w:sz="4" w:space="0" w:color="auto"/>
                              </w:tcBorders>
                            </w:tcPr>
                            <w:p w:rsidR="00303D05" w:rsidRDefault="00303D05"/>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62776654" wp14:editId="199D88B3">
                                    <wp:extent cx="180975" cy="123825"/>
                                    <wp:effectExtent l="0" t="0" r="9525" b="9525"/>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B91E8E2" wp14:editId="37A0063C">
                                    <wp:extent cx="209550" cy="133350"/>
                                    <wp:effectExtent l="0" t="0" r="0" b="0"/>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133350"/>
                                            </a:xfrm>
                                            <a:prstGeom prst="rect">
                                              <a:avLst/>
                                            </a:prstGeom>
                                            <a:noFill/>
                                            <a:ln>
                                              <a:noFill/>
                                            </a:ln>
                                          </pic:spPr>
                                        </pic:pic>
                                      </a:graphicData>
                                    </a:graphic>
                                  </wp:inline>
                                </w:drawing>
                              </w:r>
                            </w:p>
                          </w:tc>
                        </w:tr>
                        <w:tr w:rsidR="00303D05" w:rsidTr="00646E62">
                          <w:tc>
                            <w:tcPr>
                              <w:tcW w:w="0" w:type="auto"/>
                            </w:tcPr>
                            <w:p w:rsidR="00303D05" w:rsidRDefault="00303D05"/>
                          </w:tc>
                          <w:tc>
                            <w:tcPr>
                              <w:tcW w:w="0" w:type="auto"/>
                            </w:tcPr>
                            <w:p w:rsidR="00303D05" w:rsidRDefault="00303D05"/>
                          </w:tc>
                          <w:tc>
                            <w:tcPr>
                              <w:tcW w:w="0" w:type="auto"/>
                            </w:tcPr>
                            <w:p w:rsidR="00303D05" w:rsidRDefault="00303D05"/>
                          </w:tc>
                          <w:tc>
                            <w:tcPr>
                              <w:tcW w:w="0" w:type="auto"/>
                            </w:tcPr>
                            <w:p w:rsidR="00303D05" w:rsidRDefault="00303D05"/>
                          </w:tc>
                          <w:tc>
                            <w:tcPr>
                              <w:tcW w:w="0" w:type="auto"/>
                              <w:tcBorders>
                                <w:top w:val="single" w:sz="4" w:space="0" w:color="auto"/>
                                <w:bottom w:val="single" w:sz="4" w:space="0" w:color="auto"/>
                              </w:tcBorders>
                            </w:tcPr>
                            <w:p w:rsidR="00303D05" w:rsidRDefault="00303D05">
                              <w:r>
                                <w:t>4.22.1</w:t>
                              </w:r>
                            </w:p>
                          </w:tc>
                          <w:tc>
                            <w:tcPr>
                              <w:tcW w:w="0" w:type="auto"/>
                              <w:tcBorders>
                                <w:top w:val="single" w:sz="4" w:space="0" w:color="auto"/>
                                <w:bottom w:val="single" w:sz="4" w:space="0" w:color="auto"/>
                              </w:tcBorders>
                            </w:tcPr>
                            <w:p w:rsidR="00303D05" w:rsidRDefault="00303D05">
                              <w:r>
                                <w:t>4.22.2</w:t>
                              </w:r>
                            </w:p>
                          </w:tc>
                        </w:tr>
                        <w:tr w:rsidR="00303D05" w:rsidTr="00646E62">
                          <w:tc>
                            <w:tcPr>
                              <w:tcW w:w="0" w:type="auto"/>
                            </w:tcPr>
                            <w:p w:rsidR="00303D05" w:rsidRDefault="00303D05"/>
                          </w:tc>
                          <w:tc>
                            <w:tcPr>
                              <w:tcW w:w="0" w:type="auto"/>
                            </w:tcPr>
                            <w:p w:rsidR="00303D05" w:rsidRDefault="00303D05"/>
                          </w:tc>
                          <w:tc>
                            <w:tcPr>
                              <w:tcW w:w="0" w:type="auto"/>
                            </w:tcPr>
                            <w:p w:rsidR="00303D05" w:rsidRDefault="00303D05"/>
                          </w:tc>
                          <w:tc>
                            <w:tcPr>
                              <w:tcW w:w="0" w:type="auto"/>
                              <w:tcBorders>
                                <w:right w:val="single" w:sz="4" w:space="0" w:color="auto"/>
                              </w:tcBorders>
                            </w:tcPr>
                            <w:p w:rsidR="00303D05" w:rsidRDefault="00303D05"/>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111C075D" wp14:editId="7B532CE9">
                                    <wp:extent cx="219075" cy="133350"/>
                                    <wp:effectExtent l="0" t="0" r="9525"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3335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tcPr>
                            <w:p w:rsidR="00303D05" w:rsidRDefault="00303D05">
                              <w:r>
                                <w:rPr>
                                  <w:noProof/>
                                </w:rPr>
                                <w:drawing>
                                  <wp:inline distT="0" distB="0" distL="0" distR="0" wp14:anchorId="40EED457" wp14:editId="2554E473">
                                    <wp:extent cx="180975" cy="123825"/>
                                    <wp:effectExtent l="0" t="0" r="9525" b="9525"/>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p>
                          </w:tc>
                        </w:tr>
                      </w:tbl>
                      <w:p w:rsidR="00303D05" w:rsidRDefault="00303D05"/>
                    </w:txbxContent>
                  </v:textbox>
                </v:shape>
                <v:shape id="Text Box 738" o:spid="_x0000_s1347" type="#_x0000_t202" style="position:absolute;left:15459;top:241;width:1538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UOQMIA&#10;AADcAAAADwAAAGRycy9kb3ducmV2LnhtbERPy4rCMBTdD/gP4QruxlTFUapRpCCKOAsfG3fX5toW&#10;m5vaRK1+/WQx4PJw3tN5Y0rxoNoVlhX0uhEI4tTqgjMFx8PyewzCeWSNpWVS8CIH81nra4qxtk/e&#10;0WPvMxFC2MWoIPe+iqV0aU4GXddWxIG72NqgD7DOpK7xGcJNKftR9CMNFhwacqwoySm97u9GwSZZ&#10;/uLu3Dfjd5mstpdFdTuehkp12s1iAsJT4z/if/daKxgNwtpwJhwB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xQ5AwgAAANwAAAAPAAAAAAAAAAAAAAAAAJgCAABkcnMvZG93&#10;bnJldi54bWxQSwUGAAAAAAQABAD1AAAAhwMAAAAA&#10;" filled="f" stroked="f" strokeweight=".5pt">
                  <v:textbox>
                    <w:txbxContent>
                      <w:p w:rsidR="00303D05" w:rsidRPr="00646E62" w:rsidRDefault="00303D05">
                        <w:pPr>
                          <w:rPr>
                            <w:rStyle w:val="Emphasis"/>
                          </w:rPr>
                        </w:pPr>
                        <w:r w:rsidRPr="00646E62">
                          <w:rPr>
                            <w:rStyle w:val="Emphasis"/>
                          </w:rPr>
                          <w:t>Synchronized evolution trail before conflict.</w:t>
                        </w:r>
                      </w:p>
                    </w:txbxContent>
                  </v:textbox>
                </v:shape>
                <v:shape id="Text Box 740" o:spid="_x0000_s1348" type="#_x0000_t202" style="position:absolute;left:25239;top:31197;width:14136;height:69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VxO8IA&#10;AADcAAAADwAAAGRycy9kb3ducmV2LnhtbERPy4rCMBTdD/gP4QruxlTRUapRpCCKOAsfG3fX5toW&#10;m5vaRK1+/WQx4PJw3tN5Y0rxoNoVlhX0uhEI4tTqgjMFx8PyewzCeWSNpWVS8CIH81nra4qxtk/e&#10;0WPvMxFC2MWoIPe+iqV0aU4GXddWxIG72NqgD7DOpK7xGcJNKftR9CMNFhwacqwoySm97u9GwSZZ&#10;/uLu3Dfjd5mstpdFdTuehkp12s1iAsJT4z/if/daKxgNwvxwJhwB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tXE7wgAAANwAAAAPAAAAAAAAAAAAAAAAAJgCAABkcnMvZG93&#10;bnJldi54bWxQSwUGAAAAAAQABAD1AAAAhwMAAAAA&#10;" filled="f" stroked="f" strokeweight=".5pt">
                  <v:textbox>
                    <w:txbxContent>
                      <w:p w:rsidR="00303D05" w:rsidRPr="00646E62" w:rsidRDefault="00303D05">
                        <w:pPr>
                          <w:rPr>
                            <w:rStyle w:val="Emphasis"/>
                          </w:rPr>
                        </w:pPr>
                        <w:r w:rsidRPr="00646E62">
                          <w:rPr>
                            <w:rStyle w:val="Emphasis"/>
                          </w:rPr>
                          <w:t>Branched evolution trail after conflict resolution.</w:t>
                        </w:r>
                      </w:p>
                    </w:txbxContent>
                  </v:textbox>
                </v:shape>
                <w10:anchorlock/>
              </v:group>
            </w:pict>
          </mc:Fallback>
        </mc:AlternateContent>
      </w:r>
    </w:p>
    <w:p w:rsidR="006C5C69" w:rsidRPr="00C81D35" w:rsidRDefault="006C5C69" w:rsidP="006C5C69">
      <w:pPr>
        <w:pStyle w:val="BodyText"/>
        <w:rPr>
          <w:lang w:val="en-GB"/>
        </w:rPr>
      </w:pPr>
      <w:r w:rsidRPr="00C81D35">
        <w:rPr>
          <w:lang w:val="en-GB"/>
        </w:rPr>
        <w:t>Each node that receives the branch change shall rename all deltas from A with index 5 and higher with index 4.11.1 and higher, and all deltas from B with index 5 and higher with index 4.22.1 and higher.</w:t>
      </w:r>
    </w:p>
    <w:p w:rsidR="00B22680" w:rsidRPr="00C81D35" w:rsidRDefault="009503E0" w:rsidP="00B22680">
      <w:pPr>
        <w:pStyle w:val="BodyText"/>
        <w:rPr>
          <w:rStyle w:val="Emphasis"/>
          <w:lang w:val="en-GB"/>
        </w:rPr>
      </w:pPr>
      <w:r w:rsidRPr="00C81D35">
        <w:rPr>
          <w:rStyle w:val="Emphasis"/>
          <w:lang w:val="en-GB"/>
        </w:rPr>
        <w:t>User interface Issue</w:t>
      </w:r>
      <w:r w:rsidR="00B22680" w:rsidRPr="00C81D35">
        <w:rPr>
          <w:rStyle w:val="Emphasis"/>
          <w:lang w:val="en-GB"/>
        </w:rPr>
        <w:t xml:space="preserve">: How should we provide a view of the branch to the user and/or the application? A branched file should be replaced with a folder containing the branched file. But how about </w:t>
      </w:r>
      <w:proofErr w:type="gramStart"/>
      <w:r w:rsidR="00B22680" w:rsidRPr="00C81D35">
        <w:rPr>
          <w:rStyle w:val="Emphasis"/>
          <w:lang w:val="en-GB"/>
        </w:rPr>
        <w:t>branched</w:t>
      </w:r>
      <w:proofErr w:type="gramEnd"/>
      <w:r w:rsidR="00B22680" w:rsidRPr="00C81D35">
        <w:rPr>
          <w:rStyle w:val="Emphasis"/>
          <w:lang w:val="en-GB"/>
        </w:rPr>
        <w:t xml:space="preserve"> application data? How do we enable the user to see that a branch has been </w:t>
      </w:r>
      <w:r w:rsidRPr="00C81D35">
        <w:rPr>
          <w:rStyle w:val="Emphasis"/>
          <w:lang w:val="en-GB"/>
        </w:rPr>
        <w:t>made?</w:t>
      </w:r>
      <w:r w:rsidR="00B22680" w:rsidRPr="00C81D35">
        <w:rPr>
          <w:rStyle w:val="Emphasis"/>
          <w:lang w:val="en-GB"/>
        </w:rPr>
        <w:t xml:space="preserve"> How do we enable the user to merge the data when the </w:t>
      </w:r>
      <w:r w:rsidR="00FE215E" w:rsidRPr="00C81D35">
        <w:rPr>
          <w:rStyle w:val="Emphasis"/>
          <w:lang w:val="en-GB"/>
        </w:rPr>
        <w:t xml:space="preserve">branched </w:t>
      </w:r>
      <w:r w:rsidR="00B22680" w:rsidRPr="00C81D35">
        <w:rPr>
          <w:rStyle w:val="Emphasis"/>
          <w:lang w:val="en-GB"/>
        </w:rPr>
        <w:t>data is operated by an application?</w:t>
      </w:r>
    </w:p>
    <w:p w:rsidR="00802EFB" w:rsidRPr="00C81D35" w:rsidRDefault="00802EFB" w:rsidP="00802EFB">
      <w:pPr>
        <w:pStyle w:val="Heading2"/>
        <w:rPr>
          <w:lang w:val="en-GB"/>
        </w:rPr>
      </w:pPr>
      <w:r w:rsidRPr="00C81D35">
        <w:rPr>
          <w:lang w:val="en-GB"/>
        </w:rPr>
        <w:lastRenderedPageBreak/>
        <w:t>The Time Travel mechanism</w:t>
      </w:r>
      <w:bookmarkEnd w:id="42"/>
    </w:p>
    <w:p w:rsidR="00802EFB" w:rsidRPr="00C81D35" w:rsidRDefault="00802EFB" w:rsidP="00802EFB">
      <w:pPr>
        <w:pStyle w:val="BodyText"/>
        <w:rPr>
          <w:lang w:val="en-GB"/>
        </w:rPr>
      </w:pPr>
      <w:r w:rsidRPr="00C81D35">
        <w:rPr>
          <w:lang w:val="en-GB"/>
        </w:rPr>
        <w:t>The Time Travel mechanism enables a Darwinet domain to be instantiated and operated at any point in time through its history of evolution.</w:t>
      </w:r>
    </w:p>
    <w:p w:rsidR="00802EFB" w:rsidRPr="00C81D35" w:rsidRDefault="00802EFB" w:rsidP="00802EFB">
      <w:pPr>
        <w:pStyle w:val="Heading3"/>
        <w:rPr>
          <w:lang w:val="en-GB"/>
        </w:rPr>
      </w:pPr>
      <w:bookmarkStart w:id="43" w:name="_Toc305080266"/>
      <w:r w:rsidRPr="00C81D35">
        <w:rPr>
          <w:lang w:val="en-GB"/>
        </w:rPr>
        <w:t>Domain View Time Travel</w:t>
      </w:r>
      <w:bookmarkEnd w:id="43"/>
    </w:p>
    <w:p w:rsidR="00802EFB" w:rsidRPr="00C81D35" w:rsidRDefault="00802EFB" w:rsidP="00802EFB">
      <w:pPr>
        <w:pStyle w:val="BodyText"/>
        <w:rPr>
          <w:lang w:val="en-GB"/>
        </w:rPr>
      </w:pPr>
      <w:r w:rsidRPr="00C81D35">
        <w:rPr>
          <w:lang w:val="en-GB"/>
        </w:rPr>
        <w:t>Time Tr</w:t>
      </w:r>
      <w:r w:rsidR="00213226" w:rsidRPr="00C81D35">
        <w:rPr>
          <w:lang w:val="en-GB"/>
        </w:rPr>
        <w:t>avel is provided by enabling a V</w:t>
      </w:r>
      <w:r w:rsidRPr="00C81D35">
        <w:rPr>
          <w:lang w:val="en-GB"/>
        </w:rPr>
        <w:t>iew to be fixed at any point in the time of domain evolution.</w:t>
      </w:r>
    </w:p>
    <w:p w:rsidR="00802EFB" w:rsidRPr="00C81D35" w:rsidRDefault="00802EFB" w:rsidP="00802EFB">
      <w:pPr>
        <w:pStyle w:val="BodyText"/>
        <w:rPr>
          <w:lang w:val="en-GB"/>
        </w:rPr>
      </w:pPr>
      <w:r w:rsidRPr="00C81D35">
        <w:rPr>
          <w:lang w:val="en-GB"/>
        </w:rPr>
        <w:t>A Darwinet Application may provide a user interface control to allow the user to roll back the application and the viewed data to a previous state.</w:t>
      </w:r>
    </w:p>
    <w:p w:rsidR="00802EFB" w:rsidRPr="00C81D35" w:rsidRDefault="00802EFB" w:rsidP="00802EFB">
      <w:pPr>
        <w:pStyle w:val="BodyText"/>
        <w:rPr>
          <w:lang w:val="en-GB"/>
        </w:rPr>
      </w:pPr>
      <w:r w:rsidRPr="00C81D35">
        <w:rPr>
          <w:lang w:val="en-GB"/>
        </w:rPr>
        <w:t>It is the Darwinet View that provides Time Travel Services to an Application.</w:t>
      </w:r>
    </w:p>
    <w:p w:rsidR="00802EFB" w:rsidRPr="00C81D35" w:rsidRDefault="00802EFB" w:rsidP="00802EFB">
      <w:pPr>
        <w:pStyle w:val="BodyText"/>
        <w:rPr>
          <w:lang w:val="en-GB"/>
        </w:rPr>
      </w:pPr>
      <w:r w:rsidRPr="00C81D35">
        <w:rPr>
          <w:lang w:val="en-GB"/>
        </w:rPr>
        <w:t>The Application signals to the View to view a specific point in time. The View then moves from current point in time to the required one. In the travel the View generates Changes and sends them to the Application to update the GUI as the changes are made.</w:t>
      </w:r>
    </w:p>
    <w:p w:rsidR="00802EFB" w:rsidRPr="00C81D35" w:rsidRDefault="00802EFB" w:rsidP="00802EFB">
      <w:pPr>
        <w:pStyle w:val="Heading3"/>
        <w:rPr>
          <w:lang w:val="en-GB"/>
        </w:rPr>
      </w:pPr>
      <w:bookmarkStart w:id="44" w:name="_Toc305080267"/>
      <w:r w:rsidRPr="00C81D35">
        <w:rPr>
          <w:lang w:val="en-GB"/>
        </w:rPr>
        <w:t>Time Travel over Application change barriers</w:t>
      </w:r>
      <w:bookmarkEnd w:id="44"/>
    </w:p>
    <w:p w:rsidR="00802EFB" w:rsidRPr="00C81D35" w:rsidRDefault="00802EFB" w:rsidP="00802EFB">
      <w:pPr>
        <w:pStyle w:val="BodyText"/>
        <w:rPr>
          <w:lang w:val="en-GB"/>
        </w:rPr>
      </w:pPr>
      <w:r w:rsidRPr="00C81D35">
        <w:rPr>
          <w:lang w:val="en-GB"/>
        </w:rPr>
        <w:t>An Application may request a Domain view to move back to a point where the Application itself changes.</w:t>
      </w:r>
    </w:p>
    <w:p w:rsidR="00802EFB" w:rsidRPr="00C81D35" w:rsidRDefault="00802EFB" w:rsidP="00802EFB">
      <w:pPr>
        <w:pStyle w:val="BodyText"/>
        <w:rPr>
          <w:lang w:val="en-GB"/>
        </w:rPr>
      </w:pPr>
      <w:r w:rsidRPr="00C81D35">
        <w:rPr>
          <w:lang w:val="en-GB"/>
        </w:rPr>
        <w:t xml:space="preserve">Basically it is the Domain view that is responsible to shut down current version of the Application and then </w:t>
      </w:r>
      <w:r w:rsidR="006C3A25" w:rsidRPr="00C81D35">
        <w:rPr>
          <w:lang w:val="en-GB"/>
        </w:rPr>
        <w:t>start</w:t>
      </w:r>
      <w:r w:rsidRPr="00C81D35">
        <w:rPr>
          <w:lang w:val="en-GB"/>
        </w:rPr>
        <w:t xml:space="preserve"> the new version of the application.</w:t>
      </w:r>
    </w:p>
    <w:p w:rsidR="00802EFB" w:rsidRPr="00C81D35" w:rsidRDefault="00802EFB" w:rsidP="00802EFB">
      <w:pPr>
        <w:pStyle w:val="BodyText"/>
        <w:rPr>
          <w:lang w:val="en-GB"/>
        </w:rPr>
      </w:pPr>
      <w:r w:rsidRPr="00C81D35">
        <w:rPr>
          <w:lang w:val="en-GB"/>
        </w:rPr>
        <w:t>But that may not be possible on all platforms.</w:t>
      </w:r>
    </w:p>
    <w:p w:rsidR="00802EFB" w:rsidRPr="00C81D35" w:rsidRDefault="00802EFB" w:rsidP="005263F1">
      <w:pPr>
        <w:pStyle w:val="BodyText"/>
        <w:numPr>
          <w:ilvl w:val="0"/>
          <w:numId w:val="16"/>
        </w:numPr>
        <w:rPr>
          <w:lang w:val="en-GB"/>
        </w:rPr>
      </w:pPr>
      <w:r w:rsidRPr="00C81D35">
        <w:rPr>
          <w:lang w:val="en-GB"/>
        </w:rPr>
        <w:t>In Microsoft Windows the Domain view may be provided by a virtual drive in the File Explorer. When the view needs to replace an executing application it shuts down current application, assembles the new Exe-file and then executes the new one.</w:t>
      </w:r>
    </w:p>
    <w:p w:rsidR="00802EFB" w:rsidRPr="00C81D35" w:rsidRDefault="00802EFB" w:rsidP="005263F1">
      <w:pPr>
        <w:pStyle w:val="BodyText"/>
        <w:numPr>
          <w:ilvl w:val="0"/>
          <w:numId w:val="16"/>
        </w:numPr>
        <w:rPr>
          <w:lang w:val="en-GB"/>
        </w:rPr>
      </w:pPr>
      <w:r w:rsidRPr="00C81D35">
        <w:rPr>
          <w:lang w:val="en-GB"/>
        </w:rPr>
        <w:t>In OS X…</w:t>
      </w:r>
    </w:p>
    <w:p w:rsidR="00802EFB" w:rsidRPr="00C81D35" w:rsidRDefault="00802EFB" w:rsidP="005263F1">
      <w:pPr>
        <w:pStyle w:val="BodyText"/>
        <w:numPr>
          <w:ilvl w:val="0"/>
          <w:numId w:val="16"/>
        </w:numPr>
        <w:rPr>
          <w:lang w:val="en-GB"/>
        </w:rPr>
      </w:pPr>
      <w:r w:rsidRPr="00C81D35">
        <w:rPr>
          <w:lang w:val="en-GB"/>
        </w:rPr>
        <w:t xml:space="preserve">In Apple </w:t>
      </w:r>
      <w:proofErr w:type="spellStart"/>
      <w:r w:rsidRPr="00C81D35">
        <w:rPr>
          <w:lang w:val="en-GB"/>
        </w:rPr>
        <w:t>iOS</w:t>
      </w:r>
      <w:proofErr w:type="spellEnd"/>
      <w:r w:rsidRPr="00C81D35">
        <w:rPr>
          <w:lang w:val="en-GB"/>
        </w:rPr>
        <w:t>…</w:t>
      </w:r>
    </w:p>
    <w:p w:rsidR="00802EFB" w:rsidRPr="00C81D35" w:rsidRDefault="00802EFB" w:rsidP="005263F1">
      <w:pPr>
        <w:pStyle w:val="BodyText"/>
        <w:numPr>
          <w:ilvl w:val="0"/>
          <w:numId w:val="16"/>
        </w:numPr>
        <w:rPr>
          <w:lang w:val="en-GB"/>
        </w:rPr>
      </w:pPr>
      <w:r w:rsidRPr="00C81D35">
        <w:rPr>
          <w:lang w:val="en-GB"/>
        </w:rPr>
        <w:t>In Android…</w:t>
      </w:r>
    </w:p>
    <w:p w:rsidR="00802EFB" w:rsidRPr="00C81D35" w:rsidRDefault="00802EFB" w:rsidP="005263F1">
      <w:pPr>
        <w:pStyle w:val="BodyText"/>
        <w:numPr>
          <w:ilvl w:val="0"/>
          <w:numId w:val="16"/>
        </w:numPr>
        <w:rPr>
          <w:lang w:val="en-GB"/>
        </w:rPr>
      </w:pPr>
      <w:r w:rsidRPr="00C81D35">
        <w:rPr>
          <w:lang w:val="en-GB"/>
        </w:rPr>
        <w:t xml:space="preserve">In </w:t>
      </w:r>
      <w:r w:rsidR="006C3A25" w:rsidRPr="00C81D35">
        <w:rPr>
          <w:lang w:val="en-GB"/>
        </w:rPr>
        <w:t>UNIX</w:t>
      </w:r>
      <w:r w:rsidRPr="00C81D35">
        <w:rPr>
          <w:lang w:val="en-GB"/>
        </w:rPr>
        <w:t>…</w:t>
      </w:r>
    </w:p>
    <w:p w:rsidR="00802EFB" w:rsidRPr="00C81D35" w:rsidRDefault="00802EFB" w:rsidP="00802EFB">
      <w:pPr>
        <w:pStyle w:val="BodyText"/>
        <w:rPr>
          <w:lang w:val="en-GB"/>
        </w:rPr>
      </w:pPr>
      <w:r w:rsidRPr="00C81D35">
        <w:rPr>
          <w:lang w:val="en-GB"/>
        </w:rPr>
        <w:t>Well. This needs a little more thinking!</w:t>
      </w:r>
    </w:p>
    <w:p w:rsidR="00802EFB" w:rsidRPr="00C81D35" w:rsidRDefault="00802EFB" w:rsidP="00802EFB">
      <w:pPr>
        <w:pStyle w:val="Heading2"/>
        <w:rPr>
          <w:lang w:val="en-GB"/>
        </w:rPr>
      </w:pPr>
      <w:bookmarkStart w:id="45" w:name="_Toc305080268"/>
      <w:r w:rsidRPr="00C81D35">
        <w:rPr>
          <w:lang w:val="en-GB"/>
        </w:rPr>
        <w:t>Value as function of time Mechanism</w:t>
      </w:r>
      <w:bookmarkEnd w:id="45"/>
    </w:p>
    <w:p w:rsidR="00802EFB" w:rsidRPr="00C81D35" w:rsidRDefault="00802EFB" w:rsidP="00802EFB">
      <w:pPr>
        <w:pStyle w:val="BodyText"/>
        <w:rPr>
          <w:lang w:val="en-GB"/>
        </w:rPr>
      </w:pPr>
      <w:r w:rsidRPr="00C81D35">
        <w:rPr>
          <w:lang w:val="en-GB"/>
        </w:rPr>
        <w:t>The “Value as function of Time” mechanism provides means to an Application to retrieve the contents of a value at a specific point in time. This service is provided by the Domain view and it is based on the Evolution trail of a specified value instance.</w:t>
      </w:r>
    </w:p>
    <w:p w:rsidR="00AA25DD" w:rsidRPr="00C81D35" w:rsidRDefault="00AA25DD" w:rsidP="00802EFB">
      <w:pPr>
        <w:pStyle w:val="BodyText"/>
        <w:rPr>
          <w:lang w:val="en-GB"/>
        </w:rPr>
      </w:pPr>
      <w:r w:rsidRPr="00C81D35">
        <w:rPr>
          <w:noProof/>
          <w:lang w:val="en-GB"/>
        </w:rPr>
        <mc:AlternateContent>
          <mc:Choice Requires="wpc">
            <w:drawing>
              <wp:inline distT="0" distB="0" distL="0" distR="0" wp14:anchorId="2E1B59BD" wp14:editId="6A4E6C98">
                <wp:extent cx="4242435" cy="1009650"/>
                <wp:effectExtent l="38100" t="0" r="0" b="0"/>
                <wp:docPr id="551" name="Canvas 5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37" name="AutoShape 106"/>
                        <wps:cNvSpPr>
                          <a:spLocks noChangeArrowheads="1"/>
                        </wps:cNvSpPr>
                        <wps:spPr bwMode="auto">
                          <a:xfrm>
                            <a:off x="0" y="248595"/>
                            <a:ext cx="126689" cy="12260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38" name="AutoShape 107"/>
                        <wps:cNvSpPr>
                          <a:spLocks noChangeArrowheads="1"/>
                        </wps:cNvSpPr>
                        <wps:spPr bwMode="auto">
                          <a:xfrm>
                            <a:off x="126689" y="267649"/>
                            <a:ext cx="120065"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539" name="Oval 108"/>
                        <wps:cNvSpPr>
                          <a:spLocks noChangeArrowheads="1"/>
                        </wps:cNvSpPr>
                        <wps:spPr bwMode="auto">
                          <a:xfrm>
                            <a:off x="246754" y="249424"/>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540" name="Rectangle 109"/>
                        <wps:cNvSpPr>
                          <a:spLocks noChangeArrowheads="1"/>
                        </wps:cNvSpPr>
                        <wps:spPr bwMode="auto">
                          <a:xfrm>
                            <a:off x="369303" y="248595"/>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1" name="Rectangle 110"/>
                        <wps:cNvSpPr>
                          <a:spLocks noChangeArrowheads="1"/>
                        </wps:cNvSpPr>
                        <wps:spPr bwMode="auto">
                          <a:xfrm>
                            <a:off x="855359" y="248595"/>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2" name="Rectangle 111"/>
                        <wps:cNvSpPr>
                          <a:spLocks noChangeArrowheads="1"/>
                        </wps:cNvSpPr>
                        <wps:spPr bwMode="auto">
                          <a:xfrm>
                            <a:off x="977908" y="249424"/>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3" name="Rectangle 112"/>
                        <wps:cNvSpPr>
                          <a:spLocks noChangeArrowheads="1"/>
                        </wps:cNvSpPr>
                        <wps:spPr bwMode="auto">
                          <a:xfrm>
                            <a:off x="1223007" y="249424"/>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4" name="Rectangle 113"/>
                        <wps:cNvSpPr>
                          <a:spLocks noChangeArrowheads="1"/>
                        </wps:cNvSpPr>
                        <wps:spPr bwMode="auto">
                          <a:xfrm>
                            <a:off x="1468105" y="247767"/>
                            <a:ext cx="122549" cy="121777"/>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5" name="Rectangle 114"/>
                        <wps:cNvSpPr>
                          <a:spLocks noChangeArrowheads="1"/>
                        </wps:cNvSpPr>
                        <wps:spPr bwMode="auto">
                          <a:xfrm>
                            <a:off x="1100458" y="249424"/>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546" name="Oval 115"/>
                        <wps:cNvSpPr>
                          <a:spLocks noChangeArrowheads="1"/>
                        </wps:cNvSpPr>
                        <wps:spPr bwMode="auto">
                          <a:xfrm>
                            <a:off x="729498" y="249424"/>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547" name="Oval 116"/>
                        <wps:cNvSpPr>
                          <a:spLocks noChangeArrowheads="1"/>
                        </wps:cNvSpPr>
                        <wps:spPr bwMode="auto">
                          <a:xfrm>
                            <a:off x="1345556" y="248595"/>
                            <a:ext cx="122549" cy="12094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548" name="AutoShape 117"/>
                        <wps:cNvSpPr>
                          <a:spLocks noChangeArrowheads="1"/>
                        </wps:cNvSpPr>
                        <wps:spPr bwMode="auto">
                          <a:xfrm>
                            <a:off x="610261" y="248595"/>
                            <a:ext cx="119237"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549" name="AutoShape 118"/>
                        <wps:cNvSpPr>
                          <a:spLocks noChangeArrowheads="1"/>
                        </wps:cNvSpPr>
                        <wps:spPr bwMode="auto">
                          <a:xfrm>
                            <a:off x="491853" y="249424"/>
                            <a:ext cx="118409"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550" name="AutoShape 162"/>
                        <wps:cNvCnPr>
                          <a:cxnSpLocks noChangeShapeType="1"/>
                        </wps:cNvCnPr>
                        <wps:spPr bwMode="auto">
                          <a:xfrm>
                            <a:off x="1223007" y="126007"/>
                            <a:ext cx="44217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553" name="Straight Arrow Connector 553"/>
                        <wps:cNvCnPr/>
                        <wps:spPr>
                          <a:xfrm flipV="1">
                            <a:off x="1124115" y="372029"/>
                            <a:ext cx="0" cy="3362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68" name="Text Box 568"/>
                        <wps:cNvSpPr txBox="1"/>
                        <wps:spPr>
                          <a:xfrm>
                            <a:off x="701882" y="702259"/>
                            <a:ext cx="923290" cy="267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M(t), I(t), V(t)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51" o:spid="_x0000_s1349" editas="canvas" style="width:334.05pt;height:79.5pt;mso-position-horizontal-relative:char;mso-position-vertical-relative:line" coordsize="42424,1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">
                <v:shape id="_x0000_s1350" type="#_x0000_t75" style="position:absolute;width:42424;height:10096;visibility:visible;mso-wrap-style:square">
                  <v:fill o:detectmouseclick="t"/>
                  <v:path o:connecttype="none"/>
                </v:shape>
                <v:shape id="AutoShape 106" o:spid="_x0000_s1351" style="position:absolute;top:2485;width:1266;height:1227;visibility:visible;mso-wrap-style:square;v-text-anchor:top" coordsize="126689,12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cIdcUA&#10;AADcAAAADwAAAGRycy9kb3ducmV2LnhtbESPQWsCMRSE7wX/Q3iF3jRbi23ZGkUWi56ktaXQ22Pz&#10;NlncvKybdF3/vRGEHoeZ+YaZLwfXiJ66UHtW8DjJQBCXXtdsFHx/vY9fQYSIrLHxTArOFGC5GN3N&#10;Mdf+xJ/U76MRCcIhRwU2xjaXMpSWHIaJb4mTV/nOYUyyM1J3eEpw18hplj1LhzWnBYstFZbKw/7P&#10;KSgO5Wpmdo3dFD/rio+/vZEflVIP98PqDUSkIf6Hb+2tVjB7eoHrmXQE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Bwh1xQAAANwAAAAPAAAAAAAAAAAAAAAAAJgCAABkcnMv&#10;ZG93bnJldi54bWxQSwUGAAAAAAQABAD1AAAAigMAAAAA&#10;" path="m,46831r48391,l63345,,78298,46831r48391,l87540,75774r14953,46831l63345,93661,24196,122605,39149,75774,,46831xe">
                  <v:stroke joinstyle="miter"/>
                  <v:path o:connecttype="custom" o:connectlocs="0,46831;48391,46831;63345,0;78298,46831;126689,46831;87540,75774;102493,122605;63345,93661;24196,122605;39149,75774;0,46831" o:connectangles="0,0,0,0,0,0,0,0,0,0,0"/>
                </v:shape>
                <v:shape id="AutoShape 107" o:spid="_x0000_s1352" type="#_x0000_t5" style="position:absolute;left:1266;top:2676;width:1201;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RgvsIA&#10;AADcAAAADwAAAGRycy9kb3ducmV2LnhtbERPz2vCMBS+D/wfwhO8ramTjVEbRZRBL4O18+Dx2Tzb&#10;aPNSmmi7/345DHb8+H7n28l24kGDN44VLJMUBHHttOFGwfH74/kdhA/IGjvHpOCHPGw3s6ccM+1G&#10;LulRhUbEEPYZKmhD6DMpfd2SRZ+4njhyFzdYDBEOjdQDjjHcdvIlTd+kRcOxocWe9i3Vt+puFVyL&#10;U+3s8bM47M9fy8asdqa8jUot5tNuDSLQFP7Ff+5CK3hdxbXxTDwC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5GC+wgAAANwAAAAPAAAAAAAAAAAAAAAAAJgCAABkcnMvZG93&#10;bnJldi54bWxQSwUGAAAAAAQABAD1AAAAhwMAAAAA&#10;" fillcolor="#f79646" strokecolor="#f2f2f2" strokeweight="1pt">
                  <v:fill color2="#974706" angle="45" focus="100%" type="gradient"/>
                  <v:shadow on="t" type="perspective" color="#fbd4b4" opacity=".5" origin=",.5" offset="0,0" matrix=",-56756f,,.5"/>
                </v:shape>
                <v:oval id="Oval 108" o:spid="_x0000_s1353" style="position:absolute;left:2467;top:249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pLKsUA&#10;AADcAAAADwAAAGRycy9kb3ducmV2LnhtbESPT2vCQBTE7wW/w/IEb3VjxVKjq4jFKj3Z+Of8yL5k&#10;g9m3Ibs16bfvCoUeh5n5DbNc97YWd2p95VjBZJyAIM6drrhUcD7tnt9A+ICssXZMCn7Iw3o1eFpi&#10;ql3HX3TPQikihH2KCkwITSqlzw1Z9GPXEEevcK3FEGVbSt1iF+G2li9J8iotVhwXDDa0NZTfsm+r&#10;INvPL++fZbEtPnbyVnf5tTuaq1KjYb9ZgAjUh//wX/ugFcymc3ici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6ksqxQAAANwAAAAPAAAAAAAAAAAAAAAAAJgCAABkcnMv&#10;ZG93bnJldi54bWxQSwUGAAAAAAQABAD1AAAAigMAAAAA&#10;" fillcolor="#9bbb59" strokecolor="#f2f2f2" strokeweight="1pt">
                  <v:fill color2="#4e6128" angle="45" focus="100%" type="gradient"/>
                  <v:shadow on="t" type="perspective" color="#d6e3bc" opacity=".5" origin=",.5" offset="0,0" matrix=",-56756f,,.5"/>
                </v:oval>
                <v:rect id="Rectangle 109" o:spid="_x0000_s1354" style="position:absolute;left:3693;top:2485;width:1225;height:1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QB98QA&#10;AADcAAAADwAAAGRycy9kb3ducmV2LnhtbESPwWrCQBCG70LfYZlCb7ppq6LRVUqh0B6jIh6H7JgN&#10;ZmfT7NakffrOQfA4/PN/8816O/hGXamLdWADz5MMFHEZbM2VgcP+Y7wAFROyxSYwGfilCNvNw2iN&#10;uQ09F3TdpUoJhGOOBlxKba51LB15jJPQEkt2Dp3HJGNXadthL3Df6Jcsm2uPNcsFhy29Oyovux8v&#10;Got++nWetSf6Lv6yY/HqTmnpjHl6HN5WoBIN6b58a39aA7Op6MszQgC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kAff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0" o:spid="_x0000_s1355" style="position:absolute;left:8553;top:2485;width:1226;height:12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ikbMQA&#10;AADcAAAADwAAAGRycy9kb3ducmV2LnhtbESPQWvCQBCF74L/YRnBm26sWjS6SikI9hgt4nHIjtlg&#10;djbNrib213cLgsfHm/e9eettZytxp8aXjhVMxgkI4tzpkgsF38fdaAHCB2SNlWNS8CAP202/t8ZU&#10;u5Yzuh9CISKEfYoKTAh1KqXPDVn0Y1cTR+/iGoshyqaQusE2wm0l35LkXVosOTYYrOnTUH493Gx8&#10;Y9HOvi7z+kw/2W9yyqbmHJZGqeGg+1iBCNSF1/EzvdcK5rMJ/I+JBJC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opGz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1" o:spid="_x0000_s1356" style="position:absolute;left:9779;top:249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o6G8UA&#10;AADcAAAADwAAAGRycy9kb3ducmV2LnhtbESPT2vCQBDF74V+h2UK3nRT/5QYXUWEgj1Gi3gcsmM2&#10;mJ1Ns1sT++ldQejx8eb93rzlure1uFLrK8cK3kcJCOLC6YpLBd+Hz2EKwgdkjbVjUnAjD+vV68sS&#10;M+06zum6D6WIEPYZKjAhNJmUvjBk0Y9cQxy9s2sthijbUuoWuwi3tRwnyYe0WHFsMNjQ1lBx2f/a&#10;+EbaTb/Os+ZEP/lfcswn5hTmRqnBW79ZgAjUh//jZ3qnFcymY3iMiQS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job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2" o:spid="_x0000_s1357" style="position:absolute;left:12230;top:249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afgMQA&#10;AADcAAAADwAAAGRycy9kb3ducmV2LnhtbESPT2vCQBDF7wW/wzKCN91Y/2BTVymCYI9RKR6H7JgN&#10;zc7G7GpiP70rCD0+3rzfm7dcd7YSN2p86VjBeJSAIM6dLrlQcDxshwsQPiBrrByTgjt5WK96b0tM&#10;tWs5o9s+FCJC2KeowIRQp1L63JBFP3I1cfTOrrEYomwKqRtsI9xW8j1J5tJiybHBYE0bQ/nv/mrj&#10;G4t2+n2e1Se6ZH/JTzYxp/BhlBr0u69PEIG68H/8Su+0gtl0As8xkQB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2n4D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3" o:spid="_x0000_s1358" style="position:absolute;left:14681;top:2477;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8H9MUA&#10;AADcAAAADwAAAGRycy9kb3ducmV2LnhtbESPQWvCQBCF7wX/wzJCb83GNopGV5FCwR5ji3gcspNs&#10;MDsbs1sT++u7hUKPjzfve/M2u9G24ka9bxwrmCUpCOLS6YZrBZ8fb09LED4ga2wdk4I7edhtJw8b&#10;zLUbuKDbMdQiQtjnqMCE0OVS+tKQRZ+4jjh6lesthij7Wuoehwi3rXxO04W02HBsMNjRq6Hycvyy&#10;8Y3lkL1X8+5M1+I7PRUv5hxWRqnH6bhfgwg0hv/jv/RBK5hnGfyOiQS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nwf0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4" o:spid="_x0000_s1359" style="position:absolute;left:11004;top:2494;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Oib8UA&#10;AADcAAAADwAAAGRycy9kb3ducmV2LnhtbESPQWvCQBCF7wX/wzJCb83G1ohGV5FCwR5ji3gcspNs&#10;MDsbs1sT++u7hUKPjzfve/M2u9G24ka9bxwrmCUpCOLS6YZrBZ8fb09LED4ga2wdk4I7edhtJw8b&#10;zLUbuKDbMdQiQtjnqMCE0OVS+tKQRZ+4jjh6lesthij7Wuoehwi3rXxO04W02HBsMNjRq6Hycvyy&#10;8Y3lMH+vsu5M1+I7PRUv5hxWRqnH6bhfgwg0hv/jv/RBK8jmGfyOiQS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06JvxQAAANwAAAAPAAAAAAAAAAAAAAAAAJgCAABkcnMv&#10;ZG93bnJldi54bWxQSwUGAAAAAAQABAD1AAAAigMAAAAA&#10;" fillcolor="#4bacc6" strokecolor="#f2f2f2" strokeweight="1pt">
                  <v:fill color2="#205867" angle="45" focus="100%" type="gradient"/>
                  <v:shadow on="t" type="perspective" color="#b6dde8" opacity=".5" origin=",.5" offset="0,0" matrix=",-56756f,,.5"/>
                </v:rect>
                <v:oval id="Oval 115" o:spid="_x0000_s1360" style="position:absolute;left:7294;top:249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OsJcUA&#10;AADcAAAADwAAAGRycy9kb3ducmV2LnhtbESPT2vCQBTE74V+h+UVvNWNUqVGVxGLrfRk45/zI/uS&#10;DWbfhuxq4rd3C4Ueh5n5DbNY9bYWN2p95VjBaJiAIM6drrhUcDxsX99B+ICssXZMCu7kYbV8flpg&#10;ql3HP3TLQikihH2KCkwITSqlzw1Z9EPXEEevcK3FEGVbSt1iF+G2luMkmUqLFccFgw1tDOWX7GoV&#10;ZF+z08d3WWyKz6281F1+7vbmrNTgpV/PQQTqw3/4r73TCiZvU/g9E4+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6wlxQAAANwAAAAPAAAAAAAAAAAAAAAAAJgCAABkcnMv&#10;ZG93bnJldi54bWxQSwUGAAAAAAQABAD1AAAAigMAAAAA&#10;" fillcolor="#9bbb59" strokecolor="#f2f2f2" strokeweight="1pt">
                  <v:fill color2="#4e6128" angle="45" focus="100%" type="gradient"/>
                  <v:shadow on="t" type="perspective" color="#d6e3bc" opacity=".5" origin=",.5" offset="0,0" matrix=",-56756f,,.5"/>
                </v:oval>
                <v:oval id="Oval 116" o:spid="_x0000_s1361" style="position:absolute;left:13455;top:2485;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8JvsYA&#10;AADcAAAADwAAAGRycy9kb3ducmV2LnhtbESPS2vDMBCE74X+B7GF3Bq5pWkTN0ooKXmQU+M8zou1&#10;tkyslbGU2Pn3UaHQ4zAz3zDTeW9rcaXWV44VvAwTEMS50xWXCg775fMYhA/IGmvHpOBGHuazx4cp&#10;ptp1vKNrFkoRIexTVGBCaFIpfW7Ioh+6hjh6hWsthijbUuoWuwi3tXxNkndpseK4YLChhaH8nF2s&#10;gmw9OX5vy2JRrJbyXHf5qfsxJ6UGT/3XJ4hAffgP/7U3WsHo7QN+z8Qj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z8JvsYAAADcAAAADwAAAAAAAAAAAAAAAACYAgAAZHJz&#10;L2Rvd25yZXYueG1sUEsFBgAAAAAEAAQA9QAAAIsDAAAAAA==&#10;" fillcolor="#9bbb59" strokecolor="#f2f2f2" strokeweight="1pt">
                  <v:fill color2="#4e6128" angle="45" focus="100%" type="gradient"/>
                  <v:shadow on="t" type="perspective" color="#d6e3bc" opacity=".5" origin=",.5" offset="0,0" matrix=",-56756f,,.5"/>
                </v:oval>
                <v:shape id="AutoShape 117" o:spid="_x0000_s1362" type="#_x0000_t5" style="position:absolute;left:6102;top:2485;width:1192;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ITw8EA&#10;AADcAAAADwAAAGRycy9kb3ducmV2LnhtbERPTYvCMBC9C/6HMMLeNNVdF6lGEUXoRVhdDx7HZmyj&#10;zaQ00dZ/vzkseHy878Wqs5V4UuONYwXjUQKCOHfacKHg9LsbzkD4gKyxckwKXuRhtez3Fphq1/KB&#10;nsdQiBjCPkUFZQh1KqXPS7LoR64mjtzVNRZDhE0hdYNtDLeVnCTJt7RoODaUWNOmpPx+fFgFt+yc&#10;O3vaZ9vN5WdcmM+1OdxbpT4G3XoOIlAX3uJ/d6YVTL/i2ngmHgG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7iE8PBAAAA3AAAAA8AAAAAAAAAAAAAAAAAmAIAAGRycy9kb3du&#10;cmV2LnhtbFBLBQYAAAAABAAEAPUAAACGAwAAAAA=&#10;" fillcolor="#f79646" strokecolor="#f2f2f2" strokeweight="1pt">
                  <v:fill color2="#974706" angle="45" focus="100%" type="gradient"/>
                  <v:shadow on="t" type="perspective" color="#fbd4b4" opacity=".5" origin=",.5" offset="0,0" matrix=",-56756f,,.5"/>
                </v:shape>
                <v:shape id="AutoShape 118" o:spid="_x0000_s1363" type="#_x0000_t5" style="position:absolute;left:4918;top:2494;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62WMYA&#10;AADcAAAADwAAAGRycy9kb3ducmV2LnhtbESPS2vDMBCE74X8B7GB3ho56YPEiRxCQsGXQvM45Lix&#10;NrZia2UsNXb/fVUo9DjMzDfMaj3YRtyp88axgukkAUFcOG24VHA6vj/NQfiArLFxTAq+ycM6Gz2s&#10;MNWu5z3dD6EUEcI+RQVVCG0qpS8qsugnriWO3tV1FkOUXSl1h32E20bOkuRNWjQcFypsaVtRUR++&#10;rIJbfi6cPX3ku+3lc1qa543Z171Sj+NhswQRaAj/4b92rhW8vizg90w8AjL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a62WMYAAADcAAAADwAAAAAAAAAAAAAAAACYAgAAZHJz&#10;L2Rvd25yZXYueG1sUEsFBgAAAAAEAAQA9QAAAIsDAAAAAA==&#10;" fillcolor="#f79646" strokecolor="#f2f2f2" strokeweight="1pt">
                  <v:fill color2="#974706" angle="45" focus="100%" type="gradient"/>
                  <v:shadow on="t" type="perspective" color="#fbd4b4" opacity=".5" origin=",.5" offset="0,0" matrix=",-56756f,,.5"/>
                </v:shape>
                <v:shape id="AutoShape 162" o:spid="_x0000_s1364" type="#_x0000_t32" style="position:absolute;left:12230;top:1260;width:44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tkMIAAADcAAAADwAAAGRycy9kb3ducmV2LnhtbERPy4rCMBTdC/MP4Q7MTlMFB61GkYGR&#10;wcGFD4ruLs21LTY3JYla/XqzEFwezns6b00truR8ZVlBv5eAIM6trrhQsN/9dkcgfEDWWFsmBXfy&#10;MJ99dKaYanvjDV23oRAxhH2KCsoQmlRKn5dk0PdsQxy5k3UGQ4SukNrhLYabWg6S5FsarDg2lNjQ&#10;T0n5eXsxCg7/40t2z9a0yvrj1RGd8Y/dUqmvz3YxARGoDW/xy/2nFQyHcX48E4+An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OtkMIAAADcAAAADwAAAAAAAAAAAAAA&#10;AAChAgAAZHJzL2Rvd25yZXYueG1sUEsFBgAAAAAEAAQA+QAAAJADAAAAAA==&#10;">
                  <v:stroke endarrow="block"/>
                </v:shape>
                <v:shape id="Straight Arrow Connector 553" o:spid="_x0000_s1365" type="#_x0000_t32" style="position:absolute;left:11241;top:3720;width:0;height:336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35jMUAAADcAAAADwAAAGRycy9kb3ducmV2LnhtbESPX2vCMBTF3wd+h3AHe5vpnB3SGUUc&#10;gw1BqQri27W5a4vNTUky2317Iwh7PJw/P8503ptGXMj52rKCl2ECgriwuuZSwX73+TwB4QOyxsYy&#10;KfgjD/PZ4GGKmbYd53TZhlLEEfYZKqhCaDMpfVGRQT+0LXH0fqwzGKJ0pdQOuzhuGjlKkjdpsOZI&#10;qLClZUXFeftrIuRjnKerw+o0pnyx6U7fx3VwR6WeHvvFO4hAffgP39tfWkGavsLtTDwC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35jMUAAADcAAAADwAAAAAAAAAA&#10;AAAAAAChAgAAZHJzL2Rvd25yZXYueG1sUEsFBgAAAAAEAAQA+QAAAJMDAAAAAA==&#10;" strokecolor="#4579b8 [3044]">
                  <v:stroke endarrow="open"/>
                </v:shape>
                <v:shape id="Text Box 568" o:spid="_x0000_s1366" type="#_x0000_t202" style="position:absolute;left:7018;top:7022;width:9233;height:26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OXKMMA&#10;AADcAAAADwAAAGRycy9kb3ducmV2LnhtbERPTWsCMRC9C/0PYQpeSs220KWsRlGhRaQq1SIeh824&#10;WdxMliTq+u/NoeDx8b5Hk8424kI+1I4VvA0yEMSl0zVXCv52X6+fIEJE1tg4JgU3CjAZP/VGWGh3&#10;5V+6bGMlUgiHAhWYGNtCylAashgGriVO3NF5izFBX0nt8ZrCbSPfsyyXFmtODQZbmhsqT9uzVXAy&#10;y5dN9r2a7fPFza93Z3fwPwel+s/ddAgiUhcf4n/3Qiv4yNPadCYdAT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HOXKMMAAADcAAAADwAAAAAAAAAAAAAAAACYAgAAZHJzL2Rv&#10;d25yZXYueG1sUEsFBgAAAAAEAAQA9QAAAIgDAAAAAA==&#10;" filled="f" stroked="f" strokeweight=".5pt">
                  <v:textbox>
                    <w:txbxContent>
                      <w:p w:rsidR="00303D05" w:rsidRDefault="00303D05">
                        <w:r>
                          <w:t>M(t), I(t), V(t)</w:t>
                        </w:r>
                      </w:p>
                    </w:txbxContent>
                  </v:textbox>
                </v:shape>
                <w10:anchorlock/>
              </v:group>
            </w:pict>
          </mc:Fallback>
        </mc:AlternateContent>
      </w:r>
    </w:p>
    <w:p w:rsidR="00AA25DD" w:rsidRPr="00C81D35" w:rsidRDefault="006276DE" w:rsidP="006276DE">
      <w:pPr>
        <w:pStyle w:val="BodyText"/>
        <w:rPr>
          <w:rStyle w:val="Emphasis"/>
          <w:lang w:val="en-GB"/>
        </w:rPr>
      </w:pPr>
      <w:r w:rsidRPr="00C81D35">
        <w:rPr>
          <w:rStyle w:val="Emphasis"/>
          <w:lang w:val="en-GB"/>
        </w:rPr>
        <w:t xml:space="preserve">Darwinet provides a mechanism through which a Model (M), Instance (I) or Value (V) state may be queried at a specified point in time (t), </w:t>
      </w:r>
      <w:r w:rsidR="004B00D5" w:rsidRPr="00C81D35">
        <w:rPr>
          <w:rStyle w:val="Emphasis"/>
          <w:lang w:val="en-GB"/>
        </w:rPr>
        <w:t>i.e.</w:t>
      </w:r>
      <w:r w:rsidRPr="00C81D35">
        <w:rPr>
          <w:rStyle w:val="Emphasis"/>
          <w:lang w:val="en-GB"/>
        </w:rPr>
        <w:t xml:space="preserve"> M(t), I(t) or V(t)</w:t>
      </w:r>
    </w:p>
    <w:p w:rsidR="00802EFB" w:rsidRPr="00C81D35" w:rsidRDefault="00802EFB" w:rsidP="00802EFB">
      <w:pPr>
        <w:pStyle w:val="BodyText"/>
        <w:rPr>
          <w:lang w:val="en-GB"/>
        </w:rPr>
      </w:pPr>
      <w:r w:rsidRPr="00C81D35">
        <w:rPr>
          <w:lang w:val="en-GB"/>
        </w:rPr>
        <w:lastRenderedPageBreak/>
        <w:t>An Application may use this mechanism to show a user of an Application how the data handled by the App</w:t>
      </w:r>
      <w:r w:rsidR="006276DE" w:rsidRPr="00C81D35">
        <w:rPr>
          <w:lang w:val="en-GB"/>
        </w:rPr>
        <w:t>lication has changed over time.</w:t>
      </w:r>
    </w:p>
    <w:p w:rsidR="00AA25DD" w:rsidRPr="00C81D35" w:rsidRDefault="00AA25DD" w:rsidP="00802EFB">
      <w:pPr>
        <w:pStyle w:val="BodyText"/>
        <w:rPr>
          <w:lang w:val="en-GB"/>
        </w:rPr>
      </w:pPr>
      <w:r w:rsidRPr="00C81D35">
        <w:rPr>
          <w:noProof/>
          <w:lang w:val="en-GB"/>
        </w:rPr>
        <mc:AlternateContent>
          <mc:Choice Requires="wpc">
            <w:drawing>
              <wp:inline distT="0" distB="0" distL="0" distR="0" wp14:anchorId="5DA8E141" wp14:editId="32D652E1">
                <wp:extent cx="4276725" cy="1407599"/>
                <wp:effectExtent l="0" t="19050" r="0" b="0"/>
                <wp:docPr id="555" name="Canvas 55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56" name="Straight Arrow Connector 556"/>
                        <wps:cNvCnPr/>
                        <wps:spPr>
                          <a:xfrm flipV="1">
                            <a:off x="394335" y="21590"/>
                            <a:ext cx="0" cy="1028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57" name="Straight Arrow Connector 557"/>
                        <wps:cNvCnPr/>
                        <wps:spPr>
                          <a:xfrm>
                            <a:off x="394335" y="1050290"/>
                            <a:ext cx="33147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58" name="Text Box 558"/>
                        <wps:cNvSpPr txBox="1"/>
                        <wps:spPr>
                          <a:xfrm>
                            <a:off x="3471553" y="1052830"/>
                            <a:ext cx="22479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0" name="Elbow Connector 560"/>
                        <wps:cNvCnPr/>
                        <wps:spPr>
                          <a:xfrm flipV="1">
                            <a:off x="394335" y="459740"/>
                            <a:ext cx="499124" cy="342900"/>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1" name="Elbow Connector 561"/>
                        <wps:cNvCnPr/>
                        <wps:spPr>
                          <a:xfrm rot="16200000" flipH="1">
                            <a:off x="799237" y="553961"/>
                            <a:ext cx="457200" cy="268756"/>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2" name="Elbow Connector 562"/>
                        <wps:cNvCnPr/>
                        <wps:spPr>
                          <a:xfrm flipV="1">
                            <a:off x="1162215" y="116840"/>
                            <a:ext cx="946620" cy="800099"/>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3" name="Elbow Connector 563"/>
                        <wps:cNvCnPr/>
                        <wps:spPr>
                          <a:xfrm rot="16200000" flipH="1">
                            <a:off x="1937385" y="288289"/>
                            <a:ext cx="571500" cy="228600"/>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64" name="Straight Connector 564"/>
                        <wps:cNvCnPr/>
                        <wps:spPr>
                          <a:xfrm>
                            <a:off x="2337435" y="688339"/>
                            <a:ext cx="10287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65" name="Text Box 565"/>
                        <wps:cNvSpPr txBox="1"/>
                        <wps:spPr>
                          <a:xfrm>
                            <a:off x="38100" y="24130"/>
                            <a:ext cx="40132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V(t)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6" name="Text Box 566"/>
                        <wps:cNvSpPr txBox="1"/>
                        <wps:spPr>
                          <a:xfrm>
                            <a:off x="1688037" y="452755"/>
                            <a:ext cx="47879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∆V(t)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7" name="Straight Arrow Connector 567"/>
                        <wps:cNvCnPr/>
                        <wps:spPr>
                          <a:xfrm flipV="1">
                            <a:off x="1729102" y="116840"/>
                            <a:ext cx="0" cy="80009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555" o:spid="_x0000_s1367" editas="canvas" style="width:336.75pt;height:110.85pt;mso-position-horizontal-relative:char;mso-position-vertical-relative:line" coordsize="42767,1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">
                <v:shape id="_x0000_s1368" type="#_x0000_t75" style="position:absolute;width:42767;height:14071;visibility:visible;mso-wrap-style:square">
                  <v:fill o:detectmouseclick="t"/>
                  <v:path o:connecttype="none"/>
                </v:shape>
                <v:shape id="Straight Arrow Connector 556" o:spid="_x0000_s1369" type="#_x0000_t32" style="position:absolute;left:3943;top:215;width:0;height:1028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paFMUAAADcAAAADwAAAGRycy9kb3ducmV2LnhtbESPX2vCMBTF3wd+h3CFvc1UsTI6o8iG&#10;MBGUusHw7drctcXmpiTRdt9+EQQfD+fPjzNf9qYRV3K+tqxgPEpAEBdW11wq+P5av7yC8AFZY2OZ&#10;FPyRh+Vi8DTHTNuOc7oeQiniCPsMFVQhtJmUvqjIoB/Zljh6v9YZDFG6UmqHXRw3jZwkyUwarDkS&#10;KmzpvaLifLiYCPmY5un2Z3uaUr7ad6fNcRfcUannYb96AxGoD4/wvf2pFaTpDG5n4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paFMUAAADcAAAADwAAAAAAAAAA&#10;AAAAAAChAgAAZHJzL2Rvd25yZXYueG1sUEsFBgAAAAAEAAQA+QAAAJMDAAAAAA==&#10;" strokecolor="#4579b8 [3044]">
                  <v:stroke endarrow="open"/>
                </v:shape>
                <v:shape id="Straight Arrow Connector 557" o:spid="_x0000_s1370" type="#_x0000_t32" style="position:absolute;left:3943;top:10502;width:3314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8kasMAAADcAAAADwAAAGRycy9kb3ducmV2LnhtbESPQWvCQBSE70L/w/IK3nTTlm1DdBUR&#10;Qr1qFdrba/aZBLNvQ3aj8d+7guBxmJlvmPlysI04U+drxxrepgkI4sKZmksN+598koLwAdlg45g0&#10;XMnDcvEymmNm3IW3dN6FUkQI+ww1VCG0mZS+qMiin7qWOHpH11kMUXalNB1eItw28j1JPqXFmuNC&#10;hS2tKypOu95q+Dj+D99pWMk0/3XrvldKHfI/rcevw2oGItAQnuFHe2M0KPUF9zPx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vJGrDAAAA3AAAAA8AAAAAAAAAAAAA&#10;AAAAoQIAAGRycy9kb3ducmV2LnhtbFBLBQYAAAAABAAEAPkAAACRAwAAAAA=&#10;" strokecolor="#4579b8 [3044]">
                  <v:stroke endarrow="open"/>
                </v:shape>
                <v:shape id="Text Box 558" o:spid="_x0000_s1371" type="#_x0000_t202" style="position:absolute;left:34715;top:10528;width:224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dlcMA&#10;AADcAAAADwAAAGRycy9kb3ducmV2LnhtbERPTWsCMRC9C/0PYQq9SM1aUGQ1SisoUqpSleJx2Ew3&#10;i5vJkkRd/705CB4f73sya20tLuRD5VhBv5eBIC6crrhUcNgv3kcgQkTWWDsmBTcKMJu+dCaYa3fl&#10;X7rsYilSCIccFZgYm1zKUBiyGHquIU7cv/MWY4K+lNrjNYXbWn5k2VBarDg1GGxobqg47c5Wwcl8&#10;d7fZcv31N1zd/GZ/dkf/c1Tq7bX9HIOI1Man+OFeaQWDQVqbzqQjIK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9dlcMAAADcAAAADwAAAAAAAAAAAAAAAACYAgAAZHJzL2Rv&#10;d25yZXYueG1sUEsFBgAAAAAEAAQA9QAAAIgDAAAAAA==&#10;" filled="f" stroked="f" strokeweight=".5pt">
                  <v:textbox>
                    <w:txbxContent>
                      <w:p w:rsidR="00303D05" w:rsidRDefault="00303D05">
                        <w:r>
                          <w:t>t</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60" o:spid="_x0000_s1372" type="#_x0000_t34" style="position:absolute;left:3943;top:4597;width:4991;height:3429;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KAZMEAAADcAAAADwAAAGRycy9kb3ducmV2LnhtbERPy4rCMBTdC/5DuII7TXXGKrVRRBgc&#10;QQZ8fMC1uX1oc1OaqJ2/nyyEWR7OO113phZPal1lWcFkHIEgzqyuuFBwOX+NFiCcR9ZYWyYFv+Rg&#10;ver3Uky0ffGRnidfiBDCLkEFpfdNIqXLSjLoxrYhDlxuW4M+wLaQusVXCDe1nEZRLA1WHBpKbGhb&#10;UnY/PYyCravjn/2nvOb7+WF2nH/s+NbslBoOus0ShKfO/4vf7m+tYBaH+eFMOAJy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woBkwQAAANwAAAAPAAAAAAAAAAAAAAAA&#10;AKECAABkcnMvZG93bnJldi54bWxQSwUGAAAAAAQABAD5AAAAjwMAAAAA&#10;" strokecolor="#4579b8 [3044]"/>
                <v:shape id="Elbow Connector 561" o:spid="_x0000_s1373" type="#_x0000_t34" style="position:absolute;left:7992;top:5539;width:4572;height:268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7/ScUAAADcAAAADwAAAGRycy9kb3ducmV2LnhtbESPQWvCQBSE7wX/w/KE3uomBaVGVxEh&#10;tRZ6MHrx9sg+k2D27ZpdNf57t1DocZiZb5j5sjetuFHnG8sK0lECgri0uuFKwWGfv32A8AFZY2uZ&#10;FDzIw3IxeJljpu2dd3QrQiUihH2GCuoQXCalL2sy6EfWEUfvZDuDIcqukrrDe4SbVr4nyUQabDgu&#10;1OhoXVN5Lq5GwSWsitSVm5/cnb+Pn/l1+tgmWqnXYb+agQjUh//wX/tLKxhPUvg9E4+AXD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7/ScUAAADcAAAADwAAAAAAAAAA&#10;AAAAAAChAgAAZHJzL2Rvd25yZXYueG1sUEsFBgAAAAAEAAQA+QAAAJMDAAAAAA==&#10;" strokecolor="#4579b8 [3044]"/>
                <v:shape id="Elbow Connector 562" o:spid="_x0000_s1374" type="#_x0000_t34" style="position:absolute;left:11622;top:1168;width:9466;height:8001;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y7iMQAAADcAAAADwAAAGRycy9kb3ducmV2LnhtbESP3YrCMBSE7wXfIRzBO039q0vXKCKI&#10;CovgzwOcbY5t1+akNFHr2xthwcthZr5hZovGlOJOtSssKxj0IxDEqdUFZwrOp3XvC4TzyBpLy6Tg&#10;SQ4W83Zrhom2Dz7Q/egzESDsElSQe18lUro0J4Oubyvi4F1sbdAHWWdS1/gIcFPKYRTF0mDBYSHH&#10;ilY5pdfjzShYuTLe78by97Kb/kwO09GG/6qNUt1Os/wG4anxn/B/e6sVTOIhvM+EIyD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XLuIxAAAANwAAAAPAAAAAAAAAAAA&#10;AAAAAKECAABkcnMvZG93bnJldi54bWxQSwUGAAAAAAQABAD5AAAAkgMAAAAA&#10;" strokecolor="#4579b8 [3044]"/>
                <v:shape id="Elbow Connector 563" o:spid="_x0000_s1375" type="#_x0000_t34" style="position:absolute;left:19373;top:2883;width:5715;height:228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DEpcUAAADcAAAADwAAAGRycy9kb3ducmV2LnhtbESPQWvCQBSE7wX/w/KE3nRjpaLRVUSI&#10;bYUeGr14e2SfSTD7dptdNf77riD0OMzMN8xi1ZlGXKn1tWUFo2ECgriwuuZSwWGfDaYgfEDW2Fgm&#10;BXfysFr2XhaYanvjH7rmoRQRwj5FBVUILpXSFxUZ9EPriKN3sq3BEGVbSt3iLcJNI9+SZCIN1hwX&#10;KnS0qag45xej4Des85ErPr4zd94dt9lldv9KtFKv/W49BxGoC//hZ/tTK3ifjOFx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DEpcUAAADcAAAADwAAAAAAAAAA&#10;AAAAAAChAgAAZHJzL2Rvd25yZXYueG1sUEsFBgAAAAAEAAQA+QAAAJMDAAAAAA==&#10;" strokecolor="#4579b8 [3044]"/>
                <v:line id="Straight Connector 564" o:spid="_x0000_s1376" style="position:absolute;visibility:visible;mso-wrap-style:square" from="23374,6883" to="33661,6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3jyMYAAADcAAAADwAAAGRycy9kb3ducmV2LnhtbESP3WrCQBSE74W+w3IK3umm/gSbuooU&#10;BLG9qe0DnGZPk2D2bLp71Nin7xYKXg4z8w2zXPeuVWcKsfFs4GGcgSIuvW24MvDxvh0tQEVBtth6&#10;JgNXirBe3Q2WWFh/4Tc6H6RSCcKxQAO1SFdoHcuaHMax74iT9+WDQ0kyVNoGvCS4a/Uky3LtsOG0&#10;UGNHzzWVx8PJGfh+ed3F62c7kXz+sz+GzeJRptGY4X2/eQIl1Mst/N/eWQPzfAZ/Z9IR0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Kd48jGAAAA3AAAAA8AAAAAAAAA&#10;AAAAAAAAoQIAAGRycy9kb3ducmV2LnhtbFBLBQYAAAAABAAEAPkAAACUAwAAAAA=&#10;" strokecolor="#4579b8 [3044]"/>
                <v:shape id="Text Box 565" o:spid="_x0000_s1377" type="#_x0000_t202" style="position:absolute;left:381;top:241;width:4013;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I4tsYA&#10;AADcAAAADwAAAGRycy9kb3ducmV2LnhtbESPQWsCMRSE70L/Q3gFL1KzLbiUrVGq0CJSlWopHh+b&#10;183i5mVJoq7/vhEEj8PMfMOMp51txIl8qB0reB5mIIhLp2uuFPzsPp5eQYSIrLFxTAouFGA6eeiN&#10;sdDuzN902sZKJAiHAhWYGNtCylAashiGriVO3p/zFmOSvpLa4znBbSNfsiyXFmtOCwZbmhsqD9uj&#10;VXAwy8Em+1zNfvPFxa93R7f3X3ul+o/d+xuISF28h2/thVYwykdwPZOOgJz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I4tsYAAADcAAAADwAAAAAAAAAAAAAAAACYAgAAZHJz&#10;L2Rvd25yZXYueG1sUEsFBgAAAAAEAAQA9QAAAIsDAAAAAA==&#10;" filled="f" stroked="f" strokeweight=".5pt">
                  <v:textbox>
                    <w:txbxContent>
                      <w:p w:rsidR="00303D05" w:rsidRDefault="00303D05">
                        <w:r>
                          <w:t>V(t)</w:t>
                        </w:r>
                      </w:p>
                    </w:txbxContent>
                  </v:textbox>
                </v:shape>
                <v:shape id="Text Box 566" o:spid="_x0000_s1378" type="#_x0000_t202" style="position:absolute;left:16880;top:4527;width:4788;height:36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CmwcYA&#10;AADcAAAADwAAAGRycy9kb3ducmV2LnhtbESPQWsCMRSE74L/IbxCL1KzFrrI1ihVaJFilWopHh+b&#10;183i5mVJoq7/3hQEj8PMfMNMZp1txIl8qB0rGA0zEMSl0zVXCn52709jECEia2wck4ILBZhN+70J&#10;Ftqd+ZtO21iJBOFQoAITY1tIGUpDFsPQtcTJ+3PeYkzSV1J7PCe4beRzluXSYs1pwWBLC0PlYXu0&#10;Cg7mc7DJPr7mv/ny4te7o9v71V6px4fu7RVEpC7ew7f2Uit4yXP4P5OO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CmwcYAAADcAAAADwAAAAAAAAAAAAAAAACYAgAAZHJz&#10;L2Rvd25yZXYueG1sUEsFBgAAAAAEAAQA9QAAAIsDAAAAAA==&#10;" filled="f" stroked="f" strokeweight=".5pt">
                  <v:textbox>
                    <w:txbxContent>
                      <w:p w:rsidR="00303D05" w:rsidRDefault="00303D05">
                        <w:r>
                          <w:t>∆V(t)</w:t>
                        </w:r>
                      </w:p>
                    </w:txbxContent>
                  </v:textbox>
                </v:shape>
                <v:shape id="Straight Arrow Connector 567" o:spid="_x0000_s1379" type="#_x0000_t32" style="position:absolute;left:17291;top:1168;width:0;height:80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H3kMYAAADcAAAADwAAAGRycy9kb3ducmV2LnhtbESPQWvCQBSE7wX/w/IK3upGxVjSbEQK&#10;QkW0NPbS2yP7TGKzb8Puqum/7wqFHoeZ+YbJV4PpxJWcby0rmE4SEMSV1S3XCj6Pm6dnED4ga+ws&#10;k4If8rAqRg85Ztre+IOuZahFhLDPUEETQp9J6auGDPqJ7Ymjd7LOYIjS1VI7vEW46eQsSVJpsOW4&#10;0GBPrw1V3+XFKNi9T2V/TpO9uxwWs3lZbff15kup8eOwfgERaAj/4b/2m1awSJdwPxOPgC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Vh95DGAAAA3AAAAA8AAAAAAAAA&#10;AAAAAAAAoQIAAGRycy9kb3ducmV2LnhtbFBLBQYAAAAABAAEAPkAAACUAwAAAAA=&#10;" strokecolor="#4579b8 [3044]">
                  <v:stroke startarrow="open" endarrow="open"/>
                </v:shape>
                <w10:anchorlock/>
              </v:group>
            </w:pict>
          </mc:Fallback>
        </mc:AlternateContent>
      </w:r>
    </w:p>
    <w:p w:rsidR="006276DE" w:rsidRPr="00C81D35" w:rsidRDefault="006276DE" w:rsidP="00802EFB">
      <w:pPr>
        <w:pStyle w:val="BodyText"/>
        <w:rPr>
          <w:lang w:val="en-GB"/>
        </w:rPr>
      </w:pPr>
      <w:r w:rsidRPr="00C81D35">
        <w:rPr>
          <w:lang w:val="en-GB"/>
        </w:rPr>
        <w:t>Example of when this is of interest is in a Project Plan tools. A Project Planning tool may provide a history view where the time estimation, project resource allocation, project scope and so on is plotted over time. This may provide valuable feed-back to what has happened over the project life span.</w:t>
      </w:r>
    </w:p>
    <w:p w:rsidR="00802EFB" w:rsidRPr="00C81D35" w:rsidRDefault="00802EFB" w:rsidP="00802EFB">
      <w:pPr>
        <w:pStyle w:val="Heading2"/>
        <w:rPr>
          <w:lang w:val="en-GB"/>
        </w:rPr>
      </w:pPr>
      <w:bookmarkStart w:id="46" w:name="_Toc305080269"/>
      <w:r w:rsidRPr="00C81D35">
        <w:rPr>
          <w:lang w:val="en-GB"/>
        </w:rPr>
        <w:t>The Peer-to-Peer mechanism</w:t>
      </w:r>
      <w:bookmarkEnd w:id="46"/>
    </w:p>
    <w:p w:rsidR="00213226" w:rsidRPr="00C81D35" w:rsidRDefault="00213226" w:rsidP="00213226">
      <w:pPr>
        <w:pStyle w:val="Heading3"/>
        <w:rPr>
          <w:lang w:val="en-GB"/>
        </w:rPr>
      </w:pPr>
      <w:r w:rsidRPr="00C81D35">
        <w:rPr>
          <w:lang w:val="en-GB"/>
        </w:rPr>
        <w:t>Darwinet P2P introduction</w:t>
      </w:r>
    </w:p>
    <w:p w:rsidR="00802EFB" w:rsidRPr="00C81D35" w:rsidRDefault="00802EFB" w:rsidP="00802EFB">
      <w:pPr>
        <w:pStyle w:val="BodyText"/>
        <w:rPr>
          <w:lang w:val="en-GB"/>
        </w:rPr>
      </w:pPr>
      <w:r w:rsidRPr="00C81D35">
        <w:rPr>
          <w:lang w:val="en-GB"/>
        </w:rPr>
        <w:t>A Darwinet domain network is made up of Darwinet clients that interconnect as equals in a Peer-to-Peer network.</w:t>
      </w:r>
    </w:p>
    <w:p w:rsidR="00802EFB" w:rsidRPr="00C81D35" w:rsidRDefault="00802EFB" w:rsidP="00802EFB">
      <w:pPr>
        <w:pStyle w:val="BodyText"/>
        <w:rPr>
          <w:lang w:val="en-GB"/>
        </w:rPr>
      </w:pPr>
      <w:r w:rsidRPr="00C81D35">
        <w:rPr>
          <w:lang w:val="en-GB"/>
        </w:rPr>
        <w:t>The Mechanism to make this work is called the Peer-to-Peer mechanism.</w:t>
      </w:r>
    </w:p>
    <w:p w:rsidR="00802EFB" w:rsidRDefault="00802EFB" w:rsidP="00802EFB">
      <w:pPr>
        <w:pStyle w:val="BodyText"/>
        <w:rPr>
          <w:lang w:val="en-GB"/>
        </w:rPr>
      </w:pPr>
      <w:r w:rsidRPr="00C81D35">
        <w:rPr>
          <w:lang w:val="en-GB"/>
        </w:rPr>
        <w:t>The Mechanism requires services provided locally at each node and services provided to and from other nodes of the network.</w:t>
      </w:r>
    </w:p>
    <w:p w:rsidR="00167BDF" w:rsidRPr="00C81D35" w:rsidRDefault="00DB1BA6" w:rsidP="00167BDF">
      <w:pPr>
        <w:pStyle w:val="Heading3"/>
        <w:rPr>
          <w:lang w:val="en-GB"/>
        </w:rPr>
      </w:pPr>
      <w:r w:rsidRPr="00C81D35">
        <w:rPr>
          <w:lang w:val="en-GB"/>
        </w:rPr>
        <w:t>P2P using different messaging</w:t>
      </w:r>
      <w:r w:rsidR="00BE3ACD" w:rsidRPr="00C81D35">
        <w:rPr>
          <w:lang w:val="en-GB"/>
        </w:rPr>
        <w:t xml:space="preserve"> protocol stacks</w:t>
      </w:r>
    </w:p>
    <w:p w:rsidR="00167BDF" w:rsidRPr="00C81D35" w:rsidRDefault="00167BDF" w:rsidP="00167BDF">
      <w:pPr>
        <w:pStyle w:val="BodyText"/>
        <w:rPr>
          <w:lang w:val="en-GB"/>
        </w:rPr>
      </w:pPr>
      <w:r w:rsidRPr="00C81D35">
        <w:rPr>
          <w:lang w:val="en-GB"/>
        </w:rPr>
        <w:t>A Darwinet node may be configured to use a set of messaging protocols through which it is accessible. And nodes of a Domain may use a mix of protocols as the accessibility changes for example with the node location.</w:t>
      </w:r>
    </w:p>
    <w:p w:rsidR="00167BDF" w:rsidRPr="00C81D35" w:rsidRDefault="00167BDF" w:rsidP="00167BDF">
      <w:pPr>
        <w:pStyle w:val="BodyText"/>
        <w:rPr>
          <w:lang w:val="en-GB"/>
        </w:rPr>
      </w:pPr>
      <w:r w:rsidRPr="00C81D35">
        <w:rPr>
          <w:noProof/>
          <w:lang w:val="en-GB"/>
        </w:rPr>
        <mc:AlternateContent>
          <mc:Choice Requires="wpc">
            <w:drawing>
              <wp:inline distT="0" distB="0" distL="0" distR="0" wp14:anchorId="63365A87" wp14:editId="373BD040">
                <wp:extent cx="4170680" cy="2917825"/>
                <wp:effectExtent l="0" t="0" r="0" b="0"/>
                <wp:docPr id="585" name="Canvas 5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98" name="Oval 598"/>
                        <wps:cNvSpPr/>
                        <wps:spPr>
                          <a:xfrm>
                            <a:off x="394336" y="590768"/>
                            <a:ext cx="3086100" cy="2035606"/>
                          </a:xfrm>
                          <a:prstGeom prst="ellipse">
                            <a:avLst/>
                          </a:prstGeom>
                          <a:noFill/>
                          <a:ln>
                            <a:solidFill>
                              <a:schemeClr val="bg1">
                                <a:lumMod val="65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167BDF">
                              <w:r>
                                <w:t>Peer</w:t>
                              </w:r>
                            </w:p>
                          </w:txbxContent>
                        </wps:txbx>
                        <wps:bodyPr rot="0" vert="horz" wrap="square" lIns="91440" tIns="45720" rIns="91440" bIns="45720" anchor="t" anchorCtr="0" upright="1">
                          <a:noAutofit/>
                        </wps:bodyPr>
                      </wps:wsp>
                      <wps:wsp>
                        <wps:cNvPr id="576"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167BDF">
                              <w:r>
                                <w:t>Peer</w:t>
                              </w:r>
                            </w:p>
                          </w:txbxContent>
                        </wps:txbx>
                        <wps:bodyPr rot="0" vert="horz" wrap="square" lIns="91440" tIns="45720" rIns="91440" bIns="45720" anchor="t" anchorCtr="0" upright="1">
                          <a:noAutofit/>
                        </wps:bodyPr>
                      </wps:wsp>
                      <wps:wsp>
                        <wps:cNvPr id="577"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167BDF">
                              <w:r>
                                <w:t>Peer</w:t>
                              </w:r>
                            </w:p>
                          </w:txbxContent>
                        </wps:txbx>
                        <wps:bodyPr rot="0" vert="horz" wrap="square" lIns="91440" tIns="45720" rIns="91440" bIns="45720" anchor="t" anchorCtr="0" upright="1">
                          <a:noAutofit/>
                        </wps:bodyPr>
                      </wps:wsp>
                      <wps:wsp>
                        <wps:cNvPr id="578"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167BDF">
                              <w:r>
                                <w:t>Peer</w:t>
                              </w:r>
                            </w:p>
                          </w:txbxContent>
                        </wps:txbx>
                        <wps:bodyPr rot="0" vert="horz" wrap="square" lIns="91440" tIns="45720" rIns="91440" bIns="45720" anchor="t" anchorCtr="0" upright="1">
                          <a:noAutofit/>
                        </wps:bodyPr>
                      </wps:wsp>
                      <wps:wsp>
                        <wps:cNvPr id="579"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167BDF">
                              <w:r>
                                <w:t>Peer</w:t>
                              </w:r>
                            </w:p>
                          </w:txbxContent>
                        </wps:txbx>
                        <wps:bodyPr rot="0" vert="horz" wrap="square" lIns="91440" tIns="45720" rIns="91440" bIns="45720" anchor="t" anchorCtr="0" upright="1">
                          <a:noAutofit/>
                        </wps:bodyPr>
                      </wps:wsp>
                      <wps:wsp>
                        <wps:cNvPr id="587" name="Curved Connector 587"/>
                        <wps:cNvCnPr>
                          <a:stCxn id="575" idx="3"/>
                          <a:endCxn id="579" idx="1"/>
                        </wps:cNvCnPr>
                        <wps:spPr>
                          <a:xfrm>
                            <a:off x="829002" y="902506"/>
                            <a:ext cx="2376856" cy="407783"/>
                          </a:xfrm>
                          <a:prstGeom prst="curvedConnector3">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88" name="Curved Connector 588"/>
                        <wps:cNvCnPr>
                          <a:stCxn id="577" idx="0"/>
                          <a:endCxn id="576" idx="3"/>
                        </wps:cNvCnPr>
                        <wps:spPr>
                          <a:xfrm rot="16200000" flipV="1">
                            <a:off x="1833357" y="1135098"/>
                            <a:ext cx="1723454" cy="634795"/>
                          </a:xfrm>
                          <a:prstGeom prst="curved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89" name="Text Box 589"/>
                        <wps:cNvSpPr txBox="1"/>
                        <wps:spPr>
                          <a:xfrm>
                            <a:off x="347005" y="240665"/>
                            <a:ext cx="521335" cy="3019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SMTP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0" name="Text Box 590"/>
                        <wps:cNvSpPr txBox="1"/>
                        <wps:spPr>
                          <a:xfrm>
                            <a:off x="965835" y="126365"/>
                            <a:ext cx="619760" cy="464403"/>
                          </a:xfrm>
                          <a:prstGeom prst="rect">
                            <a:avLst/>
                          </a:prstGeom>
                          <a:noFill/>
                          <a:ln w="6350">
                            <a:solidFill>
                              <a:schemeClr val="bg1">
                                <a:lumMod val="6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303D05" w:rsidRPr="00167BDF" w:rsidRDefault="00303D05">
                              <w:pPr>
                                <w:rPr>
                                  <w:color w:val="808080" w:themeColor="background1" w:themeShade="80"/>
                                </w:rPr>
                              </w:pPr>
                              <w:r w:rsidRPr="00167BDF">
                                <w:rPr>
                                  <w:color w:val="808080" w:themeColor="background1" w:themeShade="80"/>
                                </w:rPr>
                                <w:t>Mail</w:t>
                              </w:r>
                            </w:p>
                            <w:p w:rsidR="00303D05" w:rsidRPr="00167BDF" w:rsidRDefault="00303D05">
                              <w:pPr>
                                <w:rPr>
                                  <w:color w:val="808080" w:themeColor="background1" w:themeShade="80"/>
                                </w:rPr>
                              </w:pPr>
                              <w:r w:rsidRPr="00167BDF">
                                <w:rPr>
                                  <w:color w:val="808080" w:themeColor="background1" w:themeShade="80"/>
                                </w:rPr>
                                <w:t>Account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1" name="Curved Connector 591"/>
                        <wps:cNvCnPr>
                          <a:stCxn id="575" idx="0"/>
                          <a:endCxn id="590" idx="1"/>
                        </wps:cNvCnPr>
                        <wps:spPr>
                          <a:xfrm rot="5400000" flipH="1" flipV="1">
                            <a:off x="582781" y="363791"/>
                            <a:ext cx="388277" cy="377831"/>
                          </a:xfrm>
                          <a:prstGeom prst="curved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2" name="Curved Connector 592"/>
                        <wps:cNvCnPr>
                          <a:stCxn id="576" idx="0"/>
                          <a:endCxn id="590" idx="3"/>
                        </wps:cNvCnPr>
                        <wps:spPr>
                          <a:xfrm rot="16200000" flipV="1">
                            <a:off x="1823286" y="120876"/>
                            <a:ext cx="76126" cy="551507"/>
                          </a:xfrm>
                          <a:prstGeom prst="curved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3" name="Text Box 593"/>
                        <wps:cNvSpPr txBox="1"/>
                        <wps:spPr>
                          <a:xfrm>
                            <a:off x="1643073" y="173664"/>
                            <a:ext cx="507365" cy="261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IMAP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4" name="Text Box 594"/>
                        <wps:cNvSpPr txBox="1"/>
                        <wps:spPr>
                          <a:xfrm>
                            <a:off x="1286233" y="1033780"/>
                            <a:ext cx="114236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XML over TCP/IP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95" name="Text Box 595"/>
                        <wps:cNvSpPr txBox="1"/>
                        <wps:spPr>
                          <a:xfrm>
                            <a:off x="2908935" y="1643380"/>
                            <a:ext cx="513715"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*other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585" o:spid="_x0000_s1380"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">
                <v:shape id="_x0000_s1381" type="#_x0000_t75" style="position:absolute;width:41706;height:29178;visibility:visible;mso-wrap-style:square">
                  <v:fill o:detectmouseclick="t"/>
                  <v:path o:connecttype="none"/>
                </v:shape>
                <v:oval id="Oval 598" o:spid="_x0000_s1382" style="position:absolute;left:3943;top:5907;width:30861;height:20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d9KMMA&#10;AADcAAAADwAAAGRycy9kb3ducmV2LnhtbERPz2vCMBS+D/Y/hDfwtqbq1rnOKDomKHiZyvD41jyb&#10;YvNSmkyrf705DDx+fL/H087W4kStrxwr6CcpCOLC6YpLBbvt4nkEwgdkjbVjUnAhD9PJ48MYc+3O&#10;/E2nTShFDGGfowITQpNL6QtDFn3iGuLIHVxrMUTYllK3eI7htpaDNM2kxYpjg8GGPg0Vx82fVZD+&#10;fvF1Plzt1+Yt+1nuir3P6EWp3lM3+wARqAt38b97qRW8vse18Uw8AnJ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d9KMMAAADcAAAADwAAAAAAAAAAAAAAAACYAgAAZHJzL2Rv&#10;d25yZXYueG1sUEsFBgAAAAAEAAQA9QAAAIgDAAAAAA==&#10;" filled="f" strokecolor="#a5a5a5 [2092]" strokeweight="2pt">
                  <v:stroke dashstyle="1 1"/>
                </v:oval>
                <v:shape id="Text Box 166" o:spid="_x0000_s1383"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aX3scA&#10;AADcAAAADwAAAGRycy9kb3ducmV2LnhtbESPT0sDMRTE74LfIbyCF2mzVtaWtWkRq9BLC/1DobfH&#10;5rlZunnZJrG7+umNIHgcZuY3zGzR20ZcyYfasYKHUQaCuHS65krBYf8+nIIIEVlj45gUfFGAxfz2&#10;ZoaFdh1v6bqLlUgQDgUqMDG2hZShNGQxjFxLnLwP5y3GJH0ltccuwW0jx1n2JC3WnBYMtvRqqDzv&#10;Pm2irNYnY/PLhr6Xx/X942Xy1m29UneD/uUZRKQ+/of/2iutIJ/k8HsmHQE5/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Gl97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167BDF">
                        <w:r>
                          <w:t>Peer</w:t>
                        </w:r>
                      </w:p>
                    </w:txbxContent>
                  </v:textbox>
                </v:shape>
                <v:shape id="Text Box 167" o:spid="_x0000_s1384"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QJqcYA&#10;AADcAAAADwAAAGRycy9kb3ducmV2LnhtbESPQWsCMRSE7wX/Q3hCL6Vm26KW1SilteDFgloK3h6b&#10;52Zx87Im0d36602h4HGYmW+Y6byztTiTD5VjBU+DDARx4XTFpYLv7efjK4gQkTXWjknBLwWYz3p3&#10;U8y1a3lN500sRYJwyFGBibHJpQyFIYth4Bri5O2dtxiT9KXUHtsEt7V8zrKRtFhxWjDY0Luh4rA5&#10;2URZrnbGDo9fdPn4WT28HMeLdu2Vuu93bxMQkbp4C/+3l1rBcDyCvzPpCMjZ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tQJqc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167BDF">
                        <w:r>
                          <w:t>Peer</w:t>
                        </w:r>
                      </w:p>
                    </w:txbxContent>
                  </v:textbox>
                </v:shape>
                <v:shape id="Text Box 168" o:spid="_x0000_s1385"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isMscA&#10;AADcAAAADwAAAGRycy9kb3ducmV2LnhtbESPT0vDQBTE70K/w/IEL2I3KjGSdluKf6CXFlJLwdsj&#10;+5oNZt+mu2sT/fSuIHgcZuY3zHw52k6cyYfWsYLbaQaCuHa65UbB/u315hFEiMgaO8ek4IsCLBeT&#10;izmW2g1c0XkXG5EgHEpUYGLsSylDbchimLqeOHlH5y3GJH0jtcchwW0n77LsQVpsOS0Y7OnJUP2x&#10;+7SJst68G5uftvT9fNhc35+Kl6HySl1djqsZiEhj/A//tddaQV4U8HsmH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2YrDL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167BDF">
                        <w:r>
                          <w:t>Peer</w:t>
                        </w:r>
                      </w:p>
                    </w:txbxContent>
                  </v:textbox>
                </v:shape>
                <v:shape id="Text Box 169" o:spid="_x0000_s1386"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c4QMcA&#10;AADcAAAADwAAAGRycy9kb3ducmV2LnhtbESPTUsDMRCG70L/Q5iCF7FZlX6wNi3iB/RSoa0UvA2b&#10;cbO4mWyT2F399c5B8Di88z4zz3I9+FadKaYmsIGbSQGKuAq24drA2+HlegEqZWSLbWAy8E0J1qvR&#10;xRJLG3re0XmfayUQTiUacDl3pdapcuQxTUJHLNlHiB6zjLHWNmIvcN/q26KYaY8NywWHHT06qj73&#10;X14om+2789PTK/08HbdXd6f5c7+LxlyOh4d7UJmG/L/8195YA9O5fCsyIgJ6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wHOED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167BDF">
                        <w:r>
                          <w:t>Peer</w:t>
                        </w:r>
                      </w:p>
                    </w:txbxContent>
                  </v:textbox>
                </v:shape>
                <v:shape id="Text Box 170" o:spid="_x0000_s1387"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ud28cA&#10;AADcAAAADwAAAGRycy9kb3ducmV2LnhtbESPQWsCMRSE70L/Q3iCF6nZVqzt1iilVvBiQVsEb4/N&#10;c7N087Imqbv21zdCocdhZr5hZovO1uJMPlSOFdyNMhDEhdMVlwo+P1a3jyBCRNZYOyYFFwqwmN/0&#10;Zphr1/KWzrtYigThkKMCE2OTSxkKQxbDyDXEyTs6bzEm6UupPbYJbmt5n2UP0mLFacFgQ6+Giq/d&#10;t02U9eZg7OT0Tj/L/WY4Pk3f2q1XatDvXp5BROrif/ivvdYKJtMnuJ5JR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Lndv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167BDF">
                        <w:r>
                          <w:t>Peer</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87" o:spid="_x0000_s1388" type="#_x0000_t38" style="position:absolute;left:8290;top:9025;width:23768;height:407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rPIsUAAADcAAAADwAAAGRycy9kb3ducmV2LnhtbESP3WoCMRSE7wt9h3AE72qixVZWo4hS&#10;FKwWf/D6sDnuLt2cLJuou29vCgUvh5n5hpnMGluKG9W+cKyh31MgiFNnCs40nI5fbyMQPiAbLB2T&#10;hpY8zKavLxNMjLvznm6HkIkIYZ+ghjyEKpHSpzlZ9D1XEUfv4mqLIco6k6bGe4TbUg6U+pAWC44L&#10;OVa0yCn9PVytBoXu21eb8xJX7+q4/Wl37fWy07rbaeZjEIGa8Az/t9dGw3D0CX9n4hGQ0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irPIsUAAADcAAAADwAAAAAAAAAA&#10;AAAAAAChAgAAZHJzL2Rvd25yZXYueG1sUEsFBgAAAAAEAAQA+QAAAJMDAAAAAA==&#10;" adj="10800" strokecolor="#4579b8 [3044]">
                  <v:stroke endarrow="open"/>
                </v:shape>
                <v:shapetype id="_x0000_t37" coordsize="21600,21600" o:spt="37" o:oned="t" path="m,c10800,,21600,10800,21600,21600e" filled="f">
                  <v:path arrowok="t" fillok="f" o:connecttype="none"/>
                  <o:lock v:ext="edit" shapetype="t"/>
                </v:shapetype>
                <v:shape id="Curved Connector 588" o:spid="_x0000_s1389" type="#_x0000_t37" style="position:absolute;left:18332;top:11351;width:17235;height:6348;rotation:9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2kS8EAAADcAAAADwAAAGRycy9kb3ducmV2LnhtbERPW2vCMBR+H/gfwhF8m4mCW6mNorLB&#10;xp7mpc+H5tgWm5OSpNr9++VhsMeP715sR9uJO/nQOtawmCsQxJUzLdcazqf35wxEiMgGO8ek4YcC&#10;bDeTpwJz4x78TfdjrEUK4ZCjhibGPpcyVA1ZDHPXEyfu6rzFmKCvpfH4SOG2k0ulXqTFllNDgz0d&#10;Gqpux8FquJT+dV+az90QstgfvpQa3saz1rPpuFuDiDTGf/Gf+8NoWGVpbTqTjoDc/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baRLwQAAANwAAAAPAAAAAAAAAAAAAAAA&#10;AKECAABkcnMvZG93bnJldi54bWxQSwUGAAAAAAQABAD5AAAAjwMAAAAA&#10;" strokecolor="#4579b8 [3044]">
                  <v:stroke endarrow="open"/>
                </v:shape>
                <v:shape id="Text Box 589" o:spid="_x0000_s1390" type="#_x0000_t202" style="position:absolute;left:3470;top:2406;width:5213;height:302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PUScYA&#10;AADcAAAADwAAAGRycy9kb3ducmV2LnhtbESPQWsCMRSE74L/ITyhF6lZhYrdGqUVLFK0pVqKx8fm&#10;dbO4eVmSqOu/N4LQ4zAz3zDTeWtrcSIfKscKhoMMBHHhdMWlgp/d8nECIkRkjbVjUnChAPNZtzPF&#10;XLszf9NpG0uRIBxyVGBibHIpQ2HIYhi4hjh5f85bjEn6UmqP5wS3tRxl2VharDgtGGxoYag4bI9W&#10;wcF89L+y983b73h18Z+7o9v79V6ph177+gIiUhv/w/f2Sit4mjzD7Uw6AnJ2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zPUScYAAADcAAAADwAAAAAAAAAAAAAAAACYAgAAZHJz&#10;L2Rvd25yZXYueG1sUEsFBgAAAAAEAAQA9QAAAIsDAAAAAA==&#10;" filled="f" stroked="f" strokeweight=".5pt">
                  <v:textbox>
                    <w:txbxContent>
                      <w:p w:rsidR="00303D05" w:rsidRDefault="00303D05">
                        <w:r>
                          <w:t>SMTP</w:t>
                        </w:r>
                      </w:p>
                    </w:txbxContent>
                  </v:textbox>
                </v:shape>
                <v:shape id="Text Box 590" o:spid="_x0000_s1391" type="#_x0000_t202" style="position:absolute;left:9658;top:1263;width:6197;height:464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X/8EA&#10;AADcAAAADwAAAGRycy9kb3ducmV2LnhtbERPTYvCMBC9L/gfwgjeNHVR0WoUWRR2xYtV8Do0Y1ts&#10;JrVJa3d/vTkIe3y879WmM6VoqXaFZQXjUQSCOLW64EzB5bwfzkE4j6yxtEwKfsnBZt37WGGs7ZNP&#10;1CY+EyGEXYwKcu+rWEqX5mTQjWxFHLibrQ36AOtM6hqfIdyU8jOKZtJgwaEhx4q+ckrvSWMU7G5t&#10;27jj4aizR5Oan+nhOvlDpQb9brsE4anz/+K3+1srmC7C/HAmHAG5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z1//BAAAA3AAAAA8AAAAAAAAAAAAAAAAAmAIAAGRycy9kb3du&#10;cmV2LnhtbFBLBQYAAAAABAAEAPUAAACGAwAAAAA=&#10;" filled="f" strokecolor="#a5a5a5 [2092]" strokeweight=".5pt">
                  <v:textbox>
                    <w:txbxContent>
                      <w:p w:rsidR="00303D05" w:rsidRPr="00167BDF" w:rsidRDefault="00303D05">
                        <w:pPr>
                          <w:rPr>
                            <w:color w:val="808080" w:themeColor="background1" w:themeShade="80"/>
                          </w:rPr>
                        </w:pPr>
                        <w:r w:rsidRPr="00167BDF">
                          <w:rPr>
                            <w:color w:val="808080" w:themeColor="background1" w:themeShade="80"/>
                          </w:rPr>
                          <w:t>Mail</w:t>
                        </w:r>
                      </w:p>
                      <w:p w:rsidR="00303D05" w:rsidRPr="00167BDF" w:rsidRDefault="00303D05">
                        <w:pPr>
                          <w:rPr>
                            <w:color w:val="808080" w:themeColor="background1" w:themeShade="80"/>
                          </w:rPr>
                        </w:pPr>
                        <w:r w:rsidRPr="00167BDF">
                          <w:rPr>
                            <w:color w:val="808080" w:themeColor="background1" w:themeShade="80"/>
                          </w:rPr>
                          <w:t>Account</w:t>
                        </w:r>
                      </w:p>
                    </w:txbxContent>
                  </v:textbox>
                </v:shape>
                <v:shape id="Curved Connector 591" o:spid="_x0000_s1392" type="#_x0000_t37" style="position:absolute;left:5827;top:3638;width:3883;height:3778;rotation:90;flip:x 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8Fb8IAAADcAAAADwAAAGRycy9kb3ducmV2LnhtbESP3YrCMBSE7wXfIRzBO01VFO0aRQTx&#10;BxF0l70+NMe22JyUJtb69kYQvBxm5htmvmxMIWqqXG5ZwaAfgSBOrM45VfD3u+lNQTiPrLGwTAqe&#10;5GC5aLfmGGv74DPVF5+KAGEXo4LM+zKW0iUZGXR9WxIH72orgz7IKpW6wkeAm0IOo2giDeYcFjIs&#10;aZ1RcrvcjQK5ak71dlqmQ96fk+P/yEeHmVaq22lWPyA8Nf4b/rR3WsF4NoD3mXA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f8Fb8IAAADcAAAADwAAAAAAAAAAAAAA&#10;AAChAgAAZHJzL2Rvd25yZXYueG1sUEsFBgAAAAAEAAQA+QAAAJADAAAAAA==&#10;" strokecolor="#4579b8 [3044]">
                  <v:stroke endarrow="open"/>
                </v:shape>
                <v:shape id="Curved Connector 592" o:spid="_x0000_s1393" type="#_x0000_t37" style="position:absolute;left:18232;top:1208;width:761;height:5516;rotation:9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wFfMQAAADcAAAADwAAAGRycy9kb3ducmV2LnhtbESPQWsCMRSE74L/ITyhN00q1Np1s6Ji&#10;wdJTrfX82Dx3l25eliSr23/fFAoeh5n5hsnXg23FlXxoHGt4nCkQxKUzDVcaTp+v0yWIEJENto5J&#10;ww8FWBfjUY6ZcTf+oOsxViJBOGSooY6xy6QMZU0Ww8x1xMm7OG8xJukraTzeEty2cq7UQlpsOC3U&#10;2NGupvL72FsNX2f/vD2bt00flrHbvSvV74eT1g+TYbMCEWmI9/B/+2A0PL3M4e9MOgKy+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XAV8xAAAANwAAAAPAAAAAAAAAAAA&#10;AAAAAKECAABkcnMvZG93bnJldi54bWxQSwUGAAAAAAQABAD5AAAAkgMAAAAA&#10;" strokecolor="#4579b8 [3044]">
                  <v:stroke endarrow="open"/>
                </v:shape>
                <v:shape id="Text Box 593" o:spid="_x0000_s1394" type="#_x0000_t202" style="position:absolute;left:16430;top:1736;width:5074;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1fscA&#10;AADcAAAADwAAAGRycy9kb3ducmV2LnhtbESPQWsCMRSE74X+h/AKvUjNtqK0q1GqUBHRlmopHh+b&#10;52Zx87IkUdd/3whCj8PMfMOMJq2txYl8qBwreO5mIIgLpysuFfxsP55eQYSIrLF2TAouFGAyvr8b&#10;Ya7dmb/ptImlSBAOOSowMTa5lKEwZDF0XUOcvL3zFmOSvpTa4znBbS1fsmwgLVacFgw2NDNUHDZH&#10;q+Bglp2vbL6e/g4WF/+5PbqdX+2Uenxo34cgIrXxP3xrL7SC/lsP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8CdX7HAAAA3AAAAA8AAAAAAAAAAAAAAAAAmAIAAGRy&#10;cy9kb3ducmV2LnhtbFBLBQYAAAAABAAEAPUAAACMAwAAAAA=&#10;" filled="f" stroked="f" strokeweight=".5pt">
                  <v:textbox>
                    <w:txbxContent>
                      <w:p w:rsidR="00303D05" w:rsidRDefault="00303D05">
                        <w:r>
                          <w:t>IMAP</w:t>
                        </w:r>
                      </w:p>
                    </w:txbxContent>
                  </v:textbox>
                </v:shape>
                <v:shape id="Text Box 594" o:spid="_x0000_s1395" type="#_x0000_t202" style="position:absolute;left:12862;top:10337;width:1142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vtCscA&#10;AADcAAAADwAAAGRycy9kb3ducmV2LnhtbESPQWsCMRSE74X+h/AKvUjNtqi0q1GqUBHRlmopHh+b&#10;52Zx87IkUdd/3whCj8PMfMOMJq2txYl8qBwreO5mIIgLpysuFfxsP55eQYSIrLF2TAouFGAyvr8b&#10;Ya7dmb/ptImlSBAOOSowMTa5lKEwZDF0XUOcvL3zFmOSvpTa4znBbS1fsmwgLVacFgw2NDNUHDZH&#10;q+Bglp2vbL6e/g4WF/+5PbqdX+2Uenxo34cgIrXxP3xrL7SC/lsPrmfSEZDj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r7QrHAAAA3AAAAA8AAAAAAAAAAAAAAAAAmAIAAGRy&#10;cy9kb3ducmV2LnhtbFBLBQYAAAAABAAEAPUAAACMAwAAAAA=&#10;" filled="f" stroked="f" strokeweight=".5pt">
                  <v:textbox>
                    <w:txbxContent>
                      <w:p w:rsidR="00303D05" w:rsidRDefault="00303D05">
                        <w:r>
                          <w:t>XML over TCP/IP</w:t>
                        </w:r>
                      </w:p>
                    </w:txbxContent>
                  </v:textbox>
                </v:shape>
                <v:shape id="Text Box 595" o:spid="_x0000_s1396" type="#_x0000_t202" style="position:absolute;left:29089;top:16433;width:513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dIkcYA&#10;AADcAAAADwAAAGRycy9kb3ducmV2LnhtbESPQWsCMRSE74L/ITyhF6lZBaXdGqUVLFK0pVqKx8fm&#10;dbO4eVmSqOu/bwTB4zAz3zDTeWtrcSIfKscKhoMMBHHhdMWlgp/d8vEJRIjIGmvHpOBCAeazbmeK&#10;uXZn/qbTNpYiQTjkqMDE2ORShsKQxTBwDXHy/py3GJP0pdQezwluaznKsom0WHFaMNjQwlBx2B6t&#10;goP56H9l75u338nq4j93R7f3671SD7329QVEpDbew7f2SisYP4/heiYdAT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6dIkcYAAADcAAAADwAAAAAAAAAAAAAAAACYAgAAZHJz&#10;L2Rvd25yZXYueG1sUEsFBgAAAAAEAAQA9QAAAIsDAAAAAA==&#10;" filled="f" stroked="f" strokeweight=".5pt">
                  <v:textbox>
                    <w:txbxContent>
                      <w:p w:rsidR="00303D05" w:rsidRDefault="00303D05">
                        <w:r>
                          <w:t>*other</w:t>
                        </w:r>
                      </w:p>
                    </w:txbxContent>
                  </v:textbox>
                </v:shape>
                <w10:anchorlock/>
              </v:group>
            </w:pict>
          </mc:Fallback>
        </mc:AlternateContent>
      </w:r>
    </w:p>
    <w:p w:rsidR="00303D05" w:rsidRPr="00C81D35" w:rsidRDefault="00303D05" w:rsidP="00167BDF">
      <w:pPr>
        <w:pStyle w:val="Heading3"/>
        <w:rPr>
          <w:lang w:val="en-GB"/>
        </w:rPr>
      </w:pPr>
      <w:r w:rsidRPr="00C81D35">
        <w:rPr>
          <w:lang w:val="en-GB"/>
        </w:rPr>
        <w:lastRenderedPageBreak/>
        <w:t>P2P internode</w:t>
      </w:r>
      <w:r w:rsidR="00EA28B0" w:rsidRPr="00C81D35">
        <w:rPr>
          <w:lang w:val="en-GB"/>
        </w:rPr>
        <w:t xml:space="preserve"> messaging protocol </w:t>
      </w:r>
      <w:r w:rsidR="00BE3ACD" w:rsidRPr="00C81D35">
        <w:rPr>
          <w:lang w:val="en-GB"/>
        </w:rPr>
        <w:t xml:space="preserve">stack </w:t>
      </w:r>
      <w:r w:rsidR="00EA28B0" w:rsidRPr="00C81D35">
        <w:rPr>
          <w:lang w:val="en-GB"/>
        </w:rPr>
        <w:t>option</w:t>
      </w:r>
    </w:p>
    <w:p w:rsidR="00D4635F" w:rsidRPr="00C81D35" w:rsidRDefault="00D4635F" w:rsidP="00D4635F">
      <w:pPr>
        <w:pStyle w:val="BodyText"/>
        <w:rPr>
          <w:lang w:val="en-GB"/>
        </w:rPr>
      </w:pPr>
      <w:r w:rsidRPr="00C81D35">
        <w:rPr>
          <w:lang w:val="en-GB"/>
        </w:rPr>
        <w:t xml:space="preserve">A Node shall select the most appropriate Messaging protocol </w:t>
      </w:r>
      <w:r w:rsidR="00BE3ACD" w:rsidRPr="00C81D35">
        <w:rPr>
          <w:lang w:val="en-GB"/>
        </w:rPr>
        <w:t xml:space="preserve">stack </w:t>
      </w:r>
      <w:proofErr w:type="gramStart"/>
      <w:r w:rsidR="00BE3ACD" w:rsidRPr="00C81D35">
        <w:rPr>
          <w:lang w:val="en-GB"/>
        </w:rPr>
        <w:t>supported  by</w:t>
      </w:r>
      <w:proofErr w:type="gramEnd"/>
      <w:r w:rsidR="00BE3ACD" w:rsidRPr="00C81D35">
        <w:rPr>
          <w:lang w:val="en-GB"/>
        </w:rPr>
        <w:t xml:space="preserve"> the other node </w:t>
      </w:r>
      <w:r w:rsidRPr="00C81D35">
        <w:rPr>
          <w:lang w:val="en-GB"/>
        </w:rPr>
        <w:t>when connecting to</w:t>
      </w:r>
      <w:r w:rsidR="00BE3ACD" w:rsidRPr="00C81D35">
        <w:rPr>
          <w:lang w:val="en-GB"/>
        </w:rPr>
        <w:t xml:space="preserve"> it</w:t>
      </w:r>
      <w:r w:rsidRPr="00C81D35">
        <w:rPr>
          <w:lang w:val="en-GB"/>
        </w:rPr>
        <w:t>.</w:t>
      </w:r>
    </w:p>
    <w:p w:rsidR="00D4635F" w:rsidRPr="00C81D35" w:rsidRDefault="00D4635F" w:rsidP="00D4635F">
      <w:pPr>
        <w:pStyle w:val="BodyText"/>
        <w:rPr>
          <w:lang w:val="en-GB"/>
        </w:rPr>
      </w:pPr>
      <w:r w:rsidRPr="00C81D35">
        <w:rPr>
          <w:noProof/>
          <w:lang w:val="en-GB"/>
        </w:rPr>
        <mc:AlternateContent>
          <mc:Choice Requires="wpc">
            <w:drawing>
              <wp:inline distT="0" distB="0" distL="0" distR="0" wp14:anchorId="0CB0ED9C" wp14:editId="7A9842A6">
                <wp:extent cx="4170680" cy="2917825"/>
                <wp:effectExtent l="0" t="0" r="0" b="0"/>
                <wp:docPr id="656" name="Canvas 6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33" name="Straight Connector 1033"/>
                        <wps:cNvCnPr>
                          <a:stCxn id="638" idx="2"/>
                        </wps:cNvCnPr>
                        <wps:spPr>
                          <a:xfrm>
                            <a:off x="2111565" y="746844"/>
                            <a:ext cx="0" cy="8082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34" name="Oval 634"/>
                        <wps:cNvSpPr/>
                        <wps:spPr>
                          <a:xfrm>
                            <a:off x="394336" y="590768"/>
                            <a:ext cx="3086100" cy="2035606"/>
                          </a:xfrm>
                          <a:prstGeom prst="ellipse">
                            <a:avLst/>
                          </a:prstGeom>
                          <a:noFill/>
                          <a:ln>
                            <a:solidFill>
                              <a:schemeClr val="bg1">
                                <a:lumMod val="65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 name="Text Box 166"/>
                        <wps:cNvSpPr txBox="1">
                          <a:spLocks noChangeArrowheads="1"/>
                        </wps:cNvSpPr>
                        <wps:spPr bwMode="auto">
                          <a:xfrm>
                            <a:off x="280035" y="746844"/>
                            <a:ext cx="54896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D4635F" w:rsidRDefault="00D4635F" w:rsidP="00D4635F">
                              <w:r>
                                <w:t>Peer</w:t>
                              </w:r>
                              <w:r w:rsidR="00BE3ACD">
                                <w:t xml:space="preserve"> 1</w:t>
                              </w:r>
                            </w:p>
                          </w:txbxContent>
                        </wps:txbx>
                        <wps:bodyPr rot="0" vert="horz" wrap="square" lIns="91440" tIns="45720" rIns="91440" bIns="45720" anchor="t" anchorCtr="0" upright="1">
                          <a:noAutofit/>
                        </wps:bodyPr>
                      </wps:wsp>
                      <wps:wsp>
                        <wps:cNvPr id="638" name="Text Box 167"/>
                        <wps:cNvSpPr txBox="1">
                          <a:spLocks noChangeArrowheads="1"/>
                        </wps:cNvSpPr>
                        <wps:spPr bwMode="auto">
                          <a:xfrm>
                            <a:off x="1845443" y="434693"/>
                            <a:ext cx="532243"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D4635F" w:rsidRDefault="00D4635F" w:rsidP="00D4635F">
                              <w:r>
                                <w:t>Peer</w:t>
                              </w:r>
                              <w:r w:rsidR="00BE3ACD">
                                <w:t xml:space="preserve"> 2</w:t>
                              </w:r>
                            </w:p>
                          </w:txbxContent>
                        </wps:txbx>
                        <wps:bodyPr rot="0" vert="horz" wrap="square" lIns="91440" tIns="45720" rIns="91440" bIns="45720" anchor="t" anchorCtr="0" upright="1">
                          <a:noAutofit/>
                        </wps:bodyPr>
                      </wps:wsp>
                      <wps:wsp>
                        <wps:cNvPr id="639"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D4635F" w:rsidRDefault="00D4635F" w:rsidP="00D4635F">
                              <w:r>
                                <w:t>Peer</w:t>
                              </w:r>
                            </w:p>
                          </w:txbxContent>
                        </wps:txbx>
                        <wps:bodyPr rot="0" vert="horz" wrap="square" lIns="91440" tIns="45720" rIns="91440" bIns="45720" anchor="t" anchorCtr="0" upright="1">
                          <a:noAutofit/>
                        </wps:bodyPr>
                      </wps:wsp>
                      <wps:wsp>
                        <wps:cNvPr id="641"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D4635F" w:rsidRDefault="00D4635F" w:rsidP="00D4635F">
                              <w:r>
                                <w:t>Peer</w:t>
                              </w:r>
                            </w:p>
                          </w:txbxContent>
                        </wps:txbx>
                        <wps:bodyPr rot="0" vert="horz" wrap="square" lIns="91440" tIns="45720" rIns="91440" bIns="45720" anchor="t" anchorCtr="0" upright="1">
                          <a:noAutofit/>
                        </wps:bodyPr>
                      </wps:wsp>
                      <wps:wsp>
                        <wps:cNvPr id="642"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D4635F" w:rsidRDefault="00D4635F" w:rsidP="00D4635F">
                              <w:r>
                                <w:t>Peer</w:t>
                              </w:r>
                            </w:p>
                          </w:txbxContent>
                        </wps:txbx>
                        <wps:bodyPr rot="0" vert="horz" wrap="square" lIns="91440" tIns="45720" rIns="91440" bIns="45720" anchor="t" anchorCtr="0" upright="1">
                          <a:noAutofit/>
                        </wps:bodyPr>
                      </wps:wsp>
                      <wps:wsp>
                        <wps:cNvPr id="1018" name="Text Box 1018"/>
                        <wps:cNvSpPr txBox="1"/>
                        <wps:spPr>
                          <a:xfrm>
                            <a:off x="1898134" y="926441"/>
                            <a:ext cx="102933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635F" w:rsidRDefault="00BE3ACD">
                              <w:r>
                                <w:t>Protocol Stack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19" name="Text Box 1019"/>
                        <wps:cNvSpPr txBox="1"/>
                        <wps:spPr>
                          <a:xfrm>
                            <a:off x="1898134" y="1239476"/>
                            <a:ext cx="102933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635F" w:rsidRDefault="00BE3ACD">
                              <w:r>
                                <w:t>Protocol Stack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26" name="Text Box 1026"/>
                        <wps:cNvSpPr txBox="1"/>
                        <wps:spPr>
                          <a:xfrm>
                            <a:off x="1898134" y="1555115"/>
                            <a:ext cx="103632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4635F" w:rsidRPr="00BE3ACD" w:rsidRDefault="00BE3ACD">
                              <w:pPr>
                                <w:rPr>
                                  <w:rStyle w:val="Emphasis"/>
                                </w:rPr>
                              </w:pPr>
                              <w:r w:rsidRPr="00BE3ACD">
                                <w:rPr>
                                  <w:rStyle w:val="Emphasis"/>
                                </w:rPr>
                                <w:t>Protocol Stack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27" name="Straight Arrow Connector 1027"/>
                        <wps:cNvCnPr/>
                        <wps:spPr>
                          <a:xfrm>
                            <a:off x="829001" y="1058167"/>
                            <a:ext cx="1067232" cy="26834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8" name="Straight Arrow Connector 1028"/>
                        <wps:cNvCnPr>
                          <a:stCxn id="635" idx="3"/>
                          <a:endCxn id="1018" idx="1"/>
                        </wps:cNvCnPr>
                        <wps:spPr>
                          <a:xfrm>
                            <a:off x="829002" y="902506"/>
                            <a:ext cx="1069132" cy="138235"/>
                          </a:xfrm>
                          <a:prstGeom prst="straightConnector1">
                            <a:avLst/>
                          </a:prstGeom>
                          <a:ln>
                            <a:solidFill>
                              <a:schemeClr val="bg1">
                                <a:lumMod val="65000"/>
                              </a:schemeClr>
                            </a:solidFill>
                            <a:prstDash val="dash"/>
                            <a:tailEnd type="arrow"/>
                          </a:ln>
                        </wps:spPr>
                        <wps:style>
                          <a:lnRef idx="1">
                            <a:schemeClr val="accent1"/>
                          </a:lnRef>
                          <a:fillRef idx="0">
                            <a:schemeClr val="accent1"/>
                          </a:fillRef>
                          <a:effectRef idx="0">
                            <a:schemeClr val="accent1"/>
                          </a:effectRef>
                          <a:fontRef idx="minor">
                            <a:schemeClr val="tx1"/>
                          </a:fontRef>
                        </wps:style>
                        <wps:bodyPr/>
                      </wps:wsp>
                      <wps:wsp>
                        <wps:cNvPr id="1032" name="Straight Arrow Connector 1032"/>
                        <wps:cNvCnPr/>
                        <wps:spPr>
                          <a:xfrm>
                            <a:off x="737235" y="1058167"/>
                            <a:ext cx="1108208" cy="611248"/>
                          </a:xfrm>
                          <a:prstGeom prst="straightConnector1">
                            <a:avLst/>
                          </a:prstGeom>
                          <a:ln>
                            <a:solidFill>
                              <a:schemeClr val="bg1">
                                <a:lumMod val="75000"/>
                              </a:schemeClr>
                            </a:solidFill>
                            <a:prstDash val="dash"/>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656" o:spid="_x0000_s1397"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">
                <v:shape id="_x0000_s1398" type="#_x0000_t75" style="position:absolute;width:41706;height:29178;visibility:visible;mso-wrap-style:square">
                  <v:fill o:detectmouseclick="t"/>
                  <v:path o:connecttype="none"/>
                </v:shape>
                <v:line id="Straight Connector 1033" o:spid="_x0000_s1399" style="position:absolute;visibility:visible;mso-wrap-style:square" from="21115,7468" to="21115,15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PP38MAAADdAAAADwAAAGRycy9kb3ducmV2LnhtbERPzWrCQBC+C32HZQq96aYGxUZXkUJB&#10;2l7UPsCYnSbB7Gy6O9XYp3cLgrf5+H5nsepdq04UYuPZwPMoA0VcettwZeBr/zacgYqCbLH1TAYu&#10;FGG1fBgssLD+zFs67aRSKYRjgQZqka7QOpY1OYwj3xEn7tsHh5JgqLQNeE7hrtXjLJtqhw2nhho7&#10;eq2pPO5+nYGfj89NvBzasUwnf+/HsJ69SB6NeXrs13NQQr3cxTf3xqb5WZ7D/zfpBL2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Tz9/DAAAA3QAAAA8AAAAAAAAAAAAA&#10;AAAAoQIAAGRycy9kb3ducmV2LnhtbFBLBQYAAAAABAAEAPkAAACRAwAAAAA=&#10;" strokecolor="#4579b8 [3044]"/>
                <v:oval id="Oval 634" o:spid="_x0000_s1400" style="position:absolute;left:3943;top:5907;width:30861;height:203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Ja8YA&#10;AADcAAAADwAAAGRycy9kb3ducmV2LnhtbESPQWvCQBSE7wX/w/KE3urGRmKJrsGWFhS8VKV4fGZf&#10;s6HZtyG71dRf7wpCj8PMfMPMi9424kSdrx0rGI8SEMSl0zVXCva7j6cXED4ga2wck4I/8lAsBg9z&#10;zLU78yedtqESEcI+RwUmhDaX0peGLPqRa4mj9+06iyHKrpK6w3OE20Y+J0kmLdYcFwy29Gao/Nn+&#10;WgXJ8Z0vr+n6sDHT7Gu1Lw8+o4lSj8N+OQMRqA//4Xt7pRVk6QRuZ+IR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lJa8YAAADcAAAADwAAAAAAAAAAAAAAAACYAgAAZHJz&#10;L2Rvd25yZXYueG1sUEsFBgAAAAAEAAQA9QAAAIsDAAAAAA==&#10;" filled="f" strokecolor="#a5a5a5 [2092]" strokeweight="2pt">
                  <v:stroke dashstyle="1 1"/>
                </v:oval>
                <v:shape id="Text Box 166" o:spid="_x0000_s1401" type="#_x0000_t202" style="position:absolute;left:2800;top:7468;width:549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lPYsYA&#10;AADcAAAADwAAAGRycy9kb3ducmV2LnhtbESPQWsCMRSE74X+h/CEXkrNVtHKapRSW/BiQVsK3h6b&#10;52Zx87Imqbv6641Q6HGYmW+Y2aKztTiRD5VjBc/9DARx4XTFpYLvr4+nCYgQkTXWjknBmQIs5vd3&#10;M8y1a3lDp20sRYJwyFGBibHJpQyFIYuh7xri5O2dtxiT9KXUHtsEt7UcZNlYWqw4LRhs6M1Qcdj+&#10;2kRZrXfGjo6fdFn+rB+Hx5f3duOVeuh1r1MQkbr4H/5rr7SC8XAEtzPpCMj5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0lPYs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D4635F" w:rsidRDefault="00D4635F" w:rsidP="00D4635F">
                        <w:r>
                          <w:t>Peer</w:t>
                        </w:r>
                        <w:r w:rsidR="00BE3ACD">
                          <w:t xml:space="preserve"> 1</w:t>
                        </w:r>
                      </w:p>
                    </w:txbxContent>
                  </v:textbox>
                </v:shape>
                <v:shape id="Text Box 167" o:spid="_x0000_s1402" type="#_x0000_t202" style="position:absolute;left:18454;top:4346;width:532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jg/McA&#10;AADcAAAADwAAAGRycy9kb3ducmV2LnhtbESPTUsDMRCG74L/IYzgRdqsFqtsmxbxA3qp0FqE3obN&#10;dLN0M9kmsbv6652D4HF4531mnvly8K06U0xNYAO34wIUcRVsw7WB3cfb6BFUysgW28Bk4JsSLBeX&#10;F3Msbeh5Q+dtrpVAOJVowOXclVqnypHHNA4dsWSHED1mGWOtbcRe4L7Vd0Ux1R4blgsOO3p2VB23&#10;X14oq/Xe+fvTO/28fK5vJqeH134Tjbm+Gp5moDIN+X/5r72yBqYT+VZkRAT0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I4Pz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D4635F" w:rsidRDefault="00D4635F" w:rsidP="00D4635F">
                        <w:r>
                          <w:t>Peer</w:t>
                        </w:r>
                        <w:r w:rsidR="00BE3ACD">
                          <w:t xml:space="preserve"> 2</w:t>
                        </w:r>
                      </w:p>
                    </w:txbxContent>
                  </v:textbox>
                </v:shape>
                <v:shape id="Text Box 168" o:spid="_x0000_s1403"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RFZ8cA&#10;AADcAAAADwAAAGRycy9kb3ducmV2LnhtbESPQWsCMRSE70L/Q3iFXqRmW6mtq1HEtuDFgrYUvD02&#10;z83SzcuapO7aX28EocdhZr5hpvPO1uJIPlSOFTwMMhDEhdMVlwq+Pt/vX0CEiKyxdkwKThRgPrvp&#10;TTHXruUNHbexFAnCIUcFJsYmlzIUhiyGgWuIk7d33mJM0pdSe2wT3NbyMctG0mLFacFgQ0tDxc/2&#10;1ybKar0z9unwQX+v3+v+8PD81m68Une33WICIlIX/8PX9korGA3HcDmTjoCc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4ERWf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D4635F" w:rsidRDefault="00D4635F" w:rsidP="00D4635F">
                        <w:r>
                          <w:t>Peer</w:t>
                        </w:r>
                      </w:p>
                    </w:txbxContent>
                  </v:textbox>
                </v:shape>
                <v:shape id="Text Box 169" o:spid="_x0000_s1404"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HMcA&#10;AADcAAAADwAAAGRycy9kb3ducmV2LnhtbESPT2sCMRTE74V+h/AEL0Wz2lbL1iiltuDFgn8QvD02&#10;z83SzcuaRHfbT98UCj0OM/MbZrbobC2u5EPlWMFomIEgLpyuuFSw370PnkCEiKyxdkwKvijAYn57&#10;M8Ncu5Y3dN3GUiQIhxwVmBibXMpQGLIYhq4hTt7JeYsxSV9K7bFNcFvLcZZNpMWK04LBhl4NFZ/b&#10;i02U1fpo7OP5g76Xh/Xd/Xn61m68Uv1e9/IMIlIX/8N/7ZVWMHkYwe+Zd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h0Ohz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D4635F" w:rsidRDefault="00D4635F" w:rsidP="00D4635F">
                        <w:r>
                          <w:t>Peer</w:t>
                        </w:r>
                      </w:p>
                    </w:txbxContent>
                  </v:textbox>
                </v:shape>
                <v:shape id="Text Box 170" o:spid="_x0000_s1405"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aka8cA&#10;AADcAAAADwAAAGRycy9kb3ducmV2LnhtbESPQWsCMRSE74X+h/AEL6Vma60tW6MUreDFgrYI3h6b&#10;52bp5mVNorv21zcFocdhZr5hJrPO1uJMPlSOFTwMMhDEhdMVlwq+Ppf3LyBCRNZYOyYFFwowm97e&#10;TDDXruUNnbexFAnCIUcFJsYmlzIUhiyGgWuIk3dw3mJM0pdSe2wT3NZymGVjabHitGCwobmh4nt7&#10;somyWu+NfTp+0M9it757PD6/txuvVL/Xvb2CiNTF//C1vdIKxqMh/J1JR0B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pGv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D4635F" w:rsidRDefault="00D4635F" w:rsidP="00D4635F">
                        <w:r>
                          <w:t>Peer</w:t>
                        </w:r>
                      </w:p>
                    </w:txbxContent>
                  </v:textbox>
                </v:shape>
                <v:shape id="Text Box 1018" o:spid="_x0000_s1406" type="#_x0000_t202" style="position:absolute;left:18981;top:9264;width:1029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Fw1cYA&#10;AADdAAAADwAAAGRycy9kb3ducmV2LnhtbESPS2sCQRCE74L/YeiAN501osjGUYIYCAjiC8yx3el9&#10;4E7PsjPR9d/bh0Bu3VR11deLVedqdac2VJ4NjEcJKOLM24oLA+fT13AOKkRki7VnMvCkAKtlv7fA&#10;1PoHH+h+jIWSEA4pGihjbFKtQ1aSwzDyDbFouW8dRlnbQtsWHxLuav2eJDPtsGJpKLGhdUnZ7fjr&#10;DOzWMz+dXLt5vtlv/aHIJ/pnejFm8NZ9foCK1MV/89/1txX8ZCy48o2MoJ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fFw1cYAAADdAAAADwAAAAAAAAAAAAAAAACYAgAAZHJz&#10;L2Rvd25yZXYueG1sUEsFBgAAAAAEAAQA9QAAAIsDAAAAAA==&#10;" fillcolor="white [3201]" strokeweight=".5pt">
                  <v:textbox>
                    <w:txbxContent>
                      <w:p w:rsidR="00D4635F" w:rsidRDefault="00BE3ACD">
                        <w:r>
                          <w:t>Protocol Stack 1</w:t>
                        </w:r>
                      </w:p>
                    </w:txbxContent>
                  </v:textbox>
                </v:shape>
                <v:shape id="Text Box 1019" o:spid="_x0000_s1407" type="#_x0000_t202" style="position:absolute;left:18981;top:12394;width:1029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3VTsMA&#10;AADdAAAADwAAAGRycy9kb3ducmV2LnhtbERP24rCMBB9X9h/CCP4tqYqiluNsoiCICxaF/RxbKYX&#10;bCaliVr/fiMIvs3hXGe2aE0lbtS40rKCfi8CQZxaXXKu4O+w/pqAcB5ZY2WZFDzIwWL++THDWNs7&#10;7+mW+FyEEHYxKii8r2MpXVqQQdezNXHgMtsY9AE2udQN3kO4qeQgisbSYMmhocCalgWll+RqFPwu&#10;x3Y0PLeTbLXb2n2eDeVpdFSq22l/piA8tf4tfrk3OsyP+t/w/Cac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3VTsMAAADdAAAADwAAAAAAAAAAAAAAAACYAgAAZHJzL2Rv&#10;d25yZXYueG1sUEsFBgAAAAAEAAQA9QAAAIgDAAAAAA==&#10;" fillcolor="white [3201]" strokeweight=".5pt">
                  <v:textbox>
                    <w:txbxContent>
                      <w:p w:rsidR="00D4635F" w:rsidRDefault="00BE3ACD">
                        <w:r>
                          <w:t>Protocol Stack 2</w:t>
                        </w:r>
                      </w:p>
                    </w:txbxContent>
                  </v:textbox>
                </v:shape>
                <v:shape id="Text Box 1026" o:spid="_x0000_s1408" type="#_x0000_t202" style="position:absolute;left:18981;top:15551;width:10363;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6LgcIA&#10;AADdAAAADwAAAGRycy9kb3ducmV2LnhtbERP24rCMBB9X/Afwgi+ramKRbpGEVEQBPEG7uNsM72w&#10;zaQ0UevfG0HwbQ7nOtN5aypxo8aVlhUM+hEI4tTqknMF59P6ewLCeWSNlWVS8CAH81nna4qJtnc+&#10;0O3ocxFC2CWooPC+TqR0aUEGXd/WxIHLbGPQB9jkUjd4D+GmksMoiqXBkkNDgTUtC0r/j1ejYLeM&#10;7Xj0106y1X5rD3k2kr/ji1K9brv4AeGp9R/x273RYX40jOH1TThBz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TouBwgAAAN0AAAAPAAAAAAAAAAAAAAAAAJgCAABkcnMvZG93&#10;bnJldi54bWxQSwUGAAAAAAQABAD1AAAAhwMAAAAA&#10;" fillcolor="white [3201]" strokeweight=".5pt">
                  <v:textbox>
                    <w:txbxContent>
                      <w:p w:rsidR="00D4635F" w:rsidRPr="00BE3ACD" w:rsidRDefault="00BE3ACD">
                        <w:pPr>
                          <w:rPr>
                            <w:rStyle w:val="Emphasis"/>
                          </w:rPr>
                        </w:pPr>
                        <w:r w:rsidRPr="00BE3ACD">
                          <w:rPr>
                            <w:rStyle w:val="Emphasis"/>
                          </w:rPr>
                          <w:t>Protocol Stack n</w:t>
                        </w:r>
                      </w:p>
                    </w:txbxContent>
                  </v:textbox>
                </v:shape>
                <v:shape id="Straight Arrow Connector 1027" o:spid="_x0000_s1409" type="#_x0000_t32" style="position:absolute;left:8290;top:10581;width:10672;height:26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j/qY8IAAADdAAAADwAAAGRycy9kb3ducmV2LnhtbERPS4vCMBC+C/sfwix401SXuqUaRYSy&#10;Xn0s7N7GZmyLzaQ0qdZ/bwTB23x8z1mselOLK7WusqxgMo5AEOdWV1woOB6yUQLCeWSNtWVScCcH&#10;q+XHYIGptjfe0XXvCxFC2KWooPS+SaV0eUkG3dg2xIE729agD7AtpG7xFsJNLadRNJMGKw4NJTa0&#10;KSm/7Duj4Ot86n8Sv5ZJ9mc3XRfH8W/2r9Tws1/PQXjq/Vv8cm91mB9Nv+H5TThB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j/qY8IAAADdAAAADwAAAAAAAAAAAAAA&#10;AAChAgAAZHJzL2Rvd25yZXYueG1sUEsFBgAAAAAEAAQA+QAAAJADAAAAAA==&#10;" strokecolor="#4579b8 [3044]">
                  <v:stroke endarrow="open"/>
                </v:shape>
                <v:shape id="Straight Arrow Connector 1028" o:spid="_x0000_s1410" type="#_x0000_t32" style="position:absolute;left:8290;top:9025;width:10691;height:13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3AMYAAADdAAAADwAAAGRycy9kb3ducmV2LnhtbESPT2vDMAzF74N9B6PBLqO1m8NW0rpl&#10;dHSM7jD67y5iNQmN5RC7abZPPx0KvUm8p/d+mi8H36ieulgHtjAZG1DERXA1lxYO+/VoCiomZIdN&#10;YLLwSxGWi8eHOeYuXHlL/S6VSkI45mihSqnNtY5FRR7jOLTEop1C5zHJ2pXadXiVcN/ozJhX7bFm&#10;aaiwpVVFxXl38Rb8W/a37zdHxM9v87L62OjJ9qe39vlpeJ+BSjSku/l2/eUE32SCK9/ICHrx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PtwDGAAAA3QAAAA8AAAAAAAAA&#10;AAAAAAAAoQIAAGRycy9kb3ducmV2LnhtbFBLBQYAAAAABAAEAPkAAACUAwAAAAA=&#10;" strokecolor="#a5a5a5 [2092]">
                  <v:stroke dashstyle="dash" endarrow="open"/>
                </v:shape>
                <v:shape id="Straight Arrow Connector 1032" o:spid="_x0000_s1411" type="#_x0000_t32" style="position:absolute;left:7372;top:10581;width:11082;height:6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IVp8MAAADdAAAADwAAAGRycy9kb3ducmV2LnhtbERP32vCMBB+H+x/CDfY20ztqEg1yigb&#10;iAqjnXs/mrMpay6libb77xdB2Nt9fD9vvZ1sJ640+NaxgvksAUFcO91yo+D09fGyBOEDssbOMSn4&#10;JQ/bzePDGnPtRi7pWoVGxBD2OSowIfS5lL42ZNHPXE8cubMbLIYIh0bqAccYbjuZJslCWmw5Nhjs&#10;qTBU/1QXq4CP76f9vqjqIhtNdigX8zT7/Fbq+Wl6W4EINIV/8d2903F+8prC7Zt4gt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LSFafDAAAA3QAAAA8AAAAAAAAAAAAA&#10;AAAAoQIAAGRycy9kb3ducmV2LnhtbFBLBQYAAAAABAAEAPkAAACRAwAAAAA=&#10;" strokecolor="#bfbfbf [2412]">
                  <v:stroke dashstyle="dash" endarrow="open"/>
                </v:shape>
                <w10:anchorlock/>
              </v:group>
            </w:pict>
          </mc:Fallback>
        </mc:AlternateContent>
      </w:r>
    </w:p>
    <w:p w:rsidR="00BE3ACD" w:rsidRPr="00C81D35" w:rsidRDefault="00BE3ACD" w:rsidP="00D4635F">
      <w:pPr>
        <w:pStyle w:val="BodyText"/>
        <w:rPr>
          <w:lang w:val="en-GB"/>
        </w:rPr>
      </w:pPr>
    </w:p>
    <w:p w:rsidR="003667B5" w:rsidRPr="00C81D35" w:rsidRDefault="003667B5" w:rsidP="00EA28B0">
      <w:pPr>
        <w:pStyle w:val="Heading3"/>
        <w:rPr>
          <w:lang w:val="en-GB"/>
        </w:rPr>
      </w:pPr>
      <w:r w:rsidRPr="00C81D35">
        <w:rPr>
          <w:lang w:val="en-GB"/>
        </w:rPr>
        <w:t>Node Protocol Stack model</w:t>
      </w:r>
    </w:p>
    <w:p w:rsidR="003667B5" w:rsidRPr="00C81D35" w:rsidRDefault="003667B5" w:rsidP="003667B5">
      <w:pPr>
        <w:pStyle w:val="BodyText"/>
        <w:rPr>
          <w:lang w:val="en-GB"/>
        </w:rPr>
      </w:pPr>
      <w:r w:rsidRPr="00C81D35">
        <w:rPr>
          <w:lang w:val="en-GB"/>
        </w:rPr>
        <w:t>The Protocol Stack model shall be layered.</w:t>
      </w:r>
    </w:p>
    <w:p w:rsidR="003667B5" w:rsidRPr="00C81D35" w:rsidRDefault="003667B5" w:rsidP="00DA22D0">
      <w:pPr>
        <w:pStyle w:val="BodyText"/>
        <w:numPr>
          <w:ilvl w:val="0"/>
          <w:numId w:val="41"/>
        </w:numPr>
        <w:rPr>
          <w:lang w:val="en-GB"/>
        </w:rPr>
      </w:pPr>
      <w:r w:rsidRPr="00C81D35">
        <w:rPr>
          <w:lang w:val="en-GB"/>
        </w:rPr>
        <w:t>It may contain an Application layer defining what Darwinet P2P messages to exchange.</w:t>
      </w:r>
      <w:r w:rsidRPr="00C81D35">
        <w:rPr>
          <w:rStyle w:val="Emphasis"/>
          <w:lang w:val="en-GB"/>
        </w:rPr>
        <w:t xml:space="preserve"> This enables new messaging sets to be introduced over time.</w:t>
      </w:r>
    </w:p>
    <w:p w:rsidR="003667B5" w:rsidRPr="00C81D35" w:rsidRDefault="003667B5" w:rsidP="00DA22D0">
      <w:pPr>
        <w:pStyle w:val="BodyText"/>
        <w:numPr>
          <w:ilvl w:val="0"/>
          <w:numId w:val="41"/>
        </w:numPr>
        <w:rPr>
          <w:lang w:val="en-GB"/>
        </w:rPr>
      </w:pPr>
      <w:r w:rsidRPr="00C81D35">
        <w:rPr>
          <w:lang w:val="en-GB"/>
        </w:rPr>
        <w:t xml:space="preserve">It must contain a representation layer that defines how exchanged messages are to be represented (e.g. as XML, BERTLV, Text in Email etc.). </w:t>
      </w:r>
      <w:r w:rsidRPr="00C81D35">
        <w:rPr>
          <w:rStyle w:val="Emphasis"/>
          <w:lang w:val="en-GB"/>
        </w:rPr>
        <w:t>This enables new representation forms (e.g. different types of compression algorithms) to be introduced over time</w:t>
      </w:r>
      <w:r w:rsidRPr="00C81D35">
        <w:rPr>
          <w:lang w:val="en-GB"/>
        </w:rPr>
        <w:t>.</w:t>
      </w:r>
    </w:p>
    <w:p w:rsidR="003667B5" w:rsidRPr="00C81D35" w:rsidRDefault="003667B5" w:rsidP="00DA22D0">
      <w:pPr>
        <w:pStyle w:val="BodyText"/>
        <w:numPr>
          <w:ilvl w:val="0"/>
          <w:numId w:val="41"/>
        </w:numPr>
        <w:rPr>
          <w:rStyle w:val="Emphasis"/>
          <w:i w:val="0"/>
          <w:iCs w:val="0"/>
          <w:lang w:val="en-GB"/>
        </w:rPr>
      </w:pPr>
      <w:r w:rsidRPr="00C81D35">
        <w:rPr>
          <w:lang w:val="en-GB"/>
        </w:rPr>
        <w:t xml:space="preserve">It must contain a Transport layer that defines how the data is transferred to the receiver (e.g. SMTP (Email), TCP, UDP etc.). </w:t>
      </w:r>
      <w:r w:rsidRPr="00C81D35">
        <w:rPr>
          <w:rStyle w:val="Emphasis"/>
          <w:lang w:val="en-GB"/>
        </w:rPr>
        <w:t>This enables</w:t>
      </w:r>
      <w:r w:rsidR="004026CD" w:rsidRPr="00C81D35">
        <w:rPr>
          <w:rStyle w:val="Emphasis"/>
          <w:lang w:val="en-GB"/>
        </w:rPr>
        <w:t xml:space="preserve"> new data exchange protocols to be introduced that best suites new node platforms and portable device service providers (e.g. use some push notification service of </w:t>
      </w:r>
      <w:proofErr w:type="spellStart"/>
      <w:r w:rsidR="004026CD" w:rsidRPr="00C81D35">
        <w:rPr>
          <w:rStyle w:val="Emphasis"/>
          <w:lang w:val="en-GB"/>
        </w:rPr>
        <w:t>iOS</w:t>
      </w:r>
      <w:proofErr w:type="spellEnd"/>
      <w:r w:rsidR="004026CD" w:rsidRPr="00C81D35">
        <w:rPr>
          <w:rStyle w:val="Emphasis"/>
          <w:lang w:val="en-GB"/>
        </w:rPr>
        <w:t>, Android, UNIX etc.).</w:t>
      </w:r>
    </w:p>
    <w:p w:rsidR="00EA28B0" w:rsidRPr="00C81D35" w:rsidRDefault="00EA28B0" w:rsidP="00EA28B0">
      <w:pPr>
        <w:pStyle w:val="Heading3"/>
        <w:rPr>
          <w:lang w:val="en-GB"/>
        </w:rPr>
      </w:pPr>
      <w:r w:rsidRPr="00C81D35">
        <w:rPr>
          <w:lang w:val="en-GB"/>
        </w:rPr>
        <w:lastRenderedPageBreak/>
        <w:t xml:space="preserve">Node Messaging Protocol </w:t>
      </w:r>
      <w:r w:rsidR="00BE3ACD" w:rsidRPr="00C81D35">
        <w:rPr>
          <w:lang w:val="en-GB"/>
        </w:rPr>
        <w:t xml:space="preserve">stack </w:t>
      </w:r>
      <w:r w:rsidRPr="00C81D35">
        <w:rPr>
          <w:lang w:val="en-GB"/>
        </w:rPr>
        <w:t xml:space="preserve">support </w:t>
      </w:r>
      <w:r w:rsidR="00E55E65" w:rsidRPr="00C81D35">
        <w:rPr>
          <w:lang w:val="en-GB"/>
        </w:rPr>
        <w:t>modelling</w:t>
      </w:r>
    </w:p>
    <w:p w:rsidR="00303D05" w:rsidRPr="00C81D35" w:rsidRDefault="004D5EA3" w:rsidP="00303D05">
      <w:pPr>
        <w:pStyle w:val="BodyText"/>
        <w:rPr>
          <w:lang w:val="en-GB"/>
        </w:rPr>
      </w:pPr>
      <w:r w:rsidRPr="00C81D35">
        <w:rPr>
          <w:noProof/>
          <w:lang w:val="en-GB"/>
        </w:rPr>
        <mc:AlternateContent>
          <mc:Choice Requires="wpc">
            <w:drawing>
              <wp:inline distT="0" distB="0" distL="0" distR="0" wp14:anchorId="3E41D75C" wp14:editId="7EEFC467">
                <wp:extent cx="4391025" cy="3841114"/>
                <wp:effectExtent l="0" t="0" r="0" b="7620"/>
                <wp:docPr id="552" name="Canvas 5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67" name="Text Box 256"/>
                        <wps:cNvSpPr txBox="1"/>
                        <wps:spPr>
                          <a:xfrm>
                            <a:off x="69935" y="69170"/>
                            <a:ext cx="3753400" cy="3657634"/>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4D5EA3" w:rsidRPr="004D5EA3" w:rsidRDefault="004D5EA3" w:rsidP="004D5EA3">
                              <w:r w:rsidRPr="004D5EA3">
                                <w:t>Domain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630" name="Group 630"/>
                        <wpg:cNvGrpSpPr/>
                        <wpg:grpSpPr>
                          <a:xfrm>
                            <a:off x="1456814" y="1097750"/>
                            <a:ext cx="1971972" cy="2508368"/>
                            <a:chOff x="1527360" y="180000"/>
                            <a:chExt cx="1971972" cy="2508368"/>
                          </a:xfrm>
                        </wpg:grpSpPr>
                        <wps:wsp>
                          <wps:cNvPr id="582" name="Straight Connector 582"/>
                          <wps:cNvCnPr/>
                          <wps:spPr>
                            <a:xfrm>
                              <a:off x="2476059" y="1569720"/>
                              <a:ext cx="0" cy="90233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4" name="Text Box 554"/>
                          <wps:cNvSpPr txBox="1"/>
                          <wps:spPr>
                            <a:xfrm>
                              <a:off x="1527360" y="180000"/>
                              <a:ext cx="46482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D5EA3" w:rsidRDefault="004D5EA3">
                                <w:r>
                                  <w:t>Peers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59" name="Text Box 559"/>
                          <wps:cNvSpPr txBox="1"/>
                          <wps:spPr>
                            <a:xfrm>
                              <a:off x="1765782" y="769620"/>
                              <a:ext cx="56007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D5EA3" w:rsidRDefault="004D5EA3">
                                <w:r>
                                  <w:t>Node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69" name="Text Box 569"/>
                          <wps:cNvSpPr txBox="1"/>
                          <wps:spPr>
                            <a:xfrm>
                              <a:off x="1915989" y="998220"/>
                              <a:ext cx="56007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D5EA3" w:rsidRDefault="004D5EA3">
                                <w:r>
                                  <w:t>Node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0" name="Text Box 570"/>
                          <wps:cNvSpPr txBox="1"/>
                          <wps:spPr>
                            <a:xfrm>
                              <a:off x="2038197" y="1224696"/>
                              <a:ext cx="553085" cy="342900"/>
                            </a:xfrm>
                            <a:prstGeom prst="rect">
                              <a:avLst/>
                            </a:prstGeom>
                            <a:solidFill>
                              <a:schemeClr val="lt1"/>
                            </a:solid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4D5EA3" w:rsidRPr="004D5EA3" w:rsidRDefault="004D5EA3" w:rsidP="004D5EA3">
                                <w:pPr>
                                  <w:rPr>
                                    <w:rStyle w:val="Emphasis"/>
                                  </w:rPr>
                                </w:pPr>
                                <w:r w:rsidRPr="004D5EA3">
                                  <w:rPr>
                                    <w:rStyle w:val="Emphasis"/>
                                  </w:rPr>
                                  <w:t>Node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1" name="Text Box 571"/>
                          <wps:cNvSpPr txBox="1"/>
                          <wps:spPr>
                            <a:xfrm>
                              <a:off x="2325852" y="1782547"/>
                              <a:ext cx="114871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D5EA3" w:rsidRDefault="00EA28B0">
                                <w:r>
                                  <w:t>Messaging</w:t>
                                </w:r>
                                <w:r w:rsidR="004D5EA3">
                                  <w:t xml:space="preserve"> </w:t>
                                </w:r>
                                <w:r w:rsidR="00BE3ACD">
                                  <w:t>Stack</w:t>
                                </w:r>
                                <w:r w:rsidR="004D5EA3">
                                  <w:t xml:space="preserv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2" name="Text Box 572"/>
                          <wps:cNvSpPr txBox="1"/>
                          <wps:spPr>
                            <a:xfrm>
                              <a:off x="2325852" y="2118110"/>
                              <a:ext cx="1148715"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D5EA3" w:rsidRDefault="00EA28B0">
                                <w:r>
                                  <w:t>Messaging</w:t>
                                </w:r>
                                <w:r w:rsidR="00BE3ACD">
                                  <w:t xml:space="preserve"> Stack</w:t>
                                </w:r>
                                <w:r w:rsidR="004D5EA3">
                                  <w:t xml:space="preserve"> 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74" name="Text Box 574"/>
                          <wps:cNvSpPr txBox="1"/>
                          <wps:spPr>
                            <a:xfrm>
                              <a:off x="2325852" y="2459768"/>
                              <a:ext cx="1173480" cy="228600"/>
                            </a:xfrm>
                            <a:prstGeom prst="rect">
                              <a:avLst/>
                            </a:prstGeom>
                            <a:solidFill>
                              <a:schemeClr val="lt1"/>
                            </a:solid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4D5EA3" w:rsidRPr="000203AF" w:rsidRDefault="00EA28B0">
                                <w:pPr>
                                  <w:rPr>
                                    <w:rStyle w:val="Emphasis"/>
                                  </w:rPr>
                                </w:pPr>
                                <w:r>
                                  <w:rPr>
                                    <w:rStyle w:val="Emphasis"/>
                                  </w:rPr>
                                  <w:t>Messaging</w:t>
                                </w:r>
                                <w:r w:rsidR="004D5EA3" w:rsidRPr="000203AF">
                                  <w:rPr>
                                    <w:rStyle w:val="Emphasis"/>
                                  </w:rPr>
                                  <w:t xml:space="preserve"> </w:t>
                                </w:r>
                                <w:proofErr w:type="gramStart"/>
                                <w:r w:rsidR="00BE3ACD">
                                  <w:rPr>
                                    <w:rStyle w:val="Emphasis"/>
                                  </w:rPr>
                                  <w:t xml:space="preserve">Stack </w:t>
                                </w:r>
                                <w:r w:rsidR="004D5EA3" w:rsidRPr="000203AF">
                                  <w:rPr>
                                    <w:rStyle w:val="Emphasis"/>
                                  </w:rPr>
                                  <w:t xml:space="preserve"> n</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81" name="Straight Connector 581"/>
                          <wps:cNvCnPr/>
                          <wps:spPr>
                            <a:xfrm>
                              <a:off x="1896233" y="522900"/>
                              <a:ext cx="0" cy="232115"/>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628" name="Text Box 628"/>
                        <wps:cNvSpPr txBox="1"/>
                        <wps:spPr>
                          <a:xfrm>
                            <a:off x="903774" y="189523"/>
                            <a:ext cx="1243034" cy="676277"/>
                          </a:xfrm>
                          <a:prstGeom prst="rect">
                            <a:avLst/>
                          </a:prstGeom>
                          <a:solidFill>
                            <a:schemeClr val="accent6">
                              <a:lumMod val="20000"/>
                              <a:lumOff val="80000"/>
                            </a:schemeClr>
                          </a:solidFill>
                          <a:ln/>
                        </wps:spPr>
                        <wps:style>
                          <a:lnRef idx="1">
                            <a:schemeClr val="accent5"/>
                          </a:lnRef>
                          <a:fillRef idx="2">
                            <a:schemeClr val="accent5"/>
                          </a:fillRef>
                          <a:effectRef idx="1">
                            <a:schemeClr val="accent5"/>
                          </a:effectRef>
                          <a:fontRef idx="minor">
                            <a:schemeClr val="dk1"/>
                          </a:fontRef>
                        </wps:style>
                        <wps:txbx>
                          <w:txbxContent>
                            <w:p w:rsidR="000203AF" w:rsidRDefault="000203AF">
                              <w:r>
                                <w:t>P2P Network 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9" name="Text Box 629"/>
                        <wps:cNvSpPr txBox="1"/>
                        <wps:spPr>
                          <a:xfrm>
                            <a:off x="1456814" y="412115"/>
                            <a:ext cx="439419" cy="342900"/>
                          </a:xfrm>
                          <a:prstGeom prst="rect">
                            <a:avLst/>
                          </a:prstGeom>
                          <a:solidFill>
                            <a:srgbClr val="FFFFCC"/>
                          </a:solidFill>
                          <a:ln/>
                        </wps:spPr>
                        <wps:style>
                          <a:lnRef idx="1">
                            <a:schemeClr val="accent1"/>
                          </a:lnRef>
                          <a:fillRef idx="2">
                            <a:schemeClr val="accent1"/>
                          </a:fillRef>
                          <a:effectRef idx="1">
                            <a:schemeClr val="accent1"/>
                          </a:effectRef>
                          <a:fontRef idx="minor">
                            <a:schemeClr val="dk1"/>
                          </a:fontRef>
                        </wps:style>
                        <wps:txbx>
                          <w:txbxContent>
                            <w:p w:rsidR="000203AF" w:rsidRDefault="000203AF">
                              <w:r>
                                <w:t>MIV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0" name="Text Box 380"/>
                        <wps:cNvSpPr txBox="1"/>
                        <wps:spPr>
                          <a:xfrm>
                            <a:off x="2682963" y="297845"/>
                            <a:ext cx="900135" cy="258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821FA" w:rsidRPr="00E821FA" w:rsidRDefault="00E821FA" w:rsidP="00E821FA">
                              <m:oMathPara>
                                <m:oMathParaPr>
                                  <m:jc m:val="centerGroup"/>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MIV</m:t>
                                      </m:r>
                                    </m:e>
                                  </m:d>
                                </m:oMath>
                              </m:oMathPara>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2" name="Straight Arrow Connector 632"/>
                        <wps:cNvCnPr/>
                        <wps:spPr>
                          <a:xfrm>
                            <a:off x="2171663" y="412047"/>
                            <a:ext cx="51130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33" name="Straight Arrow Connector 633"/>
                        <wps:cNvCnPr>
                          <a:stCxn id="629" idx="2"/>
                        </wps:cNvCnPr>
                        <wps:spPr>
                          <a:xfrm>
                            <a:off x="1676524" y="755015"/>
                            <a:ext cx="0" cy="34269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552" o:spid="_x0000_s1412" editas="canvas" style="width:345.75pt;height:302.45pt;mso-position-horizontal-relative:char;mso-position-vertical-relative:line" coordsize="43910,38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">
                <v:shape id="_x0000_s1413" type="#_x0000_t75" style="position:absolute;width:43910;height:38404;visibility:visible;mso-wrap-style:square">
                  <v:fill o:detectmouseclick="t"/>
                  <v:path o:connecttype="none"/>
                </v:shape>
                <v:shape id="Text Box 256" o:spid="_x0000_s1414" type="#_x0000_t202" style="position:absolute;left:699;top:691;width:37534;height:365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OuOMMA&#10;AADcAAAADwAAAGRycy9kb3ducmV2LnhtbESPT2sCMRTE74V+h/AK3mq2ImvZGsUWBE8F/1x6e928&#10;bpZuXrbJU9dv3wiCx2FmfsPMl4Pv1IliagMbeBkXoIjrYFtuDBz26+dXUEmQLXaBycCFEiwXjw9z&#10;rGw485ZOO2lUhnCq0IAT6SutU+3IYxqHnjh7PyF6lCxjo23Ec4b7Tk+KotQeW84LDnv6cFT/7o7e&#10;wBTps7fyt/oKblJ+79/jeiPRmNHTsHoDJTTIPXxrb6yBWTmD65l8BP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fOuOM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4D5EA3" w:rsidRPr="004D5EA3" w:rsidRDefault="004D5EA3" w:rsidP="004D5EA3">
                        <w:r w:rsidRPr="004D5EA3">
                          <w:t>Domain</w:t>
                        </w:r>
                      </w:p>
                    </w:txbxContent>
                  </v:textbox>
                </v:shape>
                <v:group id="Group 630" o:spid="_x0000_s1415" style="position:absolute;left:14568;top:10977;width:19719;height:25084" coordorigin="15273,1800" coordsize="19719,250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QKdhMMAAADcAAAADwAAAGRycy9kb3ducmV2LnhtbERPTWvCQBC9F/wPywi9&#10;1U0qDSW6BhErPQShWhBvQ3ZMQrKzIbsm8d93D0KPj/e9zibTioF6V1tWEC8iEMSF1TWXCn7PX2+f&#10;IJxH1thaJgUPcpBtZi9rTLUd+YeGky9FCGGXooLK+y6V0hUVGXQL2xEH7mZ7gz7AvpS6xzGEm1a+&#10;R1EiDdYcGirsaFdR0ZzuRsFhxHG7jPdD3tx2j+v543jJY1LqdT5tVyA8Tf5f/HR/awXJMs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Ap2EwwAAANwAAAAP&#10;AAAAAAAAAAAAAAAAAKoCAABkcnMvZG93bnJldi54bWxQSwUGAAAAAAQABAD6AAAAmgMAAAAA&#10;">
                  <v:line id="Straight Connector 582" o:spid="_x0000_s1416" style="position:absolute;visibility:visible;mso-wrap-style:square" from="24760,15697" to="24760,24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Q43cUAAADcAAAADwAAAGRycy9kb3ducmV2LnhtbESPUWvCQBCE34X+h2MLfdNLU5SYeooU&#10;ClL7UvUHbHPbJJjbS++2GvvrvULBx2FmvmEWq8F16kQhtp4NPE4yUMSVty3XBg7713EBKgqyxc4z&#10;GbhQhNXybrTA0vozf9BpJ7VKEI4lGmhE+lLrWDXkME58T5y8Lx8cSpKh1jbgOcFdp/Msm2mHLaeF&#10;Bnt6aag67n6cge/t+yZePrtcZtPft2NYF3N5isY83A/rZ1BCg9zC/+2NNTAtcvg7k46AXl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jQ43cUAAADcAAAADwAAAAAAAAAA&#10;AAAAAAChAgAAZHJzL2Rvd25yZXYueG1sUEsFBgAAAAAEAAQA+QAAAJMDAAAAAA==&#10;" strokecolor="#4579b8 [3044]"/>
                  <v:shape id="Text Box 554" o:spid="_x0000_s1417" type="#_x0000_t202" style="position:absolute;left:15273;top:1800;width:464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k/BcQA&#10;AADcAAAADwAAAGRycy9kb3ducmV2LnhtbESP3YrCMBSE7wXfIRxh7zR1tSLVKIsoCMKi7oJeHpvT&#10;H2xOSpPV+vYbQfBymJlvmPmyNZW4UeNKywqGgwgEcWp1ybmC359NfwrCeWSNlWVS8CAHy0W3M8dE&#10;2zsf6Hb0uQgQdgkqKLyvEyldWpBBN7A1cfAy2xj0QTa51A3eA9xU8jOKJtJgyWGhwJpWBaXX459R&#10;8L2a2Hh0aafZer+zhzwbyXN8Uuqj137NQHhq/Tv8am+1gjgew/NMOAJ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pPwXEAAAA3AAAAA8AAAAAAAAAAAAAAAAAmAIAAGRycy9k&#10;b3ducmV2LnhtbFBLBQYAAAAABAAEAPUAAACJAwAAAAA=&#10;" fillcolor="white [3201]" strokeweight=".5pt">
                    <v:textbox>
                      <w:txbxContent>
                        <w:p w:rsidR="004D5EA3" w:rsidRDefault="004D5EA3">
                          <w:r>
                            <w:t>Peers</w:t>
                          </w:r>
                        </w:p>
                      </w:txbxContent>
                    </v:textbox>
                  </v:shape>
                  <v:shape id="Text Box 559" o:spid="_x0000_s1418" type="#_x0000_t202" style="position:absolute;left:17657;top:7696;width:5601;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Qm8UA&#10;AADcAAAADwAAAGRycy9kb3ducmV2LnhtbESPW4vCMBSE3wX/QzjCvmmqUtFqFBEXhAVZL6CPx+b0&#10;gs1JaaJ2/71ZWNjHYWa+YRar1lTiSY0rLSsYDiIQxKnVJecKzqfP/hSE88gaK8uk4IccrJbdzgIT&#10;bV98oOfR5yJA2CWooPC+TqR0aUEG3cDWxMHLbGPQB9nkUjf4CnBTyVEUTaTBksNCgTVtCkrvx4dR&#10;sN9MbDy+tdNs+/1lD3k2ltf4otRHr13PQXhq/X/4r73TCuJ4Br9nwhGQy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6JCbxQAAANwAAAAPAAAAAAAAAAAAAAAAAJgCAABkcnMv&#10;ZG93bnJldi54bWxQSwUGAAAAAAQABAD1AAAAigMAAAAA&#10;" fillcolor="white [3201]" strokeweight=".5pt">
                    <v:textbox>
                      <w:txbxContent>
                        <w:p w:rsidR="004D5EA3" w:rsidRDefault="004D5EA3">
                          <w:r>
                            <w:t>Node 1</w:t>
                          </w:r>
                        </w:p>
                      </w:txbxContent>
                    </v:textbox>
                  </v:shape>
                  <v:shape id="Text Box 569" o:spid="_x0000_s1419" type="#_x0000_t202" style="position:absolute;left:19159;top:9982;width:5601;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RaJsUA&#10;AADcAAAADwAAAGRycy9kb3ducmV2LnhtbESP3WrCQBSE7wu+w3KE3tWNlQSNriLSgiCI2oK9PM2e&#10;/GD2bMiuGt/eFQQvh5n5hpktOlOLC7WusqxgOIhAEGdWV1wo+P35/hiDcB5ZY22ZFNzIwWLee5th&#10;qu2V93Q5+EIECLsUFZTeN6mULivJoBvYhjh4uW0N+iDbQuoWrwFuavkZRYk0WHFYKLGhVUnZ6XA2&#10;CrarxMaj/26cf+02dl/kI/kXH5V673fLKQhPnX+Fn+21VhAnE3icCUd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hFomxQAAANwAAAAPAAAAAAAAAAAAAAAAAJgCAABkcnMv&#10;ZG93bnJldi54bWxQSwUGAAAAAAQABAD1AAAAigMAAAAA&#10;" fillcolor="white [3201]" strokeweight=".5pt">
                    <v:textbox>
                      <w:txbxContent>
                        <w:p w:rsidR="004D5EA3" w:rsidRDefault="004D5EA3">
                          <w:r>
                            <w:t>Node 2</w:t>
                          </w:r>
                        </w:p>
                      </w:txbxContent>
                    </v:textbox>
                  </v:shape>
                  <v:shape id="Text Box 570" o:spid="_x0000_s1420" type="#_x0000_t202" style="position:absolute;left:20381;top:12246;width:5531;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9CeMIA&#10;AADcAAAADwAAAGRycy9kb3ducmV2LnhtbERPTWvCQBC9C/0PyxR6qxtFbY2uUoVCFURqg+BtyI5J&#10;aHYmZLca/717KHh8vO/5snO1ulDrK2EDg34CijgXW3FhIPv5fH0H5QOyxVqYDNzIw3Lx1JtjauXK&#10;33Q5hELFEPYpGihDaFKtfV6SQ9+XhjhyZ2kdhgjbQtsWrzHc1XqYJBPtsOLYUGJD65Ly38OfM7CT&#10;qTSj7LSpV7dKMDviNt9PjHl57j5moAJ14SH+d39ZA+O3OD+eiUdA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0J4wgAAANwAAAAPAAAAAAAAAAAAAAAAAJgCAABkcnMvZG93&#10;bnJldi54bWxQSwUGAAAAAAQABAD1AAAAhwMAAAAA&#10;" fillcolor="white [3201]" strokeweight=".5pt">
                    <v:stroke dashstyle="dash"/>
                    <v:textbox>
                      <w:txbxContent>
                        <w:p w:rsidR="004D5EA3" w:rsidRPr="004D5EA3" w:rsidRDefault="004D5EA3" w:rsidP="004D5EA3">
                          <w:pPr>
                            <w:rPr>
                              <w:rStyle w:val="Emphasis"/>
                            </w:rPr>
                          </w:pPr>
                          <w:r w:rsidRPr="004D5EA3">
                            <w:rPr>
                              <w:rStyle w:val="Emphasis"/>
                            </w:rPr>
                            <w:t>Node n</w:t>
                          </w:r>
                        </w:p>
                      </w:txbxContent>
                    </v:textbox>
                  </v:shape>
                  <v:shape id="Text Box 571" o:spid="_x0000_s1421" type="#_x0000_t202" style="position:absolute;left:23258;top:17825;width:1148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vA/cQA&#10;AADcAAAADwAAAGRycy9kb3ducmV2LnhtbESP3YrCMBSE7wXfIRzBO01dqStdoyyiIAiLuoJeHpvT&#10;H7Y5KU3U+vZmQfBymJlvmNmiNZW4UeNKywpGwwgEcWp1ybmC4+96MAXhPLLGyjIpeJCDxbzbmWGi&#10;7Z33dDv4XAQIuwQVFN7XiZQuLcigG9qaOHiZbQz6IJtc6gbvAW4q+RFFE2mw5LBQYE3LgtK/w9Uo&#10;+FlObDy+tNNstdvafZ6N5Tk+KdXvtd9fIDy1/h1+tTdaQfw5gv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rwP3EAAAA3AAAAA8AAAAAAAAAAAAAAAAAmAIAAGRycy9k&#10;b3ducmV2LnhtbFBLBQYAAAAABAAEAPUAAACJAwAAAAA=&#10;" fillcolor="white [3201]" strokeweight=".5pt">
                    <v:textbox>
                      <w:txbxContent>
                        <w:p w:rsidR="004D5EA3" w:rsidRDefault="00EA28B0">
                          <w:r>
                            <w:t>Messaging</w:t>
                          </w:r>
                          <w:r w:rsidR="004D5EA3">
                            <w:t xml:space="preserve"> </w:t>
                          </w:r>
                          <w:r w:rsidR="00BE3ACD">
                            <w:t>Stack</w:t>
                          </w:r>
                          <w:r w:rsidR="004D5EA3">
                            <w:t xml:space="preserve"> 1</w:t>
                          </w:r>
                        </w:p>
                      </w:txbxContent>
                    </v:textbox>
                  </v:shape>
                  <v:shape id="Text Box 572" o:spid="_x0000_s1422" type="#_x0000_t202" style="position:absolute;left:23258;top:21181;width:11487;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leisQA&#10;AADcAAAADwAAAGRycy9kb3ducmV2LnhtbESP3YrCMBSE74V9h3AE7zRVqStdoyyiIAiLuoJeHpvT&#10;H7Y5KU3U+vZmQfBymJlvmNmiNZW4UeNKywqGgwgEcWp1ybmC4++6PwXhPLLGyjIpeJCDxfyjM8NE&#10;2zvv6XbwuQgQdgkqKLyvEyldWpBBN7A1cfAy2xj0QTa51A3eA9xUchRFE2mw5LBQYE3LgtK/w9Uo&#10;+FlObDy+tNNstdvafZ6N5Tk+KdXrtt9fIDy1/h1+tTdaQfw5gv8z4QjI+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5XorEAAAA3AAAAA8AAAAAAAAAAAAAAAAAmAIAAGRycy9k&#10;b3ducmV2LnhtbFBLBQYAAAAABAAEAPUAAACJAwAAAAA=&#10;" fillcolor="white [3201]" strokeweight=".5pt">
                    <v:textbox>
                      <w:txbxContent>
                        <w:p w:rsidR="004D5EA3" w:rsidRDefault="00EA28B0">
                          <w:r>
                            <w:t>Messaging</w:t>
                          </w:r>
                          <w:r w:rsidR="00BE3ACD">
                            <w:t xml:space="preserve"> Stack</w:t>
                          </w:r>
                          <w:r w:rsidR="004D5EA3">
                            <w:t xml:space="preserve"> 2</w:t>
                          </w:r>
                        </w:p>
                      </w:txbxContent>
                    </v:textbox>
                  </v:shape>
                  <v:shape id="Text Box 574" o:spid="_x0000_s1423" type="#_x0000_t202" style="position:absolute;left:23258;top:24597;width:11735;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REe8UA&#10;AADcAAAADwAAAGRycy9kb3ducmV2LnhtbESPUWvCQBCE3wX/w7GCb/XSYm0bPcUKhSqI1IaCb0tu&#10;mwRzuyF31fjvPaHg4zAz3zCzRedqdaLWV8IGHkcJKOJcbMWFgez74+EVlA/IFmthMnAhD4t5vzfD&#10;1MqZv+i0D4WKEPYpGihDaFKtfV6SQz+Shjh6v9I6DFG2hbYtniPc1fopSSbaYcVxocSGViXlx/2f&#10;M7CVN2nG2WFdv18qwewHN/luYsxw0C2noAJ14R7+b39aA88vY7idiUdAz6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5ER7xQAAANwAAAAPAAAAAAAAAAAAAAAAAJgCAABkcnMv&#10;ZG93bnJldi54bWxQSwUGAAAAAAQABAD1AAAAigMAAAAA&#10;" fillcolor="white [3201]" strokeweight=".5pt">
                    <v:stroke dashstyle="dash"/>
                    <v:textbox>
                      <w:txbxContent>
                        <w:p w:rsidR="004D5EA3" w:rsidRPr="000203AF" w:rsidRDefault="00EA28B0">
                          <w:pPr>
                            <w:rPr>
                              <w:rStyle w:val="Emphasis"/>
                            </w:rPr>
                          </w:pPr>
                          <w:r>
                            <w:rPr>
                              <w:rStyle w:val="Emphasis"/>
                            </w:rPr>
                            <w:t>Messaging</w:t>
                          </w:r>
                          <w:r w:rsidR="004D5EA3" w:rsidRPr="000203AF">
                            <w:rPr>
                              <w:rStyle w:val="Emphasis"/>
                            </w:rPr>
                            <w:t xml:space="preserve"> </w:t>
                          </w:r>
                          <w:proofErr w:type="gramStart"/>
                          <w:r w:rsidR="00BE3ACD">
                            <w:rPr>
                              <w:rStyle w:val="Emphasis"/>
                            </w:rPr>
                            <w:t xml:space="preserve">Stack </w:t>
                          </w:r>
                          <w:r w:rsidR="004D5EA3" w:rsidRPr="000203AF">
                            <w:rPr>
                              <w:rStyle w:val="Emphasis"/>
                            </w:rPr>
                            <w:t xml:space="preserve"> n</w:t>
                          </w:r>
                          <w:proofErr w:type="gramEnd"/>
                        </w:p>
                      </w:txbxContent>
                    </v:textbox>
                  </v:shape>
                  <v:line id="Straight Connector 581" o:spid="_x0000_s1424" style="position:absolute;visibility:visible;mso-wrap-style:square" from="18962,5229" to="18962,7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amqsUAAADcAAAADwAAAGRycy9kb3ducmV2LnhtbESPUWvCQBCE3wv9D8cW+lYvWpQ09RQR&#10;BLF9qfoDtrltEsztxbtVo7++Vyj4OMzMN8x03rtWnSnExrOB4SADRVx623BlYL9bveSgoiBbbD2T&#10;gStFmM8eH6ZYWH/hLzpvpVIJwrFAA7VIV2gdy5ocxoHviJP344NDSTJU2ga8JLhr9SjLJtphw2mh&#10;xo6WNZWH7ckZOH58ruP1ux3JZHzbHMIif5PXaMzzU794ByXUyz38315bA+N8CH9n0hHQs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amqsUAAADcAAAADwAAAAAAAAAA&#10;AAAAAAChAgAAZHJzL2Rvd25yZXYueG1sUEsFBgAAAAAEAAQA+QAAAJMDAAAAAA==&#10;" strokecolor="#4579b8 [3044]"/>
                </v:group>
                <v:shape id="Text Box 628" o:spid="_x0000_s1425" type="#_x0000_t202" style="position:absolute;left:9037;top:1895;width:12431;height:6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KSMEA&#10;AADcAAAADwAAAGRycy9kb3ducmV2LnhtbERPTYvCMBC9C/sfwix4kTVVobjVKIuwsCfB6sHj0Ixt&#10;tZlkm1irv94cBI+P971c96YRHbW+tqxgMk5AEBdW11wqOOx/v+YgfEDW2FgmBXfysF59DJaYaXvj&#10;HXV5KEUMYZ+hgioEl0npi4oM+rF1xJE72dZgiLAtpW7xFsNNI6dJkkqDNceGCh1tKiou+dUowIPr&#10;7tvv48nll7T4f1x5dx7NlBp+9j8LEIH68Ba/3H9aQTqN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9qSkjBAAAA3AAAAA8AAAAAAAAAAAAAAAAAmAIAAGRycy9kb3du&#10;cmV2LnhtbFBLBQYAAAAABAAEAPUAAACGAwAAAAA=&#10;" fillcolor="#fde9d9 [665]" strokecolor="#40a7c2 [3048]">
                  <v:shadow on="t" color="black" opacity="24903f" origin=",.5" offset="0,.55556mm"/>
                  <v:textbox>
                    <w:txbxContent>
                      <w:p w:rsidR="000203AF" w:rsidRDefault="000203AF">
                        <w:r>
                          <w:t>P2P Network View</w:t>
                        </w:r>
                      </w:p>
                    </w:txbxContent>
                  </v:textbox>
                </v:shape>
                <v:shape id="Text Box 629" o:spid="_x0000_s1426" type="#_x0000_t202" style="position:absolute;left:14568;top:4121;width:439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9sUA&#10;AADcAAAADwAAAGRycy9kb3ducmV2LnhtbESPT2vCQBTE74V+h+UVetONIjFGVymloV4bS8XbI/vy&#10;R7NvQ3arybfvCkKPw8z8htnsBtOKK/WusaxgNo1AEBdWN1wp+D5kkwSE88gaW8ukYCQHu+3z0wZT&#10;bW/8RdfcVyJA2KWooPa+S6V0RU0G3dR2xMErbW/QB9lXUvd4C3DTynkUxdJgw2Ghxo7eayou+a9R&#10;8LH/XCzGMl/OMneOj9mYnMqfRKnXl+FtDcLT4P/Dj/ZeK4jnK7ifCUdA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T8/2xQAAANwAAAAPAAAAAAAAAAAAAAAAAJgCAABkcnMv&#10;ZG93bnJldi54bWxQSwUGAAAAAAQABAD1AAAAigMAAAAA&#10;" fillcolor="#ffc" strokecolor="#4579b8 [3044]">
                  <v:shadow on="t" color="black" opacity="24903f" origin=",.5" offset="0,.55556mm"/>
                  <v:textbox>
                    <w:txbxContent>
                      <w:p w:rsidR="000203AF" w:rsidRDefault="000203AF">
                        <w:r>
                          <w:t>MIV</w:t>
                        </w:r>
                      </w:p>
                    </w:txbxContent>
                  </v:textbox>
                </v:shape>
                <v:shape id="Text Box 380" o:spid="_x0000_s1427" type="#_x0000_t202" style="position:absolute;left:26829;top:2978;width:9001;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2Fn78A&#10;AADcAAAADwAAAGRycy9kb3ducmV2LnhtbERPTWsCMRC9F/wPYYTealYPZbs1ShWVgqeq9DxsxiR0&#10;M1mSuG7/fXMoeHy87+V69J0YKCYXWMF8VoEgboN2bBRczvuXGkTKyBq7wKTglxKsV5OnJTY63PmL&#10;hlM2ooRwalCBzblvpEytJY9pFnriwl1D9JgLjEbqiPcS7ju5qKpX6dFxabDY09ZS+3O6eQW7jXkz&#10;bY3R7mrt3DB+X4/moNTzdPx4B5FpzA/xv/tTK6gXZX45U46AXP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TYWfvwAAANwAAAAPAAAAAAAAAAAAAAAAAJgCAABkcnMvZG93bnJl&#10;di54bWxQSwUGAAAAAAQABAD1AAAAhAMAAAAA&#10;" fillcolor="white [3201]" strokeweight=".5pt">
                  <v:textbox>
                    <w:txbxContent>
                      <w:p w:rsidR="00E821FA" w:rsidRPr="00E821FA" w:rsidRDefault="00E821FA" w:rsidP="00E821FA">
                        <m:oMathPara>
                          <m:oMathParaPr>
                            <m:jc m:val="centerGroup"/>
                          </m:oMathParaPr>
                          <m:oMath>
                            <m:d>
                              <m:dPr>
                                <m:begChr m:val="{"/>
                                <m:endChr m:val="}"/>
                                <m:ctrlPr>
                                  <w:rPr>
                                    <w:rFonts w:ascii="Cambria Math" w:hAnsi="Cambria Math"/>
                                  </w:rPr>
                                </m:ctrlPr>
                              </m:dPr>
                              <m:e>
                                <m:r>
                                  <m:rPr>
                                    <m:sty m:val="p"/>
                                  </m:rPr>
                                  <w:rPr>
                                    <w:rFonts w:ascii="Cambria Math" w:hAnsi="Cambria Math"/>
                                  </w:rPr>
                                  <m:t>∆</m:t>
                                </m:r>
                                <m:r>
                                  <w:rPr>
                                    <w:rFonts w:ascii="Cambria Math" w:hAnsi="Cambria Math"/>
                                  </w:rPr>
                                  <m:t>MIV</m:t>
                                </m:r>
                              </m:e>
                            </m:d>
                          </m:oMath>
                        </m:oMathPara>
                      </w:p>
                    </w:txbxContent>
                  </v:textbox>
                </v:shape>
                <v:shape id="Straight Arrow Connector 632" o:spid="_x0000_s1428" type="#_x0000_t32" style="position:absolute;left:21716;top:4120;width:51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IDLsQAAADcAAAADwAAAGRycy9kb3ducmV2LnhtbESPQWuDQBSE74H+h+UVcotrIwaxWSUE&#10;pLk2bSC9vbovKnXfirtG+++7hUKPw8x8w+zLxfTiTqPrLCt4imIQxLXVHTcK3t+qTQbCeWSNvWVS&#10;8E0OyuJhtcdc25lf6X72jQgQdjkqaL0fcild3ZJBF9mBOHg3Oxr0QY6N1CPOAW56uY3jnTTYcVho&#10;caBjS/XXeTIKktvn8pL5g8yqqz1OU5qml+pDqfXjcngG4Wnx/+G/9kkr2CVb+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ogMuxAAAANwAAAAPAAAAAAAAAAAA&#10;AAAAAKECAABkcnMvZG93bnJldi54bWxQSwUGAAAAAAQABAD5AAAAkgMAAAAA&#10;" strokecolor="#4579b8 [3044]">
                  <v:stroke endarrow="open"/>
                </v:shape>
                <v:shape id="Straight Arrow Connector 633" o:spid="_x0000_s1429" type="#_x0000_t32" style="position:absolute;left:16765;top:7550;width:0;height:34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6mtcMAAADcAAAADwAAAGRycy9kb3ducmV2LnhtbESPQYvCMBSE7wv+h/AEb2uqpVKqUUQo&#10;etVdQW/P5tkWm5fSpFr//WZhYY/DzHzDrDaDacSTOldbVjCbRiCIC6trLhV8f+WfKQjnkTU2lknB&#10;mxxs1qOPFWbavvhIz5MvRYCwy1BB5X2bSemKigy6qW2Jg3e3nUEfZFdK3eErwE0j51G0kAZrDgsV&#10;trSrqHiceqMgvt+Gfeq3Ms0vdtf3SZKc86tSk/GwXYLwNPj/8F/7oBUs4hh+z4QjI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uprXDAAAA3AAAAA8AAAAAAAAAAAAA&#10;AAAAoQIAAGRycy9kb3ducmV2LnhtbFBLBQYAAAAABAAEAPkAAACRAwAAAAA=&#10;" strokecolor="#4579b8 [3044]">
                  <v:stroke endarrow="open"/>
                </v:shape>
                <w10:anchorlock/>
              </v:group>
            </w:pict>
          </mc:Fallback>
        </mc:AlternateContent>
      </w:r>
    </w:p>
    <w:p w:rsidR="00E821FA" w:rsidRPr="00C81D35" w:rsidRDefault="00E821FA" w:rsidP="00303D05">
      <w:pPr>
        <w:pStyle w:val="BodyText"/>
        <w:rPr>
          <w:lang w:val="en-GB"/>
        </w:rPr>
      </w:pPr>
      <w:r w:rsidRPr="00C81D35">
        <w:rPr>
          <w:lang w:val="en-GB"/>
        </w:rPr>
        <w:t xml:space="preserve">A Darwinet Domain instance shall create a P2P Network view with a MIV </w:t>
      </w:r>
      <w:r w:rsidR="00E55E65" w:rsidRPr="00C81D35">
        <w:rPr>
          <w:lang w:val="en-GB"/>
        </w:rPr>
        <w:t>mo</w:t>
      </w:r>
      <w:r w:rsidR="00E55E65">
        <w:rPr>
          <w:lang w:val="en-GB"/>
        </w:rPr>
        <w:t>d</w:t>
      </w:r>
      <w:r w:rsidR="00E55E65" w:rsidRPr="00C81D35">
        <w:rPr>
          <w:lang w:val="en-GB"/>
        </w:rPr>
        <w:t>elling</w:t>
      </w:r>
      <w:r w:rsidRPr="00C81D35">
        <w:rPr>
          <w:lang w:val="en-GB"/>
        </w:rPr>
        <w:t xml:space="preserve"> the current state of the Domain.</w:t>
      </w:r>
      <w:r w:rsidR="00EA28B0" w:rsidRPr="00C81D35">
        <w:rPr>
          <w:lang w:val="en-GB"/>
        </w:rPr>
        <w:t xml:space="preserve"> The State </w:t>
      </w:r>
      <w:r w:rsidR="00BE3ACD" w:rsidRPr="00C81D35">
        <w:rPr>
          <w:lang w:val="en-GB"/>
        </w:rPr>
        <w:t>shall contain</w:t>
      </w:r>
      <w:r w:rsidR="00EA28B0" w:rsidRPr="00C81D35">
        <w:rPr>
          <w:lang w:val="en-GB"/>
        </w:rPr>
        <w:t xml:space="preserve"> aspects like Users, Nodes, and Applications etc. that are members of the Domain.</w:t>
      </w:r>
    </w:p>
    <w:p w:rsidR="00E821FA" w:rsidRPr="00C81D35" w:rsidRDefault="00E821FA" w:rsidP="00DA22D0">
      <w:pPr>
        <w:pStyle w:val="BodyText"/>
        <w:numPr>
          <w:ilvl w:val="0"/>
          <w:numId w:val="40"/>
        </w:numPr>
        <w:rPr>
          <w:lang w:val="en-GB"/>
        </w:rPr>
      </w:pPr>
      <w:r w:rsidRPr="00C81D35">
        <w:rPr>
          <w:lang w:val="en-GB"/>
        </w:rPr>
        <w:t>The model shall contain a list of Peers that are members of the Darwinet Domain view.</w:t>
      </w:r>
    </w:p>
    <w:p w:rsidR="00E821FA" w:rsidRPr="00C81D35" w:rsidRDefault="00E821FA" w:rsidP="00DA22D0">
      <w:pPr>
        <w:pStyle w:val="BodyText"/>
        <w:numPr>
          <w:ilvl w:val="0"/>
          <w:numId w:val="40"/>
        </w:numPr>
        <w:rPr>
          <w:lang w:val="en-GB"/>
        </w:rPr>
      </w:pPr>
      <w:r w:rsidRPr="00C81D35">
        <w:rPr>
          <w:lang w:val="en-GB"/>
        </w:rPr>
        <w:t>Each Peer shall define the Peer Node.</w:t>
      </w:r>
    </w:p>
    <w:p w:rsidR="00E821FA" w:rsidRPr="00C81D35" w:rsidRDefault="00E821FA" w:rsidP="00DA22D0">
      <w:pPr>
        <w:pStyle w:val="BodyText"/>
        <w:numPr>
          <w:ilvl w:val="0"/>
          <w:numId w:val="40"/>
        </w:numPr>
        <w:rPr>
          <w:lang w:val="en-GB"/>
        </w:rPr>
      </w:pPr>
      <w:r w:rsidRPr="00C81D35">
        <w:rPr>
          <w:lang w:val="en-GB"/>
        </w:rPr>
        <w:t>Each Node shall define a set o</w:t>
      </w:r>
      <w:r w:rsidR="00EA28B0" w:rsidRPr="00C81D35">
        <w:rPr>
          <w:lang w:val="en-GB"/>
        </w:rPr>
        <w:t>f incoming Messaging Protocol stacks it implements for incoming connections.</w:t>
      </w:r>
    </w:p>
    <w:p w:rsidR="008438AD" w:rsidRPr="00C81D35" w:rsidRDefault="008438AD" w:rsidP="008438AD">
      <w:pPr>
        <w:pStyle w:val="BodyText"/>
        <w:rPr>
          <w:lang w:val="en-GB"/>
        </w:rPr>
      </w:pPr>
      <w:r w:rsidRPr="00C81D35">
        <w:rPr>
          <w:noProof/>
          <w:lang w:val="en-GB"/>
        </w:rPr>
        <mc:AlternateContent>
          <mc:Choice Requires="wpc">
            <w:drawing>
              <wp:inline distT="0" distB="0" distL="0" distR="0" wp14:anchorId="4F4E9768" wp14:editId="15135184">
                <wp:extent cx="4391025" cy="2117091"/>
                <wp:effectExtent l="0" t="0" r="0" b="0"/>
                <wp:docPr id="1090" name="Canvas 109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095" name="Straight Connector 1095"/>
                        <wps:cNvCnPr/>
                        <wps:spPr>
                          <a:xfrm>
                            <a:off x="913596" y="431165"/>
                            <a:ext cx="0" cy="11430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1" name="Text Box 1091"/>
                        <wps:cNvSpPr txBox="1"/>
                        <wps:spPr>
                          <a:xfrm>
                            <a:off x="180414" y="88265"/>
                            <a:ext cx="1053465"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438AD" w:rsidRDefault="008438AD">
                              <w:r>
                                <w:t>Messaging Stack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2" name="Text Box 1092"/>
                        <wps:cNvSpPr txBox="1"/>
                        <wps:spPr>
                          <a:xfrm>
                            <a:off x="737235" y="659765"/>
                            <a:ext cx="187198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438AD" w:rsidRDefault="008438AD">
                              <w:r>
                                <w:t>Application Layer (Message Set)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3" name="Text Box 1093"/>
                        <wps:cNvSpPr txBox="1"/>
                        <wps:spPr>
                          <a:xfrm>
                            <a:off x="737235" y="1116935"/>
                            <a:ext cx="3152140" cy="228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438AD" w:rsidRDefault="008438AD">
                              <w:proofErr w:type="gramStart"/>
                              <w:r>
                                <w:t>Representation Layer (compression,</w:t>
                              </w:r>
                              <w:r w:rsidR="006B1004">
                                <w:t xml:space="preserve"> XML, BERTLV etc.)</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94" name="Text Box 1094"/>
                        <wps:cNvSpPr txBox="1"/>
                        <wps:spPr>
                          <a:xfrm>
                            <a:off x="737235" y="1574165"/>
                            <a:ext cx="2256790" cy="342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525BC" w:rsidRDefault="00A525BC">
                              <w:r>
                                <w:t>Transport Layer (SMTP, TCP/UPD etc.)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90" o:spid="_x0000_s1430" editas="canvas" style="width:345.75pt;height:166.7pt;mso-position-horizontal-relative:char;mso-position-vertical-relative:line" coordsize="43910,2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">
                <v:shape id="_x0000_s1431" type="#_x0000_t75" style="position:absolute;width:43910;height:21170;visibility:visible;mso-wrap-style:square">
                  <v:fill o:detectmouseclick="t"/>
                  <v:path o:connecttype="none"/>
                </v:shape>
                <v:line id="Straight Connector 1095" o:spid="_x0000_s1432" style="position:absolute;visibility:visible;mso-wrap-style:square" from="9135,4311" to="9135,15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CtCsMAAADdAAAADwAAAGRycy9kb3ducmV2LnhtbERPzWoCMRC+C32HMAVvmlVRdDWKFApi&#10;e6ntA4ybcXdxM9kmU119+qZQ8DYf3++sNp1r1IVCrD0bGA0zUMSFtzWXBr4+XwdzUFGQLTaeycCN&#10;ImzWT70V5tZf+YMuBylVCuGYo4FKpM21jkVFDuPQt8SJO/ngUBIMpbYBryncNXqcZTPtsObUUGFL&#10;LxUV58OPM/D99r6Lt2Mzltn0vj+H7Xwhk2hM/7nbLkEJdfIQ/7t3Ns3PFlP4+yadoN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QrQrDAAAA3QAAAA8AAAAAAAAAAAAA&#10;AAAAoQIAAGRycy9kb3ducmV2LnhtbFBLBQYAAAAABAAEAPkAAACRAwAAAAA=&#10;" strokecolor="#4579b8 [3044]"/>
                <v:shape id="Text Box 1091" o:spid="_x0000_s1433" type="#_x0000_t202" style="position:absolute;left:1804;top:882;width:10534;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aEsMA&#10;AADdAAAADwAAAGRycy9kb3ducmV2LnhtbERP24rCMBB9X9h/CCP4tqYqiluNsoiCICxaF/RxbKYX&#10;bCaliVr/fiMIvs3hXGe2aE0lbtS40rKCfi8CQZxaXXKu4O+w/pqAcB5ZY2WZFDzIwWL++THDWNs7&#10;7+mW+FyEEHYxKii8r2MpXVqQQdezNXHgMtsY9AE2udQN3kO4qeQgisbSYMmhocCalgWll+RqFPwu&#10;x3Y0PLeTbLXb2n2eDeVpdFSq22l/piA8tf4tfrk3OsyPvvvw/Cac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jaEsMAAADdAAAADwAAAAAAAAAAAAAAAACYAgAAZHJzL2Rv&#10;d25yZXYueG1sUEsFBgAAAAAEAAQA9QAAAIgDAAAAAA==&#10;" fillcolor="white [3201]" strokeweight=".5pt">
                  <v:textbox>
                    <w:txbxContent>
                      <w:p w:rsidR="008438AD" w:rsidRDefault="008438AD">
                        <w:r>
                          <w:t>Messaging Stack</w:t>
                        </w:r>
                      </w:p>
                    </w:txbxContent>
                  </v:textbox>
                </v:shape>
                <v:shape id="Text Box 1092" o:spid="_x0000_s1434" type="#_x0000_t202" style="position:absolute;left:7372;top:6597;width:18720;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pEZcQA&#10;AADdAAAADwAAAGRycy9kb3ducmV2LnhtbERP22rCQBB9L/gPywh9qxuVSExdRcRCoSCNCu3jNDu5&#10;YHY2ZLcm/Xu3IPg2h3Od1WYwjbhS52rLCqaTCARxbnXNpYLz6e0lAeE8ssbGMin4Iweb9ehpham2&#10;PWd0PfpShBB2KSqovG9TKV1ekUE3sS1x4ArbGfQBdqXUHfYh3DRyFkULabDm0FBhS7uK8svx1yg4&#10;7BY2nv8MSbH//LBZWczld/yl1PN42L6C8DT4h/juftdhfrScwf834QS5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KRGXEAAAA3QAAAA8AAAAAAAAAAAAAAAAAmAIAAGRycy9k&#10;b3ducmV2LnhtbFBLBQYAAAAABAAEAPUAAACJAwAAAAA=&#10;" fillcolor="white [3201]" strokeweight=".5pt">
                  <v:textbox>
                    <w:txbxContent>
                      <w:p w:rsidR="008438AD" w:rsidRDefault="008438AD">
                        <w:r>
                          <w:t>Application Layer (Message Set)</w:t>
                        </w:r>
                      </w:p>
                    </w:txbxContent>
                  </v:textbox>
                </v:shape>
                <v:shape id="Text Box 1093" o:spid="_x0000_s1435" type="#_x0000_t202" style="position:absolute;left:7372;top:11169;width:31521;height:228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bh/sQA&#10;AADdAAAADwAAAGRycy9kb3ducmV2LnhtbERP22rCQBB9F/yHZYS+6cYGQxqzEZEWCgWptlAfx+zk&#10;gtnZkN1q+vduodC3OZzr5JvRdOJKg2stK1guIhDEpdUt1wo+P17mKQjnkTV2lknBDznYFNNJjpm2&#10;Nz7Q9ehrEULYZaig8b7PpHRlQwbdwvbEgavsYNAHONRSD3gL4aaTj1GUSIMth4YGe9o1VF6O30bB&#10;fpfYVXwe0+r5/c0e6iqWp9WXUg+zcbsG4Wn0/+I/96sO86OnGH6/CSfI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aG4f7EAAAA3QAAAA8AAAAAAAAAAAAAAAAAmAIAAGRycy9k&#10;b3ducmV2LnhtbFBLBQYAAAAABAAEAPUAAACJAwAAAAA=&#10;" fillcolor="white [3201]" strokeweight=".5pt">
                  <v:textbox>
                    <w:txbxContent>
                      <w:p w:rsidR="008438AD" w:rsidRDefault="008438AD">
                        <w:proofErr w:type="gramStart"/>
                        <w:r>
                          <w:t>Representation Layer (compression,</w:t>
                        </w:r>
                        <w:r w:rsidR="006B1004">
                          <w:t xml:space="preserve"> XML, BERTLV etc.)</w:t>
                        </w:r>
                        <w:proofErr w:type="gramEnd"/>
                      </w:p>
                    </w:txbxContent>
                  </v:textbox>
                </v:shape>
                <v:shape id="Text Box 1094" o:spid="_x0000_s1436" type="#_x0000_t202" style="position:absolute;left:7372;top:15741;width:22568;height:34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95isMA&#10;AADdAAAADwAAAGRycy9kb3ducmV2LnhtbERPyYoCMRC9C/5DKMGbph0XnNYogygIwuAyMHMsO9UL&#10;dipNJ2r790YY8FaPt9Z82ZhS3Kh2hWUFg34EgjixuuBMwc9p05uCcB5ZY2mZFDzIwXLRbs0x1vbO&#10;B7odfSZCCLsYFeTeV7GULsnJoOvbijhwqa0N+gDrTOoa7yHclPIjiibSYMGhIceKVjkll+PVKPhe&#10;Tex4eG6m6Xq/s4csHcq/8a9S3U7zNQPhqfFv8b97q8P86HMEr2/CCX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W95isMAAADdAAAADwAAAAAAAAAAAAAAAACYAgAAZHJzL2Rv&#10;d25yZXYueG1sUEsFBgAAAAAEAAQA9QAAAIgDAAAAAA==&#10;" fillcolor="white [3201]" strokeweight=".5pt">
                  <v:textbox>
                    <w:txbxContent>
                      <w:p w:rsidR="00A525BC" w:rsidRDefault="00A525BC">
                        <w:r>
                          <w:t>Transport Layer (SMTP, TCP/UPD etc.)</w:t>
                        </w:r>
                      </w:p>
                    </w:txbxContent>
                  </v:textbox>
                </v:shape>
                <w10:anchorlock/>
              </v:group>
            </w:pict>
          </mc:Fallback>
        </mc:AlternateContent>
      </w:r>
    </w:p>
    <w:p w:rsidR="00A525BC" w:rsidRPr="00C81D35" w:rsidRDefault="00A525BC" w:rsidP="008438AD">
      <w:pPr>
        <w:pStyle w:val="BodyText"/>
        <w:rPr>
          <w:lang w:val="en-GB"/>
        </w:rPr>
      </w:pPr>
      <w:r w:rsidRPr="00C81D35">
        <w:rPr>
          <w:lang w:val="en-GB"/>
        </w:rPr>
        <w:t>The Messaging Stack shall define each required layer of the stack.</w:t>
      </w:r>
    </w:p>
    <w:p w:rsidR="00167BDF" w:rsidRPr="00C81D35" w:rsidRDefault="00167BDF" w:rsidP="00167BDF">
      <w:pPr>
        <w:pStyle w:val="Heading3"/>
        <w:rPr>
          <w:lang w:val="en-GB"/>
        </w:rPr>
      </w:pPr>
      <w:r w:rsidRPr="00C81D35">
        <w:rPr>
          <w:lang w:val="en-GB"/>
        </w:rPr>
        <w:lastRenderedPageBreak/>
        <w:t>P2P using e-mail</w:t>
      </w:r>
    </w:p>
    <w:p w:rsidR="00DB1BA6" w:rsidRPr="00C81D35" w:rsidRDefault="00DB1BA6" w:rsidP="00DB1BA6">
      <w:pPr>
        <w:pStyle w:val="BodyText"/>
        <w:rPr>
          <w:lang w:val="en-GB"/>
        </w:rPr>
      </w:pPr>
      <w:r w:rsidRPr="00C81D35">
        <w:rPr>
          <w:lang w:val="en-GB"/>
        </w:rPr>
        <w:t>A Darwinet node may interchange data with other nodes using an available e-mail account. This may prove to be an easy way to introduce a Darwinet network into an existing infrastructure where users already have e-mail accounts.</w:t>
      </w:r>
    </w:p>
    <w:p w:rsidR="00DB1BA6" w:rsidRPr="00C81D35" w:rsidRDefault="00DB1BA6" w:rsidP="00DB1BA6">
      <w:pPr>
        <w:pStyle w:val="BodyText"/>
        <w:rPr>
          <w:lang w:val="en-GB"/>
        </w:rPr>
      </w:pPr>
      <w:r w:rsidRPr="00C81D35">
        <w:rPr>
          <w:lang w:val="en-GB"/>
        </w:rPr>
        <w:t xml:space="preserve">A company may go for this option to allow nodes to interchange data through fire walls in a safe way where other options are cut off. A company may apply data exchange supervision may adding a Darwinet node to the mail server to supervise that the data exchange complies </w:t>
      </w:r>
      <w:r w:rsidR="004B00D5" w:rsidRPr="00C81D35">
        <w:rPr>
          <w:lang w:val="en-GB"/>
        </w:rPr>
        <w:t>with</w:t>
      </w:r>
      <w:r w:rsidRPr="00C81D35">
        <w:rPr>
          <w:lang w:val="en-GB"/>
        </w:rPr>
        <w:t xml:space="preserve"> an existing policy.</w:t>
      </w:r>
    </w:p>
    <w:p w:rsidR="00DB1BA6" w:rsidRPr="00C81D35" w:rsidRDefault="00DB1BA6" w:rsidP="00DB1BA6">
      <w:pPr>
        <w:pStyle w:val="BodyText"/>
        <w:rPr>
          <w:lang w:val="en-GB"/>
        </w:rPr>
      </w:pPr>
      <w:r w:rsidRPr="00C81D35">
        <w:rPr>
          <w:noProof/>
          <w:lang w:val="en-GB"/>
        </w:rPr>
        <mc:AlternateContent>
          <mc:Choice Requires="wpc">
            <w:drawing>
              <wp:inline distT="0" distB="0" distL="0" distR="0" wp14:anchorId="212AFB8A" wp14:editId="090094A9">
                <wp:extent cx="4229734" cy="2917825"/>
                <wp:effectExtent l="0" t="0" r="0" b="0"/>
                <wp:docPr id="614" name="Canvas 6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0"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DB1BA6">
                              <w:r>
                                <w:t>Peer</w:t>
                              </w:r>
                            </w:p>
                          </w:txbxContent>
                        </wps:txbx>
                        <wps:bodyPr rot="0" vert="horz" wrap="square" lIns="91440" tIns="45720" rIns="91440" bIns="45720" anchor="t" anchorCtr="0" upright="1">
                          <a:noAutofit/>
                        </wps:bodyPr>
                      </wps:wsp>
                      <wps:wsp>
                        <wps:cNvPr id="601"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DB1BA6">
                              <w:r>
                                <w:t>Peer</w:t>
                              </w:r>
                            </w:p>
                          </w:txbxContent>
                        </wps:txbx>
                        <wps:bodyPr rot="0" vert="horz" wrap="square" lIns="91440" tIns="45720" rIns="91440" bIns="45720" anchor="t" anchorCtr="0" upright="1">
                          <a:noAutofit/>
                        </wps:bodyPr>
                      </wps:wsp>
                      <wps:wsp>
                        <wps:cNvPr id="602"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DB1BA6">
                              <w:r>
                                <w:t>Peer</w:t>
                              </w:r>
                            </w:p>
                          </w:txbxContent>
                        </wps:txbx>
                        <wps:bodyPr rot="0" vert="horz" wrap="square" lIns="91440" tIns="45720" rIns="91440" bIns="45720" anchor="t" anchorCtr="0" upright="1">
                          <a:noAutofit/>
                        </wps:bodyPr>
                      </wps:wsp>
                      <wps:wsp>
                        <wps:cNvPr id="603"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DB1BA6">
                              <w:r>
                                <w:t>Peer</w:t>
                              </w:r>
                            </w:p>
                          </w:txbxContent>
                        </wps:txbx>
                        <wps:bodyPr rot="0" vert="horz" wrap="square" lIns="91440" tIns="45720" rIns="91440" bIns="45720" anchor="t" anchorCtr="0" upright="1">
                          <a:noAutofit/>
                        </wps:bodyPr>
                      </wps:wsp>
                      <wps:wsp>
                        <wps:cNvPr id="604"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DB1BA6">
                              <w:r>
                                <w:t>Peer</w:t>
                              </w:r>
                            </w:p>
                          </w:txbxContent>
                        </wps:txbx>
                        <wps:bodyPr rot="0" vert="horz" wrap="square" lIns="91440" tIns="45720" rIns="91440" bIns="45720" anchor="t" anchorCtr="0" upright="1">
                          <a:noAutofit/>
                        </wps:bodyPr>
                      </wps:wsp>
                      <wps:wsp>
                        <wps:cNvPr id="607" name="Text Box 607"/>
                        <wps:cNvSpPr txBox="1"/>
                        <wps:spPr>
                          <a:xfrm>
                            <a:off x="382574" y="1155041"/>
                            <a:ext cx="521335" cy="3019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DB1BA6">
                              <w:r>
                                <w:t>SMTP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1" name="Text Box 611"/>
                        <wps:cNvSpPr txBox="1"/>
                        <wps:spPr>
                          <a:xfrm>
                            <a:off x="2432475" y="688340"/>
                            <a:ext cx="507365" cy="261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DB1BA6">
                              <w:r>
                                <w:t>IMAP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36" name="Text Box 636"/>
                        <wps:cNvSpPr txBox="1"/>
                        <wps:spPr>
                          <a:xfrm>
                            <a:off x="1011970" y="1477601"/>
                            <a:ext cx="521335" cy="4680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 xml:space="preserve">SMTP </w:t>
                              </w:r>
                            </w:p>
                            <w:p w:rsidR="00303D05" w:rsidRDefault="00303D05">
                              <w: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37" name="Text Box 637"/>
                        <wps:cNvSpPr txBox="1"/>
                        <wps:spPr>
                          <a:xfrm>
                            <a:off x="2171989" y="1058167"/>
                            <a:ext cx="520700" cy="41943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Mail</w:t>
                              </w:r>
                            </w:p>
                            <w:p w:rsidR="00303D05" w:rsidRDefault="00303D05">
                              <w: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40" name="Straight Arrow Connector 640"/>
                        <wps:cNvCnPr>
                          <a:stCxn id="600" idx="2"/>
                        </wps:cNvCnPr>
                        <wps:spPr>
                          <a:xfrm>
                            <a:off x="588004" y="1058167"/>
                            <a:ext cx="424118" cy="41943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45" name="Straight Arrow Connector 645"/>
                        <wps:cNvCnPr>
                          <a:stCxn id="637" idx="0"/>
                        </wps:cNvCnPr>
                        <wps:spPr>
                          <a:xfrm flipH="1" flipV="1">
                            <a:off x="2376974" y="746845"/>
                            <a:ext cx="55326" cy="311322"/>
                          </a:xfrm>
                          <a:prstGeom prst="straightConnector1">
                            <a:avLst/>
                          </a:prstGeom>
                          <a:ln>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46" name="Straight Arrow Connector 646"/>
                        <wps:cNvCnPr>
                          <a:stCxn id="636" idx="3"/>
                          <a:endCxn id="637" idx="1"/>
                        </wps:cNvCnPr>
                        <wps:spPr>
                          <a:xfrm flipV="1">
                            <a:off x="1533305" y="1267884"/>
                            <a:ext cx="638684" cy="4437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614" o:spid="_x0000_s1437" editas="canvas" style="width:333.05pt;height:229.75pt;mso-position-horizontal-relative:char;mso-position-vertical-relative:line" coordsize="42291,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">
                <v:shape id="_x0000_s1438" type="#_x0000_t75" style="position:absolute;width:42291;height:29178;visibility:visible;mso-wrap-style:square">
                  <v:fill o:detectmouseclick="t"/>
                  <v:path o:connecttype="none"/>
                </v:shape>
                <v:shape id="Text Box 166" o:spid="_x0000_s1439"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ImR8cA&#10;AADcAAAADwAAAGRycy9kb3ducmV2LnhtbESPTUsDMRCG70L/QxjBi9isilXWpqX4Ab200FoK3obN&#10;uFncTLZJ7K799Z2D4HF4531mnul88K06UkxNYAO34wIUcRVsw7WB3cf7zROolJEttoHJwC8lmM9G&#10;F1Msbeh5Q8dtrpVAOJVowOXclVqnypHHNA4dsWRfIXrMMsZa24i9wH2r74pioj02LBccdvTiqPre&#10;/nihLFefzj8c1nR63a+u7w+Pb/0mGnN1OSyeQWUa8v/yX3tpDUwKeV9kRAT07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SJkf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DB1BA6">
                        <w:r>
                          <w:t>Peer</w:t>
                        </w:r>
                      </w:p>
                    </w:txbxContent>
                  </v:textbox>
                </v:shape>
                <v:shape id="Text Box 167" o:spid="_x0000_s1440"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6D3MYA&#10;AADcAAAADwAAAGRycy9kb3ducmV2LnhtbESPT2sCMRTE74LfITyhF6lZW9SyGqX0D3hRUEvB22Pz&#10;3CxuXtYkdbf99KZQ6HGYmd8wi1Vna3ElHyrHCsajDARx4XTFpYKPw/v9E4gQkTXWjknBNwVYLfu9&#10;Bebatbyj6z6WIkE45KjAxNjkUobCkMUwcg1x8k7OW4xJ+lJqj22C21o+ZNlUWqw4LRhs6MVQcd5/&#10;2URZb47GTi5b+nn93AwfL7O3dueVuht0z3MQkbr4H/5rr7WCaTaG3zPpCM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6D3M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DB1BA6">
                        <w:r>
                          <w:t>Peer</w:t>
                        </w:r>
                      </w:p>
                    </w:txbxContent>
                  </v:textbox>
                </v:shape>
                <v:shape id="Text Box 168" o:spid="_x0000_s1441"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wdq8YA&#10;AADcAAAADwAAAGRycy9kb3ducmV2LnhtbESPQWsCMRSE70L/Q3gFL1KztVTLapTSKnhRUEvB22Pz&#10;3CxuXtYkutv++qZQ6HGYmW+Y2aKztbiRD5VjBY/DDARx4XTFpYKPw+rhBUSIyBprx6TgiwIs5ne9&#10;Gebatbyj2z6WIkE45KjAxNjkUobCkMUwdA1x8k7OW4xJ+lJqj22C21qOsmwsLVacFgw29GaoOO+v&#10;NlHWm6Oxz5ctfb9/bgZPl8my3Xml+vfd6xREpC7+h//aa61gnI3g90w6An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swdq8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DB1BA6">
                        <w:r>
                          <w:t>Peer</w:t>
                        </w:r>
                      </w:p>
                    </w:txbxContent>
                  </v:textbox>
                </v:shape>
                <v:shape id="Text Box 169" o:spid="_x0000_s1442"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C4MMYA&#10;AADcAAAADwAAAGRycy9kb3ducmV2LnhtbESPQWsCMRSE70L/Q3iFXqRmrWjLahTRCl4UtKXg7bF5&#10;3SzdvKxJ6q799aZQ6HGYmW+Y2aKztbiQD5VjBcNBBoK4cLriUsH72+bxBUSIyBprx6TgSgEW87ve&#10;DHPtWj7Q5RhLkSAcclRgYmxyKUNhyGIYuIY4eZ/OW4xJ+lJqj22C21o+ZdlEWqw4LRhsaGWo+Dp+&#10;20TZ7k7Gjs97+ll/7Pqj8/Nre/BKPdx3yymISF38D/+1t1rBJBvB75l0BOT8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YC4MM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DB1BA6">
                        <w:r>
                          <w:t>Peer</w:t>
                        </w:r>
                      </w:p>
                    </w:txbxContent>
                  </v:textbox>
                </v:shape>
                <v:shape id="Text Box 170" o:spid="_x0000_s1443"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kgRMcA&#10;AADcAAAADwAAAGRycy9kb3ducmV2LnhtbESPW2sCMRSE3wv9D+EUfCmara1WtkYpvYAvCl4o+HbY&#10;nG6Wbk7WJHW3/nojFHwcZuYbZjrvbC2O5EPlWMHDIANBXDhdcalgt/3sT0CEiKyxdkwK/ijAfHZ7&#10;M8Vcu5bXdNzEUiQIhxwVmBibXMpQGLIYBq4hTt638xZjkr6U2mOb4LaWwywbS4sVpwWDDb0ZKn42&#10;vzZRFsu9saPDik7vX8v7x8PzR7v2SvXuutcXEJG6eA3/txdawTh7gsuZdATk7Aw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pIET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DB1BA6">
                        <w:r>
                          <w:t>Peer</w:t>
                        </w:r>
                      </w:p>
                    </w:txbxContent>
                  </v:textbox>
                </v:shape>
                <v:shape id="Text Box 607" o:spid="_x0000_s1444" type="#_x0000_t202" style="position:absolute;left:3825;top:11550;width:5214;height:302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aHhsYA&#10;AADcAAAADwAAAGRycy9kb3ducmV2LnhtbESPQWsCMRSE74X+h/AKXkpN9LCWrVFaQZHSWqqleHxs&#10;XjeLm5clibr++0Yo9DjMzDfMdN67VpwoxMazhtFQgSCuvGm41vC1Wz48gogJ2WDrmTRcKMJ8dnsz&#10;xdL4M3/SaZtqkSEcS9RgU+pKKWNlyWEc+o44ez8+OExZhlqagOcMd60cK1VIhw3nBYsdLSxVh+3R&#10;aTjY1/sPtXp/+S7Wl7DZHf0+vO21Htz1z08gEvXpP/zXXhsNhZrA9Uw+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xaHhsYAAADcAAAADwAAAAAAAAAAAAAAAACYAgAAZHJz&#10;L2Rvd25yZXYueG1sUEsFBgAAAAAEAAQA9QAAAIsDAAAAAA==&#10;" filled="f" stroked="f" strokeweight=".5pt">
                  <v:textbox>
                    <w:txbxContent>
                      <w:p w:rsidR="00303D05" w:rsidRDefault="00303D05" w:rsidP="00DB1BA6">
                        <w:r>
                          <w:t>SMTP</w:t>
                        </w:r>
                      </w:p>
                    </w:txbxContent>
                  </v:textbox>
                </v:shape>
                <v:shape id="Text Box 611" o:spid="_x0000_s1445" type="#_x0000_t202" style="position:absolute;left:24324;top:6883;width:5074;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stMYA&#10;AADcAAAADwAAAGRycy9kb3ducmV2LnhtbESPQWsCMRSE74X+h/AKvRTNbg+LbI2ihRYpVamKeHxs&#10;npvFzcuSRF3/fSMUehxm5htmPO1tKy7kQ+NYQT7MQBBXTjdcK9htPwYjECEia2wdk4IbBZhOHh/G&#10;WGp35R+6bGItEoRDiQpMjF0pZagMWQxD1xEn7+i8xZikr6X2eE1w28rXLCukxYbTgsGO3g1Vp83Z&#10;KjiZr5d19rmc74vFza+2Z3fw3welnp/62RuISH38D/+1F1pBkedwP5OOgJ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ostMYAAADcAAAADwAAAAAAAAAAAAAAAACYAgAAZHJz&#10;L2Rvd25yZXYueG1sUEsFBgAAAAAEAAQA9QAAAIsDAAAAAA==&#10;" filled="f" stroked="f" strokeweight=".5pt">
                  <v:textbox>
                    <w:txbxContent>
                      <w:p w:rsidR="00303D05" w:rsidRDefault="00303D05" w:rsidP="00DB1BA6">
                        <w:r>
                          <w:t>IMAP</w:t>
                        </w:r>
                      </w:p>
                    </w:txbxContent>
                  </v:textbox>
                </v:shape>
                <v:shape id="Text Box 636" o:spid="_x0000_s1446" type="#_x0000_t202" style="position:absolute;left:10119;top:14776;width:5214;height:468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2ANcQA&#10;AADcAAAADwAAAGRycy9kb3ducmV2LnhtbESPW4vCMBSE3xf8D+EIvq2pWyxSjSLigiAs3kAfj83p&#10;BZuT0kTt/nuzsODjMDPfMLNFZ2rxoNZVlhWMhhEI4szqigsFp+P35wSE88gaa8uk4JccLOa9jxmm&#10;2j55T4+DL0SAsEtRQel9k0rpspIMuqFtiIOX29agD7ItpG7xGeCmll9RlEiDFYeFEhtalZTdDnej&#10;4GeV2HF87Sb5ere1+yKP5WV8VmrQ75ZTEJ46/w7/tzdaQRIn8HcmHAE5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NgDXEAAAA3AAAAA8AAAAAAAAAAAAAAAAAmAIAAGRycy9k&#10;b3ducmV2LnhtbFBLBQYAAAAABAAEAPUAAACJAwAAAAA=&#10;" fillcolor="white [3201]" strokeweight=".5pt">
                  <v:textbox>
                    <w:txbxContent>
                      <w:p w:rsidR="00303D05" w:rsidRDefault="00303D05">
                        <w:r>
                          <w:t xml:space="preserve">SMTP </w:t>
                        </w:r>
                      </w:p>
                      <w:p w:rsidR="00303D05" w:rsidRDefault="00303D05">
                        <w:r>
                          <w:t>Server</w:t>
                        </w:r>
                      </w:p>
                    </w:txbxContent>
                  </v:textbox>
                </v:shape>
                <v:shape id="Text Box 637" o:spid="_x0000_s1447" type="#_x0000_t202" style="position:absolute;left:21719;top:10581;width:5207;height:419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ElrsUA&#10;AADcAAAADwAAAGRycy9kb3ducmV2LnhtbESPW2vCQBSE34X+h+UUfNNNG4wSXaWIgiCUegF9PGZP&#10;LjR7NmRXjf/eLRR8HGbmG2a26EwtbtS6yrKCj2EEgjizuuJCwfGwHkxAOI+ssbZMCh7kYDF/680w&#10;1fbOO7rtfSEChF2KCkrvm1RKl5Vk0A1tQxy83LYGfZBtIXWL9wA3tfyMokQarDgslNjQsqTsd381&#10;Cr6XiR3Fl26Sr362dlfksTyPTkr137uvKQhPnX+F/9sbrSCJx/B3JhwBOX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wSWuxQAAANwAAAAPAAAAAAAAAAAAAAAAAJgCAABkcnMv&#10;ZG93bnJldi54bWxQSwUGAAAAAAQABAD1AAAAigMAAAAA&#10;" fillcolor="white [3201]" strokeweight=".5pt">
                  <v:textbox>
                    <w:txbxContent>
                      <w:p w:rsidR="00303D05" w:rsidRDefault="00303D05">
                        <w:r>
                          <w:t>Mail</w:t>
                        </w:r>
                      </w:p>
                      <w:p w:rsidR="00303D05" w:rsidRDefault="00303D05">
                        <w:r>
                          <w:t>Server</w:t>
                        </w:r>
                      </w:p>
                    </w:txbxContent>
                  </v:textbox>
                </v:shape>
                <v:shape id="Straight Arrow Connector 640" o:spid="_x0000_s1448" type="#_x0000_t32" style="position:absolute;left:5880;top:10581;width:4241;height:41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pLv8IAAADcAAAADwAAAGRycy9kb3ducmV2LnhtbERPTWuDQBC9F/oflin01qxpYxCTjUhA&#10;2mtNC8lt4k5U4s6Ku0b777uHQI6P973NZtOJGw2utaxguYhAEFdWt1wr+DkUbwkI55E1dpZJwR85&#10;yHbPT1tMtZ34m26lr0UIYZeigsb7PpXSVQ0ZdAvbEwfuYgeDPsChlnrAKYSbTr5H0VoabDk0NNjT&#10;vqHqWo5GwcflPH8mPpdJcbT7cYzj+Lc4KfX6MucbEJ5m/xDf3V9awXoV5ocz4QjI3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TpLv8IAAADcAAAADwAAAAAAAAAAAAAA&#10;AAChAgAAZHJzL2Rvd25yZXYueG1sUEsFBgAAAAAEAAQA+QAAAJADAAAAAA==&#10;" strokecolor="#4579b8 [3044]">
                  <v:stroke endarrow="open"/>
                </v:shape>
                <v:shape id="Straight Arrow Connector 645" o:spid="_x0000_s1449" type="#_x0000_t32" style="position:absolute;left:23769;top:7468;width:554;height:31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3BAMUAAADcAAAADwAAAGRycy9kb3ducmV2LnhtbESPQWsCMRSE74X+h/AK3mq2ootsjVIr&#10;onir9tLbY/OaXXbzkm6iu+2vN0LB4zAz3zCL1WBbcaEu1I4VvIwzEMSl0zUbBZ+n7fMcRIjIGlvH&#10;pOCXAqyWjw8LLLTr+YMux2hEgnAoUEEVoy+kDGVFFsPYeeLkfbvOYkyyM1J32Ce4beUky3Jpsea0&#10;UKGn94rK5ni2CjZfhz9jep/L5mcTmnU9W++MV2r0NLy9gog0xHv4v73XCvLpDG5n0hGQy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S3BAMUAAADcAAAADwAAAAAAAAAA&#10;AAAAAAChAgAAZHJzL2Rvd25yZXYueG1sUEsFBgAAAAAEAAQA+QAAAJMDAAAAAA==&#10;" strokecolor="#4579b8 [3044]">
                  <v:stroke startarrow="open" endarrow="open"/>
                </v:shape>
                <v:shape id="Straight Arrow Connector 646" o:spid="_x0000_s1450" type="#_x0000_t32" style="position:absolute;left:15333;top:12678;width:6386;height:44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attcUAAADcAAAADwAAAGRycy9kb3ducmV2LnhtbESPX2vCMBTF3wd+h3AF32bq6MrojCKO&#10;wYbgqArDt2tz15Y1NyWJtn57Iwz2eDh/fpz5cjCtuJDzjWUFs2kCgri0uuFKwWH//vgCwgdkja1l&#10;UnAlD8vF6GGOubY9F3TZhUrEEfY5KqhD6HIpfVmTQT+1HXH0fqwzGKJ0ldQO+zhuWvmUJJk02HAk&#10;1NjRuqbyd3c2EfKWFs+b780ppWL11Z8+j9vgjkpNxsPqFUSgIfyH/9ofWkGWZnA/E4+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hattcUAAADcAAAADwAAAAAAAAAA&#10;AAAAAAChAgAAZHJzL2Rvd25yZXYueG1sUEsFBgAAAAAEAAQA+QAAAJMDAAAAAA==&#10;" strokecolor="#4579b8 [3044]">
                  <v:stroke endarrow="open"/>
                </v:shape>
                <w10:anchorlock/>
              </v:group>
            </w:pict>
          </mc:Fallback>
        </mc:AlternateContent>
      </w:r>
    </w:p>
    <w:p w:rsidR="00FB6137" w:rsidRPr="00C81D35" w:rsidRDefault="00FB6137" w:rsidP="00DB1BA6">
      <w:pPr>
        <w:pStyle w:val="BodyText"/>
        <w:rPr>
          <w:lang w:val="en-GB"/>
        </w:rPr>
      </w:pPr>
      <w:r w:rsidRPr="00C81D35">
        <w:rPr>
          <w:lang w:val="en-GB"/>
        </w:rPr>
        <w:t>A Darwinet node accessible in th</w:t>
      </w:r>
      <w:r w:rsidR="00174882" w:rsidRPr="00C81D35">
        <w:rPr>
          <w:lang w:val="en-GB"/>
        </w:rPr>
        <w:t>e P2P domain through e-mail shall</w:t>
      </w:r>
      <w:r w:rsidRPr="00C81D35">
        <w:rPr>
          <w:lang w:val="en-GB"/>
        </w:rPr>
        <w:t xml:space="preserve"> be configured to use an e-mail account accessible using IMAP. IMAP enables the node to use an e-mail account of a user. The node will fetch only e-mails that contain Darwinet node messages. A user sharing account with a Darwinet node has to get used to receive e-mails carrying Darwinet messages and just ignore them. The node will use the IMAP access to remove those mauls when they are consumed.</w:t>
      </w:r>
    </w:p>
    <w:p w:rsidR="00FB6137" w:rsidRPr="00C81D35" w:rsidRDefault="00E201AA" w:rsidP="00DB1BA6">
      <w:pPr>
        <w:pStyle w:val="BodyText"/>
        <w:rPr>
          <w:rStyle w:val="Emphasis"/>
          <w:lang w:val="en-GB"/>
        </w:rPr>
      </w:pPr>
      <w:r w:rsidRPr="00C81D35">
        <w:rPr>
          <w:rStyle w:val="Emphasis"/>
          <w:lang w:val="en-GB"/>
        </w:rPr>
        <w:t>A node assigned a dedicated e-mail account (not shared with a user) may access the account using POP3.</w:t>
      </w:r>
    </w:p>
    <w:p w:rsidR="008374EA" w:rsidRPr="00C81D35" w:rsidRDefault="008374EA" w:rsidP="008374EA">
      <w:pPr>
        <w:pStyle w:val="Heading3"/>
        <w:rPr>
          <w:lang w:val="en-GB"/>
        </w:rPr>
      </w:pPr>
      <w:bookmarkStart w:id="47" w:name="_Toc305080270"/>
      <w:r w:rsidRPr="00C81D35">
        <w:rPr>
          <w:lang w:val="en-GB"/>
        </w:rPr>
        <w:t xml:space="preserve">MIV evolution </w:t>
      </w:r>
      <w:r w:rsidR="00303D05" w:rsidRPr="00C81D35">
        <w:rPr>
          <w:lang w:val="en-GB"/>
        </w:rPr>
        <w:t xml:space="preserve">cross node </w:t>
      </w:r>
      <w:r w:rsidRPr="00C81D35">
        <w:rPr>
          <w:lang w:val="en-GB"/>
        </w:rPr>
        <w:t>synchronization</w:t>
      </w:r>
    </w:p>
    <w:p w:rsidR="008374EA" w:rsidRPr="00C81D35" w:rsidRDefault="008374EA" w:rsidP="008374EA">
      <w:pPr>
        <w:pStyle w:val="BodyText"/>
        <w:rPr>
          <w:lang w:val="en-GB"/>
        </w:rPr>
      </w:pPr>
      <w:r w:rsidRPr="00C81D35">
        <w:rPr>
          <w:lang w:val="en-GB"/>
        </w:rPr>
        <w:t>Changes to the state of the main and branched MIV shall be synchronized between the nodes of the domain in a process called State Clearing and State deviation settlement.</w:t>
      </w:r>
    </w:p>
    <w:p w:rsidR="008374EA" w:rsidRPr="00C81D35" w:rsidRDefault="004A57BF" w:rsidP="008374EA">
      <w:pPr>
        <w:pStyle w:val="Heading3"/>
        <w:rPr>
          <w:lang w:val="en-GB"/>
        </w:rPr>
      </w:pPr>
      <w:r w:rsidRPr="00C81D35">
        <w:rPr>
          <w:lang w:val="en-GB"/>
        </w:rPr>
        <w:t>Clearing MIV states between nodes</w:t>
      </w:r>
    </w:p>
    <w:p w:rsidR="00E55284" w:rsidRPr="00C81D35" w:rsidRDefault="00E55284" w:rsidP="004A57BF">
      <w:pPr>
        <w:pStyle w:val="BodyText"/>
        <w:rPr>
          <w:lang w:val="en-GB"/>
        </w:rPr>
      </w:pPr>
      <w:r w:rsidRPr="00C81D35">
        <w:rPr>
          <w:lang w:val="en-GB"/>
        </w:rPr>
        <w:t>The result of a state clearing process shall be a record of the state differences for node pairs involved in the clearing. Any detected differences shall be settled by a state difference settlement process.</w:t>
      </w:r>
    </w:p>
    <w:p w:rsidR="002F5741" w:rsidRPr="00C81D35" w:rsidRDefault="002F5741" w:rsidP="004A57BF">
      <w:pPr>
        <w:pStyle w:val="BodyText"/>
        <w:rPr>
          <w:lang w:val="en-GB"/>
        </w:rPr>
      </w:pPr>
      <w:r w:rsidRPr="00C81D35">
        <w:rPr>
          <w:noProof/>
          <w:lang w:val="en-GB"/>
        </w:rPr>
        <w:lastRenderedPageBreak/>
        <mc:AlternateContent>
          <mc:Choice Requires="wpc">
            <w:drawing>
              <wp:inline distT="0" distB="0" distL="0" distR="0" wp14:anchorId="7653BB5B" wp14:editId="05479975">
                <wp:extent cx="4170680" cy="2917825"/>
                <wp:effectExtent l="0" t="0" r="1270" b="0"/>
                <wp:docPr id="756" name="Canvas 7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41" name="Text Box 166"/>
                        <wps:cNvSpPr txBox="1">
                          <a:spLocks noChangeArrowheads="1"/>
                        </wps:cNvSpPr>
                        <wps:spPr bwMode="auto">
                          <a:xfrm>
                            <a:off x="280035" y="746844"/>
                            <a:ext cx="54896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 1</w:t>
                              </w:r>
                            </w:p>
                          </w:txbxContent>
                        </wps:txbx>
                        <wps:bodyPr rot="0" vert="horz" wrap="square" lIns="91440" tIns="45720" rIns="91440" bIns="45720" anchor="t" anchorCtr="0" upright="1">
                          <a:noAutofit/>
                        </wps:bodyPr>
                      </wps:wsp>
                      <wps:wsp>
                        <wps:cNvPr id="742" name="Text Box 167"/>
                        <wps:cNvSpPr txBox="1">
                          <a:spLocks noChangeArrowheads="1"/>
                        </wps:cNvSpPr>
                        <wps:spPr bwMode="auto">
                          <a:xfrm>
                            <a:off x="1896517" y="434693"/>
                            <a:ext cx="555218"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 2</w:t>
                              </w:r>
                            </w:p>
                          </w:txbxContent>
                        </wps:txbx>
                        <wps:bodyPr rot="0" vert="horz" wrap="square" lIns="91440" tIns="45720" rIns="91440" bIns="45720" anchor="t" anchorCtr="0" upright="1">
                          <a:noAutofit/>
                        </wps:bodyPr>
                      </wps:wsp>
                      <wps:wsp>
                        <wps:cNvPr id="743"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w:t>
                              </w:r>
                            </w:p>
                          </w:txbxContent>
                        </wps:txbx>
                        <wps:bodyPr rot="0" vert="horz" wrap="square" lIns="91440" tIns="45720" rIns="91440" bIns="45720" anchor="t" anchorCtr="0" upright="1">
                          <a:noAutofit/>
                        </wps:bodyPr>
                      </wps:wsp>
                      <wps:wsp>
                        <wps:cNvPr id="744"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w:t>
                              </w:r>
                            </w:p>
                          </w:txbxContent>
                        </wps:txbx>
                        <wps:bodyPr rot="0" vert="horz" wrap="square" lIns="91440" tIns="45720" rIns="91440" bIns="45720" anchor="t" anchorCtr="0" upright="1">
                          <a:noAutofit/>
                        </wps:bodyPr>
                      </wps:wsp>
                      <wps:wsp>
                        <wps:cNvPr id="745" name="Text Box 170"/>
                        <wps:cNvSpPr txBox="1">
                          <a:spLocks noChangeArrowheads="1"/>
                        </wps:cNvSpPr>
                        <wps:spPr bwMode="auto">
                          <a:xfrm>
                            <a:off x="3205858" y="1155041"/>
                            <a:ext cx="61747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 3</w:t>
                              </w:r>
                            </w:p>
                          </w:txbxContent>
                        </wps:txbx>
                        <wps:bodyPr rot="0" vert="horz" wrap="square" lIns="91440" tIns="45720" rIns="91440" bIns="45720" anchor="t" anchorCtr="0" upright="1">
                          <a:noAutofit/>
                        </wps:bodyPr>
                      </wps:wsp>
                      <wps:wsp>
                        <wps:cNvPr id="757" name="Straight Arrow Connector 757"/>
                        <wps:cNvCnPr>
                          <a:stCxn id="741" idx="3"/>
                          <a:endCxn id="742" idx="1"/>
                        </wps:cNvCnPr>
                        <wps:spPr>
                          <a:xfrm flipV="1">
                            <a:off x="829002" y="590769"/>
                            <a:ext cx="1067515" cy="3117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8" name="Straight Arrow Connector 758"/>
                        <wps:cNvCnPr>
                          <a:stCxn id="741" idx="3"/>
                          <a:endCxn id="745" idx="1"/>
                        </wps:cNvCnPr>
                        <wps:spPr>
                          <a:xfrm>
                            <a:off x="829002" y="902506"/>
                            <a:ext cx="2376856" cy="4077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64" name="Text Box 764"/>
                        <wps:cNvSpPr txBox="1"/>
                        <wps:spPr>
                          <a:xfrm>
                            <a:off x="1080135" y="538042"/>
                            <a:ext cx="464820" cy="2638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2F5741">
                              <w:r>
                                <w:t>Clear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65" name="Text Box 765"/>
                        <wps:cNvSpPr txBox="1"/>
                        <wps:spPr>
                          <a:xfrm>
                            <a:off x="1544955" y="1063531"/>
                            <a:ext cx="464820" cy="2638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2F5741">
                              <w:r>
                                <w:t>Clear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66" name="Text Box 766"/>
                        <wps:cNvSpPr txBox="1"/>
                        <wps:spPr>
                          <a:xfrm>
                            <a:off x="2009775" y="117305"/>
                            <a:ext cx="891540" cy="337820"/>
                          </a:xfrm>
                          <a:prstGeom prst="rect">
                            <a:avLst/>
                          </a:prstGeom>
                          <a:no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1-2 Deviation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770" name="Text Box 770"/>
                        <wps:cNvSpPr txBox="1"/>
                        <wps:spPr>
                          <a:xfrm>
                            <a:off x="3253065" y="891667"/>
                            <a:ext cx="891540" cy="337229"/>
                          </a:xfrm>
                          <a:prstGeom prst="rect">
                            <a:avLst/>
                          </a:prstGeom>
                          <a:noFill/>
                          <a:ln w="6350">
                            <a:solidFill>
                              <a:prstClr val="black"/>
                            </a:solidFill>
                            <a:prstDash val="dash"/>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
                                <w:t>1-3 Deviation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756" o:spid="_x0000_s1451"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">
                <v:shape id="_x0000_s1452" type="#_x0000_t75" style="position:absolute;width:41706;height:29178;visibility:visible;mso-wrap-style:square">
                  <v:fill o:detectmouseclick="t"/>
                  <v:path o:connecttype="none"/>
                </v:shape>
                <v:shape id="Text Box 166" o:spid="_x0000_s1453" type="#_x0000_t202" style="position:absolute;left:2800;top:7468;width:549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1gcgA&#10;AADcAAAADwAAAGRycy9kb3ducmV2LnhtbESPW0sDMRSE3wX/QzhCX6TNttoL26ZFrEJfKvSC4Nth&#10;c9wsbk62Sdpd/fVGEPo4zMw3zGLV2VpcyIfKsYLhIANBXDhdcangeHjtz0CEiKyxdkwKvinAanl7&#10;s8Bcu5Z3dNnHUiQIhxwVmBibXMpQGLIYBq4hTt6n8xZjkr6U2mOb4LaWoyybSIsVpwWDDT0bKr72&#10;Z5som+2HsePTG/2s37f3D6fpS7vzSvXuuqc5iEhdvIb/2xutYPo4hL8z6Qj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TWByAAAANwAAAAPAAAAAAAAAAAAAAAAAJgCAABk&#10;cnMvZG93bnJldi54bWxQSwUGAAAAAAQABAD1AAAAjQMAAAAA&#10;" fillcolor="#9bbb59" strokecolor="#f2f2f2" strokeweight="1pt">
                  <v:fill color2="#4e6128" angle="45" focus="100%" type="gradient"/>
                  <v:shadow on="t" type="perspective" color="#d6e3bc" opacity=".5" origin=",.5" offset="0,0" matrix=",-56756f,,.5"/>
                  <v:textbox>
                    <w:txbxContent>
                      <w:p w:rsidR="00303D05" w:rsidRDefault="00303D05" w:rsidP="002F5741">
                        <w:r>
                          <w:t>Peer 1</w:t>
                        </w:r>
                      </w:p>
                    </w:txbxContent>
                  </v:textbox>
                </v:shape>
                <v:shape id="Text Box 167" o:spid="_x0000_s1454" type="#_x0000_t202" style="position:absolute;left:18965;top:4346;width:555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er9scA&#10;AADcAAAADwAAAGRycy9kb3ducmV2LnhtbESPQWsCMRSE74X+h/AKXkrN1mqV1ShFK3ixoC2F3h6b&#10;183SzcuaRHftr28KgsdhZr5hZovO1uJEPlSOFTz2MxDEhdMVlwo+3tcPExAhImusHZOCMwVYzG9v&#10;Zphr1/KOTvtYigThkKMCE2OTSxkKQxZD3zXEyft23mJM0pdSe2wT3NZykGXP0mLFacFgQ0tDxc/+&#10;aBNls/0ydnR4o9/V5/b+6TB+bXdeqd5d9zIFEamL1/ClvdEKxsMB/J9JR0D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Hq/b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 2</w:t>
                        </w:r>
                      </w:p>
                    </w:txbxContent>
                  </v:textbox>
                </v:shape>
                <v:shape id="Text Box 168" o:spid="_x0000_s1455"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sObccA&#10;AADcAAAADwAAAGRycy9kb3ducmV2LnhtbESPQWsCMRSE70L/Q3gFL1Kz1VplNUrRFrxY0JZCb4/N&#10;62bp5mVNUnfrr2+EgsdhZr5hFqvO1uJEPlSOFdwPMxDEhdMVlwre317uZiBCRNZYOyYFvxRgtbzp&#10;LTDXruU9nQ6xFAnCIUcFJsYmlzIUhiyGoWuIk/flvMWYpC+l9tgmuK3lKMsepcWK04LBhtaGiu/D&#10;j02U7e7T2Mnxlc6bj91gfJw+t3uvVP+2e5qDiNTFa/i/vdUKpg9juJxJR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LDm3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w:t>
                        </w:r>
                      </w:p>
                    </w:txbxContent>
                  </v:textbox>
                </v:shape>
                <v:shape id="Text Box 169" o:spid="_x0000_s1456"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KWGccA&#10;AADcAAAADwAAAGRycy9kb3ducmV2LnhtbESPQWsCMRSE70L/Q3gFL1KzrVplNUqpFbxY0JZCb4/N&#10;62bp5mVNUnftr2+EgsdhZr5hFqvO1uJEPlSOFdwPMxDEhdMVlwre3zZ3MxAhImusHZOCMwVYLW96&#10;C8y1a3lPp0MsRYJwyFGBibHJpQyFIYth6Bri5H05bzEm6UupPbYJbmv5kGWP0mLFacFgQ8+Giu/D&#10;j02U7e7T2MnxlX7XH7vB6Dh9afdeqf5t9zQHEamL1/B/e6sVTMdjuJxJR0A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7ilhn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w:t>
                        </w:r>
                      </w:p>
                    </w:txbxContent>
                  </v:textbox>
                </v:shape>
                <v:shape id="Text Box 170" o:spid="_x0000_s1457" type="#_x0000_t202" style="position:absolute;left:32058;top:11550;width:6175;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4zgscA&#10;AADcAAAADwAAAGRycy9kb3ducmV2LnhtbESPW0sDMRSE3wX/QzhCX6TNWntj27RIq9CXCr0g+HbY&#10;HDeLm5NtErtrf70RBB+HmfmGWaw6W4sL+VA5VvAwyEAQF05XXCo4HV/6MxAhImusHZOCbwqwWt7e&#10;LDDXruU9XQ6xFAnCIUcFJsYmlzIUhiyGgWuIk/fhvMWYpC+l9tgmuK3lMMsm0mLFacFgQ2tDxefh&#10;yybKdvdu7Pj8StfN2+7+8Tx9bvdeqd5d9zQHEamL/+G/9lYrmI7G8HsmH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uM4L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 3</w:t>
                        </w:r>
                      </w:p>
                    </w:txbxContent>
                  </v:textbox>
                </v:shape>
                <v:shape id="Straight Arrow Connector 757" o:spid="_x0000_s1458" type="#_x0000_t32" style="position:absolute;left:8290;top:5907;width:10675;height:31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KRbsUAAADcAAAADwAAAGRycy9kb3ducmV2LnhtbESPX2vCMBTF3wf7DuEO9jbTiVrpjCKO&#10;wYbgqAri27W5a8uam5Jktn57Iwh7PJw/P85s0ZtGnMn52rKC10ECgriwuuZSwX738TIF4QOyxsYy&#10;KbiQh8X88WGGmbYd53TehlLEEfYZKqhCaDMpfVGRQT+wLXH0fqwzGKJ0pdQOuzhuGjlMkok0WHMk&#10;VNjSqqLid/tnIuR9lI/Xh/VpRPnyuzt9HTfBHZV6fuqXbyAC9eE/fG9/agXpOIX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mKRbsUAAADcAAAADwAAAAAAAAAA&#10;AAAAAAChAgAAZHJzL2Rvd25yZXYueG1sUEsFBgAAAAAEAAQA+QAAAJMDAAAAAA==&#10;" strokecolor="#4579b8 [3044]">
                  <v:stroke endarrow="open"/>
                </v:shape>
                <v:shape id="Straight Arrow Connector 758" o:spid="_x0000_s1459" type="#_x0000_t32" style="position:absolute;left:8290;top:9025;width:23768;height:40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Te+cEAAADcAAAADwAAAGRycy9kb3ducmV2LnhtbERPy4rCMBTdC/MP4Q64s6kjdUo1ighl&#10;ZutjQHfX5toWm5vSpNr5e7MQXB7Oe7keTCPu1LnasoJpFIMgLqyuuVRwPOSTFITzyBoby6Tgnxys&#10;Vx+jJWbaPnhH970vRQhhl6GCyvs2k9IVFRl0kW2JA3e1nUEfYFdK3eEjhJtGfsXxXBqsOTRU2NK2&#10;ouK2742C2fUy/KR+I9P8ZLd9nyTJX35Wavw5bBYgPA3+LX65f7WC7ySsDWfCEZC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dN75wQAAANwAAAAPAAAAAAAAAAAAAAAA&#10;AKECAABkcnMvZG93bnJldi54bWxQSwUGAAAAAAQABAD5AAAAjwMAAAAA&#10;" strokecolor="#4579b8 [3044]">
                  <v:stroke endarrow="open"/>
                </v:shape>
                <v:shape id="Text Box 764" o:spid="_x0000_s1460" type="#_x0000_t202" style="position:absolute;left:10801;top:5380;width:4648;height:2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rzzMcA&#10;AADcAAAADwAAAGRycy9kb3ducmV2LnhtbESPQWsCMRSE7wX/Q3iFXqRmLWUtW6NooUWkrXQtxeNj&#10;87pZ3LwsSdT135uC0OMwM98w03lvW3EkHxrHCsajDARx5XTDtYLv7ev9E4gQkTW2jknBmQLMZ4Ob&#10;KRbanfiLjmWsRYJwKFCBibErpAyVIYth5Dri5P06bzEm6WupPZ4S3LbyIctyabHhtGCwoxdD1b48&#10;WAV7sx5usreP5U++OvvP7cHt/PtOqbvbfvEMIlIf/8PX9kormOS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688zHAAAA3AAAAA8AAAAAAAAAAAAAAAAAmAIAAGRy&#10;cy9kb3ducmV2LnhtbFBLBQYAAAAABAAEAPUAAACMAwAAAAA=&#10;" filled="f" stroked="f" strokeweight=".5pt">
                  <v:textbox>
                    <w:txbxContent>
                      <w:p w:rsidR="00303D05" w:rsidRDefault="00303D05" w:rsidP="002F5741">
                        <w:r>
                          <w:t>Clear</w:t>
                        </w:r>
                      </w:p>
                    </w:txbxContent>
                  </v:textbox>
                </v:shape>
                <v:shape id="Text Box 765" o:spid="_x0000_s1461" type="#_x0000_t202" style="position:absolute;left:15449;top:10635;width:4648;height:26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ZWV8cA&#10;AADcAAAADwAAAGRycy9kb3ducmV2LnhtbESPQWsCMRSE7wX/Q3iFXqRmLXQtW6NooUWkrXQtxeNj&#10;87pZ3LwsSdT135uC0OMwM98w03lvW3EkHxrHCsajDARx5XTDtYLv7ev9E4gQkTW2jknBmQLMZ4Ob&#10;KRbanfiLjmWsRYJwKFCBibErpAyVIYth5Dri5P06bzEm6WupPZ4S3LbyIctyabHhtGCwoxdD1b48&#10;WAV7sx5usreP5U++OvvP7cHt/PtOqbvbfvEMIlIf/8PX9kormOSP8HcmHQE5u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e2VlfHAAAA3AAAAA8AAAAAAAAAAAAAAAAAmAIAAGRy&#10;cy9kb3ducmV2LnhtbFBLBQYAAAAABAAEAPUAAACMAwAAAAA=&#10;" filled="f" stroked="f" strokeweight=".5pt">
                  <v:textbox>
                    <w:txbxContent>
                      <w:p w:rsidR="00303D05" w:rsidRDefault="00303D05" w:rsidP="002F5741">
                        <w:r>
                          <w:t>Clear</w:t>
                        </w:r>
                      </w:p>
                    </w:txbxContent>
                  </v:textbox>
                </v:shape>
                <v:shape id="Text Box 766" o:spid="_x0000_s1462" type="#_x0000_t202" style="position:absolute;left:20097;top:1173;width:8916;height:3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V/FMUA&#10;AADcAAAADwAAAGRycy9kb3ducmV2LnhtbESPQWvCQBSE70L/w/IKvemmQVKbukopFXpRqlV7fWaf&#10;SUj2bdhdNf57t1DwOMzMN8x03ptWnMn52rKC51ECgriwuuZSwfZnMZyA8AFZY2uZFFzJw3z2MJhi&#10;ru2F13TehFJECPscFVQhdLmUvqjIoB/Zjjh6R+sMhihdKbXDS4SbVqZJkkmDNceFCjv6qKhoNiej&#10;oDm5T/+d7l5ludw3v6txI9PDVqmnx/79DUSgPtzD/+0vreAly+DvTDwCcn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pX8UxQAAANwAAAAPAAAAAAAAAAAAAAAAAJgCAABkcnMv&#10;ZG93bnJldi54bWxQSwUGAAAAAAQABAD1AAAAigMAAAAA&#10;" filled="f" strokeweight=".5pt">
                  <v:stroke dashstyle="dash"/>
                  <v:textbox>
                    <w:txbxContent>
                      <w:p w:rsidR="00303D05" w:rsidRDefault="00303D05">
                        <w:r>
                          <w:t>1-2 Deviation</w:t>
                        </w:r>
                      </w:p>
                    </w:txbxContent>
                  </v:textbox>
                </v:shape>
                <v:shape id="Text Box 770" o:spid="_x0000_s1463" type="#_x0000_t202" style="position:absolute;left:32530;top:8916;width:8916;height:337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nUJsIA&#10;AADcAAAADwAAAGRycy9kb3ducmV2LnhtbERPy2rCQBTdC/2H4Rbc6aSh1BodpZQW3FRan9vbzG0S&#10;krkTZiYx/n1nIbg8nPdyPZhG9OR8ZVnB0zQBQZxbXXGh4LD/nLyC8AFZY2OZFFzJw3r1MFpipu2F&#10;f6jfhULEEPYZKihDaDMpfV6SQT+1LXHk/qwzGCJ0hdQOLzHcNDJNkhdpsOLYUGJL7yXl9a4zCurO&#10;ffjv9DiXxdepPm+fa5n+HpQaPw5vCxCBhnAX39wbrWA2i/Pj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2dQmwgAAANwAAAAPAAAAAAAAAAAAAAAAAJgCAABkcnMvZG93&#10;bnJldi54bWxQSwUGAAAAAAQABAD1AAAAhwMAAAAA&#10;" filled="f" strokeweight=".5pt">
                  <v:stroke dashstyle="dash"/>
                  <v:textbox>
                    <w:txbxContent>
                      <w:p w:rsidR="00303D05" w:rsidRDefault="00303D05">
                        <w:r>
                          <w:t>1-3 Deviation</w:t>
                        </w:r>
                      </w:p>
                    </w:txbxContent>
                  </v:textbox>
                </v:shape>
                <w10:anchorlock/>
              </v:group>
            </w:pict>
          </mc:Fallback>
        </mc:AlternateContent>
      </w:r>
    </w:p>
    <w:p w:rsidR="002F5741" w:rsidRPr="00C81D35" w:rsidRDefault="002F5741" w:rsidP="004A57BF">
      <w:pPr>
        <w:pStyle w:val="BodyText"/>
        <w:rPr>
          <w:lang w:val="en-GB"/>
        </w:rPr>
      </w:pPr>
    </w:p>
    <w:p w:rsidR="008374EA" w:rsidRPr="00C81D35" w:rsidRDefault="008374EA" w:rsidP="004A57BF">
      <w:pPr>
        <w:pStyle w:val="BodyText"/>
        <w:rPr>
          <w:lang w:val="en-GB"/>
        </w:rPr>
      </w:pPr>
      <w:r w:rsidRPr="00C81D35">
        <w:rPr>
          <w:lang w:val="en-GB"/>
        </w:rPr>
        <w:t>The State Clearing process shall detect conflicting deltas and create branches when needed.</w:t>
      </w:r>
    </w:p>
    <w:p w:rsidR="004A57BF" w:rsidRPr="00C81D35" w:rsidRDefault="004A57BF" w:rsidP="004A57BF">
      <w:pPr>
        <w:pStyle w:val="BodyText"/>
        <w:rPr>
          <w:lang w:val="en-GB"/>
        </w:rPr>
      </w:pPr>
      <w:r w:rsidRPr="00C81D35">
        <w:rPr>
          <w:lang w:val="en-GB"/>
        </w:rPr>
        <w:t>Small domains may always try to clear its state with all available online nodes for each state clearing initiative.</w:t>
      </w:r>
    </w:p>
    <w:p w:rsidR="004A57BF" w:rsidRPr="00C81D35" w:rsidRDefault="002E728D" w:rsidP="004A57BF">
      <w:pPr>
        <w:pStyle w:val="BodyText"/>
        <w:rPr>
          <w:lang w:val="en-GB"/>
        </w:rPr>
      </w:pPr>
      <w:r w:rsidRPr="00C81D35">
        <w:rPr>
          <w:lang w:val="en-GB"/>
        </w:rPr>
        <w:t xml:space="preserve">Large Domains shall not let nodes clear its state with all other nodes. In such domains nodes must </w:t>
      </w:r>
      <w:r w:rsidR="004A57BF" w:rsidRPr="00C81D35">
        <w:rPr>
          <w:lang w:val="en-GB"/>
        </w:rPr>
        <w:t>clear its state</w:t>
      </w:r>
      <w:r w:rsidRPr="00C81D35">
        <w:rPr>
          <w:lang w:val="en-GB"/>
        </w:rPr>
        <w:t xml:space="preserve"> </w:t>
      </w:r>
      <w:r w:rsidR="00E55284" w:rsidRPr="00C81D35">
        <w:rPr>
          <w:lang w:val="en-GB"/>
        </w:rPr>
        <w:t xml:space="preserve">only </w:t>
      </w:r>
      <w:r w:rsidR="004A57BF" w:rsidRPr="00C81D35">
        <w:rPr>
          <w:lang w:val="en-GB"/>
        </w:rPr>
        <w:t xml:space="preserve">with </w:t>
      </w:r>
      <w:r w:rsidR="00E55284" w:rsidRPr="00C81D35">
        <w:rPr>
          <w:lang w:val="en-GB"/>
        </w:rPr>
        <w:t xml:space="preserve">a sub-set of </w:t>
      </w:r>
      <w:r w:rsidR="004A57BF" w:rsidRPr="00C81D35">
        <w:rPr>
          <w:lang w:val="en-GB"/>
        </w:rPr>
        <w:t xml:space="preserve">randomly selected nodes in the Domain. </w:t>
      </w:r>
      <w:r w:rsidRPr="00C81D35">
        <w:rPr>
          <w:lang w:val="en-GB"/>
        </w:rPr>
        <w:t xml:space="preserve">It must then also initiate regular state clearing. </w:t>
      </w:r>
      <w:r w:rsidR="004A57BF" w:rsidRPr="00C81D35">
        <w:rPr>
          <w:lang w:val="en-GB"/>
        </w:rPr>
        <w:t>In this way new Deltas may ripple through the Domain over time.</w:t>
      </w:r>
    </w:p>
    <w:p w:rsidR="004A57BF" w:rsidRPr="00C81D35" w:rsidRDefault="004A57BF" w:rsidP="004A57BF">
      <w:pPr>
        <w:pStyle w:val="Heading3"/>
        <w:rPr>
          <w:lang w:val="en-GB"/>
        </w:rPr>
      </w:pPr>
      <w:r w:rsidRPr="00C81D35">
        <w:rPr>
          <w:lang w:val="en-GB"/>
        </w:rPr>
        <w:t xml:space="preserve">Settle MIV states </w:t>
      </w:r>
      <w:r w:rsidR="008374EA" w:rsidRPr="00C81D35">
        <w:rPr>
          <w:lang w:val="en-GB"/>
        </w:rPr>
        <w:t>deviation</w:t>
      </w:r>
      <w:r w:rsidR="002E728D" w:rsidRPr="00C81D35">
        <w:rPr>
          <w:lang w:val="en-GB"/>
        </w:rPr>
        <w:t xml:space="preserve"> </w:t>
      </w:r>
      <w:r w:rsidRPr="00C81D35">
        <w:rPr>
          <w:lang w:val="en-GB"/>
        </w:rPr>
        <w:t>between nodes</w:t>
      </w:r>
    </w:p>
    <w:p w:rsidR="002E728D" w:rsidRPr="00C81D35" w:rsidRDefault="008374EA" w:rsidP="002E728D">
      <w:pPr>
        <w:pStyle w:val="BodyText"/>
        <w:rPr>
          <w:lang w:val="en-GB"/>
        </w:rPr>
      </w:pPr>
      <w:r w:rsidRPr="00C81D35">
        <w:rPr>
          <w:lang w:val="en-GB"/>
        </w:rPr>
        <w:t>A state deviation</w:t>
      </w:r>
      <w:r w:rsidR="002E728D" w:rsidRPr="00C81D35">
        <w:rPr>
          <w:lang w:val="en-GB"/>
        </w:rPr>
        <w:t xml:space="preserve"> between nodes of a node pair shall be settled by a settlement operation.</w:t>
      </w:r>
    </w:p>
    <w:p w:rsidR="002F5741" w:rsidRPr="00C81D35" w:rsidRDefault="002F5741" w:rsidP="002E728D">
      <w:pPr>
        <w:pStyle w:val="BodyText"/>
        <w:rPr>
          <w:lang w:val="en-GB"/>
        </w:rPr>
      </w:pPr>
      <w:r w:rsidRPr="00C81D35">
        <w:rPr>
          <w:noProof/>
          <w:lang w:val="en-GB"/>
        </w:rPr>
        <mc:AlternateContent>
          <mc:Choice Requires="wpc">
            <w:drawing>
              <wp:inline distT="0" distB="0" distL="0" distR="0" wp14:anchorId="26D6D9AC" wp14:editId="1B696FDB">
                <wp:extent cx="4170680" cy="2917825"/>
                <wp:effectExtent l="0" t="0" r="0" b="0"/>
                <wp:docPr id="818" name="Canvas 8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91" name="Text Box 166"/>
                        <wps:cNvSpPr txBox="1">
                          <a:spLocks noChangeArrowheads="1"/>
                        </wps:cNvSpPr>
                        <wps:spPr bwMode="auto">
                          <a:xfrm>
                            <a:off x="280035" y="746844"/>
                            <a:ext cx="54896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 1</w:t>
                              </w:r>
                            </w:p>
                          </w:txbxContent>
                        </wps:txbx>
                        <wps:bodyPr rot="0" vert="horz" wrap="square" lIns="91440" tIns="45720" rIns="91440" bIns="45720" anchor="t" anchorCtr="0" upright="1">
                          <a:noAutofit/>
                        </wps:bodyPr>
                      </wps:wsp>
                      <wps:wsp>
                        <wps:cNvPr id="794" name="Text Box 167"/>
                        <wps:cNvSpPr txBox="1">
                          <a:spLocks noChangeArrowheads="1"/>
                        </wps:cNvSpPr>
                        <wps:spPr bwMode="auto">
                          <a:xfrm>
                            <a:off x="1896517" y="434693"/>
                            <a:ext cx="555218"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 2</w:t>
                              </w:r>
                            </w:p>
                          </w:txbxContent>
                        </wps:txbx>
                        <wps:bodyPr rot="0" vert="horz" wrap="square" lIns="91440" tIns="45720" rIns="91440" bIns="45720" anchor="t" anchorCtr="0" upright="1">
                          <a:noAutofit/>
                        </wps:bodyPr>
                      </wps:wsp>
                      <wps:wsp>
                        <wps:cNvPr id="803"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w:t>
                              </w:r>
                            </w:p>
                          </w:txbxContent>
                        </wps:txbx>
                        <wps:bodyPr rot="0" vert="horz" wrap="square" lIns="91440" tIns="45720" rIns="91440" bIns="45720" anchor="t" anchorCtr="0" upright="1">
                          <a:noAutofit/>
                        </wps:bodyPr>
                      </wps:wsp>
                      <wps:wsp>
                        <wps:cNvPr id="804"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w:t>
                              </w:r>
                            </w:p>
                          </w:txbxContent>
                        </wps:txbx>
                        <wps:bodyPr rot="0" vert="horz" wrap="square" lIns="91440" tIns="45720" rIns="91440" bIns="45720" anchor="t" anchorCtr="0" upright="1">
                          <a:noAutofit/>
                        </wps:bodyPr>
                      </wps:wsp>
                      <wps:wsp>
                        <wps:cNvPr id="805" name="Text Box 170"/>
                        <wps:cNvSpPr txBox="1">
                          <a:spLocks noChangeArrowheads="1"/>
                        </wps:cNvSpPr>
                        <wps:spPr bwMode="auto">
                          <a:xfrm>
                            <a:off x="3205858" y="1155041"/>
                            <a:ext cx="61747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2F5741">
                              <w:r>
                                <w:t>Peer 3</w:t>
                              </w:r>
                            </w:p>
                          </w:txbxContent>
                        </wps:txbx>
                        <wps:bodyPr rot="0" vert="horz" wrap="square" lIns="91440" tIns="45720" rIns="91440" bIns="45720" anchor="t" anchorCtr="0" upright="1">
                          <a:noAutofit/>
                        </wps:bodyPr>
                      </wps:wsp>
                      <wps:wsp>
                        <wps:cNvPr id="806" name="Straight Arrow Connector 806"/>
                        <wps:cNvCnPr>
                          <a:endCxn id="794" idx="1"/>
                        </wps:cNvCnPr>
                        <wps:spPr>
                          <a:xfrm flipV="1">
                            <a:off x="829002" y="590769"/>
                            <a:ext cx="1067515" cy="191393"/>
                          </a:xfrm>
                          <a:prstGeom prst="straightConnector1">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07" name="Straight Arrow Connector 807"/>
                        <wps:cNvCnPr>
                          <a:endCxn id="805" idx="1"/>
                        </wps:cNvCnPr>
                        <wps:spPr>
                          <a:xfrm>
                            <a:off x="829002" y="1057753"/>
                            <a:ext cx="2376856" cy="252536"/>
                          </a:xfrm>
                          <a:prstGeom prst="straightConnector1">
                            <a:avLst/>
                          </a:prstGeom>
                          <a:ln>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08" name="Text Box 808"/>
                        <wps:cNvSpPr txBox="1"/>
                        <wps:spPr>
                          <a:xfrm>
                            <a:off x="965835" y="311672"/>
                            <a:ext cx="816382" cy="4662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2F5741">
                              <w:r>
                                <w:t>Settle 1-2 Deviation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 name="Text Box 812"/>
                        <wps:cNvSpPr txBox="1"/>
                        <wps:spPr>
                          <a:xfrm>
                            <a:off x="1491615" y="1250315"/>
                            <a:ext cx="792479" cy="4153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2F5741">
                              <w:r>
                                <w:t>Settle 1-3 Deviation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818" o:spid="_x0000_s1464"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">
                <v:shape id="_x0000_s1465" type="#_x0000_t75" style="position:absolute;width:41706;height:29178;visibility:visible;mso-wrap-style:square">
                  <v:fill o:detectmouseclick="t"/>
                  <v:path o:connecttype="none"/>
                </v:shape>
                <v:shape id="Text Box 166" o:spid="_x0000_s1466" type="#_x0000_t202" style="position:absolute;left:2800;top:7468;width:549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UZxscA&#10;AADcAAAADwAAAGRycy9kb3ducmV2LnhtbESPT2sCMRTE74V+h/AEL0WzWlrt1iiltuDFgn8QvD02&#10;z83SzcuaRHfbT98UCj0OM/MbZrbobC2u5EPlWMFomIEgLpyuuFSw370PpiBCRNZYOyYFXxRgMb+9&#10;mWGuXcsbum5jKRKEQ44KTIxNLmUoDFkMQ9cQJ+/kvMWYpC+l9tgmuK3lOMsepcWK04LBhl4NFZ/b&#10;i02U1fpo7MP5g76Xh/Xd/Xny1m68Uv1e9/IMIlIX/8N/7ZVWMHkawe+Zd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D1Gcb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 1</w:t>
                        </w:r>
                      </w:p>
                    </w:txbxContent>
                  </v:textbox>
                </v:shape>
                <v:shape id="Text Box 167" o:spid="_x0000_s1467" type="#_x0000_t202" style="position:absolute;left:18965;top:4346;width:555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K6XscA&#10;AADcAAAADwAAAGRycy9kb3ducmV2LnhtbESPQWsCMRSE7wX/Q3iCl1KzbW2tq1GKVfBiQVsK3h6b&#10;52bp5mVNUnftr28KhR6HmfmGmS06W4sz+VA5VnA7zEAQF05XXCp4f1vfPIEIEVlj7ZgUXCjAYt67&#10;mmGuXcs7Ou9jKRKEQ44KTIxNLmUoDFkMQ9cQJ+/ovMWYpC+l9tgmuK3lXZY9SosVpwWDDS0NFZ/7&#10;L5som+3B2IfTK32/fGyv70/jVbvzSg363fMURKQu/of/2hutYDwZwe+Zd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CCul7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 2</w:t>
                        </w:r>
                      </w:p>
                    </w:txbxContent>
                  </v:textbox>
                </v:shape>
                <v:shape id="Text Box 168" o:spid="_x0000_s1468"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Uj+8YA&#10;AADcAAAADwAAAGRycy9kb3ducmV2LnhtbESPQWsCMRSE74L/ITyhF6nZKrWyNYrUFrwoaEuht8fm&#10;dbO4eVmT1F399U2h4HGYmW+Y+bKztTiTD5VjBQ+jDARx4XTFpYKP97f7GYgQkTXWjknBhQIsF/3e&#10;HHPtWt7T+RBLkSAcclRgYmxyKUNhyGIYuYY4ed/OW4xJ+lJqj22C21qOs2wqLVacFgw29GKoOB5+&#10;bKJstl/GPp52dF1/boeT09Nru/dK3Q261TOISF28hf/bG61glk3g70w6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Uj+8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2F5741">
                        <w:r>
                          <w:t>Peer</w:t>
                        </w:r>
                      </w:p>
                    </w:txbxContent>
                  </v:textbox>
                </v:shape>
                <v:shape id="Text Box 169" o:spid="_x0000_s1469"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y7j8cA&#10;AADcAAAADwAAAGRycy9kb3ducmV2LnhtbESPW2sCMRSE3wv9D+EU+lI026uyNYrYCr5Y8ILg22Fz&#10;ulm6OVmT1F399UYo9HGYmW+Y0aSztTiSD5VjBY/9DARx4XTFpYLtZt4bgggRWWPtmBScKMBkfHsz&#10;wly7lld0XMdSJAiHHBWYGJtcylAYshj6riFO3rfzFmOSvpTaY5vgtpZPWfYmLVacFgw2NDNU/Kx/&#10;baIslntjXw9fdP7YLR+eD4PPduWVur/rpu8gInXxP/zXXmgFw+wFrmfSEZDj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48u4/HAAAA3A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2F5741">
                        <w:r>
                          <w:t>Peer</w:t>
                        </w:r>
                      </w:p>
                    </w:txbxContent>
                  </v:textbox>
                </v:shape>
                <v:shape id="Text Box 170" o:spid="_x0000_s1470" type="#_x0000_t202" style="position:absolute;left:32058;top:11550;width:6175;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AeFMYA&#10;AADcAAAADwAAAGRycy9kb3ducmV2LnhtbESPQWsCMRSE7wX/Q3iCl1KztWhlaxSpLXhR0JZCb4/N&#10;62Zx87Im0d3215uC4HGYmW+Y2aKztTiTD5VjBY/DDARx4XTFpYLPj/eHKYgQkTXWjknBLwVYzHt3&#10;M8y1a3lH530sRYJwyFGBibHJpQyFIYth6Bri5P04bzEm6UupPbYJbms5yrKJtFhxWjDY0Kuh4rA/&#10;2URZb76NHR+39Lf62tw/HZ/f2p1XatDvli8gInXxFr6211rBNBvD/5l0BOT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AeFMYAAADc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2F5741">
                        <w:r>
                          <w:t>Peer 3</w:t>
                        </w:r>
                      </w:p>
                    </w:txbxContent>
                  </v:textbox>
                </v:shape>
                <v:shape id="Straight Arrow Connector 806" o:spid="_x0000_s1471" type="#_x0000_t32" style="position:absolute;left:8290;top:5907;width:10675;height:19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9NcQAAADcAAAADwAAAGRycy9kb3ducmV2LnhtbESPT4vCMBTE7wt+h/CEva2pfxCppkVE&#10;UZA92IrnR/Nsi81LbaJ2v71ZWNjjMDO/YVZpbxrxpM7VlhWMRxEI4sLqmksF53z3tQDhPLLGxjIp&#10;+CEHaTL4WGGs7YtP9Mx8KQKEXYwKKu/bWEpXVGTQjWxLHLyr7Qz6ILtS6g5fAW4aOYmiuTRYc1io&#10;sKVNRcUtexgF+H04trnL7+P6wtvT/byXs9lUqc9hv16C8NT7//Bf+6AVLKI5/J4JR0Am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8301xAAAANwAAAAPAAAAAAAAAAAA&#10;AAAAAKECAABkcnMvZG93bnJldi54bWxQSwUGAAAAAAQABAD5AAAAkgMAAAAA&#10;" strokecolor="#4579b8 [3044]">
                  <v:stroke startarrow="open"/>
                </v:shape>
                <v:shape id="Straight Arrow Connector 807" o:spid="_x0000_s1472" type="#_x0000_t32" style="position:absolute;left:8290;top:10577;width:23768;height:2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NPMIAAADcAAAADwAAAGRycy9kb3ducmV2LnhtbESPUUvDQBCE3wX/w7GCb/bOCjHEXksp&#10;CL5Za3/AmluTkNxeerc26b/vCYKPw8x8w6w2sx/UmWLqAlt4XBhQxHVwHTcWjp+vDyWoJMgOh8Bk&#10;4UIJNuvbmxVWLkz8QeeDNCpDOFVooRUZK61T3ZLHtAgjcfa+Q/QoWcZGu4hThvtBL40ptMeO80KL&#10;I+1aqvvDj7fQX/T7dlp+nUqzL+JTEQWlF2vv7+btCyihWf7Df+03Z6E0z/B7Jh8Bvb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XINPMIAAADcAAAADwAAAAAAAAAAAAAA&#10;AAChAgAAZHJzL2Rvd25yZXYueG1sUEsFBgAAAAAEAAQA+QAAAJADAAAAAA==&#10;" strokecolor="#4579b8 [3044]">
                  <v:stroke startarrow="open"/>
                </v:shape>
                <v:shape id="Text Box 808" o:spid="_x0000_s1473" type="#_x0000_t202" style="position:absolute;left:9658;top:3116;width:8164;height:46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1Qq8MA&#10;AADcAAAADwAAAGRycy9kb3ducmV2LnhtbERPy2rCQBTdC/7DcAvd6aRCS4gZRQKilLqIunF3m7l5&#10;0MydmJma1K/vLASXh/NO16NpxY1611hW8DaPQBAXVjdcKTiftrMYhPPIGlvLpOCPHKxX00mKibYD&#10;53Q7+kqEEHYJKqi97xIpXVGTQTe3HXHgStsb9AH2ldQ9DiHctHIRRR/SYMOhocaOspqKn+OvUfCZ&#10;bQ+Yfy9MfG+z3Ve56a7ny7tSry/jZgnC0+if4od7rxXEUVgbzoQj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x1Qq8MAAADcAAAADwAAAAAAAAAAAAAAAACYAgAAZHJzL2Rv&#10;d25yZXYueG1sUEsFBgAAAAAEAAQA9QAAAIgDAAAAAA==&#10;" filled="f" stroked="f" strokeweight=".5pt">
                  <v:textbox>
                    <w:txbxContent>
                      <w:p w:rsidR="00303D05" w:rsidRDefault="00303D05" w:rsidP="002F5741">
                        <w:r>
                          <w:t>Settle 1-2 Deviation</w:t>
                        </w:r>
                      </w:p>
                    </w:txbxContent>
                  </v:textbox>
                </v:shape>
                <v:shape id="Text Box 812" o:spid="_x0000_s1474" type="#_x0000_t202" style="position:absolute;left:14916;top:12503;width:7924;height:41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zxnMUA&#10;AADcAAAADwAAAGRycy9kb3ducmV2LnhtbESPQYvCMBSE78L+h/AEb5paUEo1ihREWdaDrpe9PZtn&#10;W2xeuk1Wu/56Iwgeh5n5hpkvO1OLK7WusqxgPIpAEOdWV1woOH6vhwkI55E11pZJwT85WC4+enNM&#10;tb3xnq4HX4gAYZeigtL7JpXS5SUZdCPbEAfvbFuDPsi2kLrFW4CbWsZRNJUGKw4LJTaUlZRfDn9G&#10;wWe23uH+FJvkXmebr/Oq+T3+TJQa9LvVDISnzr/Dr/ZWK0jGMTzPhCMgF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LPGcxQAAANwAAAAPAAAAAAAAAAAAAAAAAJgCAABkcnMv&#10;ZG93bnJldi54bWxQSwUGAAAAAAQABAD1AAAAigMAAAAA&#10;" filled="f" stroked="f" strokeweight=".5pt">
                  <v:textbox>
                    <w:txbxContent>
                      <w:p w:rsidR="00303D05" w:rsidRDefault="00303D05" w:rsidP="002F5741">
                        <w:r>
                          <w:t>Settle 1-3 Deviation</w:t>
                        </w:r>
                      </w:p>
                    </w:txbxContent>
                  </v:textbox>
                </v:shape>
                <w10:anchorlock/>
              </v:group>
            </w:pict>
          </mc:Fallback>
        </mc:AlternateContent>
      </w:r>
    </w:p>
    <w:p w:rsidR="002E728D" w:rsidRPr="00C81D35" w:rsidRDefault="002E728D" w:rsidP="002E728D">
      <w:pPr>
        <w:pStyle w:val="BodyText"/>
        <w:rPr>
          <w:lang w:val="en-GB"/>
        </w:rPr>
      </w:pPr>
      <w:r w:rsidRPr="00C81D35">
        <w:rPr>
          <w:lang w:val="en-GB"/>
        </w:rPr>
        <w:t>In the settlement operation the node that has newer deltas must send them to the node that lacks them.</w:t>
      </w:r>
    </w:p>
    <w:p w:rsidR="002E728D" w:rsidRPr="00C81D35" w:rsidRDefault="002E728D" w:rsidP="002E728D">
      <w:pPr>
        <w:pStyle w:val="BodyText"/>
        <w:rPr>
          <w:lang w:val="en-GB"/>
        </w:rPr>
      </w:pPr>
      <w:r w:rsidRPr="00C81D35">
        <w:rPr>
          <w:lang w:val="en-GB"/>
        </w:rPr>
        <w:lastRenderedPageBreak/>
        <w:t>A node that produces local changes (deltas created by the node) shall settle its new state with currently online nodes.</w:t>
      </w:r>
    </w:p>
    <w:p w:rsidR="008374EA" w:rsidRPr="00C81D35" w:rsidRDefault="008374EA" w:rsidP="002E728D">
      <w:pPr>
        <w:pStyle w:val="BodyText"/>
        <w:rPr>
          <w:lang w:val="en-GB"/>
        </w:rPr>
      </w:pPr>
      <w:r w:rsidRPr="00C81D35">
        <w:rPr>
          <w:lang w:val="en-GB"/>
        </w:rPr>
        <w:t>The state deviation settlement shall handle branching when required.</w:t>
      </w:r>
    </w:p>
    <w:p w:rsidR="00802EFB" w:rsidRPr="00C81D35" w:rsidRDefault="00802EFB" w:rsidP="00802EFB">
      <w:pPr>
        <w:pStyle w:val="Heading2"/>
        <w:rPr>
          <w:lang w:val="en-GB"/>
        </w:rPr>
      </w:pPr>
      <w:r w:rsidRPr="00C81D35">
        <w:rPr>
          <w:lang w:val="en-GB"/>
        </w:rPr>
        <w:t>The Service Provider Mechanism</w:t>
      </w:r>
      <w:bookmarkEnd w:id="47"/>
    </w:p>
    <w:p w:rsidR="00802EFB" w:rsidRPr="00C81D35" w:rsidRDefault="00802EFB" w:rsidP="00802EFB">
      <w:pPr>
        <w:pStyle w:val="BodyText"/>
        <w:rPr>
          <w:lang w:val="en-GB"/>
        </w:rPr>
      </w:pPr>
      <w:r w:rsidRPr="00C81D35">
        <w:rPr>
          <w:lang w:val="en-GB"/>
        </w:rPr>
        <w:t>Each node of a Darwinet Network implements a set of required services needed to enable the Darwinet network to operate as defined.</w:t>
      </w:r>
    </w:p>
    <w:p w:rsidR="00802EFB" w:rsidRPr="00C81D35" w:rsidRDefault="00802EFB" w:rsidP="00802EFB">
      <w:pPr>
        <w:pStyle w:val="BodyText"/>
        <w:rPr>
          <w:lang w:val="en-GB"/>
        </w:rPr>
      </w:pPr>
      <w:r w:rsidRPr="00C81D35">
        <w:rPr>
          <w:lang w:val="en-GB"/>
        </w:rPr>
        <w:t>In Addition to this, the network allows optional Service Provider nodes to be allowed to operate within the network. These optional nodes may be gateways to web-services to provide for example Storage services, Payment services, Application store services, data market services and so on.</w:t>
      </w:r>
    </w:p>
    <w:p w:rsidR="00802EFB" w:rsidRPr="00C81D35" w:rsidRDefault="00802EFB" w:rsidP="00802EFB">
      <w:pPr>
        <w:pStyle w:val="BodyText"/>
        <w:rPr>
          <w:lang w:val="en-GB"/>
        </w:rPr>
      </w:pPr>
      <w:r w:rsidRPr="00C81D35">
        <w:rPr>
          <w:lang w:val="en-GB"/>
        </w:rPr>
        <w:t>The Service Provider mechanism defines how these services may be integrated into the network. It defines Service Provider restrictions, supervision and control.</w:t>
      </w:r>
    </w:p>
    <w:p w:rsidR="00802EFB" w:rsidRPr="00C81D35" w:rsidRDefault="00802EFB" w:rsidP="00802EFB">
      <w:pPr>
        <w:pStyle w:val="Heading2"/>
        <w:rPr>
          <w:lang w:val="en-GB"/>
        </w:rPr>
      </w:pPr>
      <w:bookmarkStart w:id="48" w:name="_Toc305080271"/>
      <w:r w:rsidRPr="00C81D35">
        <w:rPr>
          <w:lang w:val="en-GB"/>
        </w:rPr>
        <w:t>The evolution mechanism</w:t>
      </w:r>
      <w:bookmarkEnd w:id="48"/>
    </w:p>
    <w:p w:rsidR="008C0EDB" w:rsidRPr="00C81D35" w:rsidRDefault="008C0EDB" w:rsidP="008C0EDB">
      <w:pPr>
        <w:pStyle w:val="Heading3"/>
        <w:rPr>
          <w:lang w:val="en-GB"/>
        </w:rPr>
      </w:pPr>
      <w:r w:rsidRPr="00C81D35">
        <w:rPr>
          <w:lang w:val="en-GB"/>
        </w:rPr>
        <w:t>Domain contents evolution introduction</w:t>
      </w:r>
    </w:p>
    <w:p w:rsidR="00802EFB" w:rsidRPr="00C81D35" w:rsidRDefault="00802EFB" w:rsidP="00802EFB">
      <w:pPr>
        <w:pStyle w:val="BodyText"/>
        <w:rPr>
          <w:lang w:val="en-GB"/>
        </w:rPr>
      </w:pPr>
      <w:r w:rsidRPr="00C81D35">
        <w:rPr>
          <w:lang w:val="en-GB"/>
        </w:rPr>
        <w:t>One basic concept of a Darwinet Domain is to provide mechanism to enable data and applications to evolve through time without having to upgrade or install anything as a separate action.</w:t>
      </w:r>
    </w:p>
    <w:p w:rsidR="00802EFB" w:rsidRPr="00C81D35" w:rsidRDefault="00802EFB" w:rsidP="00802EFB">
      <w:pPr>
        <w:pStyle w:val="BodyText"/>
        <w:rPr>
          <w:lang w:val="en-GB"/>
        </w:rPr>
      </w:pPr>
      <w:r w:rsidRPr="00C81D35">
        <w:rPr>
          <w:lang w:val="en-GB"/>
        </w:rPr>
        <w:t>Evolution happens by introducing changes to current domain state at a node. The changes are then reported to all other nodes of the domain and they change accordingly.</w:t>
      </w:r>
    </w:p>
    <w:p w:rsidR="00802EFB" w:rsidRPr="00C81D35" w:rsidRDefault="00802EFB" w:rsidP="00802EFB">
      <w:pPr>
        <w:pStyle w:val="BodyText"/>
        <w:rPr>
          <w:lang w:val="en-GB"/>
        </w:rPr>
      </w:pPr>
      <w:r w:rsidRPr="00C81D35">
        <w:rPr>
          <w:lang w:val="en-GB"/>
        </w:rPr>
        <w:t>Normal changes are changes to files and repository data values.</w:t>
      </w:r>
    </w:p>
    <w:p w:rsidR="00802EFB" w:rsidRPr="00C81D35" w:rsidRDefault="00802EFB" w:rsidP="00802EFB">
      <w:pPr>
        <w:pStyle w:val="BodyText"/>
        <w:rPr>
          <w:lang w:val="en-GB"/>
        </w:rPr>
      </w:pPr>
      <w:r w:rsidRPr="00C81D35">
        <w:rPr>
          <w:lang w:val="en-GB"/>
        </w:rPr>
        <w:t>But Darwinet Application developers may release an upgrade by distributing an appropriate change to the current version of the Application.</w:t>
      </w:r>
    </w:p>
    <w:p w:rsidR="008C0EDB" w:rsidRPr="00C81D35" w:rsidRDefault="008C0EDB" w:rsidP="008C0EDB">
      <w:pPr>
        <w:pStyle w:val="Heading3"/>
        <w:rPr>
          <w:lang w:val="en-GB"/>
        </w:rPr>
      </w:pPr>
      <w:r w:rsidRPr="00C81D35">
        <w:rPr>
          <w:lang w:val="en-GB"/>
        </w:rPr>
        <w:t>Evolution trails of MIV changes (∆MIV’s)</w:t>
      </w:r>
    </w:p>
    <w:p w:rsidR="00802EFB" w:rsidRPr="00C81D35" w:rsidRDefault="00802EFB" w:rsidP="00802EFB">
      <w:pPr>
        <w:pStyle w:val="BodyText"/>
        <w:rPr>
          <w:lang w:val="en-GB"/>
        </w:rPr>
      </w:pPr>
      <w:r w:rsidRPr="00C81D35">
        <w:rPr>
          <w:lang w:val="en-GB"/>
        </w:rPr>
        <w:t xml:space="preserve">All changes are distributed as Model, Instance and Value deltas and affects files or data. As Applications are represented as executable files in the File system they too are changed using Model, Instance, </w:t>
      </w:r>
      <w:r w:rsidR="006C3A25" w:rsidRPr="00C81D35">
        <w:rPr>
          <w:lang w:val="en-GB"/>
        </w:rPr>
        <w:t>and Value</w:t>
      </w:r>
      <w:r w:rsidRPr="00C81D35">
        <w:rPr>
          <w:lang w:val="en-GB"/>
        </w:rPr>
        <w:t xml:space="preserve"> changes to the file system and to the File contents.</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36F4EC44" wp14:editId="6D18C005">
                <wp:extent cx="4232910" cy="758825"/>
                <wp:effectExtent l="0" t="3175" r="0" b="0"/>
                <wp:docPr id="105" name="Canvas 1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4" name="AutoShape 106"/>
                        <wps:cNvSpPr>
                          <a:spLocks noChangeArrowheads="1"/>
                        </wps:cNvSpPr>
                        <wps:spPr bwMode="auto">
                          <a:xfrm>
                            <a:off x="298920" y="334678"/>
                            <a:ext cx="126689" cy="122605"/>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 name="AutoShape 107"/>
                        <wps:cNvSpPr>
                          <a:spLocks noChangeArrowheads="1"/>
                        </wps:cNvSpPr>
                        <wps:spPr bwMode="auto">
                          <a:xfrm>
                            <a:off x="425609" y="353732"/>
                            <a:ext cx="120065"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6" name="Oval 108"/>
                        <wps:cNvSpPr>
                          <a:spLocks noChangeArrowheads="1"/>
                        </wps:cNvSpPr>
                        <wps:spPr bwMode="auto">
                          <a:xfrm>
                            <a:off x="545674" y="335507"/>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17" name="Rectangle 109"/>
                        <wps:cNvSpPr>
                          <a:spLocks noChangeArrowheads="1"/>
                        </wps:cNvSpPr>
                        <wps:spPr bwMode="auto">
                          <a:xfrm>
                            <a:off x="668223" y="334678"/>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18" name="Rectangle 110"/>
                        <wps:cNvSpPr>
                          <a:spLocks noChangeArrowheads="1"/>
                        </wps:cNvSpPr>
                        <wps:spPr bwMode="auto">
                          <a:xfrm>
                            <a:off x="1154279" y="334678"/>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19" name="Rectangle 111"/>
                        <wps:cNvSpPr>
                          <a:spLocks noChangeArrowheads="1"/>
                        </wps:cNvSpPr>
                        <wps:spPr bwMode="auto">
                          <a:xfrm>
                            <a:off x="1276828"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0" name="Rectangle 112"/>
                        <wps:cNvSpPr>
                          <a:spLocks noChangeArrowheads="1"/>
                        </wps:cNvSpPr>
                        <wps:spPr bwMode="auto">
                          <a:xfrm>
                            <a:off x="1521927"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1" name="Rectangle 113"/>
                        <wps:cNvSpPr>
                          <a:spLocks noChangeArrowheads="1"/>
                        </wps:cNvSpPr>
                        <wps:spPr bwMode="auto">
                          <a:xfrm>
                            <a:off x="1767025" y="333850"/>
                            <a:ext cx="122549" cy="121777"/>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2" name="Rectangle 114"/>
                        <wps:cNvSpPr>
                          <a:spLocks noChangeArrowheads="1"/>
                        </wps:cNvSpPr>
                        <wps:spPr bwMode="auto">
                          <a:xfrm>
                            <a:off x="1399378" y="335507"/>
                            <a:ext cx="122549" cy="12260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23" name="Oval 115"/>
                        <wps:cNvSpPr>
                          <a:spLocks noChangeArrowheads="1"/>
                        </wps:cNvSpPr>
                        <wps:spPr bwMode="auto">
                          <a:xfrm>
                            <a:off x="1028418" y="335507"/>
                            <a:ext cx="122549" cy="121777"/>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96" name="Oval 116"/>
                        <wps:cNvSpPr>
                          <a:spLocks noChangeArrowheads="1"/>
                        </wps:cNvSpPr>
                        <wps:spPr bwMode="auto">
                          <a:xfrm>
                            <a:off x="1644476" y="334678"/>
                            <a:ext cx="122549" cy="12094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97" name="AutoShape 117"/>
                        <wps:cNvSpPr>
                          <a:spLocks noChangeArrowheads="1"/>
                        </wps:cNvSpPr>
                        <wps:spPr bwMode="auto">
                          <a:xfrm>
                            <a:off x="909181" y="334678"/>
                            <a:ext cx="119237"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98" name="AutoShape 118"/>
                        <wps:cNvSpPr>
                          <a:spLocks noChangeArrowheads="1"/>
                        </wps:cNvSpPr>
                        <wps:spPr bwMode="auto">
                          <a:xfrm>
                            <a:off x="790773" y="335507"/>
                            <a:ext cx="118409" cy="103551"/>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99" name="AutoShape 162"/>
                        <wps:cNvCnPr>
                          <a:cxnSpLocks noChangeShapeType="1"/>
                        </wps:cNvCnPr>
                        <wps:spPr bwMode="auto">
                          <a:xfrm>
                            <a:off x="1812567" y="218701"/>
                            <a:ext cx="442170" cy="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05" o:spid="_x0000_s1026" editas="canvas" style="width:333.3pt;height:59.75pt;mso-position-horizontal-relative:char;mso-position-vertical-relative:line" coordsize="42329,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329;height:7588;visibility:visible;mso-wrap-style:square">
                  <v:fill o:detectmouseclick="t"/>
                  <v:path o:connecttype="none"/>
                </v:shape>
                <v:shape id="AutoShape 106" o:spid="_x0000_s1028" style="position:absolute;left:2989;top:3346;width:1267;height:1226;visibility:visible;mso-wrap-style:square;v-text-anchor:top" coordsize="126689,122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oHB8UA&#10;AADcAAAADwAAAGRycy9kb3ducmV2LnhtbESPQWsCMRSE74X+h/AK3mpWsaVsjSKLoqdibSn09ti8&#10;TRY3L9tNXNd/bwShx2FmvmHmy8E1oqcu1J4VTMYZCOLS65qNgu+vzfMbiBCRNTaeScGFAiwXjw9z&#10;zLU/8yf1h2hEgnDIUYGNsc2lDKUlh2HsW+LkVb5zGJPsjNQdnhPcNXKaZa/SYc1pwWJLhaXyeDg5&#10;BcWxXL2Yj8Zui591xX+/vZH7SqnR07B6BxFpiP/he3unFUwnM7idS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ygcHxQAAANwAAAAPAAAAAAAAAAAAAAAAAJgCAABkcnMv&#10;ZG93bnJldi54bWxQSwUGAAAAAAQABAD1AAAAigMAAAAA&#10;" path="m,46831r48391,l63345,,78298,46831r48391,l87540,75774r14953,46831l63345,93661,24196,122605,39149,75774,,46831xe">
                  <v:stroke joinstyle="miter"/>
                  <v:path o:connecttype="custom" o:connectlocs="0,46831;48391,46831;63345,0;78298,46831;126689,46831;87540,75774;102493,122605;63345,93661;24196,122605;39149,75774;0,46831" o:connectangles="0,0,0,0,0,0,0,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07" o:spid="_x0000_s1029" type="#_x0000_t5" style="position:absolute;left:4256;top:3537;width:1200;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eJcUA&#10;AADcAAAADwAAAGRycy9kb3ducmV2LnhtbESPT4vCMBTE74LfITxhb5rWZRepRhFF6GVh/XPw+Gye&#10;bbR5KU3W1m9vFhb2OMzMb5jFqre1eFDrjWMF6SQBQVw4bbhUcDruxjMQPiBrrB2Tgid5WC2HgwVm&#10;2nW8p8chlCJC2GeooAqhyaT0RUUW/cQ1xNG7utZiiLItpW6xi3Bby2mSfEqLhuNChQ1tKiruhx+r&#10;4JafC2dPX/l2c/lOS/O+Nvt7p9TbqF/PQQTqw3/4r51rBdP0A37PxCMg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l4lxQAAANwAAAAPAAAAAAAAAAAAAAAAAJgCAABkcnMv&#10;ZG93bnJldi54bWxQSwUGAAAAAAQABAD1AAAAigMAAAAA&#10;" fillcolor="#f79646" strokecolor="#f2f2f2" strokeweight="1pt">
                  <v:fill color2="#974706" angle="45" focus="100%" type="gradient"/>
                  <v:shadow on="t" type="perspective" color="#fbd4b4" opacity=".5" origin=",.5" offset="0,0" matrix=",-56756f,,.5"/>
                </v:shape>
                <v:oval id="Oval 108" o:spid="_x0000_s1030" style="position:absolute;left:5456;top:3355;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pOXcQA&#10;AADcAAAADwAAAGRycy9kb3ducmV2LnhtbESPS2/CMBCE75X4D9YicSsOHFAbMAiBeKinNjzOq3gT&#10;R8TrKDYk/HtcqVKPo5n5RrNY9bYWD2p95VjBZJyAIM6drrhUcD7t3j9A+ICssXZMCp7kYbUcvC0w&#10;1a7jH3pkoRQRwj5FBSaEJpXS54Ys+rFriKNXuNZiiLItpW6xi3Bby2mSzKTFiuOCwYY2hvJbdrcK&#10;ssPnZftVFptiv5O3usuv3be5KjUa9us5iEB9+A//tY9awXQyg98z8Qj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qTl3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09" o:spid="_x0000_s1031" style="position:absolute;left:6682;top:3346;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R7+8UA&#10;AADcAAAADwAAAGRycy9kb3ducmV2LnhtbESPT2vCQBDF7wW/wzKCt7pR+yeNriIFoT3GingcspNs&#10;MDsbs1sT++m7hYLHx5v3e/NWm8E24kqdrx0rmE0TEMSF0zVXCg5fu8cUhA/IGhvHpOBGHjbr0cMK&#10;M+16zum6D5WIEPYZKjAhtJmUvjBk0U9dSxy90nUWQ5RdJXWHfYTbRs6T5EVarDk2GGzp3VBx3n/b&#10;+EbaP32Wz+2JLvlPcswX5hTejFKT8bBdggg0hPvxf/pDK5jPXuFvTCS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Hv7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0" o:spid="_x0000_s1032" style="position:absolute;left:11542;top:3346;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vvicQA&#10;AADcAAAADwAAAGRycy9kb3ducmV2LnhtbESPwWrCQBCG7wXfYRmht7rRtqLRVaRQaI9REY9DdswG&#10;s7MxuzVpn75zKPQ4/PN/8816O/hG3amLdWAD00kGirgMtubKwPHw/rQAFROyxSYwGfimCNvN6GGN&#10;uQ09F3Tfp0oJhGOOBlxKba51LB15jJPQEkt2CZ3HJGNXadthL3Df6FmWzbXHmuWCw5beHJXX/ZcX&#10;jUX/8nl5bc90K36yU/HszmnpjHkcD7sVqERD+l/+a39YA7Op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L74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1" o:spid="_x0000_s1033" style="position:absolute;left:12768;top:3355;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dKEsUA&#10;AADcAAAADwAAAGRycy9kb3ducmV2LnhtbESPQWvCQBCF7wX/wzKF3uomtpWYZhURBHuMSvE4ZMds&#10;aHY2ZlcT++u7hUKPjzfve/OK1WhbcaPeN44VpNMEBHHldMO1guNh+5yB8AFZY+uYFNzJw2o5eSgw&#10;127gkm77UIsIYZ+jAhNCl0vpK0MW/dR1xNE7u95iiLKvpe5xiHDbylmSzKXFhmODwY42hqqv/dXG&#10;N7Lh9eP81p3oUn4nn+WLOYWFUerpcVy/gwg0hv/jv/ROK5ilC/gdEwk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0oS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2" o:spid="_x0000_s1034" style="position:absolute;left:15219;top:3355;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EpMsQA&#10;AADcAAAADwAAAGRycy9kb3ducmV2LnhtbESPwWrCQBCG74W+wzKF3urGtBWNrlKEQnuMLeJxyI7Z&#10;YHY2za4m7dM7B6HH4Z//m29Wm9G36kJ9bAIbmE4yUMRVsA3XBr6/3p/moGJCttgGJgO/FGGzvr9b&#10;YWHDwCVddqlWAuFYoAGXUldoHStHHuMkdMSSHUPvMcnY19r2OAjctzrPspn22LBccNjR1lF12p29&#10;aMyHl8/ja3egn/Iv25fP7pAWzpjHh/FtCSrRmP6Xb+0PayDPRV+eEQLo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RKTL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13" o:spid="_x0000_s1035" style="position:absolute;left:17670;top:3338;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2MqcUA&#10;AADcAAAADwAAAGRycy9kb3ducmV2LnhtbESPQWvCQBCF70L/wzIFb2ZjrMWmriJCQY+xpXgcspNs&#10;aHY2zW5N9Nd3CwWPjzfve/PW29G24kK9bxwrmCcpCOLS6YZrBR/vb7MVCB+QNbaOScGVPGw3D5M1&#10;5toNXNDlFGoRIexzVGBC6HIpfWnIok9cRxy9yvUWQ5R9LXWPQ4TbVmZp+iwtNhwbDHa0N1R+nX5s&#10;fGM1PB2rZXem7+KWfhYLcw4vRqnp47h7BRFoDPfj//RBK8iyOfyNiQS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nYyp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14" o:spid="_x0000_s1036" style="position:absolute;left:13993;top:3355;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8S3sQA&#10;AADcAAAADwAAAGRycy9kb3ducmV2LnhtbESPQWvCQBCF70L/wzKF3nTTVItGVxGhUI/RIh6H7JgN&#10;ZmfT7Nak/npXEDw+3rzvzVuseluLC7W+cqzgfZSAIC6crrhU8LP/Gk5B+ICssXZMCv7Jw2r5Mlhg&#10;pl3HOV12oRQRwj5DBSaEJpPSF4Ys+pFriKN3cq3FEGVbSt1iF+G2lmmSfEqLFccGgw1tDBXn3Z+N&#10;b0y78fY0aY70m1+TQ/5hjmFmlHp77ddzEIH68Dx+pL+1gjRN4T4mEk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PEt7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15" o:spid="_x0000_s1037" style="position:absolute;left:10284;top:3355;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EneMQA&#10;AADcAAAADwAAAGRycy9kb3ducmV2LnhtbESPQWvCQBSE7wX/w/KE3uqmEaSNrlIUrXhq0+r5kX3J&#10;BrNvQ3Y18d+7QqHHYWa+YRarwTbiSp2vHSt4nSQgiAuna64U/P5sX95A+ICssXFMCm7kYbUcPS0w&#10;067nb7rmoRIRwj5DBSaENpPSF4Ys+olriaNXus5iiLKrpO6wj3DbyDRJZtJizXHBYEtrQ8U5v1gF&#10;+ef7cXOoynW528pz0xen/suclHoeDx9zEIGG8B/+a++1gjSdwuNMPAJ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J3jEAAAA3A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116" o:spid="_x0000_s1038" style="position:absolute;left:16444;top:3346;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P5bsMA&#10;AADbAAAADwAAAGRycy9kb3ducmV2LnhtbESPQWvCQBSE74L/YXmCN93Ug9TUTSiKVXqqaev5kX3J&#10;BrNvQ3Zr4r/vFgoeh5n5htnmo23FjXrfOFbwtExAEJdON1wr+Po8LJ5B+ICssXVMCu7kIc+mky2m&#10;2g18plsRahEh7FNUYELoUil9aciiX7qOOHqV6y2GKPta6h6HCLetXCXJWlpsOC4Y7GhnqLwWP1ZB&#10;cdx879/rale9HeS1HcrL8GEuSs1n4+sLiEBjeIT/2yetYLOGv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P5bsMAAADbAAAADwAAAAAAAAAAAAAAAACYAgAAZHJzL2Rv&#10;d25yZXYueG1sUEsFBgAAAAAEAAQA9QAAAIgDAAAAAA==&#10;" fillcolor="#9bbb59" strokecolor="#f2f2f2" strokeweight="1pt">
                  <v:fill color2="#4e6128" angle="45" focus="100%" type="gradient"/>
                  <v:shadow on="t" type="perspective" color="#d6e3bc" opacity=".5" origin=",.5" offset="0,0" matrix=",-56756f,,.5"/>
                </v:oval>
                <v:shape id="AutoShape 117" o:spid="_x0000_s1039" type="#_x0000_t5" style="position:absolute;left:9091;top:3346;width:1193;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fne8QA&#10;AADbAAAADwAAAGRycy9kb3ducmV2LnhtbESPQWvCQBSE7wX/w/IEb3VjBW1TVxGLkIugNoceX7Ov&#10;ydbs25BdTfz3riB4HGbmG2ax6m0tLtR641jBZJyAIC6cNlwqyL+3r+8gfEDWWDsmBVfysFoOXhaY&#10;atfxgS7HUIoIYZ+igiqEJpXSFxVZ9GPXEEfvz7UWQ5RtKXWLXYTbWr4lyUxaNBwXKmxoU1FxOp6t&#10;gv/sp3A232Vfm9/9pDTTtTmcOqVGw379CSJQH57hRzvTCj7mcP8Sf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H53vEAAAA2wAAAA8AAAAAAAAAAAAAAAAAmAIAAGRycy9k&#10;b3ducmV2LnhtbFBLBQYAAAAABAAEAPUAAACJAwAAAAA=&#10;" fillcolor="#f79646" strokecolor="#f2f2f2" strokeweight="1pt">
                  <v:fill color2="#974706" angle="45" focus="100%" type="gradient"/>
                  <v:shadow on="t" type="perspective" color="#fbd4b4" opacity=".5" origin=",.5" offset="0,0" matrix=",-56756f,,.5"/>
                </v:shape>
                <v:shape id="AutoShape 118" o:spid="_x0000_s1040" type="#_x0000_t5" style="position:absolute;left:7907;top:3355;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hzCcIA&#10;AADbAAAADwAAAGRycy9kb3ducmV2LnhtbERPu2rDMBTdC/kHcQPdatkplMaxEkJCwUuheQwZb6wb&#10;W7F1ZSw1dv++GgodD+ddbCbbiQcN3jhWkCUpCOLKacO1gvPp4+UdhA/IGjvHpOCHPGzWs6cCc+1G&#10;PtDjGGoRQ9jnqKAJoc+l9FVDFn3ieuLI3dxgMUQ41FIPOMZw28lFmr5Ji4ZjQ4M97Rqq2uO3VXAv&#10;L5Wz589yv7t+ZbV53ZpDOyr1PJ+2KxCBpvAv/nOXWsEyjo1f4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GHMJwgAAANsAAAAPAAAAAAAAAAAAAAAAAJgCAABkcnMvZG93&#10;bnJldi54bWxQSwUGAAAAAAQABAD1AAAAhwMAAAAA&#10;" fillcolor="#f79646" strokecolor="#f2f2f2" strokeweight="1pt">
                  <v:fill color2="#974706" angle="45" focus="100%" type="gradient"/>
                  <v:shadow on="t" type="perspective" color="#fbd4b4" opacity=".5" origin=",.5" offset="0,0" matrix=",-56756f,,.5"/>
                </v:shape>
                <v:shapetype id="_x0000_t32" coordsize="21600,21600" o:spt="32" o:oned="t" path="m,l21600,21600e" filled="f">
                  <v:path arrowok="t" fillok="f" o:connecttype="none"/>
                  <o:lock v:ext="edit" shapetype="t"/>
                </v:shapetype>
                <v:shape id="AutoShape 162" o:spid="_x0000_s1041" type="#_x0000_t32" style="position:absolute;left:18125;top:2187;width:44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w10:anchorlock/>
              </v:group>
            </w:pict>
          </mc:Fallback>
        </mc:AlternateContent>
      </w:r>
    </w:p>
    <w:p w:rsidR="008C0EDB" w:rsidRPr="00C81D35" w:rsidRDefault="008C0EDB" w:rsidP="008C0EDB">
      <w:pPr>
        <w:pStyle w:val="Heading3"/>
        <w:rPr>
          <w:lang w:val="en-GB"/>
        </w:rPr>
      </w:pPr>
      <w:r w:rsidRPr="00C81D35">
        <w:rPr>
          <w:lang w:val="en-GB"/>
        </w:rPr>
        <w:t>Evolution branch</w:t>
      </w:r>
    </w:p>
    <w:p w:rsidR="00802EFB" w:rsidRPr="00C81D35" w:rsidRDefault="00802EFB" w:rsidP="00802EFB">
      <w:pPr>
        <w:pStyle w:val="BodyText"/>
        <w:rPr>
          <w:lang w:val="en-GB"/>
        </w:rPr>
      </w:pPr>
      <w:r w:rsidRPr="00C81D35">
        <w:rPr>
          <w:lang w:val="en-GB"/>
        </w:rPr>
        <w:t>It is possible to branch an evolution line into two separate lines of evolution. A branch shares data with the line from which it has branched until the data it uses also branches. In effect, a branch is an alternative route to travel with a view that differs in at least one link of the change chain.</w:t>
      </w:r>
    </w:p>
    <w:p w:rsidR="00802EFB" w:rsidRPr="00C81D35" w:rsidRDefault="00802EFB" w:rsidP="00802EFB">
      <w:pPr>
        <w:pStyle w:val="BodyText"/>
        <w:rPr>
          <w:lang w:val="en-GB"/>
        </w:rPr>
      </w:pPr>
      <w:r w:rsidRPr="00C81D35">
        <w:rPr>
          <w:noProof/>
          <w:lang w:val="en-GB"/>
        </w:rPr>
        <w:lastRenderedPageBreak/>
        <mc:AlternateContent>
          <mc:Choice Requires="wpc">
            <w:drawing>
              <wp:inline distT="0" distB="0" distL="0" distR="0" wp14:anchorId="698B7F6B" wp14:editId="27A41299">
                <wp:extent cx="4232910" cy="944245"/>
                <wp:effectExtent l="0" t="3810" r="0" b="4445"/>
                <wp:docPr id="119" name="Canvas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3" name="AutoShape 121"/>
                        <wps:cNvSpPr>
                          <a:spLocks noChangeArrowheads="1"/>
                        </wps:cNvSpPr>
                        <wps:spPr bwMode="auto">
                          <a:xfrm>
                            <a:off x="298920" y="334627"/>
                            <a:ext cx="126689" cy="122586"/>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 name="AutoShape 122"/>
                        <wps:cNvSpPr>
                          <a:spLocks noChangeArrowheads="1"/>
                        </wps:cNvSpPr>
                        <wps:spPr bwMode="auto">
                          <a:xfrm>
                            <a:off x="425609" y="353678"/>
                            <a:ext cx="120065"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75" name="Oval 123"/>
                        <wps:cNvSpPr>
                          <a:spLocks noChangeArrowheads="1"/>
                        </wps:cNvSpPr>
                        <wps:spPr bwMode="auto">
                          <a:xfrm>
                            <a:off x="545674" y="335455"/>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76" name="Rectangle 124"/>
                        <wps:cNvSpPr>
                          <a:spLocks noChangeArrowheads="1"/>
                        </wps:cNvSpPr>
                        <wps:spPr bwMode="auto">
                          <a:xfrm>
                            <a:off x="668223" y="334627"/>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78" name="Rectangle 125"/>
                        <wps:cNvSpPr>
                          <a:spLocks noChangeArrowheads="1"/>
                        </wps:cNvSpPr>
                        <wps:spPr bwMode="auto">
                          <a:xfrm>
                            <a:off x="1154279" y="334627"/>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79" name="Rectangle 126"/>
                        <wps:cNvSpPr>
                          <a:spLocks noChangeArrowheads="1"/>
                        </wps:cNvSpPr>
                        <wps:spPr bwMode="auto">
                          <a:xfrm>
                            <a:off x="1276828"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0" name="Rectangle 127"/>
                        <wps:cNvSpPr>
                          <a:spLocks noChangeArrowheads="1"/>
                        </wps:cNvSpPr>
                        <wps:spPr bwMode="auto">
                          <a:xfrm>
                            <a:off x="1521927"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1" name="Rectangle 128"/>
                        <wps:cNvSpPr>
                          <a:spLocks noChangeArrowheads="1"/>
                        </wps:cNvSpPr>
                        <wps:spPr bwMode="auto">
                          <a:xfrm>
                            <a:off x="1767025" y="333799"/>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2" name="Rectangle 129"/>
                        <wps:cNvSpPr>
                          <a:spLocks noChangeArrowheads="1"/>
                        </wps:cNvSpPr>
                        <wps:spPr bwMode="auto">
                          <a:xfrm>
                            <a:off x="1399378" y="335455"/>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83" name="Oval 130"/>
                        <wps:cNvSpPr>
                          <a:spLocks noChangeArrowheads="1"/>
                        </wps:cNvSpPr>
                        <wps:spPr bwMode="auto">
                          <a:xfrm>
                            <a:off x="1028418" y="335455"/>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4" name="Oval 131"/>
                        <wps:cNvSpPr>
                          <a:spLocks noChangeArrowheads="1"/>
                        </wps:cNvSpPr>
                        <wps:spPr bwMode="auto">
                          <a:xfrm>
                            <a:off x="1644476" y="334627"/>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5" name="AutoShape 132"/>
                        <wps:cNvSpPr>
                          <a:spLocks noChangeArrowheads="1"/>
                        </wps:cNvSpPr>
                        <wps:spPr bwMode="auto">
                          <a:xfrm>
                            <a:off x="909181" y="334627"/>
                            <a:ext cx="119237"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6" name="AutoShape 133"/>
                        <wps:cNvSpPr>
                          <a:spLocks noChangeArrowheads="1"/>
                        </wps:cNvSpPr>
                        <wps:spPr bwMode="auto">
                          <a:xfrm>
                            <a:off x="790773" y="335455"/>
                            <a:ext cx="118409"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7" name="AutoShape 135"/>
                        <wps:cNvSpPr>
                          <a:spLocks noChangeArrowheads="1"/>
                        </wps:cNvSpPr>
                        <wps:spPr bwMode="auto">
                          <a:xfrm>
                            <a:off x="1447403" y="630325"/>
                            <a:ext cx="120065" cy="102707"/>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88" name="Oval 136"/>
                        <wps:cNvSpPr>
                          <a:spLocks noChangeArrowheads="1"/>
                        </wps:cNvSpPr>
                        <wps:spPr bwMode="auto">
                          <a:xfrm>
                            <a:off x="1567468" y="611274"/>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89" name="Rectangle 137"/>
                        <wps:cNvSpPr>
                          <a:spLocks noChangeArrowheads="1"/>
                        </wps:cNvSpPr>
                        <wps:spPr bwMode="auto">
                          <a:xfrm>
                            <a:off x="1690017" y="61127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0" name="Rectangle 138"/>
                        <wps:cNvSpPr>
                          <a:spLocks noChangeArrowheads="1"/>
                        </wps:cNvSpPr>
                        <wps:spPr bwMode="auto">
                          <a:xfrm>
                            <a:off x="2176073" y="61127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1" name="Rectangle 139"/>
                        <wps:cNvSpPr>
                          <a:spLocks noChangeArrowheads="1"/>
                        </wps:cNvSpPr>
                        <wps:spPr bwMode="auto">
                          <a:xfrm>
                            <a:off x="2298622"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2" name="Rectangle 140"/>
                        <wps:cNvSpPr>
                          <a:spLocks noChangeArrowheads="1"/>
                        </wps:cNvSpPr>
                        <wps:spPr bwMode="auto">
                          <a:xfrm>
                            <a:off x="2543721"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3" name="Rectangle 141"/>
                        <wps:cNvSpPr>
                          <a:spLocks noChangeArrowheads="1"/>
                        </wps:cNvSpPr>
                        <wps:spPr bwMode="auto">
                          <a:xfrm>
                            <a:off x="2788819" y="610446"/>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4" name="Rectangle 142"/>
                        <wps:cNvSpPr>
                          <a:spLocks noChangeArrowheads="1"/>
                        </wps:cNvSpPr>
                        <wps:spPr bwMode="auto">
                          <a:xfrm>
                            <a:off x="2421172" y="611274"/>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195" name="Oval 143"/>
                        <wps:cNvSpPr>
                          <a:spLocks noChangeArrowheads="1"/>
                        </wps:cNvSpPr>
                        <wps:spPr bwMode="auto">
                          <a:xfrm>
                            <a:off x="2050212" y="611274"/>
                            <a:ext cx="122549" cy="121758"/>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96" name="Oval 144"/>
                        <wps:cNvSpPr>
                          <a:spLocks noChangeArrowheads="1"/>
                        </wps:cNvSpPr>
                        <wps:spPr bwMode="auto">
                          <a:xfrm>
                            <a:off x="2666270" y="611274"/>
                            <a:ext cx="122549" cy="120101"/>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97" name="AutoShape 145"/>
                        <wps:cNvSpPr>
                          <a:spLocks noChangeArrowheads="1"/>
                        </wps:cNvSpPr>
                        <wps:spPr bwMode="auto">
                          <a:xfrm>
                            <a:off x="1930975" y="611274"/>
                            <a:ext cx="119237" cy="102707"/>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98" name="AutoShape 146"/>
                        <wps:cNvSpPr>
                          <a:spLocks noChangeArrowheads="1"/>
                        </wps:cNvSpPr>
                        <wps:spPr bwMode="auto">
                          <a:xfrm>
                            <a:off x="1812567" y="611274"/>
                            <a:ext cx="118409"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99" name="AutoShape 147"/>
                        <wps:cNvSpPr>
                          <a:spLocks noChangeArrowheads="1"/>
                        </wps:cNvSpPr>
                        <wps:spPr bwMode="auto">
                          <a:xfrm>
                            <a:off x="1889574" y="352021"/>
                            <a:ext cx="120065" cy="101879"/>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00" name="Oval 148"/>
                        <wps:cNvSpPr>
                          <a:spLocks noChangeArrowheads="1"/>
                        </wps:cNvSpPr>
                        <wps:spPr bwMode="auto">
                          <a:xfrm>
                            <a:off x="2009639" y="332971"/>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1" name="Rectangle 149"/>
                        <wps:cNvSpPr>
                          <a:spLocks noChangeArrowheads="1"/>
                        </wps:cNvSpPr>
                        <wps:spPr bwMode="auto">
                          <a:xfrm>
                            <a:off x="2132188" y="332971"/>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2" name="Rectangle 150"/>
                        <wps:cNvSpPr>
                          <a:spLocks noChangeArrowheads="1"/>
                        </wps:cNvSpPr>
                        <wps:spPr bwMode="auto">
                          <a:xfrm>
                            <a:off x="2619072" y="332971"/>
                            <a:ext cx="122549" cy="12093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3" name="Rectangle 151"/>
                        <wps:cNvSpPr>
                          <a:spLocks noChangeArrowheads="1"/>
                        </wps:cNvSpPr>
                        <wps:spPr bwMode="auto">
                          <a:xfrm>
                            <a:off x="2741621"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4" name="Rectangle 152"/>
                        <wps:cNvSpPr>
                          <a:spLocks noChangeArrowheads="1"/>
                        </wps:cNvSpPr>
                        <wps:spPr bwMode="auto">
                          <a:xfrm>
                            <a:off x="2986719"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5" name="Rectangle 153"/>
                        <wps:cNvSpPr>
                          <a:spLocks noChangeArrowheads="1"/>
                        </wps:cNvSpPr>
                        <wps:spPr bwMode="auto">
                          <a:xfrm>
                            <a:off x="3231817" y="331314"/>
                            <a:ext cx="122549" cy="121758"/>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6" name="Rectangle 154"/>
                        <wps:cNvSpPr>
                          <a:spLocks noChangeArrowheads="1"/>
                        </wps:cNvSpPr>
                        <wps:spPr bwMode="auto">
                          <a:xfrm>
                            <a:off x="2864170" y="332971"/>
                            <a:ext cx="122549" cy="122586"/>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07" name="Oval 155"/>
                        <wps:cNvSpPr>
                          <a:spLocks noChangeArrowheads="1"/>
                        </wps:cNvSpPr>
                        <wps:spPr bwMode="auto">
                          <a:xfrm>
                            <a:off x="2493210" y="332971"/>
                            <a:ext cx="122549" cy="12093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8" name="Oval 156"/>
                        <wps:cNvSpPr>
                          <a:spLocks noChangeArrowheads="1"/>
                        </wps:cNvSpPr>
                        <wps:spPr bwMode="auto">
                          <a:xfrm>
                            <a:off x="3109268" y="332971"/>
                            <a:ext cx="122549" cy="120101"/>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09" name="AutoShape 157"/>
                        <wps:cNvSpPr>
                          <a:spLocks noChangeArrowheads="1"/>
                        </wps:cNvSpPr>
                        <wps:spPr bwMode="auto">
                          <a:xfrm>
                            <a:off x="2373974" y="332971"/>
                            <a:ext cx="119237" cy="101879"/>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0" name="AutoShape 158"/>
                        <wps:cNvSpPr>
                          <a:spLocks noChangeArrowheads="1"/>
                        </wps:cNvSpPr>
                        <wps:spPr bwMode="auto">
                          <a:xfrm>
                            <a:off x="2254737" y="332971"/>
                            <a:ext cx="119237" cy="103536"/>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11" name="AutoShape 159"/>
                        <wps:cNvCnPr>
                          <a:cxnSpLocks noChangeShapeType="1"/>
                          <a:stCxn id="182" idx="2"/>
                          <a:endCxn id="187" idx="0"/>
                        </wps:cNvCnPr>
                        <wps:spPr bwMode="auto">
                          <a:xfrm>
                            <a:off x="1461480" y="458042"/>
                            <a:ext cx="46370" cy="172283"/>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2" name="AutoShape 161"/>
                        <wps:cNvCnPr>
                          <a:cxnSpLocks noChangeShapeType="1"/>
                        </wps:cNvCnPr>
                        <wps:spPr bwMode="auto">
                          <a:xfrm>
                            <a:off x="3109268" y="207900"/>
                            <a:ext cx="604465" cy="82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213" name="AutoShape 163"/>
                        <wps:cNvCnPr>
                          <a:cxnSpLocks noChangeShapeType="1"/>
                        </wps:cNvCnPr>
                        <wps:spPr bwMode="auto">
                          <a:xfrm>
                            <a:off x="2864170" y="525961"/>
                            <a:ext cx="245098" cy="91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19" o:spid="_x0000_s1026" editas="canvas" style="width:333.3pt;height:74.35pt;mso-position-horizontal-relative:char;mso-position-vertical-relative:line" coordsize="42329,9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">
                <v:shape id="_x0000_s1027" type="#_x0000_t75" style="position:absolute;width:42329;height:9442;visibility:visible;mso-wrap-style:square">
                  <v:fill o:detectmouseclick="t"/>
                  <v:path o:connecttype="none"/>
                </v:shape>
                <v:shape id="AutoShape 121" o:spid="_x0000_s1028" style="position:absolute;left:2989;top:3346;width:1267;height:1226;visibility:visible;mso-wrap-style:square;v-text-anchor:top" coordsize="126689,1225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4n8QA&#10;AADcAAAADwAAAGRycy9kb3ducmV2LnhtbERPyWrDMBC9B/oPYgq9hESu2yw4kU1rKITeskGOgzWx&#10;nVgjYymO+/dVoZDbPN4662wwjeipc7VlBa/TCARxYXXNpYLD/muyBOE8ssbGMin4IQdZ+jRaY6Lt&#10;nbfU73wpQgi7BBVU3reJlK6oyKCb2pY4cGfbGfQBdqXUHd5DuGlkHEVzabDm0FBhS3lFxXV3Mwou&#10;37oZ5/lsPrvEi+Xt+Pl+3tiTUi/Pw8cKhKfBP8T/7o0O8xdv8PdMuE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zeJ/EAAAA3AAAAA8AAAAAAAAAAAAAAAAAmAIAAGRycy9k&#10;b3ducmV2LnhtbFBLBQYAAAAABAAEAPUAAACJAwAAAAA=&#10;" path="m,46824r48391,l63345,,78298,46824r48391,l87540,75762r14953,46824l63345,93647,24196,122586,39149,75762,,46824xe">
                  <v:stroke joinstyle="miter"/>
                  <v:path o:connecttype="custom" o:connectlocs="0,46824;48391,46824;63345,0;78298,46824;126689,46824;87540,75762;102493,122586;63345,93647;24196,122586;39149,75762;0,46824" o:connectangles="0,0,0,0,0,0,0,0,0,0,0"/>
                </v:shape>
                <v:shape id="AutoShape 122" o:spid="_x0000_s1029" type="#_x0000_t5" style="position:absolute;left:4256;top:3536;width:1200;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x/YsMA&#10;AADcAAAADwAAAGRycy9kb3ducmV2LnhtbERPTWvCQBC9F/wPywje6sYqtqSuIhYhF0FtDj1Os9Nk&#10;a3Y2ZFcT/70rCN7m8T5nseptLS7UeuNYwWScgCAunDZcKsi/t68fIHxA1lg7JgVX8rBaDl4WmGrX&#10;8YEux1CKGMI+RQVVCE0qpS8qsujHriGO3J9rLYYI21LqFrsYbmv5liRzadFwbKiwoU1Fxel4tgr+&#10;s5/C2XyXfW1+95PSTNfmcOqUGg379SeIQH14ih/uTMf57z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x/YsMAAADcAAAADwAAAAAAAAAAAAAAAACYAgAAZHJzL2Rv&#10;d25yZXYueG1sUEsFBgAAAAAEAAQA9QAAAIgDAAAAAA==&#10;" fillcolor="#f79646" strokecolor="#f2f2f2" strokeweight="1pt">
                  <v:fill color2="#974706" angle="45" focus="100%" type="gradient"/>
                  <v:shadow on="t" type="perspective" color="#fbd4b4" opacity=".5" origin=",.5" offset="0,0" matrix=",-56756f,,.5"/>
                </v:shape>
                <v:oval id="Oval 123" o:spid="_x0000_s1030" style="position:absolute;left:5456;top:3354;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JU9sMA&#10;AADcAAAADwAAAGRycy9kb3ducmV2LnhtbERPTWvCQBC9C/0PyxS8NZsKapu6SlGs4knT1vOQnWSD&#10;2dmQ3Zr033eFgrd5vM9ZrAbbiCt1vnas4DlJQRAXTtdcKfj63D69gPABWWPjmBT8kofV8mG0wEy7&#10;nk90zUMlYgj7DBWYENpMSl8YsugT1xJHrnSdxRBhV0ndYR/DbSMnaTqTFmuODQZbWhsqLvmPVZDv&#10;Xr83h6pclx9beWn64twfzVmp8ePw/gYi0BDu4n/3Xsf58yncnokX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UJU9sMAAADcAAAADwAAAAAAAAAAAAAAAACYAgAAZHJzL2Rv&#10;d25yZXYueG1sUEsFBgAAAAAEAAQA9QAAAIgDAAAAAA==&#10;" fillcolor="#9bbb59" strokecolor="#f2f2f2" strokeweight="1pt">
                  <v:fill color2="#4e6128" angle="45" focus="100%" type="gradient"/>
                  <v:shadow on="t" type="perspective" color="#d6e3bc" opacity=".5" origin=",.5" offset="0,0" matrix=",-56756f,,.5"/>
                </v:oval>
                <v:rect id="Rectangle 124" o:spid="_x0000_s1031" style="position:absolute;left:6682;top:3346;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JavMQA&#10;AADcAAAADwAAAGRycy9kb3ducmV2LnhtbESPW4vCMBCF3wX/Qxhh3zR1L16qURZhYX2sK+Lj0IxN&#10;sZnUJtquv94IC/s2wznfmTPLdWcrcaPGl44VjEcJCOLc6ZILBfufr+EMhA/IGivHpOCXPKxX/d4S&#10;U+1azui2C4WIIexTVGBCqFMpfW7Ioh+5mjhqJ9dYDHFtCqkbbGO4reRrkkykxZLjBYM1bQzl593V&#10;xhqz9n17+qiPdMnuySF7M8cwN0q9DLrPBYhAXfg3/9HfOnLTCTyfiRP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iWrz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5" o:spid="_x0000_s1032" style="position:absolute;left:11542;top:3346;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FrVcUA&#10;AADcAAAADwAAAGRycy9kb3ducmV2LnhtbESPQW/CMAyF75P4D5GRuI10jG2sI6BpEhIcy6aJo9WY&#10;plrjlCajhV+PD5N285Pf9/y8XA++UWfqYh3YwMM0A0VcBltzZeDrc3O/ABUTssUmMBm4UIT1anS3&#10;xNyGngs671OlJIRjjgZcSm2udSwdeYzT0BLL7hg6j0lkV2nbYS/hvtGzLHvWHmuWCw5b+nBU/ux/&#10;vdRY9PPd8ak90Km4Zt/FozukV2fMZDy8v4FKNKR/8x+9tcK9SFt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WtV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126" o:spid="_x0000_s1033" style="position:absolute;left:12768;top:335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3OzsQA&#10;AADcAAAADwAAAGRycy9kb3ducmV2LnhtbESPW4vCMBCF3wX/Qxhh3zR1L16qURZhYX2sK+Lj0IxN&#10;sZnUJtquv94IC/s2wznfmTPLdWcrcaPGl44VjEcJCOLc6ZILBfufr+EMhA/IGivHpOCXPKxX/d4S&#10;U+1azui2C4WIIexTVGBCqFMpfW7Ioh+5mjhqJ9dYDHFtCqkbbGO4reRrkkykxZLjBYM1bQzl593V&#10;xhqz9n17+qiPdMnuySF7M8cwN0q9DLrPBYhAXfg3/9HfOnLTOTyfiRPI1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9zs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7" o:spid="_x0000_s1034" style="position:absolute;left:15219;top:3354;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XdMQA&#10;AADcAAAADwAAAGRycy9kb3ducmV2LnhtbESPQUvDQBCF74L/YRmhN7vRqtSYbSlCQY9pi/Q4ZCfZ&#10;YHY2zW6b6K93BMHbPOZ9b94U68l36kJDbAMbuJtnoIirYFtuDBz229slqJiQLXaBycAXRVivrq8K&#10;zG0YuaTLLjVKQjjmaMCl1Odax8qRxzgPPbHs6jB4TCKHRtsBRwn3nb7PsiftsWW54LCnV0fV5+7s&#10;pcZyfHivH/sjncrv7KNcuGN6dsbMbqbNC6hEU/o3/9Fv9peT+vKMTK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SF3T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28" o:spid="_x0000_s1035" style="position:absolute;left:17670;top:3337;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6y78MA&#10;AADcAAAADwAAAGRycy9kb3ducmV2LnhtbESPQWvCQBCF74X+h2UEb7qxaklTVykFQY9RKR6H7JgN&#10;ZmfT7NZEf70rCL3N8N735s1i1dtaXKj1lWMFk3ECgrhwuuJSwWG/HqUgfEDWWDsmBVfysFq+viww&#10;067jnC67UIoYwj5DBSaEJpPSF4Ys+rFriKN2cq3FENe2lLrFLobbWr4lybu0WHG8YLChb0PFefdn&#10;Y420m21P8+ZIv/kt+cmn5hg+jFLDQf/1CSJQH/7NT3qjH9wEHs/ECe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6y78MAAADc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129" o:spid="_x0000_s1036" style="position:absolute;left:13993;top:3354;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smMMA&#10;AADcAAAADwAAAGRycy9kb3ducmV2LnhtbESPQWvCQBCF7wX/wzJCb3WjtqLRVUQQ2mNsEY9DdswG&#10;s7Mxu5ror3cFobcZ3vvevFmsOluJKzW+dKxgOEhAEOdOl1wo+PvdfkxB+ICssXJMCm7kYbXsvS0w&#10;1a7ljK67UIgYwj5FBSaEOpXS54Ys+oGriaN2dI3FENemkLrBNobbSo6SZCItlhwvGKxpYyg/7S42&#10;1pi2nz/Hr/pA5+ye7LOxOYSZUeq9363nIAJ14d/8or/1kxvB85k4gV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wsmMMAAADcAAAADwAAAAAAAAAAAAAAAACYAgAAZHJzL2Rv&#10;d25yZXYueG1sUEsFBgAAAAAEAAQA9QAAAIgDAAAAAA==&#10;" fillcolor="#4bacc6" strokecolor="#f2f2f2" strokeweight="1pt">
                  <v:fill color2="#205867" angle="45" focus="100%" type="gradient"/>
                  <v:shadow on="t" type="perspective" color="#b6dde8" opacity=".5" origin=",.5" offset="0,0" matrix=",-56756f,,.5"/>
                </v:rect>
                <v:oval id="Oval 130" o:spid="_x0000_s1037" style="position:absolute;left:10284;top:3354;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IZPsIA&#10;AADcAAAADwAAAGRycy9kb3ducmV2LnhtbERPTWvCQBC9F/wPywjedFOFYlPXUBTb4slG63nITrIh&#10;2dmQ3Zr037uFQm/zeJ+zyUbbihv1vnas4HGRgCAunK65UnA5H+ZrED4ga2wdk4If8pBtJw8bTLUb&#10;+JNueahEDGGfogITQpdK6QtDFv3CdcSRK11vMUTYV1L3OMRw28plkjxJizXHBoMd7QwVTf5tFeTv&#10;z1/7Y1XuyreDbNqhuA4nc1VqNh1fX0AEGsO/+M/9oeP89Qp+n4kX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Mhk+wgAAANwAAAAPAAAAAAAAAAAAAAAAAJgCAABkcnMvZG93&#10;bnJldi54bWxQSwUGAAAAAAQABAD1AAAAhwMAAAAA&#10;" fillcolor="#9bbb59" strokecolor="#f2f2f2" strokeweight="1pt">
                  <v:fill color2="#4e6128" angle="45" focus="100%" type="gradient"/>
                  <v:shadow on="t" type="perspective" color="#d6e3bc" opacity=".5" origin=",.5" offset="0,0" matrix=",-56756f,,.5"/>
                </v:oval>
                <v:oval id="Oval 131" o:spid="_x0000_s1038" style="position:absolute;left:16444;top:3346;width:1226;height:1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uBSsIA&#10;AADcAAAADwAAAGRycy9kb3ducmV2LnhtbERPTWvCQBC9F/wPywjedFORYlPXUBTb4slG63nITrIh&#10;2dmQ3Zr037uFQm/zeJ+zyUbbihv1vnas4HGRgCAunK65UnA5H+ZrED4ga2wdk4If8pBtJw8bTLUb&#10;+JNueahEDGGfogITQpdK6QtDFv3CdcSRK11vMUTYV1L3OMRw28plkjxJizXHBoMd7QwVTf5tFeTv&#10;z1/7Y1XuyreDbNqhuA4nc1VqNh1fX0AEGsO/+M/9oeP89Qp+n4kXy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24FKwgAAANwAAAAPAAAAAAAAAAAAAAAAAJgCAABkcnMvZG93&#10;bnJldi54bWxQSwUGAAAAAAQABAD1AAAAhwMAAAAA&#10;" fillcolor="#9bbb59" strokecolor="#f2f2f2" strokeweight="1pt">
                  <v:fill color2="#4e6128" angle="45" focus="100%" type="gradient"/>
                  <v:shadow on="t" type="perspective" color="#d6e3bc" opacity=".5" origin=",.5" offset="0,0" matrix=",-56756f,,.5"/>
                </v:oval>
                <v:shape id="AutoShape 132" o:spid="_x0000_s1039" type="#_x0000_t5" style="position:absolute;left:9091;top:3346;width:1193;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Wq3sEA&#10;AADcAAAADwAAAGRycy9kb3ducmV2LnhtbERPS4vCMBC+L+x/CCN4W1NdFKlGERehF8HXYY+zzdhG&#10;m0lpsrb+eyMI3ubje8582dlK3KjxxrGC4SABQZw7bbhQcDpuvqYgfEDWWDkmBXfysFx8fswx1a7l&#10;Pd0OoRAxhH2KCsoQ6lRKn5dk0Q9cTRy5s2sshgibQuoG2xhuKzlKkom0aDg2lFjTuqT8evi3Ci7Z&#10;b+7saZv9rP92w8J8r8z+2irV73WrGYhAXXiLX+5Mx/nTM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Vqt7BAAAA3AAAAA8AAAAAAAAAAAAAAAAAmAIAAGRycy9kb3du&#10;cmV2LnhtbFBLBQYAAAAABAAEAPUAAACGAwAAAAA=&#10;" fillcolor="#f79646" strokecolor="#f2f2f2" strokeweight="1pt">
                  <v:fill color2="#974706" angle="45" focus="100%" type="gradient"/>
                  <v:shadow on="t" type="perspective" color="#fbd4b4" opacity=".5" origin=",.5" offset="0,0" matrix=",-56756f,,.5"/>
                </v:shape>
                <v:shape id="AutoShape 133" o:spid="_x0000_s1040" type="#_x0000_t5" style="position:absolute;left:7907;top:3354;width:1184;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c0qcIA&#10;AADcAAAADwAAAGRycy9kb3ducmV2LnhtbERPS4vCMBC+C/sfwizsTVMVRKpRRBF6EXz04HFsZtus&#10;zaQ00Xb/vVlY8DYf33OW697W4kmtN44VjEcJCOLCacOlgvyyH85B+ICssXZMCn7Jw3r1MVhiql3H&#10;J3qeQyliCPsUFVQhNKmUvqjIoh+5hjhy3661GCJsS6lb7GK4reUkSWbSouHYUGFD24qK+/lhFfxk&#10;18LZ/JDttrfjuDTTjTndO6W+PvvNAkSgPrzF/+5Mx/nzGfw9Ey+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BzSpwgAAANwAAAAPAAAAAAAAAAAAAAAAAJgCAABkcnMvZG93&#10;bnJldi54bWxQSwUGAAAAAAQABAD1AAAAhwMAAAAA&#10;" fillcolor="#f79646" strokecolor="#f2f2f2" strokeweight="1pt">
                  <v:fill color2="#974706" angle="45" focus="100%" type="gradient"/>
                  <v:shadow on="t" type="perspective" color="#fbd4b4" opacity=".5" origin=",.5" offset="0,0" matrix=",-56756f,,.5"/>
                </v:shape>
                <v:shape id="AutoShape 135" o:spid="_x0000_s1041" type="#_x0000_t5" style="position:absolute;left:14474;top:6303;width:1200;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uRMsEA&#10;AADcAAAADwAAAGRycy9kb3ducmV2LnhtbERPS4vCMBC+L+x/CCN4W1NdUKlGERehF8HXYY+zzdhG&#10;m0lpsrb+eyMI3ubje8582dlK3KjxxrGC4SABQZw7bbhQcDpuvqYgfEDWWDkmBXfysFx8fswx1a7l&#10;Pd0OoRAxhH2KCsoQ6lRKn5dk0Q9cTRy5s2sshgibQuoG2xhuKzlKkrG0aDg2lFjTuqT8evi3Ci7Z&#10;b+7saZv9rP92w8J8r8z+2irV73WrGYhAXXiLX+5Mx/nTC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9LkTL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136" o:spid="_x0000_s1042" style="position:absolute;left:15674;top:6112;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aLT8QA&#10;AADcAAAADwAAAGRycy9kb3ducmV2LnhtbESPQW/CMAyF70j7D5En7QYpO0zQERBiYps4Qbdxthq3&#10;qWicqslo9+/nAxI3W+/5vc+rzehbdaU+NoENzGcZKOIy2IZrA99f++kCVEzIFtvAZOCPImzWD5MV&#10;5jYMfKJrkWolIRxzNOBS6nKtY+nIY5yFjli0KvQek6x9rW2Pg4T7Vj9n2Yv22LA0OOxo56i8FL/e&#10;QPGx/Hk71NWuet/rSzuU5+HozsY8PY7bV1CJxnQ3364/reAvhFaekQn0+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Wi0/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37" o:spid="_x0000_s1043" style="position:absolute;left:16900;top:6112;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i+6cMA&#10;AADcAAAADwAAAGRycy9kb3ducmV2LnhtbESPQWvCQBCF7wX/wzJCb7qxVdHoKkUo1GNsEY9DdswG&#10;s7Mxu5ror3cFobcZ3vvevFmuO1uJKzW+dKxgNExAEOdOl1wo+Pv9HsxA+ICssXJMCm7kYb3qvS0x&#10;1a7ljK67UIgYwj5FBSaEOpXS54Ys+qGriaN2dI3FENemkLrBNobbSn4kyVRaLDleMFjTxlB+2l1s&#10;rDFrx9vjpD7QObsn++zTHMLcKPXe774WIAJ14d/8on/0k5vD85k4gV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i+6cMAAADc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138" o:spid="_x0000_s1044" style="position:absolute;left:21760;top:6112;width:1226;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uBqcQA&#10;AADcAAAADwAAAGRycy9kb3ducmV2LnhtbESPQWvCQBCF7wX/wzJCb3VjbYumrlIEoT3GluJxyI7Z&#10;0OxszK4m+uudg9DbPOZ9b94s14Nv1Jm6WAc2MJ1koIjLYGuuDPx8b5/moGJCttgEJgMXirBejR6W&#10;mNvQc0HnXaqUhHDM0YBLqc21jqUjj3ESWmLZHULnMYnsKm077CXcN/o5y960x5rlgsOWNo7Kv93J&#10;S415//J1eG33dCyu2W8xc/u0cMY8joePd1CJhvRvvtOfVriF1JdnZAK9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Lga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39" o:spid="_x0000_s1045" style="position:absolute;left:22986;top:6112;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ckMsQA&#10;AADcAAAADwAAAGRycy9kb3ducmV2LnhtbESPQWvCQBCF7wX/wzKCt7qxtmKiq0hBaI9REY9DdpIN&#10;ZmdjdjVpf323UOhthve+N2/W28E24kGdrx0rmE0TEMSF0zVXCk7H/fMShA/IGhvHpOCLPGw3o6c1&#10;Ztr1nNPjECoRQ9hnqMCE0GZS+sKQRT91LXHUStdZDHHtKqk77GO4beRLkiykxZrjBYMtvRsqroe7&#10;jTWW/etn+dZe6JZ/J+d8bi4hNUpNxsNuBSLQEP7Nf/SHjlw6g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HJDL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0" o:spid="_x0000_s1046" style="position:absolute;left:25437;top:6112;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W6RcQA&#10;AADcAAAADwAAAGRycy9kb3ducmV2LnhtbESPT2vCQBDF70K/wzIFb7qpf4pGVykFQY+xpXgcsmM2&#10;mJ1Ns6uJfnpXELzN8N7vzZvlurOVuFDjS8cKPoYJCOLc6ZILBb8/m8EMhA/IGivHpOBKHtart94S&#10;U+1azuiyD4WIIexTVGBCqFMpfW7Ioh+6mjhqR9dYDHFtCqkbbGO4reQoST6lxZLjBYM1fRvKT/uz&#10;jTVm7WR3nNYH+s9uyV82NocwN0r137uvBYhAXXiZn/RWR24+gsczcQK5u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VukX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1" o:spid="_x0000_s1047" style="position:absolute;left:27888;top:6104;width:1225;height:12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kf3sQA&#10;AADcAAAADwAAAGRycy9kb3ducmV2LnhtbESPQWvCQBCF7wX/wzKCt7qxtmKiqxRBsMfYIh6H7CQb&#10;zM7G7Gpif323UOhthve+N2/W28E24k6drx0rmE0TEMSF0zVXCr4+989LED4ga2wck4IHedhuRk9r&#10;zLTrOaf7MVQihrDPUIEJoc2k9IUhi37qWuKola6zGOLaVVJ32Mdw28iXJFlIizXHCwZb2hkqLseb&#10;jTWW/etH+dae6Zp/J6d8bs4hNUpNxsP7CkSgIfyb/+iDjlw6h99n4gR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ZH9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42" o:spid="_x0000_s1048" style="position:absolute;left:24211;top:6112;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CHqsQA&#10;AADcAAAADwAAAGRycy9kb3ducmV2LnhtbESPQWvCQBCF7wX/wzJCb3WjtaLRVUQo1GNsEY9DdswG&#10;s7Mxu5ror3cFobcZ3vvevFmsOluJKzW+dKxgOEhAEOdOl1wo+Pv9/piC8AFZY+WYFNzIw2rZe1tg&#10;ql3LGV13oRAxhH2KCkwIdSqlzw1Z9ANXE0ft6BqLIa5NIXWDbQy3lRwlyURaLDleMFjTxlB+2l1s&#10;rDFtx9vjV32gc3ZP9tmnOYSZUeq9363nIAJ14d/8on905GZjeD4TJ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wh6r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43" o:spid="_x0000_s1049" style="position:absolute;left:20502;top:6112;width:122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6yDMIA&#10;AADcAAAADwAAAGRycy9kb3ducmV2LnhtbERPTWvCQBC9C/0PyxR6042FFo2uQSy2xZNNq+chO8mG&#10;ZGdDdmvSf+8KQm/zeJ+zzkbbigv1vnasYD5LQBAXTtdcKfj53k8XIHxA1tg6JgV/5CHbPEzWmGo3&#10;8Bdd8lCJGMI+RQUmhC6V0heGLPqZ64gjV7reYoiwr6TucYjhtpXPSfIqLdYcGwx2tDNUNPmvVZB/&#10;LE9vh6rcle972bRDcR6O5qzU0+O4XYEINIZ/8d39qeP85QvcnokXyM0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TrIMwgAAANwAAAAPAAAAAAAAAAAAAAAAAJgCAABkcnMvZG93&#10;bnJldi54bWxQSwUGAAAAAAQABAD1AAAAhwMAAAAA&#10;" fillcolor="#9bbb59" strokecolor="#f2f2f2" strokeweight="1pt">
                  <v:fill color2="#4e6128" angle="45" focus="100%" type="gradient"/>
                  <v:shadow on="t" type="perspective" color="#d6e3bc" opacity=".5" origin=",.5" offset="0,0" matrix=",-56756f,,.5"/>
                </v:oval>
                <v:oval id="Oval 144" o:spid="_x0000_s1050" style="position:absolute;left:26662;top:6112;width:122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se8IA&#10;AADcAAAADwAAAGRycy9kb3ducmV2LnhtbERPS2vCQBC+F/oflin01mzsQTS6ili0xZONj/OQnWSD&#10;2dmQXU36711B6G0+vufMl4NtxI06XztWMEpSEMSF0zVXCo6HzccEhA/IGhvHpOCPPCwXry9zzLTr&#10;+ZdueahEDGGfoQITQptJ6QtDFn3iWuLIla6zGCLsKqk77GO4beRnmo6lxZpjg8GW1oaKS361CvLv&#10;6elrV5XrcruRl6Yvzv3enJV6fxtWMxCBhvAvfrp/dJw/HcPjmXiB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nCx7wgAAANwAAAAPAAAAAAAAAAAAAAAAAJgCAABkcnMvZG93&#10;bnJldi54bWxQSwUGAAAAAAQABAD1AAAAhwMAAAAA&#10;" fillcolor="#9bbb59" strokecolor="#f2f2f2" strokeweight="1pt">
                  <v:fill color2="#4e6128" angle="45" focus="100%" type="gradient"/>
                  <v:shadow on="t" type="perspective" color="#d6e3bc" opacity=".5" origin=",.5" offset="0,0" matrix=",-56756f,,.5"/>
                </v:oval>
                <v:shape id="AutoShape 145" o:spid="_x0000_s1051" type="#_x0000_t5" style="position:absolute;left:19309;top:6112;width:1193;height:1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H78MA&#10;AADcAAAADwAAAGRycy9kb3ducmV2LnhtbERPTWvCQBC9F/wPywje6sYK2qauIhYhF0FtDj1Os9Nk&#10;a3Y2ZFcT/70rCN7m8T5nseptLS7UeuNYwWScgCAunDZcKsi/t6/vIHxA1lg7JgVX8rBaDl4WmGrX&#10;8YEux1CKGMI+RQVVCE0qpS8qsujHriGO3J9rLYYI21LqFrsYbmv5liQzadFwbKiwoU1Fxel4tgr+&#10;s5/C2XyXfW1+95PSTNfmcOqUGg379SeIQH14ih/uTMf5H3O4PxMv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IH78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146" o:spid="_x0000_s1052" type="#_x0000_t5" style="position:absolute;left:18125;top:6112;width:1184;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2TncUA&#10;AADcAAAADwAAAGRycy9kb3ducmV2LnhtbESPT2vCQBDF74V+h2UK3urGCsWmriKWQi6C/w49TrNj&#10;spqdDdmtid/eORS8zfDevPeb+XLwjbpSF11gA5NxBoq4DNZxZeB4+H6dgYoJ2WITmAzcKMJy8fw0&#10;x9yGnnd03adKSQjHHA3UKbW51rGsyWMch5ZYtFPoPCZZu0rbDnsJ941+y7J37dGxNNTY0rqm8rL/&#10;8wbOxU8Z/HFTfK1/t5PKTVdud+mNGb0Mq09QiYb0MP9fF1bwP4RWnpEJ9O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DZOdxQAAANwAAAAPAAAAAAAAAAAAAAAAAJgCAABkcnMv&#10;ZG93bnJldi54bWxQSwUGAAAAAAQABAD1AAAAigMAAAAA&#10;" fillcolor="#f79646" strokecolor="#f2f2f2" strokeweight="1pt">
                  <v:fill color2="#974706" angle="45" focus="100%" type="gradient"/>
                  <v:shadow on="t" type="perspective" color="#fbd4b4" opacity=".5" origin=",.5" offset="0,0" matrix=",-56756f,,.5"/>
                </v:shape>
                <v:shape id="AutoShape 147" o:spid="_x0000_s1053" type="#_x0000_t5" style="position:absolute;left:18895;top:3520;width:1201;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E2BsEA&#10;AADcAAAADwAAAGRycy9kb3ducmV2LnhtbERPS4vCMBC+L+x/CCN4W1NdEK1GERehF8HXYY+zzdhG&#10;m0lpsrb+eyMI3ubje8582dlK3KjxxrGC4SABQZw7bbhQcDpuviYgfEDWWDkmBXfysFx8fswx1a7l&#10;Pd0OoRAxhH2KCsoQ6lRKn5dk0Q9cTRy5s2sshgibQuoG2xhuKzlKkrG0aDg2lFjTuqT8evi3Ci7Z&#10;b+7saZv9rP92w8J8r8z+2irV73WrGYhAXXiLX+5Mx/nTK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RBNgbBAAAA3AAAAA8AAAAAAAAAAAAAAAAAmAIAAGRycy9kb3du&#10;cmV2LnhtbFBLBQYAAAAABAAEAPUAAACGAwAAAAA=&#10;" fillcolor="#f79646" strokecolor="#f2f2f2" strokeweight="1pt">
                  <v:fill color2="#974706" angle="45" focus="100%" type="gradient"/>
                  <v:shadow on="t" type="perspective" color="#fbd4b4" opacity=".5" origin=",.5" offset="0,0" matrix=",-56756f,,.5"/>
                </v:shape>
                <v:oval id="Oval 148" o:spid="_x0000_s1054" style="position:absolute;left:20096;top:3329;width:1225;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blb8QA&#10;AADcAAAADwAAAGRycy9kb3ducmV2LnhtbESPQWvCQBSE70L/w/IKvZmNPRRN3QSx2BZPmraeH9mX&#10;bDD7NmS3Jv33XUHwOMzMN8y6mGwnLjT41rGCRZKCIK6cbrlR8P21my9B+ICssXNMCv7IQ5E/zNaY&#10;aTfykS5laESEsM9QgQmhz6T0lSGLPnE9cfRqN1gMUQ6N1AOOEW47+ZymL9Jiy3HBYE9bQ9W5/LUK&#10;yo/Vz9u+qbf1+06eu7E6jQdzUurpcdq8ggg0hXv41v7UCiIRrmfiEZD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W5W/EAAAA3A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149" o:spid="_x0000_s1055" style="position:absolute;left:21321;top:3329;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jQycQA&#10;AADcAAAADwAAAGRycy9kb3ducmV2LnhtbESPT2sCMRDF7wW/QxjBW038U9HVKKVQaI+rIh6HzbhZ&#10;3EzWTepu++lNodDj4837vXmbXe9qcac2VJ41TMYKBHHhTcWlhuPh/XkJIkRkg7Vn0vBNAXbbwdMG&#10;M+M7zum+j6VIEA4ZarAxNpmUobDkMIx9Q5y8i28dxiTbUpoWuwR3tZwqtZAOK04NFht6s1Rc918u&#10;vbHs5p+Xl+ZMt/xHnfKZPceV1Xo07F/XICL18f/4L/1hNEzVBH7HJAL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Ao0Mn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0" o:spid="_x0000_s1056" style="position:absolute;left:26190;top:3329;width:1226;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pOvsQA&#10;AADcAAAADwAAAGRycy9kb3ducmV2LnhtbESPQWsCMRCF7wX/Qxiht5q4tWK3RikFoT2uSvE4bMbN&#10;0s1k3UR3219vBKHHx5v3vXnL9eAacaEu1J41TCcKBHHpTc2Vhv1u87QAESKywcYzafilAOvV6GGJ&#10;ufE9F3TZxkokCIccNdgY21zKUFpyGCa+JU7e0XcOY5JdJU2HfYK7RmZKzaXDmlODxZY+LJU/27NL&#10;byz62dfxpT3QqfhT38WzPcRXq/XjeHh/AxFpiP/H9/Sn0ZCpDG5jEgHk6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6Tr7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1" o:spid="_x0000_s1057" style="position:absolute;left:27416;top:3329;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brJcQA&#10;AADcAAAADwAAAGRycy9kb3ducmV2LnhtbESPQWsCMRCF74L/IYzQmyZqLdutUaRQqMe1pXgcNuNm&#10;cTNZN6m79dc3hYLHx5v3vXnr7eAacaUu1J41zGcKBHHpTc2Vhs+Pt2kGIkRkg41n0vBDAbab8WiN&#10;ufE9F3Q9xEokCIccNdgY21zKUFpyGGa+JU7eyXcOY5JdJU2HfYK7Ri6UepIOa04NFlt6tVSeD98u&#10;vZH1j/vTqj3Spbipr2Jpj/HZav0wGXYvICIN8X78n343GhZqCX9jEgH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6yX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2" o:spid="_x0000_s1058" style="position:absolute;left:29867;top:3329;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9zUcQA&#10;AADcAAAADwAAAGRycy9kb3ducmV2LnhtbESPQWsCMRCF74L/IYzQmyZaLXZrFBEK9bi2FI/DZtws&#10;bibrJrrb/npTKHh8vHnfm7fa9K4WN2pD5VnDdKJAEBfeVFxq+Pp8Hy9BhIhssPZMGn4owGY9HKww&#10;M77jnG6HWIoE4ZChBhtjk0kZCksOw8Q3xMk7+dZhTLItpWmxS3BXy5lSL9JhxanBYkM7S8X5cHXp&#10;jWU3358WzZEu+a/6zp/tMb5arZ9G/fYNRKQ+Po7/0x9Gw0zN4W9MI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fc1H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3" o:spid="_x0000_s1059" style="position:absolute;left:32318;top:3313;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PWysQA&#10;AADcAAAADwAAAGRycy9kb3ducmV2LnhtbESPQWsCMRCF7wX/QxjBmybaWrZbo0ihYI+rUjwOm3Gz&#10;uJmsm9Td9tc3BaHHx5v3vXmrzeAacaMu1J41zGcKBHHpTc2VhuPhfZqBCBHZYOOZNHxTgM169LDC&#10;3PieC7rtYyUShEOOGmyMbS5lKC05DDPfEifv7DuHMcmukqbDPsFdIxdKPUuHNacGiy29WSov+y+X&#10;3sj6p4/zsj3RtfhRn8WjPcUXq/VkPGxfQUQa4v/xPb0zGhZqCX9jEgH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8T1sr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154" o:spid="_x0000_s1060" style="position:absolute;left:28641;top:3329;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FIvcQA&#10;AADcAAAADwAAAGRycy9kb3ducmV2LnhtbESPT2sCMRDF7wW/QxjBW038U9HVKKVQaI+rIh6HzbhZ&#10;3EzWTepu++lNodDj4837vXmbXe9qcac2VJ41TMYKBHHhTcWlhuPh/XkJIkRkg7Vn0vBNAXbbwdMG&#10;M+M7zum+j6VIEA4ZarAxNpmUobDkMIx9Q5y8i28dxiTbUpoWuwR3tZwqtZAOK04NFht6s1Rc918u&#10;vbHs5p+Xl+ZMt/xHnfKZPceV1Xo07F/XICL18f/4L/1hNEzVAn7HJAL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SL3EAAAA3AAAAA8AAAAAAAAAAAAAAAAAmAIAAGRycy9k&#10;b3ducmV2LnhtbFBLBQYAAAAABAAEAPUAAACJAwAAAAA=&#10;" fillcolor="#4bacc6" strokecolor="#f2f2f2" strokeweight="1pt">
                  <v:fill color2="#205867" angle="45" focus="100%" type="gradient"/>
                  <v:shadow on="t" type="perspective" color="#b6dde8" opacity=".5" origin=",.5" offset="0,0" matrix=",-56756f,,.5"/>
                </v:rect>
                <v:oval id="Oval 155" o:spid="_x0000_s1061" style="position:absolute;left:24932;top:3329;width:1225;height:1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99G8UA&#10;AADcAAAADwAAAGRycy9kb3ducmV2LnhtbESPQWvCQBSE7wX/w/IEb3VTD21NXUNRrNJTjdbzI/uS&#10;Dcm+DdnVxH/fLRR6HGbmG2aVjbYVN+p97VjB0zwBQVw4XXOl4HzaPb6C8AFZY+uYFNzJQ7aePKww&#10;1W7gI93yUIkIYZ+iAhNCl0rpC0MW/dx1xNErXW8xRNlXUvc4RLht5SJJnqXFmuOCwY42hoomv1oF&#10;+X75vf2syk35sZNNOxSX4ctclJpNx/c3EIHG8B/+ax+0gkXyA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30bxQAAANwAAAAPAAAAAAAAAAAAAAAAAJgCAABkcnMv&#10;ZG93bnJldi54bWxQSwUGAAAAAAQABAD1AAAAigMAAAAA&#10;" fillcolor="#9bbb59" strokecolor="#f2f2f2" strokeweight="1pt">
                  <v:fill color2="#4e6128" angle="45" focus="100%" type="gradient"/>
                  <v:shadow on="t" type="perspective" color="#d6e3bc" opacity=".5" origin=",.5" offset="0,0" matrix=",-56756f,,.5"/>
                </v:oval>
                <v:oval id="Oval 156" o:spid="_x0000_s1062" style="position:absolute;left:31092;top:3329;width:1226;height:1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DpacAA&#10;AADcAAAADwAAAGRycy9kb3ducmV2LnhtbERPy4rCMBTdC/5DuMLsNNXF4FSjiOKDWTmd0fWluW2K&#10;zU1poq1/P1kILg/nvVz3thYPan3lWMF0koAgzp2uuFTw97sfz0H4gKyxdkwKnuRhvRoOlphq1/EP&#10;PbJQihjCPkUFJoQmldLnhiz6iWuII1e41mKIsC2lbrGL4baWsyT5lBYrjg0GG9oaym/Z3SrIjl+X&#10;3XdZbIvDXt7qLr92Z3NV6mPUbxYgAvXhLX65T1rBLIlr45l4BOTq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GDpacAAAADcAAAADwAAAAAAAAAAAAAAAACYAgAAZHJzL2Rvd25y&#10;ZXYueG1sUEsFBgAAAAAEAAQA9QAAAIUDAAAAAA==&#10;" fillcolor="#9bbb59" strokecolor="#f2f2f2" strokeweight="1pt">
                  <v:fill color2="#4e6128" angle="45" focus="100%" type="gradient"/>
                  <v:shadow on="t" type="perspective" color="#d6e3bc" opacity=".5" origin=",.5" offset="0,0" matrix=",-56756f,,.5"/>
                </v:oval>
                <v:shape id="AutoShape 157" o:spid="_x0000_s1063" type="#_x0000_t5" style="position:absolute;left:23739;top:3329;width:1193;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7C/cQA&#10;AADcAAAADwAAAGRycy9kb3ducmV2LnhtbESPT4vCMBTE74LfITzBm6YqLGvXKKIIvQjrn4PHt83b&#10;NmvzUppo67c3grDHYWZ+wyxWna3EnRpvHCuYjBMQxLnThgsF59Nu9AnCB2SNlWNS8CAPq2W/t8BU&#10;u5YPdD+GQkQI+xQVlCHUqZQ+L8miH7uaOHq/rrEYomwKqRtsI9xWcpokH9Ki4bhQYk2bkvLr8WYV&#10;/GWX3NnzPttufr4nhZmtzeHaKjUcdOsvEIG68B9+tzOtYJrM4XUmHgG5f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uwv3EAAAA3AAAAA8AAAAAAAAAAAAAAAAAmAIAAGRycy9k&#10;b3ducmV2LnhtbFBLBQYAAAAABAAEAPUAAACJAwAAAAA=&#10;" fillcolor="#f79646" strokecolor="#f2f2f2" strokeweight="1pt">
                  <v:fill color2="#974706" angle="45" focus="100%" type="gradient"/>
                  <v:shadow on="t" type="perspective" color="#fbd4b4" opacity=".5" origin=",.5" offset="0,0" matrix=",-56756f,,.5"/>
                </v:shape>
                <v:shape id="AutoShape 158" o:spid="_x0000_s1064" type="#_x0000_t5" style="position:absolute;left:22547;top:3329;width:1192;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439vcAA&#10;AADcAAAADwAAAGRycy9kb3ducmV2LnhtbERPTYvCMBC9L/gfwgje1rQKy1KNIorQi6CuB49jM7bR&#10;ZlKaaOu/3xwEj4/3PV/2thZPar1xrCAdJyCIC6cNlwpOf9vvXxA+IGusHZOCF3lYLgZfc8y06/hA&#10;z2MoRQxhn6GCKoQmk9IXFVn0Y9cQR+7qWoshwraUusUuhttaTpLkR1o0HBsqbGhdUXE/PqyCW34u&#10;nD3t8s36sk9LM12Zw71TajTsVzMQgfrwEb/duVYwSeP8eCYeAb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439vcAAAADcAAAADwAAAAAAAAAAAAAAAACYAgAAZHJzL2Rvd25y&#10;ZXYueG1sUEsFBgAAAAAEAAQA9QAAAIUDAAAAAA==&#10;" fillcolor="#f79646" strokecolor="#f2f2f2" strokeweight="1pt">
                  <v:fill color2="#974706" angle="45" focus="100%" type="gradient"/>
                  <v:shadow on="t" type="perspective" color="#fbd4b4" opacity=".5" origin=",.5" offset="0,0" matrix=",-56756f,,.5"/>
                </v:shape>
                <v:shape id="AutoShape 159" o:spid="_x0000_s1065" type="#_x0000_t32" style="position:absolute;left:14614;top:4580;width:464;height:172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98rsUAAADcAAAADwAAAGRycy9kb3ducmV2LnhtbESPQWvCQBSE7wX/w/IEb3UTD6LRVYqg&#10;iOJBLcHeHtnXJDT7NuyuGv31bqHQ4zAz3zDzZWcacSPna8sK0mECgriwuuZSwed5/T4B4QOyxsYy&#10;KXiQh+Wi9zbHTNs7H+l2CqWIEPYZKqhCaDMpfVGRQT+0LXH0vq0zGKJ0pdQO7xFuGjlKkrE0WHNc&#10;qLClVUXFz+lqFFz202v+yA+0y9Pp7gud8c/zRqlBv/uYgQjUhf/wX3urFYzSFH7PxCMgF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98rsUAAADcAAAADwAAAAAAAAAA&#10;AAAAAAChAgAAZHJzL2Rvd25yZXYueG1sUEsFBgAAAAAEAAQA+QAAAJMDAAAAAA==&#10;">
                  <v:stroke endarrow="block"/>
                </v:shape>
                <v:shape id="AutoShape 161" o:spid="_x0000_s1066" type="#_x0000_t32" style="position:absolute;left:31092;top:2079;width:6045;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3i2cUAAADcAAAADwAAAGRycy9kb3ducmV2LnhtbESPQWvCQBSE74L/YXkFb7pJDlJTVykF&#10;RSw9qCXU2yP7TEKzb8PuqrG/3hWEHoeZ+YaZL3vTigs531hWkE4SEMSl1Q1XCr4Pq/ErCB+QNbaW&#10;ScGNPCwXw8Ecc22vvKPLPlQiQtjnqKAOocul9GVNBv3EdsTRO1lnMETpKqkdXiPctDJLkqk02HBc&#10;qLGjj5rK3/3ZKPj5nJ2LW/FF2yKdbY/ojP87rJUavfTvbyAC9eE//GxvtIIszeBx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t3i2cUAAADcAAAADwAAAAAAAAAA&#10;AAAAAAChAgAAZHJzL2Rvd25yZXYueG1sUEsFBgAAAAAEAAQA+QAAAJMDAAAAAA==&#10;">
                  <v:stroke endarrow="block"/>
                </v:shape>
                <v:shape id="AutoShape 163" o:spid="_x0000_s1067" type="#_x0000_t32" style="position:absolute;left:28641;top:5259;width:2451;height: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FHQsUAAADcAAAADwAAAGRycy9kb3ducmV2LnhtbESPQWvCQBSE74L/YXmCN91EQTS6SilU&#10;ROlBLaG9PbLPJDT7NuyuGvvruwWhx2FmvmFWm8404kbO15YVpOMEBHFhdc2lgo/z22gOwgdkjY1l&#10;UvAgD5t1v7fCTNs7H+l2CqWIEPYZKqhCaDMpfVGRQT+2LXH0LtYZDFG6UmqH9wg3jZwkyUwarDku&#10;VNjSa0XF9+lqFHweFtf8kb/TPk8X+y90xv+ct0oNB93LEkSgLvyHn+2dVjBJp/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ZFHQsUAAADcAAAADwAAAAAAAAAA&#10;AAAAAAChAgAAZHJzL2Rvd25yZXYueG1sUEsFBgAAAAAEAAQA+QAAAJMDAAAAAA==&#10;">
                  <v:stroke endarrow="block"/>
                </v:shape>
                <w10:anchorlock/>
              </v:group>
            </w:pict>
          </mc:Fallback>
        </mc:AlternateContent>
      </w:r>
    </w:p>
    <w:p w:rsidR="00802EFB" w:rsidRPr="00C81D35" w:rsidRDefault="00802EFB" w:rsidP="00802EFB">
      <w:pPr>
        <w:pStyle w:val="Heading2"/>
        <w:rPr>
          <w:lang w:val="en-GB"/>
        </w:rPr>
      </w:pPr>
      <w:bookmarkStart w:id="49" w:name="_Ref304204739"/>
      <w:bookmarkStart w:id="50" w:name="_Toc305080272"/>
      <w:r w:rsidRPr="00C81D35">
        <w:rPr>
          <w:lang w:val="en-GB"/>
        </w:rPr>
        <w:t>The Domain bridging mechanism</w:t>
      </w:r>
      <w:bookmarkEnd w:id="49"/>
      <w:bookmarkEnd w:id="50"/>
    </w:p>
    <w:p w:rsidR="00802EFB" w:rsidRPr="00C81D35" w:rsidRDefault="00802EFB" w:rsidP="00802EFB">
      <w:pPr>
        <w:pStyle w:val="BodyText"/>
        <w:rPr>
          <w:lang w:val="en-GB"/>
        </w:rPr>
      </w:pPr>
      <w:r w:rsidRPr="00C81D35">
        <w:rPr>
          <w:lang w:val="en-GB"/>
        </w:rPr>
        <w:t>An Application may need access to data in multiple Darwinet Domains.</w:t>
      </w:r>
    </w:p>
    <w:p w:rsidR="00802EFB" w:rsidRPr="00C81D35" w:rsidRDefault="00802EFB" w:rsidP="00802EFB">
      <w:pPr>
        <w:pStyle w:val="BodyText"/>
        <w:rPr>
          <w:lang w:val="en-GB"/>
        </w:rPr>
      </w:pPr>
      <w:r w:rsidRPr="00C81D35">
        <w:rPr>
          <w:lang w:val="en-GB"/>
        </w:rPr>
        <w:t>To see why this is important consider the following applications:</w:t>
      </w:r>
    </w:p>
    <w:p w:rsidR="00802EFB" w:rsidRPr="00C81D35" w:rsidRDefault="00802EFB" w:rsidP="005263F1">
      <w:pPr>
        <w:pStyle w:val="BodyText"/>
        <w:numPr>
          <w:ilvl w:val="0"/>
          <w:numId w:val="22"/>
        </w:numPr>
        <w:rPr>
          <w:lang w:val="en-GB"/>
        </w:rPr>
      </w:pPr>
      <w:r w:rsidRPr="00C81D35">
        <w:rPr>
          <w:lang w:val="en-GB"/>
        </w:rPr>
        <w:t>Corporate invoicing application in economics department domain needing time report information from division domain.</w:t>
      </w:r>
    </w:p>
    <w:p w:rsidR="00802EFB" w:rsidRPr="00C81D35" w:rsidRDefault="00802EFB" w:rsidP="005263F1">
      <w:pPr>
        <w:pStyle w:val="BodyText"/>
        <w:numPr>
          <w:ilvl w:val="0"/>
          <w:numId w:val="22"/>
        </w:numPr>
        <w:rPr>
          <w:lang w:val="en-GB"/>
        </w:rPr>
      </w:pPr>
      <w:r w:rsidRPr="00C81D35">
        <w:rPr>
          <w:lang w:val="en-GB"/>
        </w:rPr>
        <w:t>Time report application of a customer needing access to consultant time report data.</w:t>
      </w:r>
    </w:p>
    <w:p w:rsidR="00802EFB" w:rsidRPr="00C81D35" w:rsidRDefault="00802EFB" w:rsidP="005263F1">
      <w:pPr>
        <w:pStyle w:val="BodyText"/>
        <w:numPr>
          <w:ilvl w:val="0"/>
          <w:numId w:val="22"/>
        </w:numPr>
        <w:rPr>
          <w:lang w:val="en-GB"/>
        </w:rPr>
      </w:pPr>
      <w:r w:rsidRPr="00C81D35">
        <w:rPr>
          <w:lang w:val="en-GB"/>
        </w:rPr>
        <w:t>Social network application needing to share information in your relative’s domain with the members of the family domain.</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5C6A528B" wp14:editId="75ED8BF7">
                <wp:extent cx="4232910" cy="1791335"/>
                <wp:effectExtent l="0" t="8255" r="0" b="635"/>
                <wp:docPr id="172" name="Canvas 9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1" name="Oval 92"/>
                        <wps:cNvSpPr>
                          <a:spLocks noChangeArrowheads="1"/>
                        </wps:cNvSpPr>
                        <wps:spPr bwMode="auto">
                          <a:xfrm>
                            <a:off x="75351" y="0"/>
                            <a:ext cx="914978" cy="914301"/>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2" name="Oval 93"/>
                        <wps:cNvSpPr>
                          <a:spLocks noChangeArrowheads="1"/>
                        </wps:cNvSpPr>
                        <wps:spPr bwMode="auto">
                          <a:xfrm>
                            <a:off x="2657161" y="0"/>
                            <a:ext cx="914978" cy="914301"/>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3" name="Oval 94"/>
                        <wps:cNvSpPr>
                          <a:spLocks noChangeArrowheads="1"/>
                        </wps:cNvSpPr>
                        <wps:spPr bwMode="auto">
                          <a:xfrm>
                            <a:off x="1431671" y="0"/>
                            <a:ext cx="914978" cy="915130"/>
                          </a:xfrm>
                          <a:prstGeom prst="ellipse">
                            <a:avLst/>
                          </a:prstGeom>
                          <a:solidFill>
                            <a:schemeClr val="lt1">
                              <a:lumMod val="100000"/>
                              <a:lumOff val="0"/>
                            </a:schemeClr>
                          </a:solidFill>
                          <a:ln w="12700" cmpd="sng">
                            <a:solidFill>
                              <a:schemeClr val="accent1">
                                <a:lumMod val="100000"/>
                                <a:lumOff val="0"/>
                              </a:schemeClr>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64" name="Text Box 95"/>
                        <wps:cNvSpPr txBox="1">
                          <a:spLocks noChangeArrowheads="1"/>
                        </wps:cNvSpPr>
                        <wps:spPr bwMode="auto">
                          <a:xfrm>
                            <a:off x="1717343" y="1330043"/>
                            <a:ext cx="573828" cy="320502"/>
                          </a:xfrm>
                          <a:prstGeom prst="rect">
                            <a:avLst/>
                          </a:prstGeom>
                          <a:gradFill rotWithShape="0">
                            <a:gsLst>
                              <a:gs pos="0">
                                <a:schemeClr val="accent3">
                                  <a:lumMod val="60000"/>
                                  <a:lumOff val="40000"/>
                                </a:schemeClr>
                              </a:gs>
                              <a:gs pos="50000">
                                <a:schemeClr val="accent3">
                                  <a:lumMod val="20000"/>
                                  <a:lumOff val="80000"/>
                                </a:schemeClr>
                              </a:gs>
                              <a:gs pos="100000">
                                <a:schemeClr val="accent3">
                                  <a:lumMod val="60000"/>
                                  <a:lumOff val="40000"/>
                                </a:schemeClr>
                              </a:gs>
                            </a:gsLst>
                            <a:lin ang="18900000" scaled="1"/>
                          </a:gradFill>
                          <a:ln w="12700" cmpd="sng">
                            <a:solidFill>
                              <a:schemeClr val="accent3">
                                <a:lumMod val="60000"/>
                                <a:lumOff val="40000"/>
                              </a:schemeClr>
                            </a:solidFill>
                            <a:prstDash val="solid"/>
                            <a:miter lim="800000"/>
                            <a:headEnd/>
                            <a:tailEnd/>
                          </a:ln>
                          <a:effectLst>
                            <a:outerShdw dist="28398" dir="3806097" algn="ctr" rotWithShape="0">
                              <a:schemeClr val="accent3">
                                <a:lumMod val="50000"/>
                                <a:lumOff val="0"/>
                                <a:alpha val="50000"/>
                              </a:schemeClr>
                            </a:outerShdw>
                          </a:effectLst>
                        </wps:spPr>
                        <wps:txbx>
                          <w:txbxContent>
                            <w:p w:rsidR="00303D05" w:rsidRDefault="00303D05" w:rsidP="00802EFB">
                              <w:r>
                                <w:t>App</w:t>
                              </w:r>
                            </w:p>
                          </w:txbxContent>
                        </wps:txbx>
                        <wps:bodyPr rot="0" vert="horz" wrap="square" lIns="91440" tIns="45720" rIns="91440" bIns="45720" anchor="t" anchorCtr="0" upright="1">
                          <a:noAutofit/>
                        </wps:bodyPr>
                      </wps:wsp>
                      <wps:wsp>
                        <wps:cNvPr id="166" name="Text Box 96"/>
                        <wps:cNvSpPr txBox="1">
                          <a:spLocks noChangeArrowheads="1"/>
                        </wps:cNvSpPr>
                        <wps:spPr bwMode="auto">
                          <a:xfrm>
                            <a:off x="125861" y="274125"/>
                            <a:ext cx="806505"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3D05" w:rsidRDefault="00303D05" w:rsidP="00802EFB">
                              <w:r>
                                <w:t>Domain A</w:t>
                              </w:r>
                            </w:p>
                          </w:txbxContent>
                        </wps:txbx>
                        <wps:bodyPr rot="0" vert="horz" wrap="square" lIns="91440" tIns="45720" rIns="91440" bIns="45720" anchor="t" anchorCtr="0" upright="1">
                          <a:noAutofit/>
                        </wps:bodyPr>
                      </wps:wsp>
                      <wps:wsp>
                        <wps:cNvPr id="167" name="Text Box 97"/>
                        <wps:cNvSpPr txBox="1">
                          <a:spLocks noChangeArrowheads="1"/>
                        </wps:cNvSpPr>
                        <wps:spPr bwMode="auto">
                          <a:xfrm>
                            <a:off x="1497914" y="274125"/>
                            <a:ext cx="793257"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3D05" w:rsidRDefault="00303D05" w:rsidP="00802EFB">
                              <w:r>
                                <w:t>Domain B</w:t>
                              </w:r>
                            </w:p>
                          </w:txbxContent>
                        </wps:txbx>
                        <wps:bodyPr rot="0" vert="horz" wrap="square" lIns="91440" tIns="45720" rIns="91440" bIns="45720" anchor="t" anchorCtr="0" upright="1">
                          <a:noAutofit/>
                        </wps:bodyPr>
                      </wps:wsp>
                      <wps:wsp>
                        <wps:cNvPr id="168" name="Text Box 99"/>
                        <wps:cNvSpPr txBox="1">
                          <a:spLocks noChangeArrowheads="1"/>
                        </wps:cNvSpPr>
                        <wps:spPr bwMode="auto">
                          <a:xfrm>
                            <a:off x="2765634" y="274125"/>
                            <a:ext cx="731154" cy="3213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03D05" w:rsidRDefault="00303D05" w:rsidP="00802EFB">
                              <w:r>
                                <w:t>Domain C</w:t>
                              </w:r>
                            </w:p>
                          </w:txbxContent>
                        </wps:txbx>
                        <wps:bodyPr rot="0" vert="horz" wrap="square" lIns="91440" tIns="45720" rIns="91440" bIns="45720" anchor="t" anchorCtr="0" upright="1">
                          <a:noAutofit/>
                        </wps:bodyPr>
                      </wps:wsp>
                      <wps:wsp>
                        <wps:cNvPr id="169" name="AutoShape 101"/>
                        <wps:cNvCnPr>
                          <a:cxnSpLocks noChangeShapeType="1"/>
                          <a:stCxn id="161" idx="4"/>
                          <a:endCxn id="164" idx="1"/>
                        </wps:cNvCnPr>
                        <wps:spPr bwMode="auto">
                          <a:xfrm>
                            <a:off x="533254" y="914301"/>
                            <a:ext cx="1184089" cy="57640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0" name="AutoShape 102"/>
                        <wps:cNvCnPr>
                          <a:cxnSpLocks noChangeShapeType="1"/>
                          <a:stCxn id="164" idx="0"/>
                          <a:endCxn id="163" idx="4"/>
                        </wps:cNvCnPr>
                        <wps:spPr bwMode="auto">
                          <a:xfrm flipH="1" flipV="1">
                            <a:off x="1889574" y="915130"/>
                            <a:ext cx="114269" cy="41491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71" name="AutoShape 103"/>
                        <wps:cNvCnPr>
                          <a:cxnSpLocks noChangeShapeType="1"/>
                          <a:stCxn id="164" idx="3"/>
                          <a:endCxn id="162" idx="4"/>
                        </wps:cNvCnPr>
                        <wps:spPr bwMode="auto">
                          <a:xfrm flipV="1">
                            <a:off x="2291170" y="914301"/>
                            <a:ext cx="823894" cy="57640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90" o:spid="_x0000_s1475" editas="canvas" style="width:333.3pt;height:141.05pt;mso-position-horizontal-relative:char;mso-position-vertical-relative:line" coordsize="42329,17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">
                <v:shape id="_x0000_s1476" type="#_x0000_t75" style="position:absolute;width:42329;height:17913;visibility:visible;mso-wrap-style:square">
                  <v:fill o:detectmouseclick="t"/>
                  <v:path o:connecttype="none"/>
                </v:shape>
                <v:oval id="Oval 92" o:spid="_x0000_s1477" style="position:absolute;left:753;width:9150;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wascMA&#10;AADcAAAADwAAAGRycy9kb3ducmV2LnhtbESPQWvDMAyF74P9B6NBb6uThoWS1QllULodk/XQo4i1&#10;OCyWQ+y23r+vB4PdJN77np52TbSTuNLiR8cK8nUGgrh3euRBwenz8LwF4QOyxskxKfghD039+LDD&#10;Srsbt3TtwiBSCPsKFZgQ5kpK3xuy6NduJk7al1sshrQug9QL3lK4neQmy0ppceR0weBMb4b67+5i&#10;U419LOSRdE5nI89tnF8OxfFDqdVT3L+CCBTDv/mPfteJK3P4fSZNIO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PwascMAAADcAAAADwAAAAAAAAAAAAAAAACYAgAAZHJzL2Rv&#10;d25yZXYueG1sUEsFBgAAAAAEAAQA9QAAAIgDAAAAAA==&#10;" fillcolor="white [3201]" strokecolor="#4f81bd [3204]" strokeweight="1pt">
                  <v:stroke dashstyle="dash"/>
                  <v:shadow color="#868686"/>
                </v:oval>
                <v:oval id="Oval 93" o:spid="_x0000_s1478" style="position:absolute;left:26571;width:9150;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6ExsAA&#10;AADcAAAADwAAAGRycy9kb3ducmV2LnhtbESPQYvCMBCF7wv+hzCCt22qokg1igiiHnU9eByasSk2&#10;k9JEjf/eCMLeZnjve/NmsYq2EQ/qfO1YwTDLQRCXTtdcKTj/bX9nIHxA1tg4JgUv8rBa9n4WWGj3&#10;5CM9TqESKYR9gQpMCG0hpS8NWfSZa4mTdnWdxZDWrpK6w2cKt40c5flUWqw5XTDY0sZQeTvdbaqx&#10;jmO5Iz2ki5GXY2wn2/HuoNSgH9dzEIFi+Dd/6b1O3HQEn2fSBHL5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6ExsAAAADcAAAADwAAAAAAAAAAAAAAAACYAgAAZHJzL2Rvd25y&#10;ZXYueG1sUEsFBgAAAAAEAAQA9QAAAIUDAAAAAA==&#10;" fillcolor="white [3201]" strokecolor="#4f81bd [3204]" strokeweight="1pt">
                  <v:stroke dashstyle="dash"/>
                  <v:shadow color="#868686"/>
                </v:oval>
                <v:oval id="Oval 94" o:spid="_x0000_s1479" style="position:absolute;left:14316;width:9150;height:9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IhXcEA&#10;AADcAAAADwAAAGRycy9kb3ducmV2LnhtbESPQYvCMBCF78L+hzAL3jTVokjXWMqCqEddDx6HZrYp&#10;20xKEzX+eyMIe5vhve/Nm3UZbSduNPjWsYLZNANBXDvdcqPg/LOdrED4gKyxc0wKHuSh3HyM1lho&#10;d+cj3U6hESmEfYEKTAh9IaWvDVn0U9cTJ+3XDRZDWodG6gHvKdx2cp5lS2mx5XTBYE/fhuq/09Wm&#10;GlXM5Y70jC5GXo6xX2zz3UGp8WesvkAEiuHf/Kb3OnHLHF7PpAn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iIV3BAAAA3AAAAA8AAAAAAAAAAAAAAAAAmAIAAGRycy9kb3du&#10;cmV2LnhtbFBLBQYAAAAABAAEAPUAAACGAwAAAAA=&#10;" fillcolor="white [3201]" strokecolor="#4f81bd [3204]" strokeweight="1pt">
                  <v:stroke dashstyle="dash"/>
                  <v:shadow color="#868686"/>
                </v:oval>
                <v:shape id="Text Box 95" o:spid="_x0000_s1480" type="#_x0000_t202" style="position:absolute;left:17173;top:13300;width:5738;height:3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ZnfMAA&#10;AADcAAAADwAAAGRycy9kb3ducmV2LnhtbERPS2rDMBDdF3IHMYHuGjmlmNaJEoJJIYt2UacHGKyJ&#10;bSKNjKTYyu2rQqG7ebzvbPfJGjGRD4NjBetVAYK4dXrgTsH3+f3pFUSIyBqNY1JwpwD73eJhi5V2&#10;M3/R1MRO5BAOFSroYxwrKUPbk8WwciNx5i7OW4wZ+k5qj3MOt0Y+F0UpLQ6cG3ocqe6pvTY3qyAd&#10;I78lc7Xnj8LUnfl07eydUo/LdNiAiJTiv/jPfdJ5fvkCv8/kC+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tZnfMAAAADcAAAADwAAAAAAAAAAAAAAAACYAgAAZHJzL2Rvd25y&#10;ZXYueG1sUEsFBgAAAAAEAAQA9QAAAIUDAAAAAA==&#10;" fillcolor="#c2d69b [1942]" strokecolor="#c2d69b [1942]" strokeweight="1pt">
                  <v:fill color2="#eaf1dd [662]" angle="135" focus="50%" type="gradient"/>
                  <v:shadow on="t" color="#4e6128 [1606]" opacity=".5" offset="1pt"/>
                  <v:textbox>
                    <w:txbxContent>
                      <w:p w:rsidR="00303D05" w:rsidRDefault="00303D05" w:rsidP="00802EFB">
                        <w:r>
                          <w:t>App</w:t>
                        </w:r>
                      </w:p>
                    </w:txbxContent>
                  </v:textbox>
                </v:shape>
                <v:shape id="Text Box 96" o:spid="_x0000_s1481" type="#_x0000_t202" style="position:absolute;left:1258;top:2741;width:8065;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aXXsEA&#10;AADcAAAADwAAAGRycy9kb3ducmV2LnhtbERP24rCMBB9F/yHMAu+iE2Vtbpdo6yC4quXD5g2Y1u2&#10;mZQma+vfmwXBtzmc66w2vanFnVpXWVYwjWIQxLnVFRcKrpf9ZAnCeWSNtWVS8CAHm/VwsMJU245P&#10;dD/7QoQQdikqKL1vUildXpJBF9mGOHA32xr0AbaF1C12IdzUchbHiTRYcWgosaFdSfnv+c8ouB27&#10;8fyryw7+ujh9JlusFpl9KDX66H++QXjq/Vv8ch91mJ8k8P9MuE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ml17BAAAA3AAAAA8AAAAAAAAAAAAAAAAAmAIAAGRycy9kb3du&#10;cmV2LnhtbFBLBQYAAAAABAAEAPUAAACGAwAAAAA=&#10;" stroked="f">
                  <v:textbox>
                    <w:txbxContent>
                      <w:p w:rsidR="00303D05" w:rsidRDefault="00303D05" w:rsidP="00802EFB">
                        <w:r>
                          <w:t>Domain A</w:t>
                        </w:r>
                      </w:p>
                    </w:txbxContent>
                  </v:textbox>
                </v:shape>
                <v:shape id="Text Box 97" o:spid="_x0000_s1482" type="#_x0000_t202" style="position:absolute;left:14979;top:2741;width:7932;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yxcEA&#10;AADcAAAADwAAAGRycy9kb3ducmV2LnhtbERPzYrCMBC+C/sOYRa8yJruou1ajeIKiteqDzA2Y1u2&#10;mZQm2vr2RhC8zcf3O4tVb2pxo9ZVlhV8jyMQxLnVFRcKTsft1y8I55E11pZJwZ0crJYfgwWm2nac&#10;0e3gCxFC2KWooPS+SaV0eUkG3dg2xIG72NagD7AtpG6xC+Gmlj9RFEuDFYeGEhvalJT/H65GwWXf&#10;jaaz7rzzpySbxH9YJWd7V2r42a/nIDz1/i1+ufc6zI8T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qMsXBAAAA3AAAAA8AAAAAAAAAAAAAAAAAmAIAAGRycy9kb3du&#10;cmV2LnhtbFBLBQYAAAAABAAEAPUAAACGAwAAAAA=&#10;" stroked="f">
                  <v:textbox>
                    <w:txbxContent>
                      <w:p w:rsidR="00303D05" w:rsidRDefault="00303D05" w:rsidP="00802EFB">
                        <w:r>
                          <w:t>Domain B</w:t>
                        </w:r>
                      </w:p>
                    </w:txbxContent>
                  </v:textbox>
                </v:shape>
                <v:shape id="Text Box 99" o:spid="_x0000_s1483" type="#_x0000_t202" style="position:absolute;left:27656;top:2741;width:7311;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mt8MA&#10;AADcAAAADwAAAGRycy9kb3ducmV2LnhtbESPwW7CQAxE75X6DytX6qUqG6oSILAgQCriCuUDTNYk&#10;EVlvlF1I+Ht8QOJma8Yzz/Nl72p1ozZUng0MBwko4tzbigsDx/+/7wmoEJEt1p7JwJ0CLBfvb3PM&#10;rO94T7dDLJSEcMjQQBljk2kd8pIchoFviEU7+9ZhlLUttG2xk3BX658kSbXDiqWhxIY2JeWXw9UZ&#10;OO+6r9G0O23jcbz/TddYjU/+bsznR7+agYrUx5f5eb2zgp8KrTwjE+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Wmt8MAAADcAAAADwAAAAAAAAAAAAAAAACYAgAAZHJzL2Rv&#10;d25yZXYueG1sUEsFBgAAAAAEAAQA9QAAAIgDAAAAAA==&#10;" stroked="f">
                  <v:textbox>
                    <w:txbxContent>
                      <w:p w:rsidR="00303D05" w:rsidRDefault="00303D05" w:rsidP="00802EFB">
                        <w:r>
                          <w:t>Domain C</w:t>
                        </w:r>
                      </w:p>
                    </w:txbxContent>
                  </v:textbox>
                </v:shape>
                <v:shape id="AutoShape 101" o:spid="_x0000_s1484" type="#_x0000_t32" style="position:absolute;left:5332;top:9143;width:11841;height:57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piqcMAAADcAAAADwAAAGRycy9kb3ducmV2LnhtbERPS2vCQBC+F/wPywjemo0epImuUgRF&#10;LD34INjbkJ0modnZsLtq7K93CwVv8/E9Z77sTSuu5HxjWcE4SUEQl1Y3XCk4HdevbyB8QNbYWiYF&#10;d/KwXAxe5phre+M9XQ+hEjGEfY4K6hC6XEpf1mTQJ7Yjjty3dQZDhK6S2uEthptWTtJ0Kg02HBtq&#10;7GhVU/lzuBgF54/sUtyLT9oV42z3hc743+NGqdGwf5+BCNSHp/jfvdVx/jSDv2fiB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taYqnDAAAA3AAAAA8AAAAAAAAAAAAA&#10;AAAAoQIAAGRycy9kb3ducmV2LnhtbFBLBQYAAAAABAAEAPkAAACRAwAAAAA=&#10;">
                  <v:stroke endarrow="block"/>
                </v:shape>
                <v:shape id="AutoShape 102" o:spid="_x0000_s1485" type="#_x0000_t32" style="position:absolute;left:18895;top:9151;width:1143;height:41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MMGsQAAADcAAAADwAAAGRycy9kb3ducmV2LnhtbESPT0vDQBDF70K/wzIFb3ZjCLXGbkup&#10;CCJe+ufgcciOm2B2NmTHNn575yB4m+G9ee836+0Ue3OhMXeJHdwvCjDETfIdBwfn08vdCkwWZI99&#10;YnLwQxm2m9nNGmufrnygy1GC0RDONTpoRYba2ty0FDEv0kCs2mcaI4quY7B+xKuGx96WRbG0ETvW&#10;hhYH2rfUfB2/o4OPc3x/LKvnGKpwkoPQW1dWS+du59PuCYzQJP/mv+tXr/gPiq/P6AR2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IwwaxAAAANwAAAAPAAAAAAAAAAAA&#10;AAAAAKECAABkcnMvZG93bnJldi54bWxQSwUGAAAAAAQABAD5AAAAkgMAAAAA&#10;">
                  <v:stroke endarrow="block"/>
                </v:shape>
                <v:shape id="AutoShape 103" o:spid="_x0000_s1486" type="#_x0000_t32" style="position:absolute;left:22911;top:9143;width:8239;height:57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SzMcEAAADcAAAADwAAAGRycy9kb3ducmV2LnhtbERP32vCMBB+F/Y/hBv4pmkH6uiMZRME&#10;8UXmBtvj0ZxtsLmUJmvqf2+EgW/38f28dTnaVgzUe+NYQT7PQBBXThuuFXx/7WavIHxA1tg6JgVX&#10;8lBuniZrLLSL/EnDKdQihbAvUEETQldI6auGLPq564gTd3a9xZBgX0vdY0zhtpUvWbaUFg2nhgY7&#10;2jZUXU5/VoGJRzN0+238OPz8eh3JXBfOKDV9Ht/fQAQaw0P8797rNH+Vw/2ZdIHc3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R5LMxwQAAANwAAAAPAAAAAAAAAAAAAAAA&#10;AKECAABkcnMvZG93bnJldi54bWxQSwUGAAAAAAQABAD5AAAAjwMAAAAA&#10;">
                  <v:stroke endarrow="block"/>
                </v:shape>
                <w10:anchorlock/>
              </v:group>
            </w:pict>
          </mc:Fallback>
        </mc:AlternateContent>
      </w:r>
    </w:p>
    <w:p w:rsidR="00802EFB" w:rsidRPr="00C81D35" w:rsidRDefault="00802EFB" w:rsidP="00802EFB">
      <w:pPr>
        <w:pStyle w:val="Heading1"/>
        <w:rPr>
          <w:lang w:val="en-GB"/>
        </w:rPr>
      </w:pPr>
      <w:bookmarkStart w:id="51" w:name="_Toc305080273"/>
      <w:r w:rsidRPr="00C81D35">
        <w:rPr>
          <w:lang w:val="en-GB"/>
        </w:rPr>
        <w:t>The Darwinet network</w:t>
      </w:r>
      <w:bookmarkEnd w:id="51"/>
    </w:p>
    <w:p w:rsidR="00802EFB" w:rsidRPr="00C81D35" w:rsidRDefault="00802EFB" w:rsidP="00802EFB">
      <w:pPr>
        <w:pStyle w:val="Heading2"/>
        <w:rPr>
          <w:lang w:val="en-GB"/>
        </w:rPr>
      </w:pPr>
      <w:bookmarkStart w:id="52" w:name="_Toc305080274"/>
      <w:r w:rsidRPr="00C81D35">
        <w:rPr>
          <w:lang w:val="en-GB"/>
        </w:rPr>
        <w:t>Darwinet network introduction</w:t>
      </w:r>
      <w:bookmarkEnd w:id="52"/>
    </w:p>
    <w:p w:rsidR="00802EFB" w:rsidRPr="00C81D35" w:rsidRDefault="00802EFB" w:rsidP="00802EFB">
      <w:pPr>
        <w:pStyle w:val="BodyText"/>
        <w:rPr>
          <w:lang w:val="en-GB"/>
        </w:rPr>
      </w:pPr>
      <w:r w:rsidRPr="00C81D35">
        <w:rPr>
          <w:lang w:val="en-GB"/>
        </w:rPr>
        <w:t>A Darwinet network is a network of symmetrical peers exchanging data within a defined domain.</w:t>
      </w:r>
    </w:p>
    <w:p w:rsidR="00802EFB" w:rsidRPr="00C81D35" w:rsidRDefault="00802EFB" w:rsidP="00802EFB">
      <w:pPr>
        <w:pStyle w:val="BodyText"/>
        <w:rPr>
          <w:lang w:val="en-GB"/>
        </w:rPr>
      </w:pPr>
      <w:r w:rsidRPr="00C81D35">
        <w:rPr>
          <w:noProof/>
          <w:lang w:val="en-GB"/>
        </w:rPr>
        <w:lastRenderedPageBreak/>
        <mc:AlternateContent>
          <mc:Choice Requires="wpc">
            <w:drawing>
              <wp:inline distT="0" distB="0" distL="0" distR="0" wp14:anchorId="351F6B08" wp14:editId="1159E5C1">
                <wp:extent cx="4170680" cy="2917825"/>
                <wp:effectExtent l="0" t="3175" r="1270" b="3175"/>
                <wp:docPr id="165" name="Canvas 1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7" name="Text Box 166"/>
                        <wps:cNvSpPr txBox="1">
                          <a:spLocks noChangeArrowheads="1"/>
                        </wps:cNvSpPr>
                        <wps:spPr bwMode="auto">
                          <a:xfrm>
                            <a:off x="347005" y="746844"/>
                            <a:ext cx="481997" cy="31132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88" name="Text Box 167"/>
                        <wps:cNvSpPr txBox="1">
                          <a:spLocks noChangeArrowheads="1"/>
                        </wps:cNvSpPr>
                        <wps:spPr bwMode="auto">
                          <a:xfrm>
                            <a:off x="1896517" y="43469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89" name="Text Box 168"/>
                        <wps:cNvSpPr txBox="1">
                          <a:spLocks noChangeArrowheads="1"/>
                        </wps:cNvSpPr>
                        <wps:spPr bwMode="auto">
                          <a:xfrm>
                            <a:off x="2771896" y="2314223"/>
                            <a:ext cx="481169" cy="31215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90" name="Text Box 169"/>
                        <wps:cNvSpPr txBox="1">
                          <a:spLocks noChangeArrowheads="1"/>
                        </wps:cNvSpPr>
                        <wps:spPr bwMode="auto">
                          <a:xfrm>
                            <a:off x="829001" y="2257920"/>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91" name="Text Box 170"/>
                        <wps:cNvSpPr txBox="1">
                          <a:spLocks noChangeArrowheads="1"/>
                        </wps:cNvSpPr>
                        <wps:spPr bwMode="auto">
                          <a:xfrm>
                            <a:off x="3205858" y="1155041"/>
                            <a:ext cx="481997" cy="310495"/>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92" name="AutoShape 172"/>
                        <wps:cNvCnPr>
                          <a:cxnSpLocks noChangeShapeType="1"/>
                          <a:endCxn id="87" idx="3"/>
                        </wps:cNvCnPr>
                        <wps:spPr bwMode="auto">
                          <a:xfrm flipH="1" flipV="1">
                            <a:off x="829001" y="902505"/>
                            <a:ext cx="1225696" cy="67646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3" name="AutoShape 173"/>
                        <wps:cNvCnPr>
                          <a:cxnSpLocks noChangeShapeType="1"/>
                          <a:endCxn id="88" idx="2"/>
                        </wps:cNvCnPr>
                        <wps:spPr bwMode="auto">
                          <a:xfrm flipV="1">
                            <a:off x="2054698" y="746844"/>
                            <a:ext cx="82817" cy="832127"/>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4" name="AutoShape 174"/>
                        <wps:cNvCnPr>
                          <a:cxnSpLocks noChangeShapeType="1"/>
                          <a:endCxn id="91" idx="1"/>
                        </wps:cNvCnPr>
                        <wps:spPr bwMode="auto">
                          <a:xfrm flipV="1">
                            <a:off x="2054698" y="1310703"/>
                            <a:ext cx="1151161" cy="268268"/>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95" name="AutoShape 175"/>
                        <wps:cNvCnPr>
                          <a:cxnSpLocks noChangeShapeType="1"/>
                          <a:endCxn id="90" idx="3"/>
                        </wps:cNvCnPr>
                        <wps:spPr bwMode="auto">
                          <a:xfrm flipH="1">
                            <a:off x="1310998" y="1578971"/>
                            <a:ext cx="743699" cy="834611"/>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60" name="AutoShape 176"/>
                        <wps:cNvCnPr>
                          <a:cxnSpLocks noChangeShapeType="1"/>
                          <a:endCxn id="89" idx="1"/>
                        </wps:cNvCnPr>
                        <wps:spPr bwMode="auto">
                          <a:xfrm>
                            <a:off x="2054698" y="1578971"/>
                            <a:ext cx="717198" cy="89091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165" o:spid="_x0000_s1487" editas="canvas" style="width:328.4pt;height:229.75pt;mso-position-horizontal-relative:char;mso-position-vertical-relative:line" coordsize="41706,29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">
                <v:shape id="_x0000_s1488" type="#_x0000_t75" style="position:absolute;width:41706;height:29178;visibility:visible;mso-wrap-style:square">
                  <v:fill o:detectmouseclick="t"/>
                  <v:path o:connecttype="none"/>
                </v:shape>
                <v:shape id="Text Box 166" o:spid="_x0000_s1489" type="#_x0000_t202" style="position:absolute;left:3470;top:7468;width:4820;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mPKcYA&#10;AADbAAAADwAAAGRycy9kb3ducmV2LnhtbESPQWsCMRSE7wX/Q3hCL6Vm21KV1SilteBFQVsK3h6b&#10;52Zx87Im0d321xuh4HGYmW+Y6byztTiTD5VjBU+DDARx4XTFpYLvr8/HMYgQkTXWjknBLwWYz3p3&#10;U8y1a3lD520sRYJwyFGBibHJpQyFIYth4Bri5O2dtxiT9KXUHtsEt7V8zrKhtFhxWjDY0Luh4rA9&#10;2URZrnbGvh7X9Pfxs3p4OY4W7cYrdd/v3iYgInXxFv5vL7WC8QiuX9IPkL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1mPK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67" o:spid="_x0000_s1490" type="#_x0000_t202" style="position:absolute;left:18965;top:4346;width:4811;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YbW8cA&#10;AADbAAAADwAAAGRycy9kb3ducmV2LnhtbESPTUsDMRCG70L/QxjBi7RZFbWsTUvxA3ppobUI3obN&#10;uFncTLZJ7K799Z2D4HF4531mntli8K06UkxNYAM3kwIUcRVsw7WB/fvbeAoqZWSLbWAy8EsJFvPR&#10;xQxLG3re0nGXayUQTiUacDl3pdapcuQxTUJHLNlXiB6zjLHWNmIvcN/q26J40B4blgsOO3p2VH3v&#10;frxQVutP5+8PGzq9fKyv7w6Pr/02GnN1OSyfQGUa8v/yX3tlDUzlWXERD9D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GG1v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68" o:spid="_x0000_s1491" type="#_x0000_t202" style="position:absolute;left:27718;top:23142;width:4812;height:31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q+wMcA&#10;AADbAAAADwAAAGRycy9kb3ducmV2LnhtbESPW2sCMRSE3wv9D+EU+lI025ZWXY1SegFfLHhB8O2w&#10;OW6Wbk7WJHW3/nojFHwcZuYbZjLrbC2O5EPlWMFjPwNBXDhdcalgs/7qDUGEiKyxdkwK/ijAbHp7&#10;M8Fcu5aXdFzFUiQIhxwVmBibXMpQGLIY+q4hTt7eeYsxSV9K7bFNcFvLpyx7lRYrTgsGG3o3VPys&#10;fm2izBc7Y18O33T62C4eng+Dz3bplbq/697GICJ18Rr+b8+1guEILl/SD5DT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KvsD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69" o:spid="_x0000_s1492" type="#_x0000_t202" style="position:absolute;left:8290;top:22579;width:4819;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mBgMcA&#10;AADbAAAADwAAAGRycy9kb3ducmV2LnhtbESPTUsDMRCG74L/IYzgRWxWxY9umxbxA3qp0A+E3obN&#10;dLO4mWyT2F399Z2D4HF4531mnul88K06UkxNYAM3owIUcRVsw7WB7eb9+glUysgW28Bk4IcSzGfn&#10;Z1Msbeh5Rcd1rpVAOJVowOXclVqnypHHNAodsWT7ED1mGWOtbcRe4L7Vt0XxoD02LBccdvTiqPpa&#10;f3uhLJY75+8PH/T7+rm8ujs8vvWraMzlxfA8AZVpyP/Lf+2FNTCW78VFPEDPT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1pgYD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70" o:spid="_x0000_s1493" type="#_x0000_t202" style="position:absolute;left:32058;top:11550;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UkG8YA&#10;AADbAAAADwAAAGRycy9kb3ducmV2LnhtbESPT2sCMRTE74LfITyhF6lZW/pva5TSVvBiQVsEb4/N&#10;c7O4eVmT1F399EYo9DjMzG+YyayztTiSD5VjBeNRBoK4cLriUsHP9/z2GUSIyBprx6TgRAFm035v&#10;grl2La/ouI6lSBAOOSowMTa5lKEwZDGMXEOcvJ3zFmOSvpTaY5vgtpZ3WfYoLVacFgw29G6o2K9/&#10;baIslltjHw5fdP7YLIf3h6fPduWVuhl0b68gInXxP/zXXmgFL2O4fkk/QE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UkG8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AutoShape 172" o:spid="_x0000_s1494" type="#_x0000_t32" style="position:absolute;left:8290;top:9025;width:12256;height:676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Q7J8MAAADbAAAADwAAAGRycy9kb3ducmV2LnhtbESPT2vCQBTE7wW/w/KE3urGEKRGV5GW&#10;Qile/HPw+Mg+N8Hs25B91fjt3YLQ4zAzv2GW68G36kp9bAIbmE4yUMRVsA07A8fD19s7qCjIFtvA&#10;ZOBOEdar0csSSxtuvKPrXpxKEI4lGqhFulLrWNXkMU5CR5y8c+g9SpK907bHW4L7VudZNtMeG04L&#10;NXb0UVN12f96A6ej387z4tO7wh1kJ/TT5MXMmNfxsFmAEhrkP/xsf1sD8xz+vqQfoF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8EOyfDAAAA2wAAAA8AAAAAAAAAAAAA&#10;AAAAoQIAAGRycy9kb3ducmV2LnhtbFBLBQYAAAAABAAEAPkAAACRAwAAAAA=&#10;">
                  <v:stroke endarrow="block"/>
                </v:shape>
                <v:shape id="AutoShape 173" o:spid="_x0000_s1495" type="#_x0000_t32" style="position:absolute;left:20546;top:7468;width:829;height:832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uNdsIAAADbAAAADwAAAGRycy9kb3ducmV2LnhtbESPQWsCMRSE74L/ITyhN81aqe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nuNdsIAAADbAAAADwAAAAAAAAAAAAAA&#10;AAChAgAAZHJzL2Rvd25yZXYueG1sUEsFBgAAAAAEAAQA+QAAAJADAAAAAA==&#10;">
                  <v:stroke endarrow="block"/>
                </v:shape>
                <v:shape id="AutoShape 174" o:spid="_x0000_s1496" type="#_x0000_t32" style="position:absolute;left:20546;top:13107;width:11512;height:26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IVAsIAAADbAAAADwAAAGRycy9kb3ducmV2LnhtbESPQWsCMRSE74L/ITyhN81arOjWKCoI&#10;0ouohXp8bF53g5uXZZNu1n/fCIUeh5n5hllteluLjlpvHCuYTjIQxIXThksFn9fDeAHCB2SNtWNS&#10;8CAPm/VwsMJcu8hn6i6hFAnCPkcFVQhNLqUvKrLoJ64hTt63ay2GJNtS6hZjgttavmbZXFo0nBYq&#10;bGhfUXG//FgFJp5M1xz3cffxdfM6knm8OaPUy6jfvoMI1If/8F/7qBUsZ/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IVAsIAAADbAAAADwAAAAAAAAAAAAAA&#10;AAChAgAAZHJzL2Rvd25yZXYueG1sUEsFBgAAAAAEAAQA+QAAAJADAAAAAA==&#10;">
                  <v:stroke endarrow="block"/>
                </v:shape>
                <v:shape id="AutoShape 175" o:spid="_x0000_s1497" type="#_x0000_t32" style="position:absolute;left:13109;top:15789;width:7437;height:834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6wmcMAAADbAAAADwAAAGRycy9kb3ducmV2LnhtbESPT2sCMRTE74V+h/AK3rrZFpS6GqUV&#10;BPFS/AN6fGyeu8HNy7KJm/XbN4LQ4zAzv2Hmy8E2oqfOG8cKPrIcBHHptOFKwfGwfv8C4QOyxsYx&#10;KbiTh+Xi9WWOhXaRd9TvQyUShH2BCuoQ2kJKX9Zk0WeuJU7exXUWQ5JdJXWHMcFtIz/zfCItGk4L&#10;Nba0qqm87m9WgYm/pm83q/izPZ29jmTuY2eUGr0N3zMQgYbwH362N1rBd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esJnDAAAA2wAAAA8AAAAAAAAAAAAA&#10;AAAAoQIAAGRycy9kb3ducmV2LnhtbFBLBQYAAAAABAAEAPkAAACRAwAAAAA=&#10;">
                  <v:stroke endarrow="block"/>
                </v:shape>
                <v:shape id="AutoShape 176" o:spid="_x0000_s1498" type="#_x0000_t32" style="position:absolute;left:20546;top:15789;width:7172;height:89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DLNMYAAADcAAAADwAAAGRycy9kb3ducmV2LnhtbESPQWvCQBCF70L/wzKF3nRjD6LRVaTQ&#10;UiweqhL0NmTHJJidDburxv76zqHQ2wzvzXvfLFa9a9WNQmw8GxiPMlDEpbcNVwYO+/fhFFRMyBZb&#10;z2TgQRFWy6fBAnPr7/xNt12qlIRwzNFAnVKXax3LmhzGke+IRTv74DDJGiptA94l3LX6Ncsm2mHD&#10;0lBjR281lZfd1Rk4fs2uxaPY0qYYzzYnDC7+7D+MeXnu13NQifr0b/67/rSCPxF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pgyzTGAAAA3AAAAA8AAAAAAAAA&#10;AAAAAAAAoQIAAGRycy9kb3ducmV2LnhtbFBLBQYAAAAABAAEAPkAAACUAwAAAAA=&#10;">
                  <v:stroke endarrow="block"/>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BodyText"/>
        <w:rPr>
          <w:lang w:val="en-GB"/>
        </w:rPr>
      </w:pPr>
      <w:r w:rsidRPr="00C81D35">
        <w:rPr>
          <w:lang w:val="en-GB"/>
        </w:rPr>
        <w:t>The network operation is performed by the Darwinet clients of the network.</w:t>
      </w:r>
    </w:p>
    <w:p w:rsidR="00802EFB" w:rsidRPr="00C81D35" w:rsidRDefault="00802EFB" w:rsidP="00802EFB">
      <w:pPr>
        <w:pStyle w:val="BodyText"/>
        <w:rPr>
          <w:lang w:val="en-GB"/>
        </w:rPr>
      </w:pPr>
      <w:r w:rsidRPr="00C81D35">
        <w:rPr>
          <w:lang w:val="en-GB"/>
        </w:rPr>
        <w:t>Networking operations are performed on these basic concepts:</w:t>
      </w:r>
    </w:p>
    <w:p w:rsidR="00802EFB" w:rsidRPr="00C81D35" w:rsidRDefault="00802EFB" w:rsidP="005263F1">
      <w:pPr>
        <w:pStyle w:val="BodyText"/>
        <w:numPr>
          <w:ilvl w:val="0"/>
          <w:numId w:val="20"/>
        </w:numPr>
        <w:rPr>
          <w:lang w:val="en-GB"/>
        </w:rPr>
      </w:pPr>
      <w:r w:rsidRPr="00C81D35">
        <w:rPr>
          <w:lang w:val="en-GB"/>
        </w:rPr>
        <w:t>A Darwinet Domain is a defined set of Users, devices and peers.</w:t>
      </w:r>
    </w:p>
    <w:p w:rsidR="00802EFB" w:rsidRPr="00C81D35" w:rsidRDefault="00802EFB" w:rsidP="005263F1">
      <w:pPr>
        <w:pStyle w:val="BodyText"/>
        <w:numPr>
          <w:ilvl w:val="0"/>
          <w:numId w:val="20"/>
        </w:numPr>
        <w:rPr>
          <w:lang w:val="en-GB"/>
        </w:rPr>
      </w:pPr>
      <w:r w:rsidRPr="00C81D35">
        <w:rPr>
          <w:lang w:val="en-GB"/>
        </w:rPr>
        <w:t>A peer is implemented by a Darwinet Client.</w:t>
      </w:r>
    </w:p>
    <w:p w:rsidR="00802EFB" w:rsidRPr="00C81D35" w:rsidRDefault="00802EFB" w:rsidP="005263F1">
      <w:pPr>
        <w:pStyle w:val="BodyText"/>
        <w:numPr>
          <w:ilvl w:val="0"/>
          <w:numId w:val="20"/>
        </w:numPr>
        <w:rPr>
          <w:lang w:val="en-GB"/>
        </w:rPr>
      </w:pPr>
      <w:r w:rsidRPr="00C81D35">
        <w:rPr>
          <w:lang w:val="en-GB"/>
        </w:rPr>
        <w:t>The Network exchanges data between Darwinet peers.</w:t>
      </w:r>
    </w:p>
    <w:p w:rsidR="00802EFB" w:rsidRPr="00C81D35" w:rsidRDefault="00802EFB" w:rsidP="005263F1">
      <w:pPr>
        <w:pStyle w:val="BodyText"/>
        <w:numPr>
          <w:ilvl w:val="0"/>
          <w:numId w:val="20"/>
        </w:numPr>
        <w:rPr>
          <w:lang w:val="en-GB"/>
        </w:rPr>
      </w:pPr>
      <w:r w:rsidRPr="00C81D35">
        <w:rPr>
          <w:lang w:val="en-GB"/>
        </w:rPr>
        <w:t>Each Physical or virtual device is allowed to instantiate multiple peers.</w:t>
      </w:r>
    </w:p>
    <w:p w:rsidR="00802EFB" w:rsidRPr="00C81D35" w:rsidRDefault="00802EFB" w:rsidP="005263F1">
      <w:pPr>
        <w:pStyle w:val="BodyText"/>
        <w:numPr>
          <w:ilvl w:val="0"/>
          <w:numId w:val="20"/>
        </w:numPr>
        <w:rPr>
          <w:lang w:val="en-GB"/>
        </w:rPr>
      </w:pPr>
      <w:r w:rsidRPr="00C81D35">
        <w:rPr>
          <w:lang w:val="en-GB"/>
        </w:rPr>
        <w:t>A View exposes data and services of a Domain at a specified View Point.</w:t>
      </w:r>
    </w:p>
    <w:p w:rsidR="00802EFB" w:rsidRPr="00C81D35" w:rsidRDefault="00802EFB" w:rsidP="005263F1">
      <w:pPr>
        <w:pStyle w:val="BodyText"/>
        <w:numPr>
          <w:ilvl w:val="0"/>
          <w:numId w:val="20"/>
        </w:numPr>
        <w:rPr>
          <w:lang w:val="en-GB"/>
        </w:rPr>
      </w:pPr>
      <w:r w:rsidRPr="00C81D35">
        <w:rPr>
          <w:lang w:val="en-GB"/>
        </w:rPr>
        <w:t>Each Peer may instantiate multiple views.</w:t>
      </w:r>
    </w:p>
    <w:p w:rsidR="00802EFB" w:rsidRPr="00C81D35" w:rsidRDefault="00802EFB" w:rsidP="005263F1">
      <w:pPr>
        <w:pStyle w:val="BodyText"/>
        <w:numPr>
          <w:ilvl w:val="0"/>
          <w:numId w:val="20"/>
        </w:numPr>
        <w:rPr>
          <w:lang w:val="en-GB"/>
        </w:rPr>
      </w:pPr>
      <w:r w:rsidRPr="00C81D35">
        <w:rPr>
          <w:lang w:val="en-GB"/>
        </w:rPr>
        <w:t>The Peer distributes synchronizes its Views locally.</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40CFDA68" wp14:editId="00FA9197">
                <wp:extent cx="4276326" cy="3094990"/>
                <wp:effectExtent l="0" t="0" r="0" b="0"/>
                <wp:docPr id="177" name="Canvas 1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9" name="Text Box 179"/>
                        <wps:cNvSpPr txBox="1">
                          <a:spLocks noChangeArrowheads="1"/>
                        </wps:cNvSpPr>
                        <wps:spPr bwMode="auto">
                          <a:xfrm>
                            <a:off x="858993" y="973872"/>
                            <a:ext cx="482825" cy="31132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70" name="Text Box 180"/>
                        <wps:cNvSpPr txBox="1">
                          <a:spLocks noChangeArrowheads="1"/>
                        </wps:cNvSpPr>
                        <wps:spPr bwMode="auto">
                          <a:xfrm>
                            <a:off x="1831091" y="746838"/>
                            <a:ext cx="480340" cy="311321"/>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71" name="Text Box 181"/>
                        <wps:cNvSpPr txBox="1">
                          <a:spLocks noChangeArrowheads="1"/>
                        </wps:cNvSpPr>
                        <wps:spPr bwMode="auto">
                          <a:xfrm>
                            <a:off x="2600673" y="1908172"/>
                            <a:ext cx="481169" cy="312149"/>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72" name="Text Box 182"/>
                        <wps:cNvSpPr txBox="1">
                          <a:spLocks noChangeArrowheads="1"/>
                        </wps:cNvSpPr>
                        <wps:spPr bwMode="auto">
                          <a:xfrm>
                            <a:off x="1010988" y="1914283"/>
                            <a:ext cx="481997" cy="31049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73" name="Text Box 183"/>
                        <wps:cNvSpPr txBox="1">
                          <a:spLocks noChangeArrowheads="1"/>
                        </wps:cNvSpPr>
                        <wps:spPr bwMode="auto">
                          <a:xfrm>
                            <a:off x="2710650" y="1129533"/>
                            <a:ext cx="481997" cy="310493"/>
                          </a:xfrm>
                          <a:prstGeom prst="rect">
                            <a:avLst/>
                          </a:prstGeom>
                          <a:gradFill rotWithShape="0">
                            <a:gsLst>
                              <a:gs pos="0">
                                <a:srgbClr val="9BBB59"/>
                              </a:gs>
                              <a:gs pos="100000">
                                <a:srgbClr val="4E6128"/>
                              </a:gs>
                            </a:gsLst>
                            <a:lin ang="2700000" scaled="1"/>
                          </a:gradFill>
                          <a:ln w="12700" cmpd="sng">
                            <a:solidFill>
                              <a:srgbClr val="F2F2F2"/>
                            </a:solidFill>
                            <a:prstDash val="solid"/>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74" name="AutoShape 184"/>
                        <wps:cNvCnPr>
                          <a:cxnSpLocks noChangeShapeType="1"/>
                          <a:endCxn id="69" idx="3"/>
                        </wps:cNvCnPr>
                        <wps:spPr bwMode="auto">
                          <a:xfrm flipH="1" flipV="1">
                            <a:off x="1341818" y="1129533"/>
                            <a:ext cx="729443" cy="449426"/>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6" name="AutoShape 185"/>
                        <wps:cNvCnPr>
                          <a:cxnSpLocks noChangeShapeType="1"/>
                          <a:endCxn id="70" idx="2"/>
                        </wps:cNvCnPr>
                        <wps:spPr bwMode="auto">
                          <a:xfrm flipV="1">
                            <a:off x="2054698" y="1058159"/>
                            <a:ext cx="16563" cy="520800"/>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7" name="AutoShape 186"/>
                        <wps:cNvCnPr>
                          <a:cxnSpLocks noChangeShapeType="1"/>
                          <a:endCxn id="73" idx="1"/>
                        </wps:cNvCnPr>
                        <wps:spPr bwMode="auto">
                          <a:xfrm flipV="1">
                            <a:off x="2071261" y="1284780"/>
                            <a:ext cx="639389" cy="294179"/>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8" name="AutoShape 187"/>
                        <wps:cNvCnPr>
                          <a:cxnSpLocks noChangeShapeType="1"/>
                          <a:endCxn id="72" idx="0"/>
                        </wps:cNvCnPr>
                        <wps:spPr bwMode="auto">
                          <a:xfrm flipH="1">
                            <a:off x="1251987" y="1578959"/>
                            <a:ext cx="802711" cy="335324"/>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79" name="AutoShape 188"/>
                        <wps:cNvCnPr>
                          <a:cxnSpLocks noChangeShapeType="1"/>
                          <a:endCxn id="71" idx="0"/>
                        </wps:cNvCnPr>
                        <wps:spPr bwMode="auto">
                          <a:xfrm>
                            <a:off x="2071147" y="1578959"/>
                            <a:ext cx="770111" cy="329213"/>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0" name="Text Box 189"/>
                        <wps:cNvSpPr txBox="1">
                          <a:spLocks noChangeArrowheads="1"/>
                        </wps:cNvSpPr>
                        <wps:spPr bwMode="auto">
                          <a:xfrm>
                            <a:off x="447713" y="654465"/>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3D05" w:rsidRDefault="00303D05" w:rsidP="00802EFB">
                              <w:r>
                                <w:t>Domain</w:t>
                              </w:r>
                            </w:p>
                          </w:txbxContent>
                        </wps:txbx>
                        <wps:bodyPr rot="0" vert="horz" wrap="square" lIns="91440" tIns="45720" rIns="91440" bIns="45720" anchor="t" anchorCtr="0" upright="1">
                          <a:noAutofit/>
                        </wps:bodyPr>
                      </wps:wsp>
                      <wps:wsp>
                        <wps:cNvPr id="82" name="Text Box 191"/>
                        <wps:cNvSpPr txBox="1">
                          <a:spLocks noChangeArrowheads="1"/>
                        </wps:cNvSpPr>
                        <wps:spPr bwMode="auto">
                          <a:xfrm>
                            <a:off x="446885" y="272747"/>
                            <a:ext cx="501873" cy="259986"/>
                          </a:xfrm>
                          <a:prstGeom prst="rect">
                            <a:avLst/>
                          </a:prstGeom>
                          <a:ln>
                            <a:headEnd/>
                            <a:tailEnd/>
                          </a:ln>
                        </wps:spPr>
                        <wps:style>
                          <a:lnRef idx="2">
                            <a:schemeClr val="accent5"/>
                          </a:lnRef>
                          <a:fillRef idx="1">
                            <a:schemeClr val="lt1"/>
                          </a:fillRef>
                          <a:effectRef idx="0">
                            <a:schemeClr val="accent5"/>
                          </a:effectRef>
                          <a:fontRef idx="minor">
                            <a:schemeClr val="dk1"/>
                          </a:fontRef>
                        </wps:style>
                        <wps:txbx>
                          <w:txbxContent>
                            <w:p w:rsidR="00303D05" w:rsidRDefault="00303D05" w:rsidP="00802EFB">
                              <w:r>
                                <w:t>View</w:t>
                              </w:r>
                            </w:p>
                          </w:txbxContent>
                        </wps:txbx>
                        <wps:bodyPr rot="0" vert="horz" wrap="square" lIns="91440" tIns="45720" rIns="91440" bIns="45720" anchor="t" anchorCtr="0" upright="1">
                          <a:noAutofit/>
                        </wps:bodyPr>
                      </wps:wsp>
                      <wps:wsp>
                        <wps:cNvPr id="83" name="Text Box 192"/>
                        <wps:cNvSpPr txBox="1">
                          <a:spLocks noChangeArrowheads="1"/>
                        </wps:cNvSpPr>
                        <wps:spPr bwMode="auto">
                          <a:xfrm>
                            <a:off x="446885" y="2250285"/>
                            <a:ext cx="632724"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3D05" w:rsidRDefault="00303D05" w:rsidP="00802EFB">
                              <w:r>
                                <w:t>Domain</w:t>
                              </w:r>
                            </w:p>
                          </w:txbxContent>
                        </wps:txbx>
                        <wps:bodyPr rot="0" vert="horz" wrap="square" lIns="91440" tIns="45720" rIns="91440" bIns="45720" anchor="t" anchorCtr="0" upright="1">
                          <a:noAutofit/>
                        </wps:bodyPr>
                      </wps:wsp>
                      <wps:wsp>
                        <wps:cNvPr id="84" name="Text Box 193"/>
                        <wps:cNvSpPr txBox="1">
                          <a:spLocks noChangeArrowheads="1"/>
                        </wps:cNvSpPr>
                        <wps:spPr bwMode="auto">
                          <a:xfrm>
                            <a:off x="3081862" y="2248084"/>
                            <a:ext cx="632724"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3D05" w:rsidRDefault="00303D05" w:rsidP="00802EFB">
                              <w:r>
                                <w:t>Domain</w:t>
                              </w:r>
                            </w:p>
                          </w:txbxContent>
                        </wps:txbx>
                        <wps:bodyPr rot="0" vert="horz" wrap="square" lIns="91440" tIns="45720" rIns="91440" bIns="45720" anchor="t" anchorCtr="0" upright="1">
                          <a:noAutofit/>
                        </wps:bodyPr>
                      </wps:wsp>
                      <wps:wsp>
                        <wps:cNvPr id="85" name="Text Box 194"/>
                        <wps:cNvSpPr txBox="1">
                          <a:spLocks noChangeArrowheads="1"/>
                        </wps:cNvSpPr>
                        <wps:spPr bwMode="auto">
                          <a:xfrm>
                            <a:off x="3059844" y="654465"/>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3D05" w:rsidRDefault="00303D05" w:rsidP="00802EFB">
                              <w:r>
                                <w:t>Domain</w:t>
                              </w:r>
                            </w:p>
                          </w:txbxContent>
                        </wps:txbx>
                        <wps:bodyPr rot="0" vert="horz" wrap="square" lIns="91440" tIns="45720" rIns="91440" bIns="45720" anchor="t" anchorCtr="0" upright="1">
                          <a:noAutofit/>
                        </wps:bodyPr>
                      </wps:wsp>
                      <wps:wsp>
                        <wps:cNvPr id="86" name="Text Box 195"/>
                        <wps:cNvSpPr txBox="1">
                          <a:spLocks noChangeArrowheads="1"/>
                        </wps:cNvSpPr>
                        <wps:spPr bwMode="auto">
                          <a:xfrm>
                            <a:off x="1745789" y="431378"/>
                            <a:ext cx="631896" cy="237630"/>
                          </a:xfrm>
                          <a:prstGeom prst="rect">
                            <a:avLst/>
                          </a:prstGeom>
                          <a:solidFill>
                            <a:srgbClr val="FFFFFF"/>
                          </a:solidFill>
                          <a:ln w="28575" cmpd="sng">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303D05" w:rsidRDefault="00303D05" w:rsidP="00802EFB">
                              <w:r>
                                <w:t>Domain</w:t>
                              </w:r>
                            </w:p>
                          </w:txbxContent>
                        </wps:txbx>
                        <wps:bodyPr rot="0" vert="horz" wrap="square" lIns="91440" tIns="45720" rIns="91440" bIns="45720" anchor="t" anchorCtr="0" upright="1">
                          <a:noAutofit/>
                        </wps:bodyPr>
                      </wps:wsp>
                      <wps:wsp>
                        <wps:cNvPr id="104" name="Straight Arrow Connector 104"/>
                        <wps:cNvCnPr>
                          <a:stCxn id="80" idx="2"/>
                          <a:endCxn id="83" idx="0"/>
                        </wps:cNvCnPr>
                        <wps:spPr>
                          <a:xfrm flipH="1">
                            <a:off x="763247" y="892095"/>
                            <a:ext cx="414" cy="1358190"/>
                          </a:xfrm>
                          <a:prstGeom prst="straightConnector1">
                            <a:avLst/>
                          </a:prstGeom>
                          <a:ln w="9525">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6" name="Straight Arrow Connector 106"/>
                        <wps:cNvCnPr>
                          <a:stCxn id="83" idx="3"/>
                          <a:endCxn id="84" idx="1"/>
                        </wps:cNvCnPr>
                        <wps:spPr>
                          <a:xfrm flipV="1">
                            <a:off x="1079609" y="2366899"/>
                            <a:ext cx="2002253" cy="2201"/>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7" name="Straight Arrow Connector 107"/>
                        <wps:cNvCnPr>
                          <a:stCxn id="84" idx="0"/>
                          <a:endCxn id="85" idx="2"/>
                        </wps:cNvCnPr>
                        <wps:spPr>
                          <a:xfrm flipH="1" flipV="1">
                            <a:off x="3375792" y="892095"/>
                            <a:ext cx="22432" cy="1355989"/>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8" name="Straight Arrow Connector 108"/>
                        <wps:cNvCnPr>
                          <a:stCxn id="85" idx="1"/>
                          <a:endCxn id="86" idx="3"/>
                        </wps:cNvCnPr>
                        <wps:spPr>
                          <a:xfrm flipH="1" flipV="1">
                            <a:off x="2377685" y="550193"/>
                            <a:ext cx="682159" cy="223087"/>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09" name="Straight Arrow Connector 109"/>
                        <wps:cNvCnPr>
                          <a:stCxn id="86" idx="1"/>
                          <a:endCxn id="80" idx="3"/>
                        </wps:cNvCnPr>
                        <wps:spPr>
                          <a:xfrm flipH="1">
                            <a:off x="1079609" y="550193"/>
                            <a:ext cx="666180" cy="223087"/>
                          </a:xfrm>
                          <a:prstGeom prst="straightConnector1">
                            <a:avLst/>
                          </a:prstGeom>
                          <a:ln>
                            <a:prstDash val="dash"/>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11" name="Text Box 111"/>
                        <wps:cNvSpPr txBox="1"/>
                        <wps:spPr>
                          <a:xfrm>
                            <a:off x="1862710" y="78833"/>
                            <a:ext cx="483870" cy="259715"/>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303D05" w:rsidRDefault="00303D05"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5" name="Text Box 225"/>
                        <wps:cNvSpPr txBox="1"/>
                        <wps:spPr>
                          <a:xfrm>
                            <a:off x="3344287" y="299688"/>
                            <a:ext cx="483870" cy="233045"/>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303D05" w:rsidRDefault="00303D05"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7" name="Text Box 227"/>
                        <wps:cNvSpPr txBox="1"/>
                        <wps:spPr>
                          <a:xfrm>
                            <a:off x="447688" y="2667786"/>
                            <a:ext cx="631861" cy="245097"/>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303D05" w:rsidRDefault="00303D05" w:rsidP="00802EFB">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 name="Text Box 228"/>
                        <wps:cNvSpPr txBox="1"/>
                        <wps:spPr>
                          <a:xfrm>
                            <a:off x="3192470" y="2667786"/>
                            <a:ext cx="610262" cy="245097"/>
                          </a:xfrm>
                          <a:prstGeom prst="rect">
                            <a:avLst/>
                          </a:prstGeom>
                          <a:ln/>
                        </wps:spPr>
                        <wps:style>
                          <a:lnRef idx="2">
                            <a:schemeClr val="accent5"/>
                          </a:lnRef>
                          <a:fillRef idx="1">
                            <a:schemeClr val="lt1"/>
                          </a:fillRef>
                          <a:effectRef idx="0">
                            <a:schemeClr val="accent5"/>
                          </a:effectRef>
                          <a:fontRef idx="minor">
                            <a:schemeClr val="dk1"/>
                          </a:fontRef>
                        </wps:style>
                        <wps:txbx>
                          <w:txbxContent>
                            <w:p w:rsidR="00303D05" w:rsidRDefault="00303D05" w:rsidP="00802EFB">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77" o:spid="_x0000_s1499" editas="canvas" style="width:336.7pt;height:243.7pt;mso-position-horizontal-relative:char;mso-position-vertical-relative:line" coordsize="42760,30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">
                <v:shape id="_x0000_s1500" type="#_x0000_t75" style="position:absolute;width:42760;height:30949;visibility:visible;mso-wrap-style:square">
                  <v:fill o:detectmouseclick="t"/>
                  <v:path o:connecttype="none"/>
                </v:shape>
                <v:shape id="Text Box 179" o:spid="_x0000_s1501" type="#_x0000_t202" style="position:absolute;left:8589;top:9738;width:4829;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ZYOsYA&#10;AADbAAAADwAAAGRycy9kb3ducmV2LnhtbESPT0sDMRTE74LfITzBi9islf7bNi1SFXppobUI3h6b&#10;52Zx87JNYnftp2+EQo/DzPyGmS06W4sj+VA5VvDUy0AQF05XXCrYf7w/jkGEiKyxdkwK/ijAYn57&#10;M8Ncu5a3dNzFUiQIhxwVmBibXMpQGLIYeq4hTt638xZjkr6U2mOb4LaW/SwbSosVpwWDDS0NFT+7&#10;X5soq/WXsYPDhk6vn+uH58Pord16pe7vupcpiEhdvIYv7ZVWMJzA/5f0A+T8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YZYOs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80" o:spid="_x0000_s1502" type="#_x0000_t202" style="position:absolute;left:18310;top:7468;width:4804;height:3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VnescA&#10;AADbAAAADwAAAGRycy9kb3ducmV2LnhtbESPTUsDMRCG70L/QxjBi9isilbWpqX4Ab200FoK3obN&#10;uFncTLZJ7K799Z2D4HF4531mnul88K06UkxNYAO34wIUcRVsw7WB3cf7zROolJEttoHJwC8lmM9G&#10;F1Msbeh5Q8dtrpVAOJVowOXclVqnypHHNA4dsWRfIXrMMsZa24i9wH2r74riUXtsWC447OjFUfW9&#10;/fFCWa4+nX84rOn0ul9d3x8mb/0mGnN1OSyeQWUa8v/yX3tpDUzke3ERD9Cz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1lZ3rHAAAA2wAAAA8AAAAAAAAAAAAAAAAAmAIAAGRy&#10;cy9kb3ducmV2LnhtbFBLBQYAAAAABAAEAPUAAACMAw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81" o:spid="_x0000_s1503" type="#_x0000_t202" style="position:absolute;left:26006;top:19081;width:4812;height:31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nC4cYA&#10;AADbAAAADwAAAGRycy9kb3ducmV2LnhtbESPT2sCMRTE74LfITyhF6lZW6plaxTpH/CioC2F3h6b&#10;183i5mVNUnf10xuh4HGYmd8ws0Vna3EkHyrHCsajDARx4XTFpYKvz4/7ZxAhImusHZOCEwVYzPu9&#10;Gebatbyl4y6WIkE45KjAxNjkUobCkMUwcg1x8n6dtxiT9KXUHtsEt7V8yLKJtFhxWjDY0KuhYr/7&#10;s4myWv8Y+3TY0Pntez18PEzf261X6m7QLV9AROriLfzfXmkF0zFcv6QfIO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nC4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82" o:spid="_x0000_s1504" type="#_x0000_t202" style="position:absolute;left:10109;top:19142;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tclsYA&#10;AADbAAAADwAAAGRycy9kb3ducmV2LnhtbESPQWsCMRSE74L/IbyCF6nZWlplNYrUFrwoaEvB22Pz&#10;3CzdvKxJ6m77641Q6HGYmW+Y+bKztbiQD5VjBQ+jDARx4XTFpYKP97f7KYgQkTXWjknBDwVYLvq9&#10;OebatbynyyGWIkE45KjAxNjkUobCkMUwcg1x8k7OW4xJ+lJqj22C21qOs+xZWqw4LRhs6MVQ8XX4&#10;tomy2R6NfTrv6Hf9uR0+niev7d4rNbjrVjMQkbr4H/5rb7SCyRhuX9IP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vtcls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183" o:spid="_x0000_s1505" type="#_x0000_t202" style="position:absolute;left:27106;top:11295;width:4820;height:3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5DcYA&#10;AADbAAAADwAAAGRycy9kb3ducmV2LnhtbESPQWsCMRSE74L/IbxCL1KzVVplNYrUFrwoaEvB22Pz&#10;3CzdvKxJ6q7++qZQ6HGYmW+Y+bKztbiQD5VjBY/DDARx4XTFpYKP97eHKYgQkTXWjknBlQIsF/3e&#10;HHPtWt7T5RBLkSAcclRgYmxyKUNhyGIYuoY4eSfnLcYkfSm1xzbBbS1HWfYsLVacFgw29GKo+Dp8&#10;20TZbI/GPp13dFt/bgfj8+S13Xul7u+61QxEpC7+h//aG61gMobfL+kHy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f5Dc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AutoShape 184" o:spid="_x0000_s1506" type="#_x0000_t32" style="position:absolute;left:13418;top:11295;width:7294;height:44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3gMsMAAADbAAAADwAAAGRycy9kb3ducmV2LnhtbESPT2vCQBTE7wW/w/KE3urGEGyNriIV&#10;QUov/jn0+Mg+N8Hs25B91fTbu4VCj8PM/IZZrgffqhv1sQlsYDrJQBFXwTbsDJxPu5c3UFGQLbaB&#10;ycAPRVivRk9LLG2484FuR3EqQTiWaKAW6UqtY1WTxzgJHXHyLqH3KEn2Ttse7wnuW51n2Ux7bDgt&#10;1NjRe03V9fjtDXyd/ec8L7beFe4kB6GPJi9mxjyPh80ClNAg/+G/9t4aeC3g90v6AXr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4DLDAAAA2wAAAA8AAAAAAAAAAAAA&#10;AAAAoQIAAGRycy9kb3ducmV2LnhtbFBLBQYAAAAABAAEAPkAAACRAwAAAAA=&#10;">
                  <v:stroke endarrow="block"/>
                </v:shape>
                <v:shape id="AutoShape 185" o:spid="_x0000_s1507" type="#_x0000_t32" style="position:absolute;left:20546;top:10581;width:166;height:520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DIFMIAAADbAAAADwAAAGRycy9kb3ducmV2LnhtbESPQWsCMRSE74L/ITyhN81WqMpqlCoI&#10;0kupCnp8bJ67wc3Lsomb9d83hYLHYWa+YVab3taio9YbxwreJxkI4sJpw6WC82k/XoDwAVlj7ZgU&#10;PMnDZj0crDDXLvIPdcdQigRhn6OCKoQml9IXFVn0E9cQJ+/mWoshybaUusWY4LaW0yybSYuG00KF&#10;De0qKu7Hh1Vg4rfpmsMubr8uV68jmeeHM0q9jfrPJYhAfXiF/9sHrWA+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DIFMIAAADbAAAADwAAAAAAAAAAAAAA&#10;AAChAgAAZHJzL2Rvd25yZXYueG1sUEsFBgAAAAAEAAQA+QAAAJADAAAAAA==&#10;">
                  <v:stroke endarrow="block"/>
                </v:shape>
                <v:shape id="AutoShape 186" o:spid="_x0000_s1508" type="#_x0000_t32" style="position:absolute;left:20712;top:12847;width:6394;height:29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xtj8MAAADbAAAADwAAAGRycy9kb3ducmV2LnhtbESPwWrDMBBE74X8g9hAb7WcQJPiRjGJ&#10;oRB6CUkL7XGxNraItTKWajl/XxUKOQ4z84bZlJPtxEiDN44VLLIcBHHttOFGwefH29MLCB+QNXaO&#10;ScGNPJTb2cMGC+0in2g8h0YkCPsCFbQh9IWUvm7Jos9cT5y8ixsshiSHRuoBY4LbTi7zfCUtGk4L&#10;LfZUtVRfzz9WgYlHM/aHKu7fv769jmRuz84o9Tifdq8gAk3hHv5vH7SC9R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MbY/DAAAA2wAAAA8AAAAAAAAAAAAA&#10;AAAAoQIAAGRycy9kb3ducmV2LnhtbFBLBQYAAAAABAAEAPkAAACRAwAAAAA=&#10;">
                  <v:stroke endarrow="block"/>
                </v:shape>
                <v:shape id="AutoShape 187" o:spid="_x0000_s1509" type="#_x0000_t32" style="position:absolute;left:12519;top:15789;width:8027;height:335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5/b4AAADbAAAADwAAAGRycy9kb3ducmV2LnhtbERPTYvCMBC9L/gfwgje1lTBXalGUUEQ&#10;L8u6C3ocmrENNpPSxKb+e3MQPD7e93Ld21p01HrjWMFknIEgLpw2XCr4/9t/zkH4gKyxdkwKHuRh&#10;vRp8LDHXLvIvdadQihTCPkcFVQhNLqUvKrLox64hTtzVtRZDgm0pdYsxhdtaTrPsS1o0nBoqbGhX&#10;UXE73a0CE39M1xx2cXs8X7yOZB4zZ5QaDfvNAkSgPrzFL/dBK/hOY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U0/n9vgAAANsAAAAPAAAAAAAAAAAAAAAAAKEC&#10;AABkcnMvZG93bnJldi54bWxQSwUGAAAAAAQABAD5AAAAjAMAAAAA&#10;">
                  <v:stroke endarrow="block"/>
                </v:shape>
                <v:shape id="AutoShape 188" o:spid="_x0000_s1510" type="#_x0000_t32" style="position:absolute;left:20711;top:15789;width:7701;height:32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kRMQAAADbAAAADwAAAGRycy9kb3ducmV2LnhtbESPQWvCQBSE74L/YXmF3nSjh9pEVymC&#10;pSgeqiXU2yP7TILZt2F31dhf3xUEj8PMfMPMFp1pxIWcry0rGA0TEMSF1TWXCn72q8E7CB+QNTaW&#10;ScGNPCzm/d4MM22v/E2XXShFhLDPUEEVQptJ6YuKDPqhbYmjd7TOYIjSlVI7vEa4aeQ4Sd6kwZrj&#10;QoUtLSsqTruzUfC7Sc/5Ld/SOh+l6wM64//2n0q9vnQfUxCBuvAMP9pfWsEkhf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5KRExAAAANsAAAAPAAAAAAAAAAAA&#10;AAAAAKECAABkcnMvZG93bnJldi54bWxQSwUGAAAAAAQABAD5AAAAkgMAAAAA&#10;">
                  <v:stroke endarrow="block"/>
                </v:shape>
                <v:shape id="Text Box 189" o:spid="_x0000_s1511" type="#_x0000_t202" style="position:absolute;left:4477;top:6544;width:6319;height:2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91gL8A&#10;AADbAAAADwAAAGRycy9kb3ducmV2LnhtbERPTWvCQBC9F/wPywi91Y0tFImuImrFa21aPQ67YxLM&#10;zobsGuO/7xwKPT7e92I1+Eb11MU6sIHpJANFbIOruTRQfH28zEDFhOywCUwGHhRhtRw9LTB34c6f&#10;1B9TqSSEY44GqpTaXOtoK/IYJ6ElFu4SOo9JYFdq1+Fdwn2jX7PsXXusWRoqbGlTkb0eb97AzP7o&#10;c3He235n+21ZvJ2+05SNeR4P6zmoREP6F/+5D058sl6+yA/Qy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H3WAvwAAANsAAAAPAAAAAAAAAAAAAAAAAJgCAABkcnMvZG93bnJl&#10;di54bWxQSwUGAAAAAAQABAD1AAAAhAMAAAAA&#10;" strokecolor="#9bbb59" strokeweight="2.25pt">
                  <v:stroke dashstyle="dash"/>
                  <v:shadow color="#868686"/>
                  <v:textbox>
                    <w:txbxContent>
                      <w:p w:rsidR="00303D05" w:rsidRDefault="00303D05" w:rsidP="00802EFB">
                        <w:r>
                          <w:t>Domain</w:t>
                        </w:r>
                      </w:p>
                    </w:txbxContent>
                  </v:textbox>
                </v:shape>
                <v:shape id="Text Box 191" o:spid="_x0000_s1512" type="#_x0000_t202" style="position:absolute;left:4468;top:2727;width:5019;height:2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K6L8IA&#10;AADbAAAADwAAAGRycy9kb3ducmV2LnhtbESPzWrDMBCE74W8g9hAb40cU4pxIocQMORS8tfeF2tt&#10;mVgrYym2+/ZRodDjMDPfMNvdbDsx0uBbxwrWqwQEceV0y42Cr1v5loHwAVlj55gU/JCHXbF42WKu&#10;3cQXGq+hERHCPkcFJoQ+l9JXhiz6leuJo1e7wWKIcmikHnCKcNvJNEk+pMWW44LBng6Gqvv1YRXc&#10;zlMmsZmD+X4/yXR/OZWfXa3U63Leb0AEmsN/+K991AqyFH6/xB8g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srovwgAAANsAAAAPAAAAAAAAAAAAAAAAAJgCAABkcnMvZG93&#10;bnJldi54bWxQSwUGAAAAAAQABAD1AAAAhwMAAAAA&#10;" fillcolor="white [3201]" strokecolor="#4bacc6 [3208]" strokeweight="2pt">
                  <v:textbox>
                    <w:txbxContent>
                      <w:p w:rsidR="00303D05" w:rsidRDefault="00303D05" w:rsidP="00802EFB">
                        <w:r>
                          <w:t>View</w:t>
                        </w:r>
                      </w:p>
                    </w:txbxContent>
                  </v:textbox>
                </v:shape>
                <v:shape id="Text Box 192" o:spid="_x0000_s1513" type="#_x0000_t202" style="position:absolute;left:4468;top:22502;width:6328;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3r98IA&#10;AADbAAAADwAAAGRycy9kb3ducmV2LnhtbESPzWrDMBCE74W8g9hAb7WcBoJxo4TSP3qN46Q+LtLW&#10;NrVWxlId5+2jQCDHYeabYdbbyXZipMG3jhUskhQEsXam5VpBuf98ykD4gGywc0wKzuRhu5k9rDE3&#10;7sQ7GotQi1jCPkcFTQh9LqXXDVn0ieuJo/frBoshyqGWZsBTLLedfE7TlbTYclxosKe3hvRf8W8V&#10;ZPooq7L60uOHHt/rcvlzCAtW6nE+vb6ACDSFe/hGf5vILeH6Jf4Aub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zev3wgAAANsAAAAPAAAAAAAAAAAAAAAAAJgCAABkcnMvZG93&#10;bnJldi54bWxQSwUGAAAAAAQABAD1AAAAhwMAAAAA&#10;" strokecolor="#9bbb59" strokeweight="2.25pt">
                  <v:stroke dashstyle="dash"/>
                  <v:shadow color="#868686"/>
                  <v:textbox>
                    <w:txbxContent>
                      <w:p w:rsidR="00303D05" w:rsidRDefault="00303D05" w:rsidP="00802EFB">
                        <w:r>
                          <w:t>Domain</w:t>
                        </w:r>
                      </w:p>
                    </w:txbxContent>
                  </v:textbox>
                </v:shape>
                <v:shape id="Text Box 193" o:spid="_x0000_s1514" type="#_x0000_t202" style="position:absolute;left:30818;top:22480;width:6327;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Rzg8IA&#10;AADbAAAADwAAAGRycy9kb3ducmV2LnhtbESPT2vCQBTE74LfYXlCb2bjH0RSVxGtxWtttB4fu69J&#10;aPZtyG5j/PZuQehxmPnNMKtNb2vRUesrxwomSQqCWDtTcaEg/zyMlyB8QDZYOyYFd/KwWQ8HK8yM&#10;u/EHdadQiFjCPkMFZQhNJqXXJVn0iWuIo/ftWoshyraQpsVbLLe1nKbpQlqsOC6U2NCuJP1z+rUK&#10;lvoir/n1XXdvutsX+ezrHCas1Muo376CCNSH//CTPprIzeHvS/w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JHODwgAAANsAAAAPAAAAAAAAAAAAAAAAAJgCAABkcnMvZG93&#10;bnJldi54bWxQSwUGAAAAAAQABAD1AAAAhwMAAAAA&#10;" strokecolor="#9bbb59" strokeweight="2.25pt">
                  <v:stroke dashstyle="dash"/>
                  <v:shadow color="#868686"/>
                  <v:textbox>
                    <w:txbxContent>
                      <w:p w:rsidR="00303D05" w:rsidRDefault="00303D05" w:rsidP="00802EFB">
                        <w:r>
                          <w:t>Domain</w:t>
                        </w:r>
                      </w:p>
                    </w:txbxContent>
                  </v:textbox>
                </v:shape>
                <v:shape id="Text Box 194" o:spid="_x0000_s1515" type="#_x0000_t202" style="position:absolute;left:30598;top:6544;width:6319;height:23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jWGMIA&#10;AADbAAAADwAAAGRycy9kb3ducmV2LnhtbESPQWvCQBSE74L/YXlCb2ajokjqKqK1eK2N1uNj9zUJ&#10;zb4N2W2M/94tCD0OM98Ms9r0thYdtb5yrGCSpCCItTMVFwryz8N4CcIHZIO1Y1JwJw+b9XCwwsy4&#10;G39QdwqFiCXsM1RQhtBkUnpdkkWfuIY4et+utRiibAtpWrzFclvLaZoupMWK40KJDe1K0j+nX6tg&#10;qS/yml/fdfemu32Rz77OYcJKvYz67SuIQH34Dz/po4ncHP6+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aNYYwgAAANsAAAAPAAAAAAAAAAAAAAAAAJgCAABkcnMvZG93&#10;bnJldi54bWxQSwUGAAAAAAQABAD1AAAAhwMAAAAA&#10;" strokecolor="#9bbb59" strokeweight="2.25pt">
                  <v:stroke dashstyle="dash"/>
                  <v:shadow color="#868686"/>
                  <v:textbox>
                    <w:txbxContent>
                      <w:p w:rsidR="00303D05" w:rsidRDefault="00303D05" w:rsidP="00802EFB">
                        <w:r>
                          <w:t>Domain</w:t>
                        </w:r>
                      </w:p>
                    </w:txbxContent>
                  </v:textbox>
                </v:shape>
                <v:shape id="Text Box 195" o:spid="_x0000_s1516" type="#_x0000_t202" style="position:absolute;left:17457;top:4313;width:6319;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pIb8IA&#10;AADbAAAADwAAAGRycy9kb3ducmV2LnhtbESPQWvCQBSE74L/YXmCN7OxQpDUVUq1xas2bXN87L4m&#10;odm3IbtN4r93C4Ueh5lvhtkdJtuKgXrfOFawTlIQxNqZhisFxdvLagvCB2SDrWNScCMPh/18tsPc&#10;uJEvNFxDJWIJ+xwV1CF0uZRe12TRJ64jjt6X6y2GKPtKmh7HWG5b+ZCmmbTYcFyosaPnmvT39ccq&#10;2OoPWRblqx5OejhWxebzPaxZqeVienoEEWgK/+E/+mwil8Hvl/gD5P4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ukhvwgAAANsAAAAPAAAAAAAAAAAAAAAAAJgCAABkcnMvZG93&#10;bnJldi54bWxQSwUGAAAAAAQABAD1AAAAhwMAAAAA&#10;" strokecolor="#9bbb59" strokeweight="2.25pt">
                  <v:stroke dashstyle="dash"/>
                  <v:shadow color="#868686"/>
                  <v:textbox>
                    <w:txbxContent>
                      <w:p w:rsidR="00303D05" w:rsidRDefault="00303D05" w:rsidP="00802EFB">
                        <w:r>
                          <w:t>Domain</w:t>
                        </w:r>
                      </w:p>
                    </w:txbxContent>
                  </v:textbox>
                </v:shape>
                <v:shape id="Straight Arrow Connector 104" o:spid="_x0000_s1517" type="#_x0000_t32" style="position:absolute;left:7632;top:8920;width:4;height:1358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LCzsMAAADcAAAADwAAAGRycy9kb3ducmV2LnhtbERPTWvCQBC9F/oflin0InWjiGjqKiIt&#10;9aAHY/A8ZKdJanY2ZKcm/fduodDbPN7nrDaDa9SNulB7NjAZJ6CIC29rLg3k5/eXBaggyBYbz2Tg&#10;hwJs1o8PK0yt7/lEt0xKFUM4pGigEmlTrUNRkcMw9i1x5D5951Ai7EptO+xjuGv0NEnm2mHNsaHC&#10;lnYVFdfs2xnwb9O8PVwa+drJaHRc9vn58nE15vlp2L6CEhrkX/zn3ts4P5nB7zPxAr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diws7DAAAA3AAAAA8AAAAAAAAAAAAA&#10;AAAAoQIAAGRycy9kb3ducmV2LnhtbFBLBQYAAAAABAAEAPkAAACRAwAAAAA=&#10;" strokecolor="#4579b8 [3044]">
                  <v:stroke dashstyle="dash" startarrow="open" endarrow="open"/>
                </v:shape>
                <v:shape id="Straight Arrow Connector 106" o:spid="_x0000_s1518" type="#_x0000_t32" style="position:absolute;left:10796;top:23668;width:20022;height: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z5IsIAAADcAAAADwAAAGRycy9kb3ducmV2LnhtbERPTWvCQBC9C/6HZYReRDd6EI2uIqLY&#10;Q3uoBs9DdpqkZmdDdjTpv+8WCr3N433OZte7Wj2pDZVnA7NpAoo497biwkB2PU2WoIIgW6w9k4Fv&#10;CrDbDgcbTK3v+IOeFylUDOGQooFSpEm1DnlJDsPUN8SR+/StQ4mwLbRtsYvhrtbzJFlohxXHhhIb&#10;OpSU3y8PZ8Af51nzdqvl6yDj8fuqy663892Yl1G/X4MS6uVf/Od+tXF+soDfZ+IFe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Pz5IsIAAADcAAAADwAAAAAAAAAAAAAA&#10;AAChAgAAZHJzL2Rvd25yZXYueG1sUEsFBgAAAAAEAAQA+QAAAJADAAAAAA==&#10;" strokecolor="#4579b8 [3044]">
                  <v:stroke dashstyle="dash" startarrow="open" endarrow="open"/>
                </v:shape>
                <v:shape id="Straight Arrow Connector 107" o:spid="_x0000_s1519" type="#_x0000_t32" style="position:absolute;left:33757;top:8920;width:225;height:135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3KnsIAAADcAAAADwAAAGRycy9kb3ducmV2LnhtbERPS2sCMRC+C/0PYQq9abYiVrZGacUW&#10;DyI+Cr2Om+lm6WaybKa6/nsjFLzNx/ec6bzztTpRG6vABp4HGSjiItiKSwNfh4/+BFQUZIt1YDJw&#10;oQjz2UNvirkNZ97RaS+lSiEcczTgRJpc61g48hgHoSFO3E9oPUqCbalti+cU7ms9zLKx9lhxanDY&#10;0MJR8bv/8wbWo81ie3Tv33IkOzrITi6fSzHm6bF7ewUl1Mld/O9e2TQ/e4HbM+kCPbs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i3KnsIAAADcAAAADwAAAAAAAAAAAAAA&#10;AAChAgAAZHJzL2Rvd25yZXYueG1sUEsFBgAAAAAEAAQA+QAAAJADAAAAAA==&#10;" strokecolor="#4579b8 [3044]">
                  <v:stroke dashstyle="dash" startarrow="open" endarrow="open"/>
                </v:shape>
                <v:shape id="Straight Arrow Connector 108" o:spid="_x0000_s1520" type="#_x0000_t32" style="position:absolute;left:23776;top:5501;width:6822;height:223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Je7MUAAADcAAAADwAAAGRycy9kb3ducmV2LnhtbESPT0sDQQzF74LfYUjBm52tFJG101KL&#10;Fg8i9g94TXfSncWdzLKTtttvbw6Ct4T38t4vs8UQW3OmPjeJHUzGBRjiKvmGawf73dv9E5gsyB7b&#10;xOTgShkW89ubGZY+XXhD563URkM4l+ggiHSltbkKFDGPU0es2jH1EUXXvra+x4uGx9Y+FMWjjdiw&#10;NgTsaBWo+tmeooOP6efq6xBevuVAfrqTjVzXr+Lc3WhYPoMRGuTf/Hf97hW/UFp9Riew8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Je7MUAAADcAAAADwAAAAAAAAAA&#10;AAAAAAChAgAAZHJzL2Rvd25yZXYueG1sUEsFBgAAAAAEAAQA+QAAAJMDAAAAAA==&#10;" strokecolor="#4579b8 [3044]">
                  <v:stroke dashstyle="dash" startarrow="open" endarrow="open"/>
                </v:shape>
                <v:shape id="Straight Arrow Connector 109" o:spid="_x0000_s1521" type="#_x0000_t32" style="position:absolute;left:10796;top:5501;width:6661;height:22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NtUMIAAADcAAAADwAAAGRycy9kb3ducmV2LnhtbERPTWvCQBC9F/oflil4Ed3oQWp0lSKK&#10;HtpDNXgesmOSmp0N2dHEf98VCr3N433Oct27Wt2pDZVnA5NxAoo497biwkB22o3eQQVBtlh7JgMP&#10;CrBevb4sMbW+42+6H6VQMYRDigZKkSbVOuQlOQxj3xBH7uJbhxJhW2jbYhfDXa2nSTLTDiuODSU2&#10;tCkpvx5vzoDfTrPm81zLz0aGw695l53O+6sxg7f+YwFKqJd/8Z/7YOP8ZA7PZ+IFe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WNtUMIAAADcAAAADwAAAAAAAAAAAAAA&#10;AAChAgAAZHJzL2Rvd25yZXYueG1sUEsFBgAAAAAEAAQA+QAAAJADAAAAAA==&#10;" strokecolor="#4579b8 [3044]">
                  <v:stroke dashstyle="dash" startarrow="open" endarrow="open"/>
                </v:shape>
                <v:shape id="Text Box 111" o:spid="_x0000_s1522" type="#_x0000_t202" style="position:absolute;left:18627;top:788;width:4838;height:25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82osQA&#10;AADcAAAADwAAAGRycy9kb3ducmV2LnhtbERPTWsCMRC9C/6HMIXeNLstiGyNUgpqwV666qG36Wa6&#10;WbqZrJtUo7/eFARv83ifM1tE24oj9b5xrCAfZyCIK6cbrhXstsvRFIQPyBpbx6TgTB4W8+FghoV2&#10;J/6kYxlqkULYF6jAhNAVUvrKkEU/dh1x4n5cbzEk2NdS93hK4baVT1k2kRYbTg0GO3ozVP2Wf1bB&#10;1yHW+VY+Xz7Wq/VkfzabTRm/lXp8iK8vIALFcBff3O86zc9z+H8mXS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NqLEAAAA3AAAAA8AAAAAAAAAAAAAAAAAmAIAAGRycy9k&#10;b3ducmV2LnhtbFBLBQYAAAAABAAEAPUAAACJAwAAAAA=&#10;" fillcolor="white [3201]" strokecolor="#4bacc6 [3208]" strokeweight="2pt">
                  <v:textbox>
                    <w:txbxContent>
                      <w:p w:rsidR="00303D05" w:rsidRDefault="00303D05" w:rsidP="00802EFB">
                        <w:r>
                          <w:t>View</w:t>
                        </w:r>
                      </w:p>
                    </w:txbxContent>
                  </v:textbox>
                </v:shape>
                <v:shape id="Text Box 225" o:spid="_x0000_s1523" type="#_x0000_t202" style="position:absolute;left:33442;top:2996;width:4839;height:233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2bYMcA&#10;AADcAAAADwAAAGRycy9kb3ducmV2LnhtbESPQWsCMRSE74X+h/AK3mrWFUVWoxTBWrCXru3B2+vm&#10;dbN087LdpBr99U1B8DjMzDfMYhVtK47U+8axgtEwA0FcOd1wreB9v3mcgfABWWPrmBScycNqeX+3&#10;wEK7E7/RsQy1SBD2BSowIXSFlL4yZNEPXUecvC/XWwxJ9rXUPZ4S3LYyz7KptNhwWjDY0dpQ9V3+&#10;WgWHn1iP9nJ8ed0+b6cfZ7PblfFTqcFDfJqDCBTDLXxtv2gFeT6B/zPpCM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Nm2DHAAAA3AAAAA8AAAAAAAAAAAAAAAAAmAIAAGRy&#10;cy9kb3ducmV2LnhtbFBLBQYAAAAABAAEAPUAAACMAwAAAAA=&#10;" fillcolor="white [3201]" strokecolor="#4bacc6 [3208]" strokeweight="2pt">
                  <v:textbox>
                    <w:txbxContent>
                      <w:p w:rsidR="00303D05" w:rsidRDefault="00303D05" w:rsidP="00802EFB">
                        <w:r>
                          <w:t>View</w:t>
                        </w:r>
                      </w:p>
                    </w:txbxContent>
                  </v:textbox>
                </v:shape>
                <v:shape id="Text Box 227" o:spid="_x0000_s1524" type="#_x0000_t202" style="position:absolute;left:4476;top:26677;width:6319;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ZpucMA&#10;AADcAAAADwAAAGRycy9kb3ducmV2LnhtbESPwWrDMBBE74H+g9hCb4lcU9rgWg6hYOilOE7S+2Jt&#10;LFNrZSzVdv4+ChR6HGbmDZPvFtuLiUbfOVbwvElAEDdOd9wqOJ/K9RaED8gae8ek4EoedsXDKsdM&#10;u5lrmo6hFRHCPkMFJoQhk9I3hiz6jRuIo3dxo8UQ5dhKPeIc4baXaZK8SosdxwWDA30Yan6Ov1bB&#10;6TBvJbZLMN8vlUz3dVV+9Relnh6X/TuIQEv4D/+1P7WCNH2D+5l4BG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mZpucMAAADcAAAADwAAAAAAAAAAAAAAAACYAgAAZHJzL2Rv&#10;d25yZXYueG1sUEsFBgAAAAAEAAQA9QAAAIgDAAAAAA==&#10;" fillcolor="white [3201]" strokecolor="#4bacc6 [3208]" strokeweight="2pt">
                  <v:textbox>
                    <w:txbxContent>
                      <w:p w:rsidR="00303D05" w:rsidRDefault="00303D05" w:rsidP="00802EFB">
                        <w:r>
                          <w:t>View</w:t>
                        </w:r>
                      </w:p>
                    </w:txbxContent>
                  </v:textbox>
                </v:shape>
                <v:shape id="Text Box 228" o:spid="_x0000_s1525" type="#_x0000_t202" style="position:absolute;left:31924;top:26677;width:6103;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9y7sA&#10;AADcAAAADwAAAGRycy9kb3ducmV2LnhtbERPSwrCMBDdC94hjOBOU4uIVKOIILgR//uhGZtiMylN&#10;tPX2ZiG4fLz/ct3ZSryp8aVjBZNxAoI4d7rkQsHtuhvNQfiArLFyTAo+5GG96veWmGnX8pnel1CI&#10;GMI+QwUmhDqT0ueGLPqxq4kj93CNxRBhU0jdYBvDbSXTJJlJiyXHBoM1bQ3lz8vLKrie2rnEogvm&#10;Pj3KdHM+7g7VQ6nhoNssQATqwl/8c++1gjSNa+OZeATk6g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v5/cu7AAAA3AAAAA8AAAAAAAAAAAAAAAAAmAIAAGRycy9kb3ducmV2Lnht&#10;bFBLBQYAAAAABAAEAPUAAACAAwAAAAA=&#10;" fillcolor="white [3201]" strokecolor="#4bacc6 [3208]" strokeweight="2pt">
                  <v:textbox>
                    <w:txbxContent>
                      <w:p w:rsidR="00303D05" w:rsidRDefault="00303D05" w:rsidP="00802EFB">
                        <w:r>
                          <w:t>View</w:t>
                        </w:r>
                      </w:p>
                    </w:txbxContent>
                  </v:textbox>
                </v:shape>
                <w10:anchorlock/>
              </v:group>
            </w:pict>
          </mc:Fallback>
        </mc:AlternateContent>
      </w:r>
    </w:p>
    <w:p w:rsidR="00802EFB" w:rsidRPr="00C81D35" w:rsidRDefault="00802EFB" w:rsidP="00802EFB">
      <w:pPr>
        <w:pStyle w:val="Heading2"/>
        <w:rPr>
          <w:lang w:val="en-GB"/>
        </w:rPr>
      </w:pPr>
      <w:bookmarkStart w:id="53" w:name="_Toc305080275"/>
      <w:r w:rsidRPr="00C81D35">
        <w:rPr>
          <w:lang w:val="en-GB"/>
        </w:rPr>
        <w:lastRenderedPageBreak/>
        <w:t>The Darwinet Peer service stack</w:t>
      </w:r>
      <w:bookmarkEnd w:id="53"/>
    </w:p>
    <w:p w:rsidR="00802EFB" w:rsidRPr="00C81D35" w:rsidRDefault="00802EFB" w:rsidP="00802EFB">
      <w:pPr>
        <w:pStyle w:val="BodyText"/>
        <w:rPr>
          <w:lang w:val="en-GB"/>
        </w:rPr>
      </w:pPr>
      <w:r w:rsidRPr="00C81D35">
        <w:rPr>
          <w:lang w:val="en-GB"/>
        </w:rPr>
        <w:t>Each Peer implements the Darwinet Domain services as a local stack.</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27AFFE1C" wp14:editId="25B4511D">
                <wp:extent cx="3129699" cy="2460396"/>
                <wp:effectExtent l="0" t="0" r="0" b="0"/>
                <wp:docPr id="224" name="Canvas 2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26" name="Text Box 226"/>
                        <wps:cNvSpPr txBox="1"/>
                        <wps:spPr>
                          <a:xfrm>
                            <a:off x="518825" y="1764027"/>
                            <a:ext cx="859154" cy="266064"/>
                          </a:xfrm>
                          <a:prstGeom prst="rect">
                            <a:avLst/>
                          </a:prstGeom>
                          <a:ln/>
                        </wps:spPr>
                        <wps:style>
                          <a:lnRef idx="1">
                            <a:schemeClr val="accent3"/>
                          </a:lnRef>
                          <a:fillRef idx="3">
                            <a:schemeClr val="accent3"/>
                          </a:fillRef>
                          <a:effectRef idx="2">
                            <a:schemeClr val="accent3"/>
                          </a:effectRef>
                          <a:fontRef idx="minor">
                            <a:schemeClr val="lt1"/>
                          </a:fontRef>
                        </wps:style>
                        <wps:txbx>
                          <w:txbxContent>
                            <w:p w:rsidR="00303D05" w:rsidRDefault="00303D05" w:rsidP="00802EFB">
                              <w:r>
                                <w:t>Peer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29" name="Text Box 229"/>
                        <wps:cNvSpPr txBox="1"/>
                        <wps:spPr>
                          <a:xfrm>
                            <a:off x="447678" y="1527917"/>
                            <a:ext cx="1042669" cy="23621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303D05" w:rsidRDefault="00303D05" w:rsidP="00802EFB">
                              <w:r>
                                <w:t>Domain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1" name="Text Box 231"/>
                        <wps:cNvSpPr txBox="1"/>
                        <wps:spPr>
                          <a:xfrm>
                            <a:off x="466947" y="2038825"/>
                            <a:ext cx="983615" cy="236855"/>
                          </a:xfrm>
                          <a:prstGeom prst="rect">
                            <a:avLst/>
                          </a:prstGeom>
                          <a:ln/>
                        </wps:spPr>
                        <wps:style>
                          <a:lnRef idx="0">
                            <a:schemeClr val="dk1"/>
                          </a:lnRef>
                          <a:fillRef idx="3">
                            <a:schemeClr val="dk1"/>
                          </a:fillRef>
                          <a:effectRef idx="3">
                            <a:schemeClr val="dk1"/>
                          </a:effectRef>
                          <a:fontRef idx="minor">
                            <a:schemeClr val="lt1"/>
                          </a:fontRef>
                        </wps:style>
                        <wps:txbx>
                          <w:txbxContent>
                            <w:p w:rsidR="00303D05" w:rsidRDefault="00303D05" w:rsidP="00802EFB">
                              <w:r>
                                <w:t>Device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2" name="Text Box 232"/>
                        <wps:cNvSpPr txBox="1"/>
                        <wps:spPr>
                          <a:xfrm>
                            <a:off x="510212" y="1264863"/>
                            <a:ext cx="908684" cy="27431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Default="00303D05" w:rsidP="00802EFB">
                              <w:r>
                                <w:t>View services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3" name="Text Box 233"/>
                        <wps:cNvSpPr txBox="1"/>
                        <wps:spPr>
                          <a:xfrm>
                            <a:off x="379166" y="216487"/>
                            <a:ext cx="1296669" cy="404753"/>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303D05" w:rsidRDefault="00303D05" w:rsidP="00802EFB">
                              <w:r>
                                <w:t>Darwinet Application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g:cNvPr id="237" name="Group 237"/>
                        <wpg:cNvGrpSpPr/>
                        <wpg:grpSpPr>
                          <a:xfrm>
                            <a:off x="594019" y="879886"/>
                            <a:ext cx="178081" cy="358544"/>
                            <a:chOff x="1893065" y="442668"/>
                            <a:chExt cx="178081" cy="358544"/>
                          </a:xfrm>
                        </wpg:grpSpPr>
                        <wps:wsp>
                          <wps:cNvPr id="234" name="Oval 234"/>
                          <wps:cNvSpPr/>
                          <wps:spPr>
                            <a:xfrm>
                              <a:off x="1893065" y="442668"/>
                              <a:ext cx="178081" cy="1795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 name="Straight Connector 236"/>
                          <wps:cNvCnPr>
                            <a:stCxn id="234" idx="4"/>
                          </wps:cNvCnPr>
                          <wps:spPr>
                            <a:xfrm flipH="1">
                              <a:off x="1981964" y="622169"/>
                              <a:ext cx="142" cy="179043"/>
                            </a:xfrm>
                            <a:prstGeom prst="line">
                              <a:avLst/>
                            </a:prstGeom>
                          </wps:spPr>
                          <wps:style>
                            <a:lnRef idx="1">
                              <a:schemeClr val="accent1"/>
                            </a:lnRef>
                            <a:fillRef idx="0">
                              <a:schemeClr val="accent1"/>
                            </a:fillRef>
                            <a:effectRef idx="0">
                              <a:schemeClr val="accent1"/>
                            </a:effectRef>
                            <a:fontRef idx="minor">
                              <a:schemeClr val="tx1"/>
                            </a:fontRef>
                          </wps:style>
                          <wps:bodyPr/>
                        </wps:wsp>
                      </wpg:wgp>
                      <wpg:wgp>
                        <wpg:cNvPr id="239" name="Group 239"/>
                        <wpg:cNvGrpSpPr/>
                        <wpg:grpSpPr>
                          <a:xfrm>
                            <a:off x="1163970" y="898757"/>
                            <a:ext cx="177800" cy="358141"/>
                            <a:chOff x="0" y="0"/>
                            <a:chExt cx="178081" cy="358544"/>
                          </a:xfrm>
                        </wpg:grpSpPr>
                        <wps:wsp>
                          <wps:cNvPr id="240" name="Oval 240"/>
                          <wps:cNvSpPr/>
                          <wps:spPr>
                            <a:xfrm>
                              <a:off x="0" y="0"/>
                              <a:ext cx="178081" cy="1795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41" name="Straight Connector 241"/>
                          <wps:cNvCnPr/>
                          <wps:spPr>
                            <a:xfrm flipH="1">
                              <a:off x="88899" y="179501"/>
                              <a:ext cx="142" cy="179043"/>
                            </a:xfrm>
                            <a:prstGeom prst="line">
                              <a:avLst/>
                            </a:prstGeom>
                          </wps:spPr>
                          <wps:style>
                            <a:lnRef idx="1">
                              <a:schemeClr val="accent1"/>
                            </a:lnRef>
                            <a:fillRef idx="0">
                              <a:schemeClr val="accent1"/>
                            </a:fillRef>
                            <a:effectRef idx="0">
                              <a:schemeClr val="accent1"/>
                            </a:effectRef>
                            <a:fontRef idx="minor">
                              <a:schemeClr val="tx1"/>
                            </a:fontRef>
                          </wps:style>
                          <wps:bodyPr/>
                        </wps:wsp>
                      </wpg:wgp>
                      <wps:wsp>
                        <wps:cNvPr id="242" name="Flowchart: Magnetic Disk 242"/>
                        <wps:cNvSpPr/>
                        <wps:spPr>
                          <a:xfrm>
                            <a:off x="1932495" y="999242"/>
                            <a:ext cx="235670" cy="452486"/>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Text Box 243"/>
                        <wps:cNvSpPr txBox="1"/>
                        <wps:spPr>
                          <a:xfrm>
                            <a:off x="136977" y="879801"/>
                            <a:ext cx="429260" cy="2549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Data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5" name="Text Box 245"/>
                        <wps:cNvSpPr txBox="1"/>
                        <wps:spPr>
                          <a:xfrm>
                            <a:off x="1475584" y="879716"/>
                            <a:ext cx="387350" cy="2548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File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46" name="Straight Arrow Connector 246"/>
                        <wps:cNvCnPr>
                          <a:stCxn id="232" idx="3"/>
                        </wps:cNvCnPr>
                        <wps:spPr>
                          <a:xfrm flipV="1">
                            <a:off x="1434840" y="1264863"/>
                            <a:ext cx="497396" cy="137249"/>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47" name="Text Box 247"/>
                        <wps:cNvSpPr txBox="1"/>
                        <wps:spPr>
                          <a:xfrm>
                            <a:off x="2440888" y="366709"/>
                            <a:ext cx="321166" cy="190881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Default="00303D05" w:rsidP="00802EFB">
                              <w:r>
                                <w:t>User</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24" o:spid="_x0000_s1526" editas="canvas" style="width:246.45pt;height:193.75pt;mso-position-horizontal-relative:char;mso-position-vertical-relative:line" coordsize="31292,24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">
                <v:shape id="_x0000_s1527" type="#_x0000_t75" style="position:absolute;width:31292;height:24599;visibility:visible;mso-wrap-style:square">
                  <v:fill o:detectmouseclick="t"/>
                  <v:path o:connecttype="none"/>
                </v:shape>
                <v:shape id="Text Box 226" o:spid="_x0000_s1528" type="#_x0000_t202" style="position:absolute;left:5188;top:17640;width:8591;height:26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T4sQA&#10;AADcAAAADwAAAGRycy9kb3ducmV2LnhtbESP0WoCMRRE34X+Q7iFvmm2+6DbrVGksEWEgtV+wHVz&#10;u1m6uVmSVOPfN4LQx2FmzjDLdbKDOJMPvWMFz7MCBHHrdM+dgq9jM61AhIiscXBMCq4UYL16mCyx&#10;1u7Cn3Q+xE5kCIcaFZgYx1rK0BqyGGZuJM7et/MWY5a+k9rjJcPtIMuimEuLPecFgyO9GWp/Dr9W&#10;gR+bl/ddtf+IzVCZdHKLtN2clHp6TJtXEJFS/A/f21utoCzncDuTj4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ck+LEAAAA3AAAAA8AAAAAAAAAAAAAAAAAmAIAAGRycy9k&#10;b3ducmV2LnhtbFBLBQYAAAAABAAEAPUAAACJAw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03D05" w:rsidRDefault="00303D05" w:rsidP="00802EFB">
                        <w:r>
                          <w:t>Peer services</w:t>
                        </w:r>
                      </w:p>
                    </w:txbxContent>
                  </v:textbox>
                </v:shape>
                <v:shape id="Text Box 229" o:spid="_x0000_s1529" type="#_x0000_t202" style="position:absolute;left:4476;top:15279;width:10427;height:236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oNpcUA&#10;AADcAAAADwAAAGRycy9kb3ducmV2LnhtbESPX2vCMBTF3wW/Q7iCLzJTqwzXGUVFmSAydHvZ26W5&#10;a4rNTWmi1m+/CMIeD+fPjzNbtLYSV2p86VjBaJiAIM6dLrlQ8P21fZmC8AFZY+WYFNzJw2Le7cww&#10;0+7GR7qeQiHiCPsMFZgQ6kxKnxuy6IeuJo7er2sshiibQuoGb3HcVjJNkldpseRIMFjT2lB+Pl1s&#10;hIzGl0G7rcxk+rmRq4+fQ3HcH5Tq99rlO4hAbfgPP9s7rSBN3+BxJh4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eg2lxQAAANwAAAAPAAAAAAAAAAAAAAAAAJgCAABkcnMv&#10;ZG93bnJldi54bWxQSwUGAAAAAAQABAD1AAAAigMAAAAA&#10;" fillcolor="#fbcaa2 [1625]" strokecolor="#f68c36 [3049]">
                  <v:fill color2="#fdefe3 [505]" rotate="t" angle="180" colors="0 #ffbe86;22938f #ffd0aa;1 #ffebdb" focus="100%" type="gradient"/>
                  <v:shadow on="t" color="black" opacity="24903f" origin=",.5" offset="0,.55556mm"/>
                  <v:textbox>
                    <w:txbxContent>
                      <w:p w:rsidR="00303D05" w:rsidRDefault="00303D05" w:rsidP="00802EFB">
                        <w:r>
                          <w:t>Domain services</w:t>
                        </w:r>
                      </w:p>
                    </w:txbxContent>
                  </v:textbox>
                </v:shape>
                <v:shape id="Text Box 231" o:spid="_x0000_s1530" type="#_x0000_t202" style="position:absolute;left:4669;top:20388;width:9836;height:236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yfpcQA&#10;AADcAAAADwAAAGRycy9kb3ducmV2LnhtbESP0WrCQBRE3wv+w3IF3+rGWIqkrlIExbQPReMHXLLX&#10;bNrs3ZBdY/x7tyD4OMzMGWa5Hmwjeup87VjBbJqAIC6drrlScCq2rwsQPiBrbByTght5WK9GL0vM&#10;tLvygfpjqESEsM9QgQmhzaT0pSGLfupa4uidXWcxRNlVUnd4jXDbyDRJ3qXFmuOCwZY2hsq/48Uq&#10;yPNz+l3vdl+mKPZv8jfv53j4UWoyHj4/QAQawjP8aO+1gnQ+g/8z8QjI1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sn6XEAAAA3AAAAA8AAAAAAAAAAAAAAAAAmAIAAGRycy9k&#10;b3ducmV2LnhtbFBLBQYAAAAABAAEAPUAAACJAwAAAAA=&#10;" fillcolor="black [1632]" stroked="f">
                  <v:fill color2="black [3008]" rotate="t" angle="180" focus="80%" type="gradient">
                    <o:fill v:ext="view" type="gradientUnscaled"/>
                  </v:fill>
                  <v:shadow on="t" color="black" opacity="22937f" origin=",.5" offset="0,.63889mm"/>
                  <v:textbox>
                    <w:txbxContent>
                      <w:p w:rsidR="00303D05" w:rsidRDefault="00303D05" w:rsidP="00802EFB">
                        <w:r>
                          <w:t>Device services</w:t>
                        </w:r>
                      </w:p>
                    </w:txbxContent>
                  </v:textbox>
                </v:shape>
                <v:shape id="Text Box 232" o:spid="_x0000_s1531" type="#_x0000_t202" style="position:absolute;left:5102;top:12648;width:9086;height:274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PWG8UA&#10;AADcAAAADwAAAGRycy9kb3ducmV2LnhtbESPT4vCMBTE78J+h/AW9qapLYh0jSILsoLuwX8L3p7N&#10;sy02L6WJtn57Iwgeh5n5DTOZdaYSN2pcaVnBcBCBIM6sLjlXsN8t+mMQziNrrCyTgjs5mE0/ehNM&#10;tW15Q7etz0WAsEtRQeF9nUrpsoIMuoGtiYN3to1BH2STS91gG+CmknEUjaTBksNCgTX9FJRdtlej&#10;4Df5O8anu1snh81h9X9ZL9rhqlLq67Obf4Pw1Pl3+NVeagVxEsPzTDgCcvo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M9YbxQAAANw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303D05" w:rsidRDefault="00303D05" w:rsidP="00802EFB">
                        <w:r>
                          <w:t>View services</w:t>
                        </w:r>
                      </w:p>
                    </w:txbxContent>
                  </v:textbox>
                </v:shape>
                <v:shape id="Text Box 233" o:spid="_x0000_s1532" type="#_x0000_t202" style="position:absolute;left:3791;top:2164;width:12967;height:40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mVwMQA&#10;AADcAAAADwAAAGRycy9kb3ducmV2LnhtbESP0WqDQBRE3wv5h+UG+lLiWqUiNpsghdLmycbkAy7u&#10;rUrcu+JuE/37bqDQx2FmzjDb/WwGcaXJ9ZYVPEcxCOLG6p5bBefT+yYH4TyyxsEyKVjIwX63ethi&#10;oe2Nj3StfSsChF2BCjrvx0JK13Rk0EV2JA7et50M+iCnVuoJbwFuBpnEcSYN9hwWOhzpraPmUv8Y&#10;BUP1kSWLPl1KPB9eFv6iqsyflHpcz+UrCE+z/w//tT+1giRN4X4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plcDEAAAA3AAAAA8AAAAAAAAAAAAAAAAAmAIAAGRycy9k&#10;b3ducmV2LnhtbFBLBQYAAAAABAAEAPUAAACJAwAAAAA=&#10;" fillcolor="#dfa7a6 [1621]" strokecolor="#bc4542 [3045]">
                  <v:fill color2="#f5e4e4 [501]" rotate="t" angle="180" colors="0 #ffa2a1;22938f #ffbebd;1 #ffe5e5" focus="100%" type="gradient"/>
                  <v:shadow on="t" color="black" opacity="24903f" origin=",.5" offset="0,.55556mm"/>
                  <v:textbox>
                    <w:txbxContent>
                      <w:p w:rsidR="00303D05" w:rsidRDefault="00303D05" w:rsidP="00802EFB">
                        <w:r>
                          <w:t>Darwinet Application</w:t>
                        </w:r>
                      </w:p>
                    </w:txbxContent>
                  </v:textbox>
                </v:shape>
                <v:group id="Group 237" o:spid="_x0000_s1533" style="position:absolute;left:5940;top:8798;width:1781;height:3586" coordorigin="18930,4426" coordsize="1780,35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WSp6cYAAADcAAAADwAAAGRycy9kb3ducmV2LnhtbESPT2vCQBTE7wW/w/IK&#10;vdXNH2wldQ0itngQoSqU3h7ZZxKSfRuy2yR++25B6HGYmd8wq3wyrRiod7VlBfE8AkFcWF1zqeBy&#10;fn9egnAeWWNrmRTcyEG+nj2sMNN25E8aTr4UAcIuQwWV910mpSsqMujmtiMO3tX2Bn2QfSl1j2OA&#10;m1YmUfQiDdYcFirsaFtR0Zx+jIKPEcdNGu+GQ3Pd3r7Pi+PXISalnh6nzRsIT5P/D9/be60gSV/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ZKnpxgAAANwA&#10;AAAPAAAAAAAAAAAAAAAAAKoCAABkcnMvZG93bnJldi54bWxQSwUGAAAAAAQABAD6AAAAnQMAAAAA&#10;">
                  <v:oval id="Oval 234" o:spid="_x0000_s1534" style="position:absolute;left:18930;top:4426;width:1781;height:17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juZccA&#10;AADcAAAADwAAAGRycy9kb3ducmV2LnhtbESPT2vCQBTE74LfYXmCF6mb2hJKdJVaUIR68C+tt0f2&#10;mQSzb9PsVmM/vSsUPA4z8xtmNGlMKc5Uu8Kygud+BII4tbrgTMFuO3t6A+E8ssbSMim4koPJuN0a&#10;YaLthdd03vhMBAi7BBXk3leJlC7NyaDr24o4eEdbG/RB1pnUNV4C3JRyEEWxNFhwWMixoo+c0tPm&#10;1yg4xLMpx6vPHi8rl073c/z7/vpRqttp3ocgPDX+Ef5vL7SCwcsr3M+EI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Y7mXHAAAA3AAAAA8AAAAAAAAAAAAAAAAAmAIAAGRy&#10;cy9kb3ducmV2LnhtbFBLBQYAAAAABAAEAPUAAACMAwAAAAA=&#10;" fillcolor="#4f81bd [3204]" strokecolor="#243f60 [1604]" strokeweight="2pt"/>
                  <v:line id="Straight Connector 236" o:spid="_x0000_s1535" style="position:absolute;flip:x;visibility:visible;mso-wrap-style:square" from="19819,6221" to="19821,8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yaMYAAADcAAAADwAAAGRycy9kb3ducmV2LnhtbESPT2vCQBTE7wW/w/KE3nSjFpXoKiJI&#10;g4W2/jl4fGSfSTD7Nma3JvXTuwWhx2FmfsPMl60pxY1qV1hWMOhHIIhTqwvOFBwPm94UhPPIGkvL&#10;pOCXHCwXnZc5xto2vKPb3mciQNjFqCD3voqldGlOBl3fVsTBO9vaoA+yzqSusQlwU8phFI2lwYLD&#10;Qo4VrXNKL/sfoyBJeLu98+brNPi+vvtR8fH51kyUeu22qxkIT63/Dz/biVYwHI3h70w4AnL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xMmjGAAAA3AAAAA8AAAAAAAAA&#10;AAAAAAAAoQIAAGRycy9kb3ducmV2LnhtbFBLBQYAAAAABAAEAPkAAACUAwAAAAA=&#10;" strokecolor="#4579b8 [3044]"/>
                </v:group>
                <v:group id="Group 239" o:spid="_x0000_s1536" style="position:absolute;left:11639;top:8987;width:1778;height:3581" coordsize="178081,3585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7eYAMYAAADcAAAADwAAAGRycy9kb3ducmV2LnhtbESPT2vCQBTE7wW/w/IK&#10;vdXNHyw1dQ0itngQoSqU3h7ZZxKSfRuy2yR++25B6HGYmd8wq3wyrRiod7VlBfE8AkFcWF1zqeBy&#10;fn9+BeE8ssbWMim4kYN8PXtYYabtyJ80nHwpAoRdhgoq77tMSldUZNDNbUccvKvtDfog+1LqHscA&#10;N61MouhFGqw5LFTY0baiojn9GAUfI46bNN4Nh+a6vX2fF8evQ0xKPT1OmzcQnib/H76391pBki7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Pt5gAxgAAANwA&#10;AAAPAAAAAAAAAAAAAAAAAKoCAABkcnMvZG93bnJldi54bWxQSwUGAAAAAAQABAD6AAAAnQMAAAAA&#10;">
                  <v:oval id="Oval 240" o:spid="_x0000_s1537" style="position:absolute;width:178081;height:1795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WbG8QA&#10;AADcAAAADwAAAGRycy9kb3ducmV2LnhtbERPy2rCQBTdC/7DcAU3ohOlBImOoRGUQruoL2x3l8xt&#10;EszciZmppv36zqLg8nDey7QztbhR6yrLCqaTCARxbnXFhYLjYTOeg3AeWWNtmRT8kIN01e8tMdH2&#10;zju67X0hQgi7BBWU3jeJlC4vyaCb2IY4cF+2NegDbAupW7yHcFPLWRTF0mDFoaHEhtYl5Zf9t1Hw&#10;GW8yjt9fR/zWuDw7bfH343xVajjonhcgPHX+If53v2gFs6cwP5wJR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lmxvEAAAA3AAAAA8AAAAAAAAAAAAAAAAAmAIAAGRycy9k&#10;b3ducmV2LnhtbFBLBQYAAAAABAAEAPUAAACJAwAAAAA=&#10;" fillcolor="#4f81bd [3204]" strokecolor="#243f60 [1604]" strokeweight="2pt">
                    <v:textbox>
                      <w:txbxContent>
                        <w:p w:rsidR="00303D05" w:rsidRDefault="00303D05" w:rsidP="00802EFB"/>
                      </w:txbxContent>
                    </v:textbox>
                  </v:oval>
                  <v:line id="Straight Connector 241" o:spid="_x0000_s1538" style="position:absolute;flip:x;visibility:visible;mso-wrap-style:square" from="88899,179501" to="89041,3585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7ZYcYAAADcAAAADwAAAGRycy9kb3ducmV2LnhtbESPQWvCQBSE70L/w/IK3nQTFS2pq5SC&#10;GBSqtT30+Mi+JqHZtzG7muiv7wqCx2FmvmHmy85U4kyNKy0riIcRCOLM6pJzBd9fq8ELCOeRNVaW&#10;ScGFHCwXT705Jtq2/Enng89FgLBLUEHhfZ1I6bKCDLqhrYmD92sbgz7IJpe6wTbATSVHUTSVBksO&#10;CwXW9F5Q9nc4GQVpypvNlVe7n3h/XPtxuf2YtDOl+s/d2ysIT51/hO/tVCsYTWK4nQlH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e2WHGAAAA3AAAAA8AAAAAAAAA&#10;AAAAAAAAoQIAAGRycy9kb3ducmV2LnhtbFBLBQYAAAAABAAEAPkAAACUAwAAAAA=&#10;" strokecolor="#4579b8 [3044]"/>
                </v:group>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42" o:spid="_x0000_s1539" type="#_x0000_t132" style="position:absolute;left:19324;top:9992;width:2357;height:4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iir8UA&#10;AADcAAAADwAAAGRycy9kb3ducmV2LnhtbESP0WrCQBRE34X+w3ILvhTdNIjG1E0oSrUPhWrsB1yy&#10;t0lo9m7Ibk38e7dQ8HGYmTPMJh9NKy7Uu8aygud5BIK4tLrhSsHX+W2WgHAeWWNrmRRcyUGePUw2&#10;mGo78Ikuha9EgLBLUUHtfZdK6cqaDLq57YiD9217gz7IvpK6xyHATSvjKFpKgw2HhRo72tZU/hS/&#10;RkFiutVuWF7RPR32bq2PH59mlyg1fRxfX0B4Gv09/N9+1wriRQx/Z8IRk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KKKvxQAAANwAAAAPAAAAAAAAAAAAAAAAAJgCAABkcnMv&#10;ZG93bnJldi54bWxQSwUGAAAAAAQABAD1AAAAigMAAAAA&#10;" fillcolor="#4f81bd [3204]" strokecolor="#243f60 [1604]" strokeweight="2pt"/>
                <v:shape id="Text Box 243" o:spid="_x0000_s1540" type="#_x0000_t202" style="position:absolute;left:1369;top:8798;width:4293;height:25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iUXMYA&#10;AADcAAAADwAAAGRycy9kb3ducmV2LnhtbESPQWsCMRSE74L/ITyhF6lZbZGyNYoKLSLaUi3F42Pz&#10;ulncvCxJ1PXfG6HQ4zAz3zCTWWtrcSYfKscKhoMMBHHhdMWlgu/92+MLiBCRNdaOScGVAsym3c4E&#10;c+0u/EXnXSxFgnDIUYGJscmlDIUhi2HgGuLk/TpvMSbpS6k9XhLc1nKUZWNpseK0YLChpaHiuDtZ&#10;BUez7n9m79vFz3h19R/7kzv4zUGph147fwURqY3/4b/2SisYPT/B/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ciUXMYAAADcAAAADwAAAAAAAAAAAAAAAACYAgAAZHJz&#10;L2Rvd25yZXYueG1sUEsFBgAAAAAEAAQA9QAAAIsDAAAAAA==&#10;" filled="f" stroked="f" strokeweight=".5pt">
                  <v:textbox>
                    <w:txbxContent>
                      <w:p w:rsidR="00303D05" w:rsidRDefault="00303D05" w:rsidP="00802EFB">
                        <w:r>
                          <w:t>Data</w:t>
                        </w:r>
                      </w:p>
                    </w:txbxContent>
                  </v:textbox>
                </v:shape>
                <v:shape id="Text Box 245" o:spid="_x0000_s1541" type="#_x0000_t202" style="position:absolute;left:14755;top:8797;width:3874;height:254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2ps8YA&#10;AADcAAAADwAAAGRycy9kb3ducmV2LnhtbESPQWsCMRSE74L/ITyhF6lZpZWyNYoKLSLaUi3F42Pz&#10;ulncvCxJ1PXfG6HQ4zAz3zCTWWtrcSYfKscKhoMMBHHhdMWlgu/92+MLiBCRNdaOScGVAsym3c4E&#10;c+0u/EXnXSxFgnDIUYGJscmlDIUhi2HgGuLk/TpvMSbpS6k9XhLc1nKUZWNpseK0YLChpaHiuDtZ&#10;BUez7n9m79vFz3h19R/7kzv4zUGph147fwURqY3/4b/2SisYPT3D/Uw6An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2ps8YAAADcAAAADwAAAAAAAAAAAAAAAACYAgAAZHJz&#10;L2Rvd25yZXYueG1sUEsFBgAAAAAEAAQA9QAAAIsDAAAAAA==&#10;" filled="f" stroked="f" strokeweight=".5pt">
                  <v:textbox>
                    <w:txbxContent>
                      <w:p w:rsidR="00303D05" w:rsidRDefault="00303D05" w:rsidP="00802EFB">
                        <w:r>
                          <w:t>File</w:t>
                        </w:r>
                      </w:p>
                    </w:txbxContent>
                  </v:textbox>
                </v:shape>
                <v:shape id="Straight Arrow Connector 246" o:spid="_x0000_s1542" type="#_x0000_t32" style="position:absolute;left:14348;top:12648;width:4974;height:13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LDDsUAAADcAAAADwAAAGRycy9kb3ducmV2LnhtbESPQWvCQBSE74L/YXmF3urGtAaJriIF&#10;oaWoNPXi7ZF9JrHZt2F31fTfu0LB4zAz3zDzZW9acSHnG8sKxqMEBHFpdcOVgv3P+mUKwgdkja1l&#10;UvBHHpaL4WCOubZX/qZLESoRIexzVFCH0OVS+rImg35kO+LoHa0zGKJ0ldQOrxFuWpkmSSYNNhwX&#10;auzovabytzgbBV+7sexOWbJx5+0kfS3Kz021Pij1/NSvZiAC9eER/m9/aAXpWwb3M/EI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TLDDsUAAADcAAAADwAAAAAAAAAA&#10;AAAAAAChAgAAZHJzL2Rvd25yZXYueG1sUEsFBgAAAAAEAAQA+QAAAJMDAAAAAA==&#10;" strokecolor="#4579b8 [3044]">
                  <v:stroke startarrow="open" endarrow="open"/>
                </v:shape>
                <v:shape id="Text Box 247" o:spid="_x0000_s1543" type="#_x0000_t202" style="position:absolute;left:24408;top:3667;width:3212;height:190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7uXsYA&#10;AADcAAAADwAAAGRycy9kb3ducmV2LnhtbESPQWvCQBSE70L/w/IKvYhuFLESXaWVCh6kaKrg8ZF9&#10;Jmmzb0N2jdFf7xYEj8PMfMPMFq0pRUO1KywrGPQjEMSp1QVnCvY/q94EhPPIGkvLpOBKDhbzl84M&#10;Y20vvKMm8ZkIEHYxKsi9r2IpXZqTQde3FXHwTrY26IOsM6lrvAS4KeUwisbSYMFhIceKljmlf8nZ&#10;KDg3n8fyaztanb5/b+4Qja+bLiVKvb22H1MQnlr/DD/aa61gOHq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7uXs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style="layout-flow:vertical">
                    <w:txbxContent>
                      <w:p w:rsidR="00303D05" w:rsidRDefault="00303D05" w:rsidP="00802EFB">
                        <w:r>
                          <w:t>User</w:t>
                        </w:r>
                      </w:p>
                    </w:txbxContent>
                  </v:textbox>
                </v:shape>
                <w10:anchorlock/>
              </v:group>
            </w:pict>
          </mc:Fallback>
        </mc:AlternateContent>
      </w:r>
    </w:p>
    <w:p w:rsidR="00303D05" w:rsidRPr="00C81D35" w:rsidRDefault="00303D05" w:rsidP="00802EFB">
      <w:pPr>
        <w:pStyle w:val="BodyText"/>
        <w:rPr>
          <w:lang w:val="en-GB"/>
        </w:rPr>
      </w:pPr>
      <w:r w:rsidRPr="00C81D35">
        <w:rPr>
          <w:lang w:val="en-GB"/>
        </w:rPr>
        <w:t>Each</w:t>
      </w:r>
      <w:r w:rsidR="004D5EA3" w:rsidRPr="00C81D35">
        <w:rPr>
          <w:lang w:val="en-GB"/>
        </w:rPr>
        <w:t xml:space="preserve"> layer maintains a subset of states.</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11989BD1" wp14:editId="269E6DB1">
                <wp:extent cx="3130475" cy="3763832"/>
                <wp:effectExtent l="0" t="0" r="13335" b="8255"/>
                <wp:docPr id="353" name="Canvas 35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8" name="Text Box 238"/>
                        <wps:cNvSpPr txBox="1"/>
                        <wps:spPr>
                          <a:xfrm>
                            <a:off x="392368" y="1617573"/>
                            <a:ext cx="981669" cy="266064"/>
                          </a:xfrm>
                          <a:prstGeom prst="rect">
                            <a:avLst/>
                          </a:prstGeom>
                          <a:ln/>
                        </wps:spPr>
                        <wps:style>
                          <a:lnRef idx="1">
                            <a:schemeClr val="accent3"/>
                          </a:lnRef>
                          <a:fillRef idx="3">
                            <a:schemeClr val="accent3"/>
                          </a:fillRef>
                          <a:effectRef idx="2">
                            <a:schemeClr val="accent3"/>
                          </a:effectRef>
                          <a:fontRef idx="minor">
                            <a:schemeClr val="lt1"/>
                          </a:fontRef>
                        </wps:style>
                        <wps:txbx>
                          <w:txbxContent>
                            <w:p w:rsidR="00303D05" w:rsidRDefault="00303D05" w:rsidP="00802EFB">
                              <w:r>
                                <w:t>Peer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 name="Text Box 256"/>
                        <wps:cNvSpPr txBox="1"/>
                        <wps:spPr>
                          <a:xfrm>
                            <a:off x="381126" y="1120417"/>
                            <a:ext cx="1004673" cy="23621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303D05" w:rsidRDefault="00303D05" w:rsidP="00802EFB">
                              <w:r>
                                <w:t>Domain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Text Box 265"/>
                        <wps:cNvSpPr txBox="1"/>
                        <wps:spPr>
                          <a:xfrm>
                            <a:off x="375598" y="3419163"/>
                            <a:ext cx="1007140" cy="236855"/>
                          </a:xfrm>
                          <a:prstGeom prst="rect">
                            <a:avLst/>
                          </a:prstGeom>
                          <a:ln/>
                        </wps:spPr>
                        <wps:style>
                          <a:lnRef idx="0">
                            <a:schemeClr val="dk1"/>
                          </a:lnRef>
                          <a:fillRef idx="3">
                            <a:schemeClr val="dk1"/>
                          </a:fillRef>
                          <a:effectRef idx="3">
                            <a:schemeClr val="dk1"/>
                          </a:effectRef>
                          <a:fontRef idx="minor">
                            <a:schemeClr val="lt1"/>
                          </a:fontRef>
                        </wps:style>
                        <wps:txbx>
                          <w:txbxContent>
                            <w:p w:rsidR="00303D05" w:rsidRDefault="00303D05" w:rsidP="00802EFB">
                              <w:r>
                                <w:t>Device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 name="Text Box 110"/>
                        <wps:cNvSpPr txBox="1"/>
                        <wps:spPr>
                          <a:xfrm>
                            <a:off x="369217" y="607506"/>
                            <a:ext cx="1016582" cy="27431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Default="00303D05" w:rsidP="00802EFB">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 name="Text Box 112"/>
                        <wps:cNvSpPr txBox="1"/>
                        <wps:spPr>
                          <a:xfrm>
                            <a:off x="378707" y="147743"/>
                            <a:ext cx="1007092" cy="254634"/>
                          </a:xfrm>
                          <a:prstGeom prst="rect">
                            <a:avLst/>
                          </a:prstGeom>
                          <a:ln/>
                        </wps:spPr>
                        <wps:style>
                          <a:lnRef idx="1">
                            <a:schemeClr val="accent2"/>
                          </a:lnRef>
                          <a:fillRef idx="2">
                            <a:schemeClr val="accent2"/>
                          </a:fillRef>
                          <a:effectRef idx="1">
                            <a:schemeClr val="accent2"/>
                          </a:effectRef>
                          <a:fontRef idx="minor">
                            <a:schemeClr val="dk1"/>
                          </a:fontRef>
                        </wps:style>
                        <wps:txbx>
                          <w:txbxContent>
                            <w:p w:rsidR="00303D05" w:rsidRDefault="00303D05" w:rsidP="00802EFB">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7" name="Text Box 238"/>
                        <wps:cNvSpPr txBox="1"/>
                        <wps:spPr>
                          <a:xfrm>
                            <a:off x="392367" y="2384716"/>
                            <a:ext cx="1002616" cy="301098"/>
                          </a:xfrm>
                          <a:prstGeom prst="rect">
                            <a:avLst/>
                          </a:prstGeom>
                          <a:ln/>
                        </wps:spPr>
                        <wps:style>
                          <a:lnRef idx="1">
                            <a:schemeClr val="accent5"/>
                          </a:lnRef>
                          <a:fillRef idx="3">
                            <a:schemeClr val="accent5"/>
                          </a:fillRef>
                          <a:effectRef idx="2">
                            <a:schemeClr val="accent5"/>
                          </a:effectRef>
                          <a:fontRef idx="minor">
                            <a:schemeClr val="lt1"/>
                          </a:fontRef>
                        </wps:style>
                        <wps:txbx>
                          <w:txbxContent>
                            <w:p w:rsidR="00303D05" w:rsidRPr="00C23116" w:rsidRDefault="00303D05" w:rsidP="00802EFB">
                              <w:r>
                                <w:t>Environment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68" name="Text Box 368"/>
                        <wps:cNvSpPr txBox="1"/>
                        <wps:spPr>
                          <a:xfrm>
                            <a:off x="2130078" y="144013"/>
                            <a:ext cx="485149" cy="2300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 name="Text Box 373"/>
                        <wps:cNvSpPr txBox="1"/>
                        <wps:spPr>
                          <a:xfrm>
                            <a:off x="1744127" y="505004"/>
                            <a:ext cx="1389598" cy="45679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m:oMathPara>
                                <m:oMath>
                                  <m:r>
                                    <w:rPr>
                                      <w:rFonts w:ascii="Cambria Math" w:hAnsi="Cambria Math"/>
                                    </w:rPr>
                                    <m:t xml:space="preserve">MIV= </m:t>
                                  </m:r>
                                  <m:nary>
                                    <m:naryPr>
                                      <m:chr m:val="∑"/>
                                      <m:limLoc m:val="undOvr"/>
                                      <m:supHide m:val="1"/>
                                      <m:ctrlPr>
                                        <w:rPr>
                                          <w:rFonts w:ascii="Cambria Math" w:hAnsi="Cambria Math"/>
                                          <w:i/>
                                        </w:rPr>
                                      </m:ctrlPr>
                                    </m:naryPr>
                                    <m:sub>
                                      <m:r>
                                        <w:rPr>
                                          <w:rFonts w:ascii="Cambria Math" w:hAnsi="Cambria Math"/>
                                        </w:rPr>
                                        <m:t>history</m:t>
                                      </m:r>
                                    </m:sub>
                                    <m:sup/>
                                    <m:e>
                                      <m:r>
                                        <w:rPr>
                                          <w:rFonts w:ascii="Cambria Math" w:hAnsi="Cambria Math"/>
                                        </w:rPr>
                                        <m:t>∆MIV</m:t>
                                      </m:r>
                                    </m:e>
                                  </m:nary>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4" name="Straight Connector 374"/>
                        <wps:cNvCnPr>
                          <a:stCxn id="110" idx="3"/>
                          <a:endCxn id="368" idx="1"/>
                        </wps:cNvCnPr>
                        <wps:spPr>
                          <a:xfrm flipV="1">
                            <a:off x="1385799" y="259054"/>
                            <a:ext cx="744279" cy="4856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5" name="Straight Connector 375"/>
                        <wps:cNvCnPr>
                          <a:stCxn id="110" idx="3"/>
                          <a:endCxn id="373" idx="1"/>
                        </wps:cNvCnPr>
                        <wps:spPr>
                          <a:xfrm flipV="1">
                            <a:off x="1385799" y="733392"/>
                            <a:ext cx="358328" cy="1127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6" name="Text Box 376"/>
                        <wps:cNvSpPr txBox="1"/>
                        <wps:spPr>
                          <a:xfrm>
                            <a:off x="2134422" y="1177559"/>
                            <a:ext cx="586162" cy="2304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Peers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8" name="Text Box 378"/>
                        <wps:cNvSpPr txBox="1"/>
                        <wps:spPr>
                          <a:xfrm>
                            <a:off x="2134422" y="1482097"/>
                            <a:ext cx="848359" cy="2709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9" name="Text Box 379"/>
                        <wps:cNvSpPr txBox="1"/>
                        <wps:spPr>
                          <a:xfrm>
                            <a:off x="2102332" y="1867870"/>
                            <a:ext cx="919480" cy="2868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0" name="Text Box 380"/>
                        <wps:cNvSpPr txBox="1"/>
                        <wps:spPr>
                          <a:xfrm>
                            <a:off x="2134422" y="2264401"/>
                            <a:ext cx="799913" cy="25905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m:oMathPara>
                                <m:oMath>
                                  <m:d>
                                    <m:dPr>
                                      <m:begChr m:val="{"/>
                                      <m:endChr m:val="}"/>
                                      <m:ctrlPr>
                                        <w:rPr>
                                          <w:rFonts w:ascii="Cambria Math" w:hAnsi="Cambria Math"/>
                                          <w:i/>
                                        </w:rPr>
                                      </m:ctrlPr>
                                    </m:dPr>
                                    <m:e>
                                      <m:r>
                                        <w:rPr>
                                          <w:rFonts w:ascii="Cambria Math" w:hAnsi="Cambria Math"/>
                                        </w:rPr>
                                        <m:t>∆MIV</m:t>
                                      </m:r>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1" name="Straight Connector 381"/>
                        <wps:cNvCnPr>
                          <a:stCxn id="256" idx="3"/>
                          <a:endCxn id="376" idx="1"/>
                        </wps:cNvCnPr>
                        <wps:spPr>
                          <a:xfrm>
                            <a:off x="1385799" y="1238527"/>
                            <a:ext cx="748623" cy="5427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2" name="Straight Connector 382"/>
                        <wps:cNvCnPr>
                          <a:stCxn id="256" idx="3"/>
                          <a:endCxn id="378" idx="1"/>
                        </wps:cNvCnPr>
                        <wps:spPr>
                          <a:xfrm>
                            <a:off x="1385799" y="1238527"/>
                            <a:ext cx="748623" cy="37904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3" name="Straight Connector 383"/>
                        <wps:cNvCnPr>
                          <a:stCxn id="256" idx="3"/>
                          <a:endCxn id="379" idx="1"/>
                        </wps:cNvCnPr>
                        <wps:spPr>
                          <a:xfrm>
                            <a:off x="1385799" y="1238527"/>
                            <a:ext cx="716533" cy="77277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4" name="Straight Connector 384"/>
                        <wps:cNvCnPr>
                          <a:stCxn id="256" idx="3"/>
                          <a:endCxn id="380" idx="1"/>
                        </wps:cNvCnPr>
                        <wps:spPr>
                          <a:xfrm>
                            <a:off x="1385799" y="1238527"/>
                            <a:ext cx="748623" cy="115540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5" name="Straight Connector 385"/>
                        <wps:cNvCnPr>
                          <a:stCxn id="112" idx="2"/>
                          <a:endCxn id="110" idx="0"/>
                        </wps:cNvCnPr>
                        <wps:spPr>
                          <a:xfrm flipH="1">
                            <a:off x="877508" y="402377"/>
                            <a:ext cx="4745" cy="20512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6" name="Straight Connector 386"/>
                        <wps:cNvCnPr>
                          <a:stCxn id="110" idx="2"/>
                          <a:endCxn id="256" idx="0"/>
                        </wps:cNvCnPr>
                        <wps:spPr>
                          <a:xfrm>
                            <a:off x="877508" y="881825"/>
                            <a:ext cx="5955" cy="23859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7" name="Straight Connector 387"/>
                        <wps:cNvCnPr>
                          <a:stCxn id="256" idx="2"/>
                          <a:endCxn id="238" idx="0"/>
                        </wps:cNvCnPr>
                        <wps:spPr>
                          <a:xfrm flipH="1">
                            <a:off x="883203" y="1356636"/>
                            <a:ext cx="260" cy="2609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8" name="Straight Connector 388"/>
                        <wps:cNvCnPr>
                          <a:stCxn id="238" idx="2"/>
                          <a:endCxn id="367" idx="0"/>
                        </wps:cNvCnPr>
                        <wps:spPr>
                          <a:xfrm>
                            <a:off x="883203" y="1883637"/>
                            <a:ext cx="10472" cy="50107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9" name="Straight Connector 389"/>
                        <wps:cNvCnPr>
                          <a:stCxn id="367" idx="2"/>
                          <a:endCxn id="265" idx="0"/>
                        </wps:cNvCnPr>
                        <wps:spPr>
                          <a:xfrm flipH="1">
                            <a:off x="879168" y="2685814"/>
                            <a:ext cx="14507" cy="733349"/>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53" o:spid="_x0000_s1544" editas="canvas" style="width:246.5pt;height:296.35pt;mso-position-horizontal-relative:char;mso-position-vertical-relative:line" coordsize="31299,37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">
                <v:shape id="_x0000_s1545" type="#_x0000_t75" style="position:absolute;width:31299;height:37636;visibility:visible;mso-wrap-style:square">
                  <v:fill o:detectmouseclick="t"/>
                  <v:path o:connecttype="none"/>
                </v:shape>
                <v:shape id="Text Box 238" o:spid="_x0000_s1546" type="#_x0000_t202" style="position:absolute;left:3923;top:16175;width:9817;height:26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04ksEA&#10;AADcAAAADwAAAGRycy9kb3ducmV2LnhtbERPz0vDMBS+C/4P4Q28ubQVhtSlY4wJIl5aB70+mmda&#10;2ryUJsvqf28Owo4f3+/9YbWTiLT4wbGCfJuBIO6cHtgouHy/P7+C8AFZ4+SYFPySh0P1+LDHUrsb&#10;1xSbYEQKYV+igj6EuZTSdz1Z9Fs3Eyfuxy0WQ4KLkXrBWwq3kyyybCctDpwaepzp1FM3NlerwNTX&#10;Ip7nGNvx1NL5y+SfdZMr9bRZj28gAq3hLv53f2gFxUtam86kIyCr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6tOJLBAAAA3AAAAA8AAAAAAAAAAAAAAAAAmAIAAGRycy9kb3du&#10;cmV2LnhtbFBLBQYAAAAABAAEAPUAAACGAw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303D05" w:rsidRDefault="00303D05" w:rsidP="00802EFB">
                        <w:r>
                          <w:t>Peer</w:t>
                        </w:r>
                      </w:p>
                    </w:txbxContent>
                  </v:textbox>
                </v:shape>
                <v:shape id="Text Box 256" o:spid="_x0000_s1547" type="#_x0000_t202" style="position:absolute;left:3811;top:11204;width:10046;height:2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1imsMA&#10;AADcAAAADwAAAGRycy9kb3ducmV2LnhtbESPQWsCMRSE74X+h/AK3mq2iy5laxRbEDwV1F56e928&#10;bpZuXrbJq27/vREEj8PMfMMsVqPv1ZFi6gIbeJoWoIibYDtuDXwcNo/PoJIgW+wDk4F/SrBa3t8t&#10;sLbhxDs67qVVGcKpRgNOZKi1To0jj2kaBuLsfYfoUbKMrbYRTxnue10WRaU9dpwXHA705qj52f95&#10;AzOk98HK7/ozuLL6OrzGzVaiMZOHcf0CSmiUW/ja3loD5byCy5l8BPTy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b1ims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303D05" w:rsidRDefault="00303D05" w:rsidP="00802EFB">
                        <w:r>
                          <w:t>Domain</w:t>
                        </w:r>
                      </w:p>
                    </w:txbxContent>
                  </v:textbox>
                </v:shape>
                <v:shape id="Text Box 265" o:spid="_x0000_s1548" type="#_x0000_t202" style="position:absolute;left:3755;top:34191;width:10072;height:2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wp1cYA&#10;AADcAAAADwAAAGRycy9kb3ducmV2LnhtbESPT2vCQBTE74LfYXlCb2aj0FRTNyKFlvZQ8B94fWRf&#10;k5js25jdmtRP3y0UPA4z8xtmtR5MI67UucqyglkUgyDOra64UHA8vE4XIJxH1thYJgU/5GCdjUcr&#10;TLXteUfXvS9EgLBLUUHpfZtK6fKSDLrItsTB+7KdQR9kV0jdYR/gppHzOE6kwYrDQoktvZSU1/tv&#10;o+AsP26fT2+npHHx7ezqS7+9LLdKPUyGzTMIT4O/h//b71rBPHmEvzPhCMj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wp1cYAAADcAAAADwAAAAAAAAAAAAAAAACYAgAAZHJz&#10;L2Rvd25yZXYueG1sUEsFBgAAAAAEAAQA9QAAAIsDAAAAAA==&#10;" fillcolor="black [1632]" stroked="f">
                  <v:fill color2="black [3008]" rotate="t" angle="180" focus="80%" type="gradient">
                    <o:fill v:ext="view" type="gradientUnscaled"/>
                  </v:fill>
                  <v:shadow on="t" color="black" opacity="22937f" origin=",.5" offset="0,.63889mm"/>
                  <v:textbox>
                    <w:txbxContent>
                      <w:p w:rsidR="00303D05" w:rsidRDefault="00303D05" w:rsidP="00802EFB">
                        <w:r>
                          <w:t>Device</w:t>
                        </w:r>
                      </w:p>
                    </w:txbxContent>
                  </v:textbox>
                </v:shape>
                <v:shape id="Text Box 110" o:spid="_x0000_s1549" type="#_x0000_t202" style="position:absolute;left:3692;top:6075;width:10165;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UvrMMA&#10;AADcAAAADwAAAGRycy9kb3ducmV2LnhtbESPwW7CQAxE70j9h5UrcYNNOABKWRCiVCoHDkA+wGTd&#10;JCLrjbJbCHw9PiBxszXjmefFqneNulIXas8G0nECirjwtubSQH76Gc1BhYhssfFMBu4UYLX8GCww&#10;s/7GB7oeY6kkhEOGBqoY20zrUFTkMIx9Syzan+8cRlm7UtsObxLuGj1Jkql2WLM0VNjSpqLicvx3&#10;BnbTPI2P/Xmy4Zm+l9/brcspN2b42a+/QEXq49v8uv61gp8KvjwjE+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UvrMMAAADc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w:txbxContent>
                      <w:p w:rsidR="00303D05" w:rsidRDefault="00303D05" w:rsidP="00802EFB">
                        <w:r>
                          <w:t>View</w:t>
                        </w:r>
                      </w:p>
                    </w:txbxContent>
                  </v:textbox>
                </v:shape>
                <v:shape id="Text Box 112" o:spid="_x0000_s1550" type="#_x0000_t202" style="position:absolute;left:3787;top:1477;width:10070;height:2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0YX8QA&#10;AADcAAAADwAAAGRycy9kb3ducmV2LnhtbERPTWvCQBC9F/wPyxS81U2kSJu6ShGUYkghUQ/eptlp&#10;EpqdDdnVxH/vFgq9zeN9znI9mlZcqXeNZQXxLAJBXFrdcKXgeNg+vYBwHllja5kU3MjBejV5WGKi&#10;7cA5XQtfiRDCLkEFtfddIqUrazLoZrYjDty37Q36APtK6h6HEG5aOY+ihTTYcGiosaNNTeVPcTEK&#10;PlNz4jx6ft2d7X6RxV9679JMqenj+P4GwtPo/8V/7g8d5sdz+H0mXC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NGF/EAAAA3AAAAA8AAAAAAAAAAAAAAAAAmAIAAGRycy9k&#10;b3ducmV2LnhtbFBLBQYAAAAABAAEAPUAAACJAwAAAAA=&#10;" fillcolor="#dfa7a6 [1621]" strokecolor="#bc4542 [3045]">
                  <v:fill color2="#f5e4e4 [501]" rotate="t" angle="180" colors="0 #ffa2a1;22938f #ffbebd;1 #ffe5e5" focus="100%" type="gradient"/>
                  <v:shadow on="t" color="black" opacity="24903f" origin=",.5" offset="0,.55556mm"/>
                  <v:textbox>
                    <w:txbxContent>
                      <w:p w:rsidR="00303D05" w:rsidRDefault="00303D05" w:rsidP="00802EFB">
                        <w:r>
                          <w:t>Application</w:t>
                        </w:r>
                      </w:p>
                    </w:txbxContent>
                  </v:textbox>
                </v:shape>
                <v:shape id="Text Box 238" o:spid="_x0000_s1551" type="#_x0000_t202" style="position:absolute;left:3923;top:23847;width:10026;height:3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wtscA&#10;AADcAAAADwAAAGRycy9kb3ducmV2LnhtbESPQWvCQBSE74X+h+UVvIhuqmJr6ioSKHgpVK2N3p7Z&#10;1yQ0+zZk1xj/fVcQehxm5htmvuxMJVpqXGlZwfMwAkGcWV1yruBr9z54BeE8ssbKMim4koPl4vFh&#10;jrG2F95Qu/W5CBB2MSoovK9jKV1WkEE3tDVx8H5sY9AH2eRSN3gJcFPJURRNpcGSw0KBNSUFZb/b&#10;s1Gwb/vJN0/az9No9qEPXZqM0+NVqd5Tt3oD4anz/+F7e60VjKcvcDsTj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P8LbHAAAA3AAAAA8AAAAAAAAAAAAAAAAAmAIAAGRy&#10;cy9kb3ducmV2LnhtbFBLBQYAAAAABAAEAPUAAACMAwAAAAA=&#10;" fillcolor="#215a69 [1640]" strokecolor="#40a7c2 [3048]">
                  <v:fill color2="#3da5c1 [3016]" rotate="t" angle="180" colors="0 #2787a0;52429f #36b1d2;1 #34b3d6" focus="100%" type="gradient">
                    <o:fill v:ext="view" type="gradientUnscaled"/>
                  </v:fill>
                  <v:shadow on="t" color="black" opacity="22937f" origin=",.5" offset="0,.63889mm"/>
                  <v:textbox>
                    <w:txbxContent>
                      <w:p w:rsidR="00303D05" w:rsidRPr="00C23116" w:rsidRDefault="00303D05" w:rsidP="00802EFB">
                        <w:r>
                          <w:t>Environment</w:t>
                        </w:r>
                      </w:p>
                    </w:txbxContent>
                  </v:textbox>
                </v:shape>
                <v:shape id="Text Box 368" o:spid="_x0000_s1552" type="#_x0000_t202" style="position:absolute;left:21300;top:1440;width:4852;height:2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oIFsAA&#10;AADcAAAADwAAAGRycy9kb3ducmV2LnhtbERPTWsCMRC9F/ofwhS81WwryHZrFFu0CJ7U0vOwGZPg&#10;ZrIkcd3+e3Mo9Ph434vV6DsxUEwusIKXaQWCuA3asVHwfdo+1yBSRtbYBSYFv5RgtXx8WGCjw40P&#10;NByzESWEU4MKbM59I2VqLXlM09ATF+4cosdcYDRSR7yVcN/J16qaS4+OS4PFnj4ttZfj1SvYfJg3&#10;09YY7abWzg3jz3lvvpSaPI3rdxCZxvwv/nPvtILZvKwtZ8oRkMs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WoIFsAAAADcAAAADwAAAAAAAAAAAAAAAACYAgAAZHJzL2Rvd25y&#10;ZXYueG1sUEsFBgAAAAAEAAQA9QAAAIUDAAAAAA==&#10;" fillcolor="white [3201]" strokeweight=".5pt">
                  <v:textbox>
                    <w:txbxContent>
                      <w:p w:rsidR="00303D05" w:rsidRDefault="00303D05" w:rsidP="00802EFB">
                        <w:r>
                          <w:t>Files</w:t>
                        </w:r>
                      </w:p>
                    </w:txbxContent>
                  </v:textbox>
                </v:shape>
                <v:shape id="Text Box 373" o:spid="_x0000_s1553" type="#_x0000_t202" style="position:absolute;left:17441;top:5050;width:13896;height:4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cMusMA&#10;AADcAAAADwAAAGRycy9kb3ducmV2LnhtbESPQUsDMRSE74L/ITzBm81qoV3XpkWllkJPreL5sXlN&#10;gpuXJYnb7b9vCoLHYWa+YRar0XdioJhcYAWPkwoEcRu0Y6Pg6/PjoQaRMrLGLjApOFOC1fL2ZoGN&#10;Dife03DIRhQIpwYV2Jz7RsrUWvKYJqEnLt4xRI+5yGikjngqcN/Jp6qaSY+Oy4LFnt4ttT+HX69g&#10;/WaeTVtjtOtaOzeM38ed2Sh1fze+voDINOb/8F97qxVM51O4nilHQC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cMusMAAADcAAAADwAAAAAAAAAAAAAAAACYAgAAZHJzL2Rv&#10;d25yZXYueG1sUEsFBgAAAAAEAAQA9QAAAIgDAAAAAA==&#10;" fillcolor="white [3201]" strokeweight=".5pt">
                  <v:textbox>
                    <w:txbxContent>
                      <w:p w:rsidR="00303D05" w:rsidRDefault="00303D05" w:rsidP="00802EFB">
                        <m:oMathPara>
                          <m:oMath>
                            <m:r>
                              <w:rPr>
                                <w:rFonts w:ascii="Cambria Math" w:hAnsi="Cambria Math"/>
                              </w:rPr>
                              <m:t xml:space="preserve">MIV= </m:t>
                            </m:r>
                            <m:nary>
                              <m:naryPr>
                                <m:chr m:val="∑"/>
                                <m:limLoc m:val="undOvr"/>
                                <m:supHide m:val="1"/>
                                <m:ctrlPr>
                                  <w:rPr>
                                    <w:rFonts w:ascii="Cambria Math" w:hAnsi="Cambria Math"/>
                                    <w:i/>
                                  </w:rPr>
                                </m:ctrlPr>
                              </m:naryPr>
                              <m:sub>
                                <m:r>
                                  <w:rPr>
                                    <w:rFonts w:ascii="Cambria Math" w:hAnsi="Cambria Math"/>
                                  </w:rPr>
                                  <m:t>history</m:t>
                                </m:r>
                              </m:sub>
                              <m:sup/>
                              <m:e>
                                <m:r>
                                  <w:rPr>
                                    <w:rFonts w:ascii="Cambria Math" w:hAnsi="Cambria Math"/>
                                  </w:rPr>
                                  <m:t>∆MIV</m:t>
                                </m:r>
                              </m:e>
                            </m:nary>
                          </m:oMath>
                        </m:oMathPara>
                      </w:p>
                    </w:txbxContent>
                  </v:textbox>
                </v:shape>
                <v:line id="Straight Connector 374" o:spid="_x0000_s1554" style="position:absolute;flip:y;visibility:visible;mso-wrap-style:square" from="13857,2590" to="21300,7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S/2ccAAADcAAAADwAAAGRycy9kb3ducmV2LnhtbESPT2vCQBTE70K/w/IKvenGP9SSZiNF&#10;EIOCttaDx0f2NQnNvo3ZrYn99F2h4HGYmd8wyaI3tbhQ6yrLCsajCARxbnXFhYLj52r4AsJ5ZI21&#10;ZVJwJQeL9GGQYKxtxx90OfhCBAi7GBWU3jexlC4vyaAb2YY4eF+2NeiDbAupW+wC3NRyEkXP0mDF&#10;YaHEhpYl5d+HH6Mgy3iz+eXV/jR+P6/9tNruZt1cqafH/u0VhKfe38P/7UwrmM5ncDsTjoBM/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5L/ZxwAAANwAAAAPAAAAAAAA&#10;AAAAAAAAAKECAABkcnMvZG93bnJldi54bWxQSwUGAAAAAAQABAD5AAAAlQMAAAAA&#10;" strokecolor="#4579b8 [3044]"/>
                <v:line id="Straight Connector 375" o:spid="_x0000_s1555" style="position:absolute;flip:y;visibility:visible;mso-wrap-style:square" from="13857,7333" to="17441,74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gaQscAAADcAAAADwAAAGRycy9kb3ducmV2LnhtbESPT2vCQBTE70K/w/IK3nRjrUaiq5SC&#10;GBT6R3vo8ZF9JqHZtzG7mrSfvisIHoeZ+Q2zWHWmEhdqXGlZwWgYgSDOrC45V/B1WA9mIJxH1lhZ&#10;JgW/5GC1fOgtMNG25U+67H0uAoRdggoK7+tESpcVZNANbU0cvKNtDPogm1zqBtsAN5V8iqKpNFhy&#10;WCiwpteCsp/92ShIU95u/3j9/j36OG38uNy9PbexUv3H7mUOwlPn7+FbO9UKxvEErmfCEZD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qBpCxwAAANwAAAAPAAAAAAAA&#10;AAAAAAAAAKECAABkcnMvZG93bnJldi54bWxQSwUGAAAAAAQABAD5AAAAlQMAAAAA&#10;" strokecolor="#4579b8 [3044]"/>
                <v:shape id="Text Box 376" o:spid="_x0000_s1556" type="#_x0000_t202" style="position:absolute;left:21344;top:11775;width:5861;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CvIsMA&#10;AADcAAAADwAAAGRycy9kb3ducmV2LnhtbESPQUsDMRSE74L/ITzBm81aoa5r02KlLYKnVvH82Lwm&#10;wc3LksTt9t83QqHHYWa+YebL0XdioJhcYAWPkwoEcRu0Y6Pg+2vzUINIGVljF5gUnCjBcnF7M8dG&#10;hyPvaNhnIwqEU4MKbM59I2VqLXlMk9ATF+8QosdcZDRSRzwWuO/ktKpm0qPjsmCxp3dL7e/+zytY&#10;r8yLaWuMdl1r54bx5/Bptkrd341vryAyjfkavrQ/tIKn5xn8nylHQC7O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mCvIsMAAADcAAAADwAAAAAAAAAAAAAAAACYAgAAZHJzL2Rv&#10;d25yZXYueG1sUEsFBgAAAAAEAAQA9QAAAIgDAAAAAA==&#10;" fillcolor="white [3201]" strokeweight=".5pt">
                  <v:textbox>
                    <w:txbxContent>
                      <w:p w:rsidR="00303D05" w:rsidRDefault="00303D05" w:rsidP="00802EFB">
                        <w:r>
                          <w:t>Peers</w:t>
                        </w:r>
                      </w:p>
                    </w:txbxContent>
                  </v:textbox>
                </v:shape>
                <v:shape id="Text Box 378" o:spid="_x0000_s1557" type="#_x0000_t202" style="position:absolute;left:21344;top:14820;width:8483;height:27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Oey8AA&#10;AADcAAAADwAAAGRycy9kb3ducmV2LnhtbERPTWsCMRC9F/ofwhS81WwrtNvVKK1YEXrSlp6HzZgE&#10;N5Mliev235tDwePjfS9Wo+/EQDG5wAqephUI4jZox0bBz/fnYw0iZWSNXWBS8EcJVsv7uwU2Olx4&#10;T8MhG1FCODWowObcN1Km1pLHNA09ceGOIXrMBUYjdcRLCfedfK6qF+nRcWmw2NPaUns6nL2CzYd5&#10;M22N0W5q7dww/h6/zFapycP4PgeRacw38b97pxXMXsvacqYcAbm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LOey8AAAADcAAAADwAAAAAAAAAAAAAAAACYAgAAZHJzL2Rvd25y&#10;ZXYueG1sUEsFBgAAAAAEAAQA9QAAAIUDAAAAAA==&#10;" fillcolor="white [3201]" strokeweight=".5pt">
                  <v:textbox>
                    <w:txbxContent>
                      <w:p w:rsidR="00303D05" w:rsidRDefault="00303D05" w:rsidP="00802EFB">
                        <w:r>
                          <w:t>Users</w:t>
                        </w:r>
                      </w:p>
                    </w:txbxContent>
                  </v:textbox>
                </v:shape>
                <v:shape id="Text Box 379" o:spid="_x0000_s1558" type="#_x0000_t202" style="position:absolute;left:21023;top:18678;width:9195;height:2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7UMMA&#10;AADcAAAADwAAAGRycy9kb3ducmV2LnhtbESPQUsDMRSE74L/ITzBm81aod2uTYuWWgo9tYrnx+Y1&#10;CW5eliRu139vCoLHYWa+YZbr0XdioJhcYAWPkwoEcRu0Y6Pg4/3toQaRMrLGLjAp+KEE69XtzRIb&#10;HS58pOGUjSgQTg0qsDn3jZSpteQxTUJPXLxziB5zkdFIHfFS4L6T06qaSY+Oy4LFnjaW2q/Tt1ew&#10;fTUL09YY7bbWzg3j5/lgdkrd340vzyAyjfk//NfeawVP8wVcz5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7UMMAAADcAAAADwAAAAAAAAAAAAAAAACYAgAAZHJzL2Rv&#10;d25yZXYueG1sUEsFBgAAAAAEAAQA9QAAAIgDAAAAAA==&#10;" fillcolor="white [3201]" strokeweight=".5pt">
                  <v:textbox>
                    <w:txbxContent>
                      <w:p w:rsidR="00303D05" w:rsidRDefault="00303D05" w:rsidP="00802EFB">
                        <w:r>
                          <w:t>Applications</w:t>
                        </w:r>
                      </w:p>
                    </w:txbxContent>
                  </v:textbox>
                </v:shape>
                <v:shape id="Text Box 380" o:spid="_x0000_s1559" type="#_x0000_t202" style="position:absolute;left:21344;top:22644;width:7999;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Di6r8A&#10;AADcAAAADwAAAGRycy9kb3ducmV2LnhtbERPTWsCMRC9F/ofwhR6q9kqlO3WKFVUCp60pedhMyah&#10;m8mSxHX7781B8Ph43/Pl6DsxUEwusILXSQWCuA3asVHw8719qUGkjKyxC0wK/inBcvH4MMdGhwsf&#10;aDhmI0oIpwYV2Jz7RsrUWvKYJqEnLtwpRI+5wGikjngp4b6T06p6kx4dlwaLPa0ttX/Hs1ewWZl3&#10;09YY7abWzg3j72lvdko9P42fHyAyjfkuvrm/tIJZXeaXM+UIyMUV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EOLqvwAAANwAAAAPAAAAAAAAAAAAAAAAAJgCAABkcnMvZG93bnJl&#10;di54bWxQSwUGAAAAAAQABAD1AAAAhAMAAAAA&#10;" fillcolor="white [3201]" strokeweight=".5pt">
                  <v:textbox>
                    <w:txbxContent>
                      <w:p w:rsidR="00303D05" w:rsidRDefault="00303D05" w:rsidP="00802EFB">
                        <m:oMathPara>
                          <m:oMath>
                            <m:d>
                              <m:dPr>
                                <m:begChr m:val="{"/>
                                <m:endChr m:val="}"/>
                                <m:ctrlPr>
                                  <w:rPr>
                                    <w:rFonts w:ascii="Cambria Math" w:hAnsi="Cambria Math"/>
                                    <w:i/>
                                  </w:rPr>
                                </m:ctrlPr>
                              </m:dPr>
                              <m:e>
                                <m:r>
                                  <w:rPr>
                                    <w:rFonts w:ascii="Cambria Math" w:hAnsi="Cambria Math"/>
                                  </w:rPr>
                                  <m:t>∆MIV</m:t>
                                </m:r>
                              </m:e>
                            </m:d>
                          </m:oMath>
                        </m:oMathPara>
                      </w:p>
                    </w:txbxContent>
                  </v:textbox>
                </v:shape>
                <v:line id="Straight Connector 381" o:spid="_x0000_s1560" style="position:absolute;visibility:visible;mso-wrap-style:square" from="13857,12385" to="21344,12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1kUsUAAADcAAAADwAAAGRycy9kb3ducmV2LnhtbESPUWvCQBCE34X+h2MLfdOLSiVNPUUK&#10;Bam+aPsDtrltEsztpXdbjf76niD4OMzMN8x82btWHSnExrOB8SgDRVx623Bl4OvzfZiDioJssfVM&#10;Bs4UYbl4GMyxsP7EOzrupVIJwrFAA7VIV2gdy5ocxpHviJP344NDSTJU2gY8Jbhr9STLZtphw2mh&#10;xo7eaioP+z9n4HezXcfzdzuR2fPl4xBW+YtMozFPj/3qFZRQL/fwrb22Bqb5GK5n0hH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1kUsUAAADcAAAADwAAAAAAAAAA&#10;AAAAAAChAgAAZHJzL2Rvd25yZXYueG1sUEsFBgAAAAAEAAQA+QAAAJMDAAAAAA==&#10;" strokecolor="#4579b8 [3044]"/>
                <v:line id="Straight Connector 382" o:spid="_x0000_s1561" style="position:absolute;visibility:visible;mso-wrap-style:square" from="13857,12385" to="21344,16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6JcUAAADcAAAADwAAAGRycy9kb3ducmV2LnhtbESPUWvCQBCE34X+h2MLfdOLESWmniKF&#10;grR9qfUHbHNrEsztpXdbjf31XqHQx2FmvmFWm8F16kwhtp4NTCcZKOLK25ZrA4eP53EBKgqyxc4z&#10;GbhShM36brTC0voLv9N5L7VKEI4lGmhE+lLrWDXkME58T5y8ow8OJclQaxvwkuCu03mWLbTDltNC&#10;gz09NVSd9t/OwNfr2y5eP7tcFvOfl1PYFkuZRWMe7oftIyihQf7Df+2dNTArcvg9k46A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H/6JcUAAADcAAAADwAAAAAAAAAA&#10;AAAAAAChAgAAZHJzL2Rvd25yZXYueG1sUEsFBgAAAAAEAAQA+QAAAJMDAAAAAA==&#10;" strokecolor="#4579b8 [3044]"/>
                <v:line id="Straight Connector 383" o:spid="_x0000_s1562" style="position:absolute;visibility:visible;mso-wrap-style:square" from="13857,12385" to="21023,201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NfvsUAAADcAAAADwAAAGRycy9kb3ducmV2LnhtbESPUUvDQBCE3wX/w7GCb/ZigyXGXEsR&#10;CsX6YvUHrLk1Ccntxbttm/bXe4Lg4zAz3zDVanKDOlKInWcD97MMFHHtbceNgY/3zV0BKgqyxcEz&#10;GThThNXy+qrC0voTv9FxL41KEI4lGmhFxlLrWLfkMM78SJy8Lx8cSpKh0TbgKcHdoOdZttAOO04L&#10;LY703FLd7w/OwPfudRvPn8NcFg+Xlz6si0fJozG3N9P6CZTQJP/hv/bWGsiLHH7PpCO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NfvsUAAADcAAAADwAAAAAAAAAA&#10;AAAAAAChAgAAZHJzL2Rvd25yZXYueG1sUEsFBgAAAAAEAAQA+QAAAJMDAAAAAA==&#10;" strokecolor="#4579b8 [3044]"/>
                <v:line id="Straight Connector 384" o:spid="_x0000_s1563" style="position:absolute;visibility:visible;mso-wrap-style:square" from="13857,12385" to="21344,23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rHysYAAADcAAAADwAAAGRycy9kb3ducmV2LnhtbESPUUvDQBCE3wv+h2MF39qLrZYYey1F&#10;EIrti9EfsObWJDS3F+/WNvXX9wpCH4eZ+YZZrAbXqQOF2Ho2cD/JQBFX3rZcG/j8eB3noKIgW+w8&#10;k4ETRVgtb0YLLKw/8jsdSqlVgnAs0EAj0hdax6ohh3Hie+LkffvgUJIMtbYBjwnuOj3Nsrl22HJa&#10;aLCnl4aqffnrDPxsd5t4+uqmMn/8e9uHdf4ks2jM3e2wfgYlNMg1/N/eWAOz/AEuZ9IR0Ms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Tax8rGAAAA3AAAAA8AAAAAAAAA&#10;AAAAAAAAoQIAAGRycy9kb3ducmV2LnhtbFBLBQYAAAAABAAEAPkAAACUAwAAAAA=&#10;" strokecolor="#4579b8 [3044]"/>
                <v:line id="Straight Connector 385" o:spid="_x0000_s1564" style="position:absolute;flip:x;visibility:visible;mso-wrap-style:square" from="8775,4023" to="8822,6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1qZcYAAADcAAAADwAAAGRycy9kb3ducmV2LnhtbESPT2vCQBTE7wW/w/KE3urG2qpEVymC&#10;NCi0/jt4fGSfSTD7Nma3Jvrp3UKhx2FmfsNM560pxZVqV1hW0O9FIIhTqwvOFBz2y5cxCOeRNZaW&#10;ScGNHMxnnacpxto2vKXrzmciQNjFqCD3voqldGlOBl3PVsTBO9naoA+yzqSusQlwU8rXKBpKgwWH&#10;hRwrWuSUnnc/RkGS8Gp15+X3sb+5fPpBsf56a0ZKPXfbjwkIT63/D/+1E61gMH6H3zPhCMj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J9amXGAAAA3AAAAA8AAAAAAAAA&#10;AAAAAAAAoQIAAGRycy9kb3ducmV2LnhtbFBLBQYAAAAABAAEAPkAAACUAwAAAAA=&#10;" strokecolor="#4579b8 [3044]"/>
                <v:line id="Straight Connector 386" o:spid="_x0000_s1565" style="position:absolute;visibility:visible;mso-wrap-style:square" from="8775,8818" to="8834,112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T8JsUAAADcAAAADwAAAGRycy9kb3ducmV2LnhtbESPUUvDQBCE3wv+h2MF35qLLYYYey1F&#10;EIr60tYfsObWJDS3F+/WNvXXe0Khj8PMfMMsVqPr1ZFC7DwbuM9yUMS1tx03Bj72L9MSVBRki71n&#10;MnCmCKvlzWSBlfUn3tJxJ41KEI4VGmhFhkrrWLfkMGZ+IE7elw8OJcnQaBvwlOCu17M8L7TDjtNC&#10;iwM9t1Qfdj/OwPfb+yaeP/uZFA+/r4ewLh9lHo25ux3XT6CERrmGL+2NNTAvC/g/k46A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0T8JsUAAADcAAAADwAAAAAAAAAA&#10;AAAAAAChAgAAZHJzL2Rvd25yZXYueG1sUEsFBgAAAAAEAAQA+QAAAJMDAAAAAA==&#10;" strokecolor="#4579b8 [3044]"/>
                <v:line id="Straight Connector 387" o:spid="_x0000_s1566" style="position:absolute;flip:x;visibility:visible;mso-wrap-style:square" from="8832,13566" to="8834,16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RicUAAADcAAAADwAAAGRycy9kb3ducmV2LnhtbESPT2vCQBTE70K/w/IKvenGKlWiq5SC&#10;NCj4/+DxkX1NQrNv0+xqop/eFQoeh5n5DTOdt6YUF6pdYVlBvxeBIE6tLjhTcDwsumMQziNrLC2T&#10;gis5mM9eOlOMtW14R5e9z0SAsItRQe59FUvp0pwMup6tiIP3Y2uDPsg6k7rGJsBNKd+j6EMaLDgs&#10;5FjRV07p7/5sFCQJL5c3XmxO/e3ftx8Uq/WwGSn19tp+TkB4av0z/N9OtILBeASPM+EIyN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NRicUAAADcAAAADwAAAAAAAAAA&#10;AAAAAAChAgAAZHJzL2Rvd25yZXYueG1sUEsFBgAAAAAEAAQA+QAAAJMDAAAAAA==&#10;" strokecolor="#4579b8 [3044]"/>
                <v:line id="Straight Connector 388" o:spid="_x0000_s1567" style="position:absolute;visibility:visible;mso-wrap-style:square" from="8832,18836" to="8936,23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fNz8IAAADcAAAADwAAAGRycy9kb3ducmV2LnhtbERPzWrCQBC+F/oOyxS81Y1KJY2uIgVB&#10;tJdqH2DMjkkwO5vujhp9+u6h0OPH9z9f9q5VVwqx8WxgNMxAEZfeNlwZ+D6sX3NQUZAttp7JwJ0i&#10;LBfPT3MsrL/xF133UqkUwrFAA7VIV2gdy5ocxqHviBN38sGhJBgqbQPeUrhr9TjLptphw6mhxo4+&#10;airP+4sz8LP73MT7sR3L9O2xPYdV/i6TaMzgpV/NQAn18i/+c2+sgUme1qYz6Qjox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ZfNz8IAAADcAAAADwAAAAAAAAAAAAAA&#10;AAChAgAAZHJzL2Rvd25yZXYueG1sUEsFBgAAAAAEAAQA+QAAAJADAAAAAA==&#10;" strokecolor="#4579b8 [3044]"/>
                <v:line id="Straight Connector 389" o:spid="_x0000_s1568" style="position:absolute;flip:x;visibility:visible;mso-wrap-style:square" from="8791,26858" to="8936,3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zBgYMcAAADcAAAADwAAAGRycy9kb3ducmV2LnhtbESPT2vCQBTE70K/w/IK3nRjLRqjq5SC&#10;GBT6R3vo8ZF9JqHZtzG7mrSfvisIHoeZ+Q2zWHWmEhdqXGlZwWgYgSDOrC45V/B1WA9iEM4ja6ws&#10;k4JfcrBaPvQWmGjb8idd9j4XAcIuQQWF93UipcsKMuiGtiYO3tE2Bn2QTS51g22Am0o+RdFEGiw5&#10;LBRY02tB2c/+bBSkKW+3f7x+/x59nDZ+XO7entupUv3H7mUOwlPn7+FbO9UKxvEMrmfCEZDL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MGBgxwAAANwAAAAPAAAAAAAA&#10;AAAAAAAAAKECAABkcnMvZG93bnJldi54bWxQSwUGAAAAAAQABAD5AAAAlQMAAAAA&#10;" strokecolor="#4579b8 [3044]"/>
                <w10:anchorlock/>
              </v:group>
            </w:pict>
          </mc:Fallback>
        </mc:AlternateContent>
      </w:r>
    </w:p>
    <w:p w:rsidR="00802EFB" w:rsidRPr="00C81D35" w:rsidRDefault="00802EFB" w:rsidP="00802EFB">
      <w:pPr>
        <w:pStyle w:val="Heading2"/>
        <w:rPr>
          <w:lang w:val="en-GB"/>
        </w:rPr>
      </w:pPr>
      <w:bookmarkStart w:id="54" w:name="_Toc305080276"/>
      <w:r w:rsidRPr="00C81D35">
        <w:rPr>
          <w:lang w:val="en-GB"/>
        </w:rPr>
        <w:t>Enabling sandboxed applications to interact</w:t>
      </w:r>
      <w:bookmarkEnd w:id="54"/>
    </w:p>
    <w:p w:rsidR="00802EFB" w:rsidRPr="00C81D35" w:rsidRDefault="00802EFB" w:rsidP="005263F1">
      <w:pPr>
        <w:pStyle w:val="BodyText"/>
        <w:numPr>
          <w:ilvl w:val="0"/>
          <w:numId w:val="21"/>
        </w:numPr>
        <w:rPr>
          <w:lang w:val="en-GB"/>
        </w:rPr>
      </w:pPr>
      <w:r w:rsidRPr="00C81D35">
        <w:rPr>
          <w:lang w:val="en-GB"/>
        </w:rPr>
        <w:t xml:space="preserve">The network must allow sandboxed Darwinet Applications to interact within a Domain. They do so by acting as separate Peers on the same device. </w:t>
      </w:r>
      <w:r w:rsidR="006C3A25" w:rsidRPr="00C81D35">
        <w:rPr>
          <w:lang w:val="en-GB"/>
        </w:rPr>
        <w:t xml:space="preserve">For example, </w:t>
      </w:r>
      <w:proofErr w:type="spellStart"/>
      <w:r w:rsidR="006C3A25" w:rsidRPr="00C81D35">
        <w:rPr>
          <w:lang w:val="en-GB"/>
        </w:rPr>
        <w:t>iOS</w:t>
      </w:r>
      <w:proofErr w:type="spellEnd"/>
      <w:r w:rsidR="006C3A25" w:rsidRPr="00C81D35">
        <w:rPr>
          <w:lang w:val="en-GB"/>
        </w:rPr>
        <w:t xml:space="preserve"> applications are sandboxed.</w:t>
      </w:r>
    </w:p>
    <w:p w:rsidR="00802EFB" w:rsidRPr="00C81D35" w:rsidRDefault="00802EFB" w:rsidP="00802EFB">
      <w:pPr>
        <w:pStyle w:val="Heading2"/>
        <w:rPr>
          <w:lang w:val="en-GB"/>
        </w:rPr>
      </w:pPr>
      <w:bookmarkStart w:id="55" w:name="_Toc305080277"/>
      <w:r w:rsidRPr="00C81D35">
        <w:rPr>
          <w:lang w:val="en-GB"/>
        </w:rPr>
        <w:lastRenderedPageBreak/>
        <w:t>Domain view instance management</w:t>
      </w:r>
      <w:bookmarkEnd w:id="55"/>
    </w:p>
    <w:p w:rsidR="00802EFB" w:rsidRPr="00C81D35" w:rsidRDefault="00802EFB" w:rsidP="00802EFB">
      <w:pPr>
        <w:pStyle w:val="BodyText"/>
        <w:rPr>
          <w:lang w:val="en-GB"/>
        </w:rPr>
      </w:pPr>
      <w:r w:rsidRPr="00C81D35">
        <w:rPr>
          <w:lang w:val="en-GB"/>
        </w:rPr>
        <w:t>A Darwinet Domain controls what Domain views that are allowed. The Domain view instance control checks the:</w:t>
      </w:r>
    </w:p>
    <w:p w:rsidR="00802EFB" w:rsidRPr="00C81D35" w:rsidRDefault="00802EFB" w:rsidP="005263F1">
      <w:pPr>
        <w:pStyle w:val="BodyText"/>
        <w:numPr>
          <w:ilvl w:val="0"/>
          <w:numId w:val="19"/>
        </w:numPr>
        <w:rPr>
          <w:lang w:val="en-GB"/>
        </w:rPr>
      </w:pPr>
      <w:r w:rsidRPr="00C81D35">
        <w:rPr>
          <w:lang w:val="en-GB"/>
        </w:rPr>
        <w:t>Physical Device where the Instance is created</w:t>
      </w:r>
    </w:p>
    <w:p w:rsidR="00802EFB" w:rsidRPr="00C81D35" w:rsidRDefault="00802EFB" w:rsidP="005263F1">
      <w:pPr>
        <w:pStyle w:val="BodyText"/>
        <w:numPr>
          <w:ilvl w:val="0"/>
          <w:numId w:val="19"/>
        </w:numPr>
        <w:rPr>
          <w:lang w:val="en-GB"/>
        </w:rPr>
      </w:pPr>
      <w:r w:rsidRPr="00C81D35">
        <w:rPr>
          <w:lang w:val="en-GB"/>
        </w:rPr>
        <w:t>The user creating and using the instance</w:t>
      </w:r>
    </w:p>
    <w:p w:rsidR="00802EFB" w:rsidRPr="00C81D35" w:rsidRDefault="00802EFB" w:rsidP="005263F1">
      <w:pPr>
        <w:pStyle w:val="BodyText"/>
        <w:numPr>
          <w:ilvl w:val="0"/>
          <w:numId w:val="19"/>
        </w:numPr>
        <w:rPr>
          <w:lang w:val="en-GB"/>
        </w:rPr>
      </w:pPr>
      <w:r w:rsidRPr="00C81D35">
        <w:rPr>
          <w:lang w:val="en-GB"/>
        </w:rPr>
        <w:t>The data and services allowed on the Device</w:t>
      </w:r>
    </w:p>
    <w:p w:rsidR="00802EFB" w:rsidRPr="00C81D35" w:rsidRDefault="00802EFB" w:rsidP="005263F1">
      <w:pPr>
        <w:pStyle w:val="BodyText"/>
        <w:numPr>
          <w:ilvl w:val="0"/>
          <w:numId w:val="19"/>
        </w:numPr>
        <w:rPr>
          <w:lang w:val="en-GB"/>
        </w:rPr>
      </w:pPr>
      <w:r w:rsidRPr="00C81D35">
        <w:rPr>
          <w:lang w:val="en-GB"/>
        </w:rPr>
        <w:t>The applications accessing the view</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26E2E972" wp14:editId="6A2276D7">
                <wp:extent cx="4241800" cy="1717675"/>
                <wp:effectExtent l="0" t="0" r="606425" b="0"/>
                <wp:docPr id="75" name="Canvas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 name="Text Box 76"/>
                        <wps:cNvSpPr txBox="1">
                          <a:spLocks noChangeArrowheads="1"/>
                        </wps:cNvSpPr>
                        <wps:spPr bwMode="auto">
                          <a:xfrm>
                            <a:off x="168115" y="162326"/>
                            <a:ext cx="3536214" cy="1320142"/>
                          </a:xfrm>
                          <a:prstGeom prst="rect">
                            <a:avLst/>
                          </a:prstGeom>
                          <a:gradFill rotWithShape="0">
                            <a:gsLst>
                              <a:gs pos="0">
                                <a:srgbClr val="7F7F7F"/>
                              </a:gs>
                              <a:gs pos="100000">
                                <a:srgbClr val="000000"/>
                              </a:gs>
                            </a:gsLst>
                            <a:lin ang="2700000" scaled="1"/>
                          </a:gradFill>
                          <a:ln w="12700">
                            <a:solidFill>
                              <a:srgbClr val="F2F2F2"/>
                            </a:solidFill>
                            <a:miter lim="800000"/>
                            <a:headEnd/>
                            <a:tailEnd/>
                          </a:ln>
                          <a:effectLst>
                            <a:outerShdw sy="50000" kx="-2453608" rotWithShape="0">
                              <a:srgbClr val="999999">
                                <a:alpha val="50000"/>
                              </a:srgbClr>
                            </a:outerShdw>
                          </a:effectLst>
                        </wps:spPr>
                        <wps:txbx>
                          <w:txbxContent>
                            <w:p w:rsidR="00303D05" w:rsidRDefault="00303D05" w:rsidP="00802EFB">
                              <w:r>
                                <w:t>Device</w:t>
                              </w:r>
                            </w:p>
                          </w:txbxContent>
                        </wps:txbx>
                        <wps:bodyPr rot="0" vert="horz" wrap="square" lIns="91440" tIns="45720" rIns="91440" bIns="45720" anchor="t" anchorCtr="0" upright="1">
                          <a:noAutofit/>
                        </wps:bodyPr>
                      </wps:wsp>
                      <wps:wsp>
                        <wps:cNvPr id="61" name="Text Box 77"/>
                        <wps:cNvSpPr txBox="1">
                          <a:spLocks noChangeArrowheads="1"/>
                        </wps:cNvSpPr>
                        <wps:spPr bwMode="auto">
                          <a:xfrm>
                            <a:off x="243477" y="445569"/>
                            <a:ext cx="1632290" cy="914327"/>
                          </a:xfrm>
                          <a:prstGeom prst="rect">
                            <a:avLst/>
                          </a:prstGeom>
                          <a:gradFill rotWithShape="0">
                            <a:gsLst>
                              <a:gs pos="0">
                                <a:srgbClr val="9BBB59"/>
                              </a:gs>
                              <a:gs pos="100000">
                                <a:srgbClr val="4E6128"/>
                              </a:gs>
                            </a:gsLst>
                            <a:lin ang="2700000" scaled="1"/>
                          </a:gradFill>
                          <a:ln w="12700">
                            <a:solidFill>
                              <a:srgbClr val="F2F2F2"/>
                            </a:solidFill>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62" name="Text Box 79"/>
                        <wps:cNvSpPr txBox="1">
                          <a:spLocks noChangeArrowheads="1"/>
                        </wps:cNvSpPr>
                        <wps:spPr bwMode="auto">
                          <a:xfrm>
                            <a:off x="350309" y="671666"/>
                            <a:ext cx="1393782" cy="565657"/>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303D05" w:rsidRDefault="00303D05" w:rsidP="00802EFB">
                              <w:r>
                                <w:t>Domain</w:t>
                              </w:r>
                            </w:p>
                          </w:txbxContent>
                        </wps:txbx>
                        <wps:bodyPr rot="0" vert="horz" wrap="square" lIns="91440" tIns="45720" rIns="91440" bIns="45720" anchor="t" anchorCtr="0" upright="1">
                          <a:noAutofit/>
                        </wps:bodyPr>
                      </wps:wsp>
                      <wps:wsp>
                        <wps:cNvPr id="63" name="Text Box 80"/>
                        <wps:cNvSpPr txBox="1">
                          <a:spLocks noChangeArrowheads="1"/>
                        </wps:cNvSpPr>
                        <wps:spPr bwMode="auto">
                          <a:xfrm>
                            <a:off x="454656" y="888652"/>
                            <a:ext cx="573082" cy="255084"/>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303D05" w:rsidRDefault="00303D05" w:rsidP="00802EFB">
                              <w:r>
                                <w:t>View</w:t>
                              </w:r>
                            </w:p>
                          </w:txbxContent>
                        </wps:txbx>
                        <wps:bodyPr rot="0" vert="horz" wrap="square" lIns="91440" tIns="45720" rIns="91440" bIns="45720" anchor="t" anchorCtr="0" upright="1">
                          <a:noAutofit/>
                        </wps:bodyPr>
                      </wps:wsp>
                      <wps:wsp>
                        <wps:cNvPr id="64" name="Text Box 81"/>
                        <wps:cNvSpPr txBox="1">
                          <a:spLocks noChangeArrowheads="1"/>
                        </wps:cNvSpPr>
                        <wps:spPr bwMode="auto">
                          <a:xfrm>
                            <a:off x="1079083" y="887824"/>
                            <a:ext cx="573082"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303D05" w:rsidRDefault="00303D05" w:rsidP="00802EFB">
                              <w:r>
                                <w:t>View</w:t>
                              </w:r>
                            </w:p>
                          </w:txbxContent>
                        </wps:txbx>
                        <wps:bodyPr rot="0" vert="horz" wrap="square" lIns="91440" tIns="45720" rIns="91440" bIns="45720" anchor="t" anchorCtr="0" upright="1">
                          <a:noAutofit/>
                        </wps:bodyPr>
                      </wps:wsp>
                      <wps:wsp>
                        <wps:cNvPr id="65" name="Text Box 85"/>
                        <wps:cNvSpPr txBox="1">
                          <a:spLocks noChangeArrowheads="1"/>
                        </wps:cNvSpPr>
                        <wps:spPr bwMode="auto">
                          <a:xfrm>
                            <a:off x="1946988" y="475384"/>
                            <a:ext cx="1632290" cy="914327"/>
                          </a:xfrm>
                          <a:prstGeom prst="rect">
                            <a:avLst/>
                          </a:prstGeom>
                          <a:gradFill rotWithShape="0">
                            <a:gsLst>
                              <a:gs pos="0">
                                <a:srgbClr val="9BBB59"/>
                              </a:gs>
                              <a:gs pos="100000">
                                <a:srgbClr val="4E6128"/>
                              </a:gs>
                            </a:gsLst>
                            <a:lin ang="2700000" scaled="1"/>
                          </a:gradFill>
                          <a:ln w="12700">
                            <a:solidFill>
                              <a:srgbClr val="F2F2F2"/>
                            </a:solidFill>
                            <a:miter lim="800000"/>
                            <a:headEnd/>
                            <a:tailEnd/>
                          </a:ln>
                          <a:effectLst>
                            <a:outerShdw sy="50000" kx="-2453608" rotWithShape="0">
                              <a:srgbClr val="D6E3BC">
                                <a:alpha val="50000"/>
                              </a:srgbClr>
                            </a:outerShdw>
                          </a:effectLst>
                        </wps:spPr>
                        <wps:txbx>
                          <w:txbxContent>
                            <w:p w:rsidR="00303D05" w:rsidRDefault="00303D05" w:rsidP="00802EFB">
                              <w:r>
                                <w:t>Peer</w:t>
                              </w:r>
                            </w:p>
                          </w:txbxContent>
                        </wps:txbx>
                        <wps:bodyPr rot="0" vert="horz" wrap="square" lIns="91440" tIns="45720" rIns="91440" bIns="45720" anchor="t" anchorCtr="0" upright="1">
                          <a:noAutofit/>
                        </wps:bodyPr>
                      </wps:wsp>
                      <wps:wsp>
                        <wps:cNvPr id="66" name="Text Box 86"/>
                        <wps:cNvSpPr txBox="1">
                          <a:spLocks noChangeArrowheads="1"/>
                        </wps:cNvSpPr>
                        <wps:spPr bwMode="auto">
                          <a:xfrm>
                            <a:off x="2029803" y="671666"/>
                            <a:ext cx="1393782" cy="565657"/>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303D05" w:rsidRDefault="00303D05" w:rsidP="00802EFB">
                              <w:r>
                                <w:t>Domain</w:t>
                              </w:r>
                            </w:p>
                          </w:txbxContent>
                        </wps:txbx>
                        <wps:bodyPr rot="0" vert="horz" wrap="square" lIns="91440" tIns="45720" rIns="91440" bIns="45720" anchor="t" anchorCtr="0" upright="1">
                          <a:noAutofit/>
                        </wps:bodyPr>
                      </wps:wsp>
                      <wps:wsp>
                        <wps:cNvPr id="67" name="Text Box 87"/>
                        <wps:cNvSpPr txBox="1">
                          <a:spLocks noChangeArrowheads="1"/>
                        </wps:cNvSpPr>
                        <wps:spPr bwMode="auto">
                          <a:xfrm>
                            <a:off x="2134150" y="935031"/>
                            <a:ext cx="573082"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303D05" w:rsidRDefault="00303D05" w:rsidP="00802EFB">
                              <w:r>
                                <w:t>View</w:t>
                              </w:r>
                            </w:p>
                          </w:txbxContent>
                        </wps:txbx>
                        <wps:bodyPr rot="0" vert="horz" wrap="square" lIns="91440" tIns="45720" rIns="91440" bIns="45720" anchor="t" anchorCtr="0" upright="1">
                          <a:noAutofit/>
                        </wps:bodyPr>
                      </wps:wsp>
                      <wps:wsp>
                        <wps:cNvPr id="68" name="Text Box 88"/>
                        <wps:cNvSpPr txBox="1">
                          <a:spLocks noChangeArrowheads="1"/>
                        </wps:cNvSpPr>
                        <wps:spPr bwMode="auto">
                          <a:xfrm>
                            <a:off x="2767688" y="935031"/>
                            <a:ext cx="573910" cy="255912"/>
                          </a:xfrm>
                          <a:prstGeom prst="rect">
                            <a:avLst/>
                          </a:prstGeom>
                          <a:gradFill rotWithShape="0">
                            <a:gsLst>
                              <a:gs pos="0">
                                <a:srgbClr val="92CDDC"/>
                              </a:gs>
                              <a:gs pos="50000">
                                <a:srgbClr val="4BACC6"/>
                              </a:gs>
                              <a:gs pos="100000">
                                <a:srgbClr val="92CDDC"/>
                              </a:gs>
                            </a:gsLst>
                            <a:lin ang="5400000" scaled="1"/>
                          </a:gradFill>
                          <a:ln w="12700">
                            <a:solidFill>
                              <a:srgbClr val="4BACC6"/>
                            </a:solidFill>
                            <a:miter lim="800000"/>
                            <a:headEnd/>
                            <a:tailEnd/>
                          </a:ln>
                          <a:effectLst>
                            <a:outerShdw dist="28398" dir="3806097" algn="ctr" rotWithShape="0">
                              <a:srgbClr val="205867"/>
                            </a:outerShdw>
                          </a:effectLst>
                        </wps:spPr>
                        <wps:txbx>
                          <w:txbxContent>
                            <w:p w:rsidR="00303D05" w:rsidRDefault="00303D05" w:rsidP="00802EFB">
                              <w:r>
                                <w:t>View</w:t>
                              </w:r>
                            </w:p>
                          </w:txbxContent>
                        </wps:txbx>
                        <wps:bodyPr rot="0" vert="horz" wrap="square" lIns="91440" tIns="45720" rIns="91440" bIns="45720" anchor="t" anchorCtr="0" upright="1">
                          <a:noAutofit/>
                        </wps:bodyPr>
                      </wps:wsp>
                    </wpc:wpc>
                  </a:graphicData>
                </a:graphic>
              </wp:inline>
            </w:drawing>
          </mc:Choice>
          <mc:Fallback>
            <w:pict>
              <v:group id="Canvas 75" o:spid="_x0000_s1569" editas="canvas" style="width:334pt;height:135.25pt;mso-position-horizontal-relative:char;mso-position-vertical-relative:line" coordsize="42418,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">
                <v:shape id="_x0000_s1570" type="#_x0000_t75" style="position:absolute;width:42418;height:17176;visibility:visible;mso-wrap-style:square">
                  <v:fill o:detectmouseclick="t"/>
                  <v:path o:connecttype="none"/>
                </v:shape>
                <v:shape id="Text Box 76" o:spid="_x0000_s1571" type="#_x0000_t202" style="position:absolute;left:1681;top:1623;width:35362;height:13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7e8b8A&#10;AADbAAAADwAAAGRycy9kb3ducmV2LnhtbERPTWsCMRC9C/6HMEJvmtWDlK1RRBALFml1Dz0OmzFZ&#10;3EyWTdTtv+8cCj0+3vdqM4RWPahPTWQD81kBiriOtmFnoLrsp6+gUka22EYmAz+UYLMej1ZY2vjk&#10;L3qcs1MSwqlEAz7nrtQ61Z4CplnsiIW7xj5gFtg7bXt8Snho9aIoljpgw9LgsaOdp/p2vgcDy8Pc&#10;ffgjulNxOLrv7eL0ydXdmJfJsH0DlWnI/+I/97sVn6yXL/ID9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YTt7xvwAAANsAAAAPAAAAAAAAAAAAAAAAAJgCAABkcnMvZG93bnJl&#10;di54bWxQSwUGAAAAAAQABAD1AAAAhAMAAAAA&#10;" fillcolor="#7f7f7f" strokecolor="#f2f2f2" strokeweight="1pt">
                  <v:fill color2="black" angle="45" focus="100%" type="gradient"/>
                  <v:shadow on="t" type="perspective" color="#999" opacity=".5" origin=",.5" offset="0,0" matrix=",-56756f,,.5"/>
                  <v:textbox>
                    <w:txbxContent>
                      <w:p w:rsidR="00303D05" w:rsidRDefault="00303D05" w:rsidP="00802EFB">
                        <w:r>
                          <w:t>Device</w:t>
                        </w:r>
                      </w:p>
                    </w:txbxContent>
                  </v:textbox>
                </v:shape>
                <v:shape id="Text Box 77" o:spid="_x0000_s1572" type="#_x0000_t202" style="position:absolute;left:2434;top:4455;width:16323;height:9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UPMYA&#10;AADbAAAADwAAAGRycy9kb3ducmV2LnhtbESPQWsCMRSE7wX/Q3hCL6VmtVTLapRSW/CioJaCt8fm&#10;uVncvKxJ6m799Y1Q6HGYmW+Y2aKztbiQD5VjBcNBBoK4cLriUsHn/uPxBUSIyBprx6TghwIs5r27&#10;Gebatbylyy6WIkE45KjAxNjkUobCkMUwcA1x8o7OW4xJ+lJqj22C21qOsmwsLVacFgw29GaoOO2+&#10;baKs1gdjn88bui6/1g9P58l7u/VK3fe71ymISF38D/+1V1rBeAi3L+k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UPM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79" o:spid="_x0000_s1573" type="#_x0000_t202" style="position:absolute;left:3503;top:6716;width:13937;height:5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dKmcIA&#10;AADbAAAADwAAAGRycy9kb3ducmV2LnhtbESPzWrDMBCE74W8g9hAbo3cFExxrYQ2EOg1rg/tbbHW&#10;P9hauZai2G8fBQI9DjPzDZMfZjOIQJPrLCt42SYgiCurO24UlN+n5zcQziNrHCyTgoUcHParpxwz&#10;ba98plD4RkQIuwwVtN6PmZSuasmg29qROHq1nQz6KKdG6gmvEW4GuUuSVBrsOC60ONKxpaovLkaB&#10;7s/H31B67l//hvSn/lzSEBalNuv54x2Ep9n/hx/tL60g3cH9S/wBcn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V0qZwgAAANsAAAAPAAAAAAAAAAAAAAAAAJgCAABkcnMvZG93&#10;bnJldi54bWxQSwUGAAAAAAQABAD1AAAAhwMAAAAA&#10;" fillcolor="#c2d69b" strokecolor="#c2d69b" strokeweight="1pt">
                  <v:fill color2="#eaf1dd" angle="135" focus="50%" type="gradient"/>
                  <v:shadow on="t" color="#4e6128" opacity=".5" offset="1pt"/>
                  <v:textbox>
                    <w:txbxContent>
                      <w:p w:rsidR="00303D05" w:rsidRDefault="00303D05" w:rsidP="00802EFB">
                        <w:r>
                          <w:t>Domain</w:t>
                        </w:r>
                      </w:p>
                    </w:txbxContent>
                  </v:textbox>
                </v:shape>
                <v:shape id="Text Box 80" o:spid="_x0000_s1574" type="#_x0000_t202" style="position:absolute;left:4546;top:8886;width:5731;height:25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5VBcMA&#10;AADbAAAADwAAAGRycy9kb3ducmV2LnhtbESP3WrCQBSE7wXfYTmCd7qx/lBSVxGLVBBKm/YBDtlj&#10;EpI9G7JHTfv0XaHg5TAz3zDrbe8adaUuVJ4NzKYJKOLc24oLA99fh8kzqCDIFhvPZOCHAmw3w8Ea&#10;U+tv/EnXTAoVIRxSNFCKtKnWIS/JYZj6ljh6Z985lCi7QtsObxHuGv2UJCvtsOK4UGJL+5LyOrs4&#10;A2+LNsOFZ2xO9fF9Wb/Kx28QY8ajfvcCSqiXR/i/fbQGVnO4f4k/QG/+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j5VBcMAAADbAAAADwAAAAAAAAAAAAAAAACYAgAAZHJzL2Rv&#10;d25yZXYueG1sUEsFBgAAAAAEAAQA9QAAAIgDAAAAAA==&#10;" fillcolor="#92cddc" strokecolor="#4bacc6" strokeweight="1pt">
                  <v:fill color2="#4bacc6" focus="50%" type="gradient"/>
                  <v:shadow on="t" color="#205867" offset="1pt"/>
                  <v:textbox>
                    <w:txbxContent>
                      <w:p w:rsidR="00303D05" w:rsidRDefault="00303D05" w:rsidP="00802EFB">
                        <w:r>
                          <w:t>View</w:t>
                        </w:r>
                      </w:p>
                    </w:txbxContent>
                  </v:textbox>
                </v:shape>
                <v:shape id="Text Box 81" o:spid="_x0000_s1575" type="#_x0000_t202" style="position:absolute;left:10790;top:8878;width:573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fNccMA&#10;AADbAAAADwAAAGRycy9kb3ducmV2LnhtbESPUWvCQBCE3wX/w7FC38zFkkpJPUUspYJQNO0PWHJr&#10;EpLbC7mtpv31XqHg4zAz3zCrzeg6daEhNJ4NLJIUFHHpbcOVga/Pt/kzqCDIFjvPZOCHAmzW08kK&#10;c+uvfKJLIZWKEA45GqhF+lzrUNbkMCS+J47e2Q8OJcqh0nbAa4S7Tj+m6VI7bDgu1NjTrqayLb6d&#10;gfesLzDzjN2h3X88ta9y/A1izMNs3L6AEhrlHv5v762BZQZ/X+I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fNccMAAADbAAAADwAAAAAAAAAAAAAAAACYAgAAZHJzL2Rv&#10;d25yZXYueG1sUEsFBgAAAAAEAAQA9QAAAIgDAAAAAA==&#10;" fillcolor="#92cddc" strokecolor="#4bacc6" strokeweight="1pt">
                  <v:fill color2="#4bacc6" focus="50%" type="gradient"/>
                  <v:shadow on="t" color="#205867" offset="1pt"/>
                  <v:textbox>
                    <w:txbxContent>
                      <w:p w:rsidR="00303D05" w:rsidRDefault="00303D05" w:rsidP="00802EFB">
                        <w:r>
                          <w:t>View</w:t>
                        </w:r>
                      </w:p>
                    </w:txbxContent>
                  </v:textbox>
                </v:shape>
                <v:shape id="Text Box 85" o:spid="_x0000_s1576" type="#_x0000_t202" style="position:absolute;left:19469;top:4753;width:16323;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tSP8YA&#10;AADbAAAADwAAAGRycy9kb3ducmV2LnhtbESPT2sCMRTE70K/Q3gFL1KzWrRlNYr0D3hR0JaCt8fm&#10;dbN087Imqbv105uC4HGYmd8w82Vna3EiHyrHCkbDDARx4XTFpYLPj/eHZxAhImusHZOCPwqwXNz1&#10;5phr1/KOTvtYigThkKMCE2OTSxkKQxbD0DXEyft23mJM0pdSe2wT3NZynGVTabHitGCwoRdDxc/+&#10;1ybKenMwdnLc0vn1azN4PD69tTuvVP++W81AROriLXxtr7WC6QT+v6Qf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tSP8YAAADbAAAADwAAAAAAAAAAAAAAAACYAgAAZHJz&#10;L2Rvd25yZXYueG1sUEsFBgAAAAAEAAQA9QAAAIsDAAAAAA==&#10;" fillcolor="#9bbb59" strokecolor="#f2f2f2" strokeweight="1pt">
                  <v:fill color2="#4e6128" angle="45" focus="100%" type="gradient"/>
                  <v:shadow on="t" type="perspective" color="#d6e3bc" opacity=".5" origin=",.5" offset="0,0" matrix=",-56756f,,.5"/>
                  <v:textbox>
                    <w:txbxContent>
                      <w:p w:rsidR="00303D05" w:rsidRDefault="00303D05" w:rsidP="00802EFB">
                        <w:r>
                          <w:t>Peer</w:t>
                        </w:r>
                      </w:p>
                    </w:txbxContent>
                  </v:textbox>
                </v:shape>
                <v:shape id="Text Box 86" o:spid="_x0000_s1577" type="#_x0000_t202" style="position:absolute;left:20298;top:6716;width:13937;height:56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xMmsEA&#10;AADbAAAADwAAAGRycy9kb3ducmV2LnhtbESPQYvCMBSE7wv+h/AEb2uqQpCuUXYFwauuB709mmdb&#10;2rx0mxjbf28WFvY4zMw3zGY32FZE6n3tWMNinoEgLpypudRw+T68r0H4gGywdUwaRvKw207eNpgb&#10;9+QTxXMoRYKwz1FDFUKXS+mLiiz6ueuIk3d3vcWQZF9K0+MzwW0rl1mmpMWa00KFHe0rKprzw2ow&#10;zWl/i5fAzeqnVdf716hiHLWeTYfPDxCBhvAf/msfjQal4PdL+gFy+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sTJrBAAAA2wAAAA8AAAAAAAAAAAAAAAAAmAIAAGRycy9kb3du&#10;cmV2LnhtbFBLBQYAAAAABAAEAPUAAACGAwAAAAA=&#10;" fillcolor="#c2d69b" strokecolor="#c2d69b" strokeweight="1pt">
                  <v:fill color2="#eaf1dd" angle="135" focus="50%" type="gradient"/>
                  <v:shadow on="t" color="#4e6128" opacity=".5" offset="1pt"/>
                  <v:textbox>
                    <w:txbxContent>
                      <w:p w:rsidR="00303D05" w:rsidRDefault="00303D05" w:rsidP="00802EFB">
                        <w:r>
                          <w:t>Domain</w:t>
                        </w:r>
                      </w:p>
                    </w:txbxContent>
                  </v:textbox>
                </v:shape>
                <v:shape id="Text Box 87" o:spid="_x0000_s1578" type="#_x0000_t202" style="position:absolute;left:21341;top:9350;width:5731;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VTBsMA&#10;AADbAAAADwAAAGRycy9kb3ducmV2LnhtbESP3WrCQBSE7wu+w3KE3jUbiz8ldRVpKQpCaWMf4JA9&#10;TUKyZ0P2VKNP7wpCL4eZ+YZZrgfXqiP1ofZsYJKkoIgLb2suDfwcPp5eQAVBtth6JgNnCrBejR6W&#10;mFl/4m865lKqCOGQoYFKpMu0DkVFDkPiO+Lo/freoUTZl9r2eIpw1+rnNJ1rhzXHhQo7equoaPI/&#10;Z2A77XKcesZ23+w+Z827fF2CGPM4HjavoIQG+Q/f2ztrYL6A25f4A/Tq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VTBsMAAADbAAAADwAAAAAAAAAAAAAAAACYAgAAZHJzL2Rv&#10;d25yZXYueG1sUEsFBgAAAAAEAAQA9QAAAIgDAAAAAA==&#10;" fillcolor="#92cddc" strokecolor="#4bacc6" strokeweight="1pt">
                  <v:fill color2="#4bacc6" focus="50%" type="gradient"/>
                  <v:shadow on="t" color="#205867" offset="1pt"/>
                  <v:textbox>
                    <w:txbxContent>
                      <w:p w:rsidR="00303D05" w:rsidRDefault="00303D05" w:rsidP="00802EFB">
                        <w:r>
                          <w:t>View</w:t>
                        </w:r>
                      </w:p>
                    </w:txbxContent>
                  </v:textbox>
                </v:shape>
                <v:shape id="Text Box 88" o:spid="_x0000_s1579" type="#_x0000_t202" style="position:absolute;left:27676;top:9350;width:5739;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rHdL8A&#10;AADbAAAADwAAAGRycy9kb3ducmV2LnhtbERPzWrCQBC+F3yHZYTemo1FRaKrSEupIEiNPsCQHZOQ&#10;7GzITjX16d2D0OPH97/aDK5VV+pD7dnAJElBERfe1lwaOJ++3haggiBbbD2TgT8KsFmPXlaYWX/j&#10;I11zKVUM4ZChgUqky7QORUUOQ+I74shdfO9QIuxLbXu8xXDX6vc0nWuHNceGCjv6qKho8l9n4Hva&#10;5Tj1jO2+2R1mzaf83IMY8zoetktQQoP8i5/unTUwj2Pjl/gD9P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msd0vwAAANsAAAAPAAAAAAAAAAAAAAAAAJgCAABkcnMvZG93bnJl&#10;di54bWxQSwUGAAAAAAQABAD1AAAAhAMAAAAA&#10;" fillcolor="#92cddc" strokecolor="#4bacc6" strokeweight="1pt">
                  <v:fill color2="#4bacc6" focus="50%" type="gradient"/>
                  <v:shadow on="t" color="#205867" offset="1pt"/>
                  <v:textbox>
                    <w:txbxContent>
                      <w:p w:rsidR="00303D05" w:rsidRDefault="00303D05" w:rsidP="00802EFB">
                        <w:r>
                          <w:t>View</w:t>
                        </w:r>
                      </w:p>
                    </w:txbxContent>
                  </v:textbox>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Heading2"/>
        <w:rPr>
          <w:lang w:val="en-GB"/>
        </w:rPr>
      </w:pPr>
      <w:bookmarkStart w:id="56" w:name="_Toc305080278"/>
      <w:r w:rsidRPr="00C81D35">
        <w:rPr>
          <w:lang w:val="en-GB"/>
        </w:rPr>
        <w:t>Bridging domains</w:t>
      </w:r>
      <w:bookmarkEnd w:id="56"/>
    </w:p>
    <w:p w:rsidR="00802EFB" w:rsidRPr="00C81D35" w:rsidRDefault="00802EFB" w:rsidP="00802EFB">
      <w:pPr>
        <w:pStyle w:val="Heading3"/>
        <w:rPr>
          <w:lang w:val="en-GB"/>
        </w:rPr>
      </w:pPr>
      <w:bookmarkStart w:id="57" w:name="_Toc305080279"/>
      <w:r w:rsidRPr="00C81D35">
        <w:rPr>
          <w:lang w:val="en-GB"/>
        </w:rPr>
        <w:t>Domain bridging introduction</w:t>
      </w:r>
      <w:bookmarkEnd w:id="57"/>
    </w:p>
    <w:p w:rsidR="00802EFB" w:rsidRPr="00C81D35" w:rsidRDefault="00802EFB" w:rsidP="00802EFB">
      <w:pPr>
        <w:pStyle w:val="BodyText"/>
        <w:rPr>
          <w:lang w:val="en-GB"/>
        </w:rPr>
      </w:pPr>
      <w:r w:rsidRPr="00C81D35">
        <w:rPr>
          <w:lang w:val="en-GB"/>
        </w:rPr>
        <w:t>See “</w:t>
      </w:r>
      <w:r w:rsidRPr="00C81D35">
        <w:rPr>
          <w:lang w:val="en-GB"/>
        </w:rPr>
        <w:fldChar w:fldCharType="begin"/>
      </w:r>
      <w:r w:rsidRPr="00C81D35">
        <w:rPr>
          <w:lang w:val="en-GB"/>
        </w:rPr>
        <w:instrText xml:space="preserve"> REF _Ref304204739 \h </w:instrText>
      </w:r>
      <w:r w:rsidRPr="00C81D35">
        <w:rPr>
          <w:lang w:val="en-GB"/>
        </w:rPr>
      </w:r>
      <w:r w:rsidRPr="00C81D35">
        <w:rPr>
          <w:lang w:val="en-GB"/>
        </w:rPr>
        <w:fldChar w:fldCharType="separate"/>
      </w:r>
      <w:r w:rsidR="006C5C69" w:rsidRPr="00C81D35">
        <w:rPr>
          <w:lang w:val="en-GB"/>
        </w:rPr>
        <w:t>The Domain bridging mechanism</w:t>
      </w:r>
      <w:r w:rsidRPr="00C81D35">
        <w:rPr>
          <w:lang w:val="en-GB"/>
        </w:rPr>
        <w:fldChar w:fldCharType="end"/>
      </w:r>
      <w:r w:rsidRPr="00C81D35">
        <w:rPr>
          <w:lang w:val="en-GB"/>
        </w:rPr>
        <w:t>”.</w:t>
      </w:r>
    </w:p>
    <w:p w:rsidR="00802EFB" w:rsidRPr="00C81D35" w:rsidRDefault="00802EFB" w:rsidP="00802EFB">
      <w:pPr>
        <w:pStyle w:val="Heading1"/>
        <w:rPr>
          <w:lang w:val="en-GB"/>
        </w:rPr>
      </w:pPr>
      <w:bookmarkStart w:id="58" w:name="_Toc305080280"/>
      <w:r w:rsidRPr="00C81D35">
        <w:rPr>
          <w:lang w:val="en-GB"/>
        </w:rPr>
        <w:t>The Darwinet Client</w:t>
      </w:r>
      <w:bookmarkEnd w:id="58"/>
    </w:p>
    <w:p w:rsidR="00802EFB" w:rsidRPr="00C81D35" w:rsidRDefault="00802EFB" w:rsidP="00802EFB">
      <w:pPr>
        <w:pStyle w:val="Heading2"/>
        <w:rPr>
          <w:lang w:val="en-GB"/>
        </w:rPr>
      </w:pPr>
      <w:bookmarkStart w:id="59" w:name="_Toc305080281"/>
      <w:r w:rsidRPr="00C81D35">
        <w:rPr>
          <w:lang w:val="en-GB"/>
        </w:rPr>
        <w:t>Darwinet Client overview</w:t>
      </w:r>
      <w:bookmarkEnd w:id="59"/>
    </w:p>
    <w:p w:rsidR="00802EFB" w:rsidRPr="00C81D35" w:rsidRDefault="00802EFB" w:rsidP="00802EFB">
      <w:pPr>
        <w:pStyle w:val="BodyText"/>
        <w:rPr>
          <w:lang w:val="en-GB"/>
        </w:rPr>
      </w:pPr>
      <w:r w:rsidRPr="00C81D35">
        <w:rPr>
          <w:lang w:val="en-GB"/>
        </w:rPr>
        <w:t>As a Darwinet network is a Peer-to-Peer network it needs a client application that executes at each node of the network.</w:t>
      </w:r>
    </w:p>
    <w:p w:rsidR="00802EFB" w:rsidRPr="00C81D35" w:rsidRDefault="00802EFB" w:rsidP="00802EFB">
      <w:pPr>
        <w:pStyle w:val="BodyText"/>
        <w:rPr>
          <w:lang w:val="en-GB"/>
        </w:rPr>
      </w:pPr>
      <w:r w:rsidRPr="00C81D35">
        <w:rPr>
          <w:lang w:val="en-GB"/>
        </w:rPr>
        <w:t>Now, as the goal is to provide any device on any platform the possibility to interact within a Darwinet domain, the clients may have to be implemented and provide Darwinet services quite differently.</w:t>
      </w:r>
    </w:p>
    <w:p w:rsidR="00F07FA1" w:rsidRPr="00C81D35" w:rsidRDefault="00F07FA1" w:rsidP="00F07FA1">
      <w:pPr>
        <w:pStyle w:val="Heading3"/>
        <w:rPr>
          <w:lang w:val="en-GB"/>
        </w:rPr>
      </w:pPr>
      <w:r w:rsidRPr="00C81D35">
        <w:rPr>
          <w:lang w:val="en-GB"/>
        </w:rPr>
        <w:lastRenderedPageBreak/>
        <w:t>Desktop Darwinet Node</w:t>
      </w:r>
      <w:r w:rsidR="007F041A" w:rsidRPr="00C81D35">
        <w:rPr>
          <w:lang w:val="en-GB"/>
        </w:rPr>
        <w:t xml:space="preserve"> (Windows, MAC, UNIX etc.)</w:t>
      </w:r>
    </w:p>
    <w:p w:rsidR="00F07FA1" w:rsidRPr="00C81D35" w:rsidRDefault="00F07FA1" w:rsidP="00F07FA1">
      <w:pPr>
        <w:pStyle w:val="BodyText"/>
        <w:rPr>
          <w:lang w:val="en-GB"/>
        </w:rPr>
      </w:pPr>
      <w:r w:rsidRPr="00C81D35">
        <w:rPr>
          <w:lang w:val="en-GB"/>
        </w:rPr>
        <w:t>A Darwinet node hosted on a desktop client may provide a rich user experience and interact with both Darwinet applications as well as desktop applications.</w:t>
      </w:r>
    </w:p>
    <w:p w:rsidR="007F041A" w:rsidRPr="00C81D35" w:rsidRDefault="000C6F12" w:rsidP="00F07FA1">
      <w:pPr>
        <w:pStyle w:val="BodyText"/>
        <w:rPr>
          <w:lang w:val="en-GB"/>
        </w:rPr>
      </w:pPr>
      <w:r w:rsidRPr="00C81D35">
        <w:rPr>
          <w:lang w:val="en-GB"/>
        </w:rPr>
        <w:t>On the major desktops like Windows, MAC and UNIX desktops the Darwinet client shall have a common set of services.</w:t>
      </w:r>
    </w:p>
    <w:p w:rsidR="00F07FA1" w:rsidRPr="00C81D35" w:rsidRDefault="00F07FA1" w:rsidP="00F07FA1">
      <w:pPr>
        <w:pStyle w:val="BodyText"/>
        <w:rPr>
          <w:lang w:val="en-GB"/>
        </w:rPr>
      </w:pPr>
      <w:r w:rsidRPr="00C81D35">
        <w:rPr>
          <w:noProof/>
          <w:lang w:val="en-GB"/>
        </w:rPr>
        <mc:AlternateContent>
          <mc:Choice Requires="wpc">
            <w:drawing>
              <wp:inline distT="0" distB="0" distL="0" distR="0" wp14:anchorId="4736160C" wp14:editId="00F896DE">
                <wp:extent cx="4090670" cy="3576955"/>
                <wp:effectExtent l="0" t="0" r="0" b="0"/>
                <wp:docPr id="103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22"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F07FA1">
                              <w:r>
                                <w:t>Darwinet</w:t>
                              </w:r>
                              <w:r>
                                <w:br/>
                                <w:t>Client</w:t>
                              </w:r>
                            </w:p>
                          </w:txbxContent>
                        </wps:txbx>
                        <wps:bodyPr rot="0" vert="horz" wrap="square" lIns="91440" tIns="45720" rIns="91440" bIns="45720" anchor="t" anchorCtr="0" upright="1">
                          <a:noAutofit/>
                        </wps:bodyPr>
                      </wps:wsp>
                      <wps:wsp>
                        <wps:cNvPr id="1023" name="AutoShape 5"/>
                        <wps:cNvSpPr>
                          <a:spLocks noChangeArrowheads="1"/>
                        </wps:cNvSpPr>
                        <wps:spPr bwMode="auto">
                          <a:xfrm>
                            <a:off x="433070" y="3060065"/>
                            <a:ext cx="3357245" cy="248920"/>
                          </a:xfrm>
                          <a:prstGeom prst="roundRect">
                            <a:avLst>
                              <a:gd name="adj" fmla="val 16667"/>
                            </a:avLst>
                          </a:prstGeom>
                          <a:solidFill>
                            <a:srgbClr val="FFFFFF"/>
                          </a:solidFill>
                          <a:ln w="9525">
                            <a:solidFill>
                              <a:schemeClr val="bg1">
                                <a:lumMod val="65000"/>
                              </a:schemeClr>
                            </a:solidFill>
                            <a:round/>
                            <a:headEnd/>
                            <a:tailEnd/>
                          </a:ln>
                        </wps:spPr>
                        <wps:txbx>
                          <w:txbxContent>
                            <w:p w:rsidR="00303D05" w:rsidRPr="002F21B9" w:rsidRDefault="00303D05" w:rsidP="00F07FA1">
                              <w:pPr>
                                <w:rPr>
                                  <w:color w:val="A6A6A6" w:themeColor="background1" w:themeShade="A6"/>
                                </w:rPr>
                              </w:pPr>
                              <w:r w:rsidRPr="002F21B9">
                                <w:rPr>
                                  <w:color w:val="A6A6A6" w:themeColor="background1" w:themeShade="A6"/>
                                </w:rPr>
                                <w:t>Desktop OS</w:t>
                              </w:r>
                            </w:p>
                          </w:txbxContent>
                        </wps:txbx>
                        <wps:bodyPr rot="0" vert="horz" wrap="square" lIns="91440" tIns="45720" rIns="91440" bIns="45720" anchor="t" anchorCtr="0" upright="1">
                          <a:noAutofit/>
                        </wps:bodyPr>
                      </wps:wsp>
                      <wps:wsp>
                        <wps:cNvPr id="1024"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F07FA1">
                              <w:r>
                                <w:t>Darwinet</w:t>
                              </w:r>
                              <w:r>
                                <w:br/>
                                <w:t>Domain</w:t>
                              </w:r>
                            </w:p>
                          </w:txbxContent>
                        </wps:txbx>
                        <wps:bodyPr rot="0" vert="horz" wrap="square" lIns="91440" tIns="45720" rIns="91440" bIns="45720" anchor="t" anchorCtr="0" upright="1">
                          <a:noAutofit/>
                        </wps:bodyPr>
                      </wps:wsp>
                      <wps:wsp>
                        <wps:cNvPr id="102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F07FA1">
                              <w:r>
                                <w:t>Domain</w:t>
                              </w:r>
                              <w:r>
                                <w:br/>
                                <w:t>View</w:t>
                              </w:r>
                            </w:p>
                          </w:txbxContent>
                        </wps:txbx>
                        <wps:bodyPr rot="0" vert="horz" wrap="square" lIns="91440" tIns="45720" rIns="91440" bIns="45720" anchor="t" anchorCtr="0" upright="1">
                          <a:noAutofit/>
                        </wps:bodyPr>
                      </wps:wsp>
                      <wps:wsp>
                        <wps:cNvPr id="1029" name="AutoShape 12"/>
                        <wps:cNvCnPr>
                          <a:cxnSpLocks noChangeShapeType="1"/>
                        </wps:cNvCnPr>
                        <wps:spPr bwMode="auto">
                          <a:xfrm flipH="1" flipV="1">
                            <a:off x="2112010" y="2698750"/>
                            <a:ext cx="1" cy="361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0" name="AutoShape 13"/>
                        <wps:cNvCnPr>
                          <a:cxnSpLocks noChangeShapeType="1"/>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1" name="AutoShape 14"/>
                        <wps:cNvCnPr>
                          <a:cxnSpLocks noChangeShapeType="1"/>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5" name="Rounded Rectangle 1105"/>
                        <wps:cNvSpPr/>
                        <wps:spPr>
                          <a:xfrm>
                            <a:off x="508635" y="965835"/>
                            <a:ext cx="875665"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F041A" w:rsidRDefault="00303D05" w:rsidP="007F041A">
                              <w:pPr>
                                <w:jc w:val="center"/>
                                <w:rPr>
                                  <w:color w:val="000000" w:themeColor="text1"/>
                                </w:rPr>
                              </w:pPr>
                              <w:r w:rsidRPr="007F041A">
                                <w:rPr>
                                  <w:color w:val="000000" w:themeColor="text1"/>
                                </w:rPr>
                                <w:t>Virtual Drive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7" name="Straight Connector 1107"/>
                        <wps:cNvCnPr/>
                        <wps:spPr>
                          <a:xfrm>
                            <a:off x="280035" y="774065"/>
                            <a:ext cx="351028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s:wsp>
                        <wps:cNvPr id="1108" name="Rounded Rectangle 1108"/>
                        <wps:cNvSpPr/>
                        <wps:spPr>
                          <a:xfrm>
                            <a:off x="180000" y="180000"/>
                            <a:ext cx="3610315" cy="457200"/>
                          </a:xfrm>
                          <a:prstGeom prst="roundRect">
                            <a:avLst/>
                          </a:prstGeom>
                          <a:no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F041A" w:rsidRDefault="00303D05" w:rsidP="007F041A">
                              <w:pPr>
                                <w:jc w:val="center"/>
                                <w:rPr>
                                  <w:color w:val="A6A6A6" w:themeColor="background1" w:themeShade="A6"/>
                                </w:rPr>
                              </w:pPr>
                              <w:r w:rsidRPr="007F041A">
                                <w:rPr>
                                  <w:color w:val="A6A6A6" w:themeColor="background1" w:themeShade="A6"/>
                                </w:rPr>
                                <w:t>Desktop Application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9" name="Straight Arrow Connector 1109"/>
                        <wps:cNvCnPr/>
                        <wps:spPr>
                          <a:xfrm>
                            <a:off x="851535" y="637200"/>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10" name="Straight Arrow Connector 1110"/>
                        <wps:cNvCnPr/>
                        <wps:spPr>
                          <a:xfrm>
                            <a:off x="2112010" y="637200"/>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11" name="Straight Connector 1111"/>
                        <wps:cNvCnPr/>
                        <wps:spPr>
                          <a:xfrm>
                            <a:off x="280035" y="2863215"/>
                            <a:ext cx="351028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Canvas 3" o:spid="_x0000_s1580"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">
                <v:shape id="_x0000_s1581" type="#_x0000_t75" style="position:absolute;width:40906;height:35769;visibility:visible;mso-wrap-style:square">
                  <v:fill o:detectmouseclick="t"/>
                  <v:path o:connecttype="none"/>
                </v:shape>
                <v:roundrect id="AutoShape 4" o:spid="_x0000_s1582"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tQGsIA&#10;AADdAAAADwAAAGRycy9kb3ducmV2LnhtbERPTWvCQBC9F/wPywi91V0DlhpdRQTFW2naQ49jdkyC&#10;2dm4u4lpf323UOhtHu9z1tvRtmIgHxrHGuYzBYK4dKbhSsPH++HpBUSIyAZbx6ThiwJsN5OHNebG&#10;3fmNhiJWIoVwyFFDHWOXSxnKmiyGmeuIE3dx3mJM0FfSeLyncNvKTKlnabHh1FBjR/uaymvRWw2l&#10;Ub3yn8Pr8ryIxffQ31geb1o/TsfdCkSkMf6L/9wnk+arLIPfb9IJ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21AawgAAAN0AAAAPAAAAAAAAAAAAAAAAAJgCAABkcnMvZG93&#10;bnJldi54bWxQSwUGAAAAAAQABAD1AAAAhwMAAAAA&#10;">
                  <v:textbox>
                    <w:txbxContent>
                      <w:p w:rsidR="00303D05" w:rsidRDefault="00303D05" w:rsidP="00F07FA1">
                        <w:r>
                          <w:t>Darwinet</w:t>
                        </w:r>
                        <w:r>
                          <w:br/>
                          <w:t>Client</w:t>
                        </w:r>
                      </w:p>
                    </w:txbxContent>
                  </v:textbox>
                </v:roundrect>
                <v:roundrect id="AutoShape 5" o:spid="_x0000_s1583" style="position:absolute;left:4330;top:30600;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eXzsUA&#10;AADdAAAADwAAAGRycy9kb3ducmV2LnhtbERPTWsCMRC9F/ofwgjeNKuClq1RpCBuKT1oS6G36Wa6&#10;2XYzWZK4rv76RhB6m8f7nOW6t43oyIfasYLJOANBXDpdc6Xg/W07egARIrLGxjEpOFOA9er+bom5&#10;difeU3eIlUghHHJUYGJscylDachiGLuWOHHfzluMCfpKao+nFG4bOc2yubRYc2ow2NKTofL3cLQK&#10;Pmaf7fMCfybmq/Cv3WVe2JddodRw0G8eQUTq47/45i50mp9NZ3D9Jp0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t5fOxQAAAN0AAAAPAAAAAAAAAAAAAAAAAJgCAABkcnMv&#10;ZG93bnJldi54bWxQSwUGAAAAAAQABAD1AAAAigMAAAAA&#10;" strokecolor="#a5a5a5 [2092]">
                  <v:textbox>
                    <w:txbxContent>
                      <w:p w:rsidR="00303D05" w:rsidRPr="002F21B9" w:rsidRDefault="00303D05" w:rsidP="00F07FA1">
                        <w:pPr>
                          <w:rPr>
                            <w:color w:val="A6A6A6" w:themeColor="background1" w:themeShade="A6"/>
                          </w:rPr>
                        </w:pPr>
                        <w:r w:rsidRPr="002F21B9">
                          <w:rPr>
                            <w:color w:val="A6A6A6" w:themeColor="background1" w:themeShade="A6"/>
                          </w:rPr>
                          <w:t>Desktop OS</w:t>
                        </w:r>
                      </w:p>
                    </w:txbxContent>
                  </v:textbox>
                </v:roundrect>
                <v:roundrect id="AutoShape 7" o:spid="_x0000_s1584"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5t9cMA&#10;AADdAAAADwAAAGRycy9kb3ducmV2LnhtbERPTWsCMRC9C/6HMEJvmiittKtRRLD0Vrr20OO4me4u&#10;3UzWJLtu++sbQfA2j/c56+1gG9GTD7VjDfOZAkFcOFNzqeHzeJg+gwgR2WDjmDT8UoDtZjxaY2bc&#10;hT+oz2MpUgiHDDVUMbaZlKGoyGKYuZY4cd/OW4wJ+lIaj5cUbhu5UGopLdacGipsaV9R8ZN3VkNh&#10;VKf8V//+cnqK+V/fnVm+nrV+mAy7FYhIQ7yLb+43k+arxSNcv0kn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5t9cMAAADdAAAADwAAAAAAAAAAAAAAAACYAgAAZHJzL2Rv&#10;d25yZXYueG1sUEsFBgAAAAAEAAQA9QAAAIgDAAAAAA==&#10;">
                  <v:textbox>
                    <w:txbxContent>
                      <w:p w:rsidR="00303D05" w:rsidRDefault="00303D05" w:rsidP="00F07FA1">
                        <w:r>
                          <w:t>Darwinet</w:t>
                        </w:r>
                        <w:r>
                          <w:br/>
                          <w:t>Domain</w:t>
                        </w:r>
                      </w:p>
                    </w:txbxContent>
                  </v:textbox>
                </v:roundrect>
                <v:roundrect id="AutoShape 8" o:spid="_x0000_s1585"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LIbsIA&#10;AADdAAAADwAAAGRycy9kb3ducmV2LnhtbERPTWsCMRC9F/wPYQRvNVGw1NUoIlh6K9168Dhuxt3F&#10;zWRNsuvaX98UCr3N433OejvYRvTkQ+1Yw2yqQBAXztRcajh+HZ5fQYSIbLBxTBoeFGC7GT2tMTPu&#10;zp/U57EUKYRDhhqqGNtMylBUZDFMXUucuIvzFmOCvpTG4z2F20bOlXqRFmtODRW2tK+ouOad1VAY&#10;1Sl/6j+W50XMv/vuxvLtpvVkPOxWICIN8V/85343ab6aL+D3m3SC3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MshuwgAAAN0AAAAPAAAAAAAAAAAAAAAAAJgCAABkcnMvZG93&#10;bnJldi54bWxQSwUGAAAAAAQABAD1AAAAhwMAAAAA&#10;">
                  <v:textbox>
                    <w:txbxContent>
                      <w:p w:rsidR="00303D05" w:rsidRDefault="00303D05" w:rsidP="00F07FA1">
                        <w:r>
                          <w:t>Domain</w:t>
                        </w:r>
                        <w:r>
                          <w:br/>
                          <w:t>View</w:t>
                        </w:r>
                      </w:p>
                    </w:txbxContent>
                  </v:textbox>
                </v:roundrect>
                <v:shape id="AutoShape 12" o:spid="_x0000_s1586" type="#_x0000_t32" style="position:absolute;left:21120;top:26987;width:0;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kn+8MAAADdAAAADwAAAGRycy9kb3ducmV2LnhtbERPTYvCMBC9C/6HMIIXWVMFZbcapSiC&#10;CIvaFbwOzWzbtZmUJmr99xtB8DaP9znzZWsqcaPGlZYVjIYRCOLM6pJzBaefzccnCOeRNVaWScGD&#10;HCwX3c4cY23vfKRb6nMRQtjFqKDwvo6ldFlBBt3Q1sSB+7WNQR9gk0vd4D2Em0qOo2gqDZYcGgqs&#10;aVVQdkmvRoH/Huwmf8f9PkmZ18lhd74kq7NS/V6bzEB4av1b/HJvdZgfjb/g+U04QS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ZJ/vDAAAA3QAAAA8AAAAAAAAAAAAA&#10;AAAAoQIAAGRycy9kb3ducmV2LnhtbFBLBQYAAAAABAAEAPkAAACRAwAAAAA=&#10;"/>
                <v:shape id="AutoShape 13" o:spid="_x0000_s1587"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Yu8YAAADdAAAADwAAAGRycy9kb3ducmV2LnhtbESPQWvCQBCF7wX/wzJCL6VubKmU1FWC&#10;UiiCqLHgdciOSTQ7G7Jbjf/eOQi9zfDevPfNdN67Rl2oC7VnA+NRAoq48Lbm0sDv/vv1E1SIyBYb&#10;z2TgRgHms8HTFFPrr7yjSx5LJSEcUjRQxdimWoeiIodh5Fti0Y6+cxhl7UptO7xKuGv0W5JMtMOa&#10;paHClhYVFef8zxmI65fVx2m32WQ58zLbrg7nbHEw5nnYZ1+gIvXx3/y4/rGCn7wLv3wjI+jZ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6GLvGAAAA3QAAAA8AAAAAAAAA&#10;AAAAAAAAoQIAAGRycy9kb3ducmV2LnhtbFBLBQYAAAAABAAEAPkAAACUAwAAAAA=&#10;"/>
                <v:shape id="AutoShape 14" o:spid="_x0000_s1588"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NHf8IAAADdAAAADwAAAGRycy9kb3ducmV2LnhtbERPTYvCMBC9L/gfwgh7WTStwiLVKCII&#10;4mFhtQePQzK2xWZSk1i7/36zIOxtHu9zVpvBtqInHxrHCvJpBoJYO9NwpaA87ycLECEiG2wdk4If&#10;CrBZj95WWBj35G/qT7ESKYRDgQrqGLtCyqBrshimriNO3NV5izFBX0nj8ZnCbStnWfYpLTacGmrs&#10;aFeTvp0eVkFzLL/K/uMevV4c84vPw/nSaqXex8N2CSLSEP/FL/fBpPnZPIe/b9IJ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XNHf8IAAADdAAAADwAAAAAAAAAAAAAA&#10;AAChAgAAZHJzL2Rvd25yZXYueG1sUEsFBgAAAAAEAAQA+QAAAJADAAAAAA==&#10;"/>
                <v:roundrect id="Rounded Rectangle 1105" o:spid="_x0000_s1589" style="position:absolute;left:5086;top:9658;width:875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w3tsEA&#10;AADdAAAADwAAAGRycy9kb3ducmV2LnhtbERPTYvCMBC9C/6HMII3TRVctBpFCoKgKFbxPDRjW20m&#10;pYla//1mYcHbPN7nLFatqcSLGldaVjAaRiCIM6tLzhVczpvBFITzyBory6TgQw5Wy25ngbG2bz7R&#10;K/W5CCHsYlRQeF/HUrqsIINuaGviwN1sY9AH2ORSN/gO4aaS4yj6kQZLDg0F1pQUlD3Sp1Gwy+1+&#10;Jo+7yf36OUzN8Zb4g0mU6vfa9RyEp9Z/xf/urQ7zR9EE/r4JJ8jl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8N7bBAAAA3QAAAA8AAAAAAAAAAAAAAAAAmAIAAGRycy9kb3du&#10;cmV2LnhtbFBLBQYAAAAABAAEAPUAAACGAwAAAAA=&#10;" filled="f" strokecolor="black [3213]" strokeweight=".25pt">
                  <v:textbox>
                    <w:txbxContent>
                      <w:p w:rsidR="00303D05" w:rsidRPr="007F041A" w:rsidRDefault="00303D05" w:rsidP="007F041A">
                        <w:pPr>
                          <w:jc w:val="center"/>
                          <w:rPr>
                            <w:color w:val="000000" w:themeColor="text1"/>
                          </w:rPr>
                        </w:pPr>
                        <w:r w:rsidRPr="007F041A">
                          <w:rPr>
                            <w:color w:val="000000" w:themeColor="text1"/>
                          </w:rPr>
                          <w:t>Virtual Drive</w:t>
                        </w:r>
                      </w:p>
                    </w:txbxContent>
                  </v:textbox>
                </v:roundrect>
                <v:line id="Straight Connector 1107" o:spid="_x0000_s1590" style="position:absolute;visibility:visible;mso-wrap-style:square" from="2800,7740" to="37903,7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XrwsMAAADdAAAADwAAAGRycy9kb3ducmV2LnhtbERPS27CMBDdV+IO1iB1V2xY0JJiUIUU&#10;QVs2hB5gFE+TKPHYxAYCp68rVepunt53luvBduJCfWgca5hOFAji0pmGKw1fx/zpBUSIyAY7x6Th&#10;RgHWq9HDEjPjrnygSxErkUI4ZKihjtFnUoayJoth4jxx4r5dbzEm2FfS9HhN4baTM6Xm0mLDqaFG&#10;T5uayrY4Ww1t4fPTvvWLz5n72ON9q3L13mr9OB7eXkFEGuK/+M+9M2n+VD3D7zfpBLn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8F68LDAAAA3QAAAA8AAAAAAAAAAAAA&#10;AAAAoQIAAGRycy9kb3ducmV2LnhtbFBLBQYAAAAABAAEAPkAAACRAwAAAAA=&#10;" strokecolor="#4579b8 [3044]" strokeweight="3pt"/>
                <v:roundrect id="Rounded Rectangle 1108" o:spid="_x0000_s1591" style="position:absolute;left:1800;top:1800;width:36103;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2LMcQA&#10;AADdAAAADwAAAGRycy9kb3ducmV2LnhtbESPQWvDMAyF74P9B6NBb6vTHsrI6payMdb1tKX7ASJW&#10;4tBYDraXpP++OhR2k3hP733a7mffq5Fi6gIbWC0LUMR1sB23Bn7PH88voFJGttgHJgNXSrDfPT5s&#10;sbRh4h8aq9wqCeFUogGX81BqnWpHHtMyDMSiNSF6zLLGVtuIk4T7Xq+LYqM9diwNDgd6c1Rfqj9v&#10;4P3qKl9/rpvv6asa4+Y46unUGLN4mg+voDLN+d98vz5awV8VgivfyAh6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NizHEAAAA3QAAAA8AAAAAAAAAAAAAAAAAmAIAAGRycy9k&#10;b3ducmV2LnhtbFBLBQYAAAAABAAEAPUAAACJAwAAAAA=&#10;" filled="f" strokecolor="#a5a5a5 [2092]" strokeweight=".25pt">
                  <v:textbox>
                    <w:txbxContent>
                      <w:p w:rsidR="00303D05" w:rsidRPr="007F041A" w:rsidRDefault="00303D05" w:rsidP="007F041A">
                        <w:pPr>
                          <w:jc w:val="center"/>
                          <w:rPr>
                            <w:color w:val="A6A6A6" w:themeColor="background1" w:themeShade="A6"/>
                          </w:rPr>
                        </w:pPr>
                        <w:r w:rsidRPr="007F041A">
                          <w:rPr>
                            <w:color w:val="A6A6A6" w:themeColor="background1" w:themeShade="A6"/>
                          </w:rPr>
                          <w:t>Desktop Application</w:t>
                        </w:r>
                      </w:p>
                    </w:txbxContent>
                  </v:textbox>
                </v:roundrect>
                <v:shape id="Straight Arrow Connector 1109" o:spid="_x0000_s1592" type="#_x0000_t32" style="position:absolute;left:8515;top:637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c88YAAADdAAAADwAAAGRycy9kb3ducmV2LnhtbERPS2vCQBC+C/0PyxS8iG5UaDV1FSk+&#10;2kMLRg8eh+yYhGZn0+xqYn+9WxC8zcf3nNmiNaW4UO0KywqGgwgEcWp1wZmCw37dn4BwHlljaZkU&#10;XMnBYv7UmWGsbcM7uiQ+EyGEXYwKcu+rWEqX5mTQDWxFHLiTrQ36AOtM6hqbEG5KOYqiF2mw4NCQ&#10;Y0XvOaU/ydko2HweabX5Om2/q/3v3+soWZbjXqNU97ldvoHw1PqH+O7+0GH+MJrC/zfhBD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3DHPPGAAAA3QAAAA8AAAAAAAAA&#10;AAAAAAAAoQIAAGRycy9kb3ducmV2LnhtbFBLBQYAAAAABAAEAPkAAACUAwAAAAA=&#10;" strokecolor="#a5a5a5 [2092]">
                  <v:stroke endarrow="open"/>
                </v:shape>
                <v:shape id="Straight Arrow Connector 1110" o:spid="_x0000_s1593" type="#_x0000_t32" style="position:absolute;left:21120;top:637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Ajs8kAAADdAAAADwAAAGRycy9kb3ducmV2LnhtbESPQU/CQBCF7yb+h82YcDGwLSZKCgsh&#10;BlAPmlg4cJx0h7ahO1u7C63+eudg4m0m78173yxWg2vUlbpQezaQThJQxIW3NZcGDvvteAYqRGSL&#10;jWcy8E0BVsvbmwVm1vf8Sdc8lkpCOGRooIqxzbQORUUOw8S3xKKdfOcwytqV2nbYS7hr9DRJHrXD&#10;mqWhwpaeKyrO+cUZ2L0dabN7P718tPuvn6dpvm4e7ntjRnfDeg4q0hD/zX/Xr1bw01T45RsZQS9/&#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OkgI7PJAAAA3QAAAA8AAAAA&#10;AAAAAAAAAAAAoQIAAGRycy9kb3ducmV2LnhtbFBLBQYAAAAABAAEAPkAAACXAwAAAAA=&#10;" strokecolor="#a5a5a5 [2092]">
                  <v:stroke endarrow="open"/>
                </v:shape>
                <v:line id="Straight Connector 1111" o:spid="_x0000_s1594" style="position:absolute;visibility:visible;mso-wrap-style:square" from="2800,28632" to="37903,28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lA8MQAAADdAAAADwAAAGRycy9kb3ducmV2LnhtbERPQW7CMBC8V+IP1iL1Vmw4oDZgEEKK&#10;KJRLAw9YxUsSJV6b2IWU19eVKnVOu5qdmZ3lerCduFEfGscaphMFgrh0puFKw/mUv7yCCBHZYOeY&#10;NHxTgPVq9LTEzLg7f9KtiJVIJhwy1FDH6DMpQ1mTxTBxnjhxF9dbjGntK2l6vCdz28mZUnNpseGU&#10;UKOnbU1lW3xZDW3h8+ux9W8fM3c44mOncrVvtX4eD5sFiEhD/D/+U7+b9H4C/LZJI8j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eUDwxAAAAN0AAAAPAAAAAAAAAAAA&#10;AAAAAKECAABkcnMvZG93bnJldi54bWxQSwUGAAAAAAQABAD5AAAAkgMAAAAA&#10;" strokecolor="#4579b8 [3044]" strokeweight="3pt"/>
                <w10:anchorlock/>
              </v:group>
            </w:pict>
          </mc:Fallback>
        </mc:AlternateContent>
      </w:r>
    </w:p>
    <w:p w:rsidR="00F07FA1" w:rsidRPr="00C81D35" w:rsidRDefault="00F07FA1" w:rsidP="00F07FA1">
      <w:pPr>
        <w:pStyle w:val="Heading3"/>
        <w:rPr>
          <w:lang w:val="en-GB"/>
        </w:rPr>
      </w:pPr>
      <w:r w:rsidRPr="00C81D35">
        <w:rPr>
          <w:lang w:val="en-GB"/>
        </w:rPr>
        <w:t>Mobile Device Darwinet client</w:t>
      </w:r>
    </w:p>
    <w:p w:rsidR="007F041A" w:rsidRPr="00C81D35" w:rsidRDefault="007F041A" w:rsidP="007F041A">
      <w:pPr>
        <w:pStyle w:val="BodyText"/>
        <w:rPr>
          <w:lang w:val="en-GB"/>
        </w:rPr>
      </w:pPr>
      <w:r w:rsidRPr="00C81D35">
        <w:rPr>
          <w:lang w:val="en-GB"/>
        </w:rPr>
        <w:t>Mobile platforms like iPOS, Android, Windows Phone may require each application to host a complete Darwinet Client in itself. In effect each application them becomes a Darwinet Node of its own.</w:t>
      </w:r>
    </w:p>
    <w:p w:rsidR="002F21B9" w:rsidRPr="00C81D35" w:rsidRDefault="002F21B9" w:rsidP="007F041A">
      <w:pPr>
        <w:pStyle w:val="BodyText"/>
        <w:rPr>
          <w:lang w:val="en-GB"/>
        </w:rPr>
      </w:pPr>
      <w:r w:rsidRPr="00C81D35">
        <w:rPr>
          <w:noProof/>
          <w:lang w:val="en-GB"/>
        </w:rPr>
        <w:lastRenderedPageBreak/>
        <mc:AlternateContent>
          <mc:Choice Requires="wpc">
            <w:drawing>
              <wp:inline distT="0" distB="0" distL="0" distR="0" wp14:anchorId="5BC06138" wp14:editId="7E5E7F60">
                <wp:extent cx="4090670" cy="3576955"/>
                <wp:effectExtent l="0" t="0" r="0" b="0"/>
                <wp:docPr id="1125"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21" name="Rounded Rectangle 1121"/>
                        <wps:cNvSpPr/>
                        <wps:spPr>
                          <a:xfrm>
                            <a:off x="1537335" y="179999"/>
                            <a:ext cx="2252980" cy="2670515"/>
                          </a:xfrm>
                          <a:prstGeom prst="roundRect">
                            <a:avLst/>
                          </a:prstGeom>
                          <a:noFill/>
                          <a:ln w="3175">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2F21B9">
                              <w:pPr>
                                <w:jc w:val="center"/>
                                <w:rPr>
                                  <w:color w:val="A6A6A6" w:themeColor="background1" w:themeShade="A6"/>
                                </w:rPr>
                              </w:pPr>
                              <w:r>
                                <w:rPr>
                                  <w:color w:val="A6A6A6" w:themeColor="background1" w:themeShade="A6"/>
                                </w:rPr>
                                <w:t>Mobile Device</w:t>
                              </w:r>
                              <w:r w:rsidRPr="007F041A">
                                <w:rPr>
                                  <w:color w:val="A6A6A6" w:themeColor="background1" w:themeShade="A6"/>
                                </w:rPr>
                                <w:t xml:space="preserve"> Application</w:t>
                              </w: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Pr="007F041A" w:rsidRDefault="00303D05" w:rsidP="002F21B9">
                              <w:pPr>
                                <w:jc w:val="center"/>
                                <w:rPr>
                                  <w:color w:val="A6A6A6" w:themeColor="background1" w:themeShade="A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2"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2F21B9">
                              <w:r>
                                <w:t>Darwinet</w:t>
                              </w:r>
                              <w:r>
                                <w:br/>
                                <w:t>Client</w:t>
                              </w:r>
                            </w:p>
                          </w:txbxContent>
                        </wps:txbx>
                        <wps:bodyPr rot="0" vert="horz" wrap="square" lIns="91440" tIns="45720" rIns="91440" bIns="45720" anchor="t" anchorCtr="0" upright="1">
                          <a:noAutofit/>
                        </wps:bodyPr>
                      </wps:wsp>
                      <wps:wsp>
                        <wps:cNvPr id="1113" name="AutoShape 5"/>
                        <wps:cNvSpPr>
                          <a:spLocks noChangeArrowheads="1"/>
                        </wps:cNvSpPr>
                        <wps:spPr bwMode="auto">
                          <a:xfrm>
                            <a:off x="433070" y="3060065"/>
                            <a:ext cx="3357245" cy="248920"/>
                          </a:xfrm>
                          <a:prstGeom prst="roundRect">
                            <a:avLst>
                              <a:gd name="adj" fmla="val 16667"/>
                            </a:avLst>
                          </a:prstGeom>
                          <a:solidFill>
                            <a:srgbClr val="FFFFFF"/>
                          </a:solidFill>
                          <a:ln w="9525">
                            <a:solidFill>
                              <a:schemeClr val="bg1">
                                <a:lumMod val="65000"/>
                              </a:schemeClr>
                            </a:solidFill>
                            <a:round/>
                            <a:headEnd/>
                            <a:tailEnd/>
                          </a:ln>
                        </wps:spPr>
                        <wps:txbx>
                          <w:txbxContent>
                            <w:p w:rsidR="00303D05" w:rsidRPr="002F21B9" w:rsidRDefault="00303D05" w:rsidP="002F21B9">
                              <w:pPr>
                                <w:rPr>
                                  <w:color w:val="A6A6A6" w:themeColor="background1" w:themeShade="A6"/>
                                </w:rPr>
                              </w:pPr>
                              <w:r>
                                <w:rPr>
                                  <w:color w:val="A6A6A6" w:themeColor="background1" w:themeShade="A6"/>
                                </w:rPr>
                                <w:t>Mobile Device</w:t>
                              </w:r>
                              <w:r w:rsidRPr="002F21B9">
                                <w:rPr>
                                  <w:color w:val="A6A6A6" w:themeColor="background1" w:themeShade="A6"/>
                                </w:rPr>
                                <w:t xml:space="preserve"> OS</w:t>
                              </w:r>
                            </w:p>
                          </w:txbxContent>
                        </wps:txbx>
                        <wps:bodyPr rot="0" vert="horz" wrap="square" lIns="91440" tIns="45720" rIns="91440" bIns="45720" anchor="t" anchorCtr="0" upright="1">
                          <a:noAutofit/>
                        </wps:bodyPr>
                      </wps:wsp>
                      <wps:wsp>
                        <wps:cNvPr id="1114"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2F21B9">
                              <w:r>
                                <w:t>Darwinet</w:t>
                              </w:r>
                              <w:r>
                                <w:br/>
                                <w:t>Domain</w:t>
                              </w:r>
                            </w:p>
                          </w:txbxContent>
                        </wps:txbx>
                        <wps:bodyPr rot="0" vert="horz" wrap="square" lIns="91440" tIns="45720" rIns="91440" bIns="45720" anchor="t" anchorCtr="0" upright="1">
                          <a:noAutofit/>
                        </wps:bodyPr>
                      </wps:wsp>
                      <wps:wsp>
                        <wps:cNvPr id="111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2F21B9">
                              <w:r>
                                <w:t>Domain</w:t>
                              </w:r>
                              <w:r>
                                <w:br/>
                                <w:t>View</w:t>
                              </w:r>
                            </w:p>
                          </w:txbxContent>
                        </wps:txbx>
                        <wps:bodyPr rot="0" vert="horz" wrap="square" lIns="91440" tIns="45720" rIns="91440" bIns="45720" anchor="t" anchorCtr="0" upright="1">
                          <a:noAutofit/>
                        </wps:bodyPr>
                      </wps:wsp>
                      <wps:wsp>
                        <wps:cNvPr id="1116" name="AutoShape 12"/>
                        <wps:cNvCnPr>
                          <a:cxnSpLocks noChangeShapeType="1"/>
                        </wps:cNvCnPr>
                        <wps:spPr bwMode="auto">
                          <a:xfrm flipH="1" flipV="1">
                            <a:off x="2112010" y="2698750"/>
                            <a:ext cx="1" cy="361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7" name="AutoShape 13"/>
                        <wps:cNvCnPr>
                          <a:cxnSpLocks noChangeShapeType="1"/>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 name="AutoShape 14"/>
                        <wps:cNvCnPr>
                          <a:cxnSpLocks noChangeShapeType="1"/>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9" name="Rounded Rectangle 1119"/>
                        <wps:cNvSpPr/>
                        <wps:spPr>
                          <a:xfrm>
                            <a:off x="508635" y="965835"/>
                            <a:ext cx="875665"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F041A" w:rsidRDefault="00303D05" w:rsidP="002F21B9">
                              <w:pPr>
                                <w:jc w:val="center"/>
                                <w:rPr>
                                  <w:color w:val="000000" w:themeColor="text1"/>
                                </w:rPr>
                              </w:pPr>
                              <w:r>
                                <w:rPr>
                                  <w:color w:val="000000" w:themeColor="text1"/>
                                </w:rPr>
                                <w:t>Application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 name="Straight Arrow Connector 1123"/>
                        <wps:cNvCnPr/>
                        <wps:spPr>
                          <a:xfrm>
                            <a:off x="2112010" y="637200"/>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26" name="Straight Arrow Connector 1126"/>
                        <wps:cNvCnPr>
                          <a:stCxn id="1115" idx="1"/>
                          <a:endCxn id="1119" idx="3"/>
                        </wps:cNvCnPr>
                        <wps:spPr>
                          <a:xfrm flipH="1" flipV="1">
                            <a:off x="1384300" y="1194435"/>
                            <a:ext cx="296545" cy="17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595"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">
                <v:shape id="_x0000_s1596" type="#_x0000_t75" style="position:absolute;width:40906;height:35769;visibility:visible;mso-wrap-style:square">
                  <v:fill o:detectmouseclick="t"/>
                  <v:path o:connecttype="none"/>
                </v:shape>
                <v:roundrect id="Rounded Rectangle 1121" o:spid="_x0000_s1597" style="position:absolute;left:15373;top:1799;width:22530;height:267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J+zMIA&#10;AADdAAAADwAAAGRycy9kb3ducmV2LnhtbERPS2rDMBDdF3oHMYXuGtlehOBGCSGlJO0qcXKAwRpb&#10;ptbISIrt3L4qFLKbx/vOejvbXozkQ+dYQb7IQBDXTnfcKrhePt9WIEJE1tg7JgV3CrDdPD+tsdRu&#10;4jONVWxFCuFQogIT41BKGWpDFsPCDcSJa5y3GBP0rdQepxRue1lk2VJa7Dg1GBxob6j+qW5Wwcfd&#10;VLY+FM1p+qpGvzyOcvpulHp9mXfvICLN8SH+dx91mp8XOfx9k06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wn7MwgAAAN0AAAAPAAAAAAAAAAAAAAAAAJgCAABkcnMvZG93&#10;bnJldi54bWxQSwUGAAAAAAQABAD1AAAAhwMAAAAA&#10;" filled="f" strokecolor="#a5a5a5 [2092]" strokeweight=".25pt">
                  <v:textbox>
                    <w:txbxContent>
                      <w:p w:rsidR="00303D05" w:rsidRDefault="00303D05" w:rsidP="002F21B9">
                        <w:pPr>
                          <w:jc w:val="center"/>
                          <w:rPr>
                            <w:color w:val="A6A6A6" w:themeColor="background1" w:themeShade="A6"/>
                          </w:rPr>
                        </w:pPr>
                        <w:r>
                          <w:rPr>
                            <w:color w:val="A6A6A6" w:themeColor="background1" w:themeShade="A6"/>
                          </w:rPr>
                          <w:t>Mobile Device</w:t>
                        </w:r>
                        <w:r w:rsidRPr="007F041A">
                          <w:rPr>
                            <w:color w:val="A6A6A6" w:themeColor="background1" w:themeShade="A6"/>
                          </w:rPr>
                          <w:t xml:space="preserve"> Application</w:t>
                        </w: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Default="00303D05" w:rsidP="002F21B9">
                        <w:pPr>
                          <w:jc w:val="center"/>
                          <w:rPr>
                            <w:color w:val="A6A6A6" w:themeColor="background1" w:themeShade="A6"/>
                          </w:rPr>
                        </w:pPr>
                      </w:p>
                      <w:p w:rsidR="00303D05" w:rsidRPr="007F041A" w:rsidRDefault="00303D05" w:rsidP="002F21B9">
                        <w:pPr>
                          <w:jc w:val="center"/>
                          <w:rPr>
                            <w:color w:val="A6A6A6" w:themeColor="background1" w:themeShade="A6"/>
                          </w:rPr>
                        </w:pPr>
                      </w:p>
                    </w:txbxContent>
                  </v:textbox>
                </v:roundrect>
                <v:roundrect id="AutoShape 4" o:spid="_x0000_s1598"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aVOsMA&#10;AADdAAAADwAAAGRycy9kb3ducmV2LnhtbERPTWvCQBC9C/0PyxR6090ILZq6SikovRWjB4/T7DQJ&#10;zc7G3U1M++vdguBtHu9zVpvRtmIgHxrHGrKZAkFcOtNwpeF42E4XIEJENtg6Jg2/FGCzfpisMDfu&#10;wnsailiJFMIhRw11jF0uZShrshhmriNO3LfzFmOCvpLG4yWF21bOlXqRFhtODTV29F5T+VP0VkNp&#10;VK/8afhcfj3H4m/ozyx3Z62fHse3VxCRxngX39wfJs3Psjn8f5NOkO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aVOsMAAADdAAAADwAAAAAAAAAAAAAAAACYAgAAZHJzL2Rv&#10;d25yZXYueG1sUEsFBgAAAAAEAAQA9QAAAIgDAAAAAA==&#10;">
                  <v:textbox>
                    <w:txbxContent>
                      <w:p w:rsidR="00303D05" w:rsidRDefault="00303D05" w:rsidP="002F21B9">
                        <w:r>
                          <w:t>Darwinet</w:t>
                        </w:r>
                        <w:r>
                          <w:br/>
                          <w:t>Client</w:t>
                        </w:r>
                      </w:p>
                    </w:txbxContent>
                  </v:textbox>
                </v:roundrect>
                <v:roundrect id="AutoShape 5" o:spid="_x0000_s1599" style="position:absolute;left:4330;top:30600;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pS7sUA&#10;AADdAAAADwAAAGRycy9kb3ducmV2LnhtbERP32vCMBB+H/g/hBP2pmkVdHRGGYJYER/mxmBvt+bW&#10;dGsuJclqt7/eDAZ7u4/v5602g21FTz40jhXk0wwEceV0w7WC56fd5A5EiMgaW8ek4JsCbNajmxUW&#10;2l34kfpzrEUK4VCgAhNjV0gZKkMWw9R1xIl7d95iTNDXUnu8pHDbylmWLaTFhlODwY62hqrP85dV&#10;8DJ/7Q5L/MjNW+lP/c+itMd9qdTteHi4BxFpiP/iP3ep0/w8n8PvN+kE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OlLuxQAAAN0AAAAPAAAAAAAAAAAAAAAAAJgCAABkcnMv&#10;ZG93bnJldi54bWxQSwUGAAAAAAQABAD1AAAAigMAAAAA&#10;" strokecolor="#a5a5a5 [2092]">
                  <v:textbox>
                    <w:txbxContent>
                      <w:p w:rsidR="00303D05" w:rsidRPr="002F21B9" w:rsidRDefault="00303D05" w:rsidP="002F21B9">
                        <w:pPr>
                          <w:rPr>
                            <w:color w:val="A6A6A6" w:themeColor="background1" w:themeShade="A6"/>
                          </w:rPr>
                        </w:pPr>
                        <w:r>
                          <w:rPr>
                            <w:color w:val="A6A6A6" w:themeColor="background1" w:themeShade="A6"/>
                          </w:rPr>
                          <w:t>Mobile Device</w:t>
                        </w:r>
                        <w:r w:rsidRPr="002F21B9">
                          <w:rPr>
                            <w:color w:val="A6A6A6" w:themeColor="background1" w:themeShade="A6"/>
                          </w:rPr>
                          <w:t xml:space="preserve"> OS</w:t>
                        </w:r>
                      </w:p>
                    </w:txbxContent>
                  </v:textbox>
                </v:roundrect>
                <v:roundrect id="AutoShape 7" o:spid="_x0000_s1600"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o1cMA&#10;AADdAAAADwAAAGRycy9kb3ducmV2LnhtbERPTWvCQBC9F/oflin0VndTarHRVURo6U2MHnocs2MS&#10;zM7G3U1M++vdQqG3ebzPWaxG24qBfGgca8gmCgRx6UzDlYbD/v1pBiJEZIOtY9LwTQFWy/u7BebG&#10;XXlHQxErkUI45KihjrHLpQxlTRbDxHXEiTs5bzEm6CtpPF5TuG3ls1Kv0mLDqaHGjjY1leeitxpK&#10;o3rlv4bt23Eai5+hv7D8uGj9+DCu5yAijfFf/Of+NGl+lr3A7zfpBLm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POo1cMAAADdAAAADwAAAAAAAAAAAAAAAACYAgAAZHJzL2Rv&#10;d25yZXYueG1sUEsFBgAAAAAEAAQA9QAAAIgDAAAAAA==&#10;">
                  <v:textbox>
                    <w:txbxContent>
                      <w:p w:rsidR="00303D05" w:rsidRDefault="00303D05" w:rsidP="002F21B9">
                        <w:r>
                          <w:t>Darwinet</w:t>
                        </w:r>
                        <w:r>
                          <w:br/>
                          <w:t>Domain</w:t>
                        </w:r>
                      </w:p>
                    </w:txbxContent>
                  </v:textbox>
                </v:roundrect>
                <v:roundrect id="AutoShape 8" o:spid="_x0000_s1601"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8NTsMA&#10;AADdAAAADwAAAGRycy9kb3ducmV2LnhtbERPTWvCQBC9F/wPywi91d0ISk1dRQTFW2nqweM0O01C&#10;s7NxdxPT/vquUOhtHu9z1tvRtmIgHxrHGrKZAkFcOtNwpeH8fnh6BhEissHWMWn4pgDbzeRhjblx&#10;N36joYiVSCEcctRQx9jlUoayJoth5jrixH06bzEm6CtpPN5SuG3lXKmltNhwaqixo31N5VfRWw2l&#10;Ub3yl+F19bGIxc/QX1ker1o/TsfdC4hIY/wX/7lPJs3PsgXcv0kn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78NTsMAAADdAAAADwAAAAAAAAAAAAAAAACYAgAAZHJzL2Rv&#10;d25yZXYueG1sUEsFBgAAAAAEAAQA9QAAAIgDAAAAAA==&#10;">
                  <v:textbox>
                    <w:txbxContent>
                      <w:p w:rsidR="00303D05" w:rsidRDefault="00303D05" w:rsidP="002F21B9">
                        <w:r>
                          <w:t>Domain</w:t>
                        </w:r>
                        <w:r>
                          <w:br/>
                          <w:t>View</w:t>
                        </w:r>
                      </w:p>
                    </w:txbxContent>
                  </v:textbox>
                </v:roundrect>
                <v:shape id="AutoShape 12" o:spid="_x0000_s1602" type="#_x0000_t32" style="position:absolute;left:21120;top:26987;width:0;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2qcQAAADdAAAADwAAAGRycy9kb3ducmV2LnhtbERPTWvCQBC9F/wPyxR6KWaTQkVSVwmR&#10;QhGKNQq5DtlpkpqdDdltTP+9KxS8zeN9zmozmU6MNLjWsoIkikEQV1a3XCs4Hd/nSxDOI2vsLJOC&#10;P3KwWc8eVphqe+EDjYWvRQhhl6KCxvs+ldJVDRl0ke2JA/dtB4M+wKGWesBLCDedfInjhTTYcmho&#10;sKe8oepc/BoF/vN59/pz2O+zgnmbfe3Kc5aXSj09TtkbCE+Tv4v/3R86zE+SBdy+CSfI9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C3apxAAAAN0AAAAPAAAAAAAAAAAA&#10;AAAAAKECAABkcnMvZG93bnJldi54bWxQSwUGAAAAAAQABAD5AAAAkgMAAAAA&#10;"/>
                <v:shape id="AutoShape 13" o:spid="_x0000_s1603"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fTMsQAAADdAAAADwAAAGRycy9kb3ducmV2LnhtbERPTWvCQBC9F/wPywheRDcR2kp0DcFS&#10;EKGoqeB1yE6TNNnZkF01/ffdgtDbPN7nrNPBtOJGvastK4jnEQjiwuqaSwXnz/fZEoTzyBpby6Tg&#10;hxykm9HTGhNt73yiW+5LEULYJaig8r5LpHRFRQbd3HbEgfuyvUEfYF9K3eM9hJtWLqLoRRqsOTRU&#10;2NG2oqLJr0aB/5jun79Ph0OWM79lx/2lybYXpSbjIVuB8DT4f/HDvdNhfhy/wt834QS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9MyxAAAAN0AAAAPAAAAAAAAAAAA&#10;AAAAAKECAABkcnMvZG93bnJldi54bWxQSwUGAAAAAAQABAD5AAAAkgMAAAAA&#10;"/>
                <v:shape id="AutoShape 14" o:spid="_x0000_s1604"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29H8UAAADdAAAADwAAAGRycy9kb3ducmV2LnhtbESPQWvDMAyF74P9B6PBLqN1vMMoad0y&#10;BoXRw2BtDj0KW03CYjmz3TT799NhsJvEe3rv02Y3h0FNlHIf2YJZVqCIXfQ9txaa036xApULssch&#10;Mln4oQy77f3dBmsfb/xJ07G0SkI412ihK2Wstc6uo4B5GUdi0S4xBSyyplb7hDcJD4N+rqoXHbBn&#10;aehwpLeO3NfxGiz0h+ajmZ6+S3Krgzknk0/nwVn7+DC/rkEVmsu/+e/63Qu+MYIr38gIevs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29H8UAAADdAAAADwAAAAAAAAAA&#10;AAAAAAChAgAAZHJzL2Rvd25yZXYueG1sUEsFBgAAAAAEAAQA+QAAAJMDAAAAAA==&#10;"/>
                <v:roundrect id="Rounded Rectangle 1119" o:spid="_x0000_s1605" style="position:absolute;left:5086;top:9658;width:875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irbsEA&#10;AADdAAAADwAAAGRycy9kb3ducmV2LnhtbERPy6rCMBDdC/5DGOHuNK2gaDWKFATBi+ID10Mztr23&#10;mZQmav17Iwju5nCeM1+2phJ3alxpWUE8iEAQZ1aXnCs4n9b9CQjnkTVWlknBkxwsF93OHBNtH3yg&#10;+9HnIoSwS1BB4X2dSOmyggy6ga2JA3e1jUEfYJNL3eAjhJtKDqNoLA2WHBoKrCktKPs/3oyCbW5/&#10;p3K/Hf1dnruJ2V9TvzOpUj+9djUD4an1X/HHvdFhfhxP4f1NOEE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oq27BAAAA3QAAAA8AAAAAAAAAAAAAAAAAmAIAAGRycy9kb3du&#10;cmV2LnhtbFBLBQYAAAAABAAEAPUAAACGAwAAAAA=&#10;" filled="f" strokecolor="black [3213]" strokeweight=".25pt">
                  <v:textbox>
                    <w:txbxContent>
                      <w:p w:rsidR="00303D05" w:rsidRPr="007F041A" w:rsidRDefault="00303D05" w:rsidP="002F21B9">
                        <w:pPr>
                          <w:jc w:val="center"/>
                          <w:rPr>
                            <w:color w:val="000000" w:themeColor="text1"/>
                          </w:rPr>
                        </w:pPr>
                        <w:r>
                          <w:rPr>
                            <w:color w:val="000000" w:themeColor="text1"/>
                          </w:rPr>
                          <w:t>Application Files</w:t>
                        </w:r>
                      </w:p>
                    </w:txbxContent>
                  </v:textbox>
                </v:roundrect>
                <v:shape id="Straight Arrow Connector 1123" o:spid="_x0000_s1606" type="#_x0000_t32" style="position:absolute;left:21120;top:637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53ecYAAADdAAAADwAAAGRycy9kb3ducmV2LnhtbERPTWvCQBC9F/wPywi9FN0YoUp0FRG1&#10;9tCC0YPHITsmwexszG5N6q/vFgq9zeN9znzZmUrcqXGlZQWjYQSCOLO65FzB6bgdTEE4j6yxskwK&#10;vsnBctF7mmOibcsHuqc+FyGEXYIKCu/rREqXFWTQDW1NHLiLbQz6AJtc6gbbEG4qGUfRqzRYcmgo&#10;sKZ1Qdk1/TIKdu9n2uw+Lm+f9fH2mMTpqhq/tEo997vVDISnzv+L/9x7HeaP4jH8fhNOkI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ed3nGAAAA3QAAAA8AAAAAAAAA&#10;AAAAAAAAoQIAAGRycy9kb3ducmV2LnhtbFBLBQYAAAAABAAEAPkAAACUAwAAAAA=&#10;" strokecolor="#a5a5a5 [2092]">
                  <v:stroke endarrow="open"/>
                </v:shape>
                <v:shape id="Straight Arrow Connector 1126" o:spid="_x0000_s1607" type="#_x0000_t32" style="position:absolute;left:13843;top:11944;width:2965;height:17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sEZcMAAADdAAAADwAAAGRycy9kb3ducmV2LnhtbERPTWvCQBC9C/0PyxR6000stZK6ihQE&#10;PUjRtvY67I5JaHY2ZEeN/75bELzN433ObNH7Rp2pi3VgA/koA0Vsg6u5NPD1uRpOQUVBdtgEJgNX&#10;irCYPwxmWLhw4R2d91KqFMKxQAOVSFtoHW1FHuMotMSJO4bOoyTYldp1eEnhvtHjLJtojzWnhgpb&#10;eq/I/u5P3sApHLfLb/f6fMh/ZGNr2XyQfTHm6bFfvoES6uUuvrnXLs3PxxP4/yadoO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bBGXDAAAA3QAAAA8AAAAAAAAAAAAA&#10;AAAAoQIAAGRycy9kb3ducmV2LnhtbFBLBQYAAAAABAAEAPkAAACRAwAAAAA=&#10;" strokecolor="#4579b8 [3044]">
                  <v:stroke endarrow="open"/>
                </v:shape>
                <w10:anchorlock/>
              </v:group>
            </w:pict>
          </mc:Fallback>
        </mc:AlternateContent>
      </w:r>
    </w:p>
    <w:p w:rsidR="00F07FA1" w:rsidRPr="00C81D35" w:rsidRDefault="00F07FA1" w:rsidP="00F07FA1">
      <w:pPr>
        <w:pStyle w:val="Heading3"/>
        <w:rPr>
          <w:lang w:val="en-GB"/>
        </w:rPr>
      </w:pPr>
      <w:r w:rsidRPr="00C81D35">
        <w:rPr>
          <w:lang w:val="en-GB"/>
        </w:rPr>
        <w:t>Web server hosted Darwinet node</w:t>
      </w:r>
    </w:p>
    <w:p w:rsidR="00CC4917" w:rsidRPr="00C81D35" w:rsidRDefault="00CC4917" w:rsidP="00CC4917">
      <w:pPr>
        <w:pStyle w:val="BodyText"/>
        <w:rPr>
          <w:lang w:val="en-GB"/>
        </w:rPr>
      </w:pPr>
      <w:r w:rsidRPr="00C81D35">
        <w:rPr>
          <w:lang w:val="en-GB"/>
        </w:rPr>
        <w:t>A Darwinet Domain may be hosted on Web servers by using Web server Darwinet clients. In this way it is possible to operate a Darwinet Domain entirely through web browsers and use no local Darwinet Client at all.</w:t>
      </w:r>
    </w:p>
    <w:p w:rsidR="00CC4917" w:rsidRPr="00C81D35" w:rsidRDefault="00CC4917" w:rsidP="00CC4917">
      <w:pPr>
        <w:pStyle w:val="BodyText"/>
        <w:rPr>
          <w:lang w:val="en-GB"/>
        </w:rPr>
      </w:pPr>
      <w:r w:rsidRPr="00C81D35">
        <w:rPr>
          <w:noProof/>
          <w:lang w:val="en-GB"/>
        </w:rPr>
        <w:lastRenderedPageBreak/>
        <mc:AlternateContent>
          <mc:Choice Requires="wpc">
            <w:drawing>
              <wp:inline distT="0" distB="0" distL="0" distR="0" wp14:anchorId="0A498FF9" wp14:editId="4324EDF1">
                <wp:extent cx="4086225" cy="5155565"/>
                <wp:effectExtent l="0" t="0" r="0" b="0"/>
                <wp:docPr id="116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56" name="Rounded Rectangle 1156"/>
                        <wps:cNvSpPr/>
                        <wps:spPr>
                          <a:xfrm>
                            <a:off x="1597660" y="1986246"/>
                            <a:ext cx="2252980" cy="2585646"/>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CC4917" w:rsidRDefault="00303D05" w:rsidP="00CC4917">
                              <w:pPr>
                                <w:jc w:val="center"/>
                                <w:rPr>
                                  <w:color w:val="000000" w:themeColor="text1"/>
                                </w:rPr>
                              </w:pPr>
                              <w:r w:rsidRPr="00CC4917">
                                <w:rPr>
                                  <w:color w:val="000000" w:themeColor="text1"/>
                                </w:rPr>
                                <w:t>Darwinet Web Application</w:t>
                              </w: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Pr="007F041A" w:rsidRDefault="00303D05" w:rsidP="00CC4917">
                              <w:pPr>
                                <w:jc w:val="center"/>
                                <w:rPr>
                                  <w:color w:val="A6A6A6" w:themeColor="background1" w:themeShade="A6"/>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7" name="AutoShape 4"/>
                        <wps:cNvSpPr>
                          <a:spLocks noChangeArrowheads="1"/>
                        </wps:cNvSpPr>
                        <wps:spPr bwMode="auto">
                          <a:xfrm>
                            <a:off x="1742440" y="3929650"/>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CC4917">
                              <w:r>
                                <w:t>Darwinet</w:t>
                              </w:r>
                              <w:r>
                                <w:br/>
                                <w:t>Client</w:t>
                              </w:r>
                            </w:p>
                          </w:txbxContent>
                        </wps:txbx>
                        <wps:bodyPr rot="0" vert="horz" wrap="square" lIns="91440" tIns="45720" rIns="91440" bIns="45720" anchor="t" anchorCtr="0" upright="1">
                          <a:noAutofit/>
                        </wps:bodyPr>
                      </wps:wsp>
                      <wps:wsp>
                        <wps:cNvPr id="1158" name="AutoShape 5"/>
                        <wps:cNvSpPr>
                          <a:spLocks noChangeArrowheads="1"/>
                        </wps:cNvSpPr>
                        <wps:spPr bwMode="auto">
                          <a:xfrm>
                            <a:off x="493395" y="4783090"/>
                            <a:ext cx="3357245" cy="248920"/>
                          </a:xfrm>
                          <a:prstGeom prst="roundRect">
                            <a:avLst>
                              <a:gd name="adj" fmla="val 16667"/>
                            </a:avLst>
                          </a:prstGeom>
                          <a:solidFill>
                            <a:srgbClr val="FFFFFF"/>
                          </a:solidFill>
                          <a:ln w="9525">
                            <a:solidFill>
                              <a:schemeClr val="bg1">
                                <a:lumMod val="65000"/>
                              </a:schemeClr>
                            </a:solidFill>
                            <a:round/>
                            <a:headEnd/>
                            <a:tailEnd/>
                          </a:ln>
                        </wps:spPr>
                        <wps:txbx>
                          <w:txbxContent>
                            <w:p w:rsidR="00303D05" w:rsidRPr="002F21B9" w:rsidRDefault="00303D05" w:rsidP="00CC4917">
                              <w:pPr>
                                <w:rPr>
                                  <w:color w:val="A6A6A6" w:themeColor="background1" w:themeShade="A6"/>
                                </w:rPr>
                              </w:pPr>
                              <w:r>
                                <w:rPr>
                                  <w:color w:val="A6A6A6" w:themeColor="background1" w:themeShade="A6"/>
                                </w:rPr>
                                <w:t>Web server</w:t>
                              </w:r>
                              <w:r w:rsidRPr="002F21B9">
                                <w:rPr>
                                  <w:color w:val="A6A6A6" w:themeColor="background1" w:themeShade="A6"/>
                                </w:rPr>
                                <w:t xml:space="preserve"> OS</w:t>
                              </w:r>
                            </w:p>
                          </w:txbxContent>
                        </wps:txbx>
                        <wps:bodyPr rot="0" vert="horz" wrap="square" lIns="91440" tIns="45720" rIns="91440" bIns="45720" anchor="t" anchorCtr="0" upright="1">
                          <a:noAutofit/>
                        </wps:bodyPr>
                      </wps:wsp>
                      <wps:wsp>
                        <wps:cNvPr id="1159" name="AutoShape 7"/>
                        <wps:cNvSpPr>
                          <a:spLocks noChangeArrowheads="1"/>
                        </wps:cNvSpPr>
                        <wps:spPr bwMode="auto">
                          <a:xfrm>
                            <a:off x="1741170" y="3317510"/>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CC4917">
                              <w:r>
                                <w:t>Darwinet</w:t>
                              </w:r>
                              <w:r>
                                <w:br/>
                                <w:t>Domain</w:t>
                              </w:r>
                            </w:p>
                          </w:txbxContent>
                        </wps:txbx>
                        <wps:bodyPr rot="0" vert="horz" wrap="square" lIns="91440" tIns="45720" rIns="91440" bIns="45720" anchor="t" anchorCtr="0" upright="1">
                          <a:noAutofit/>
                        </wps:bodyPr>
                      </wps:wsp>
                      <wps:wsp>
                        <wps:cNvPr id="1160" name="AutoShape 8"/>
                        <wps:cNvSpPr>
                          <a:spLocks noChangeArrowheads="1"/>
                        </wps:cNvSpPr>
                        <wps:spPr bwMode="auto">
                          <a:xfrm>
                            <a:off x="1741170" y="2688860"/>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CC4917">
                              <w:r>
                                <w:t>Domain</w:t>
                              </w:r>
                              <w:r>
                                <w:br/>
                                <w:t>View</w:t>
                              </w:r>
                            </w:p>
                          </w:txbxContent>
                        </wps:txbx>
                        <wps:bodyPr rot="0" vert="horz" wrap="square" lIns="91440" tIns="45720" rIns="91440" bIns="45720" anchor="t" anchorCtr="0" upright="1">
                          <a:noAutofit/>
                        </wps:bodyPr>
                      </wps:wsp>
                      <wps:wsp>
                        <wps:cNvPr id="1161" name="AutoShape 12"/>
                        <wps:cNvCnPr>
                          <a:cxnSpLocks noChangeShapeType="1"/>
                        </wps:cNvCnPr>
                        <wps:spPr bwMode="auto">
                          <a:xfrm flipH="1" flipV="1">
                            <a:off x="2172335" y="4421775"/>
                            <a:ext cx="1" cy="3613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 name="AutoShape 13"/>
                        <wps:cNvCnPr>
                          <a:cxnSpLocks noChangeShapeType="1"/>
                        </wps:cNvCnPr>
                        <wps:spPr bwMode="auto">
                          <a:xfrm flipH="1" flipV="1">
                            <a:off x="2171065" y="3809635"/>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 name="AutoShape 14"/>
                        <wps:cNvCnPr>
                          <a:cxnSpLocks noChangeShapeType="1"/>
                        </wps:cNvCnPr>
                        <wps:spPr bwMode="auto">
                          <a:xfrm flipV="1">
                            <a:off x="2171065" y="3180350"/>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4" name="Rounded Rectangle 1164"/>
                        <wps:cNvSpPr/>
                        <wps:spPr>
                          <a:xfrm>
                            <a:off x="568960" y="2688860"/>
                            <a:ext cx="875665"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7F041A" w:rsidRDefault="00303D05" w:rsidP="00CC4917">
                              <w:pPr>
                                <w:jc w:val="center"/>
                                <w:rPr>
                                  <w:color w:val="000000" w:themeColor="text1"/>
                                </w:rPr>
                              </w:pPr>
                              <w:r>
                                <w:rPr>
                                  <w:color w:val="000000" w:themeColor="text1"/>
                                </w:rPr>
                                <w:t>Server side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5" name="Straight Arrow Connector 1165"/>
                        <wps:cNvCnPr/>
                        <wps:spPr>
                          <a:xfrm>
                            <a:off x="2172335" y="2360225"/>
                            <a:ext cx="0" cy="328635"/>
                          </a:xfrm>
                          <a:prstGeom prst="straightConnector1">
                            <a:avLst/>
                          </a:prstGeom>
                          <a:ln>
                            <a:solidFill>
                              <a:schemeClr val="bg1">
                                <a:lumMod val="6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1166" name="Straight Arrow Connector 1166"/>
                        <wps:cNvCnPr/>
                        <wps:spPr>
                          <a:xfrm flipH="1" flipV="1">
                            <a:off x="1444625" y="2917460"/>
                            <a:ext cx="296545" cy="171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92" name="Rounded Rectangle 1192"/>
                        <wps:cNvSpPr/>
                        <wps:spPr>
                          <a:xfrm>
                            <a:off x="280035" y="1414730"/>
                            <a:ext cx="3657600" cy="342915"/>
                          </a:xfrm>
                          <a:prstGeom prst="round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CC4917" w:rsidRDefault="00303D05" w:rsidP="00CC4917">
                              <w:pPr>
                                <w:jc w:val="center"/>
                                <w:rPr>
                                  <w:color w:val="A6A6A6" w:themeColor="background1" w:themeShade="A6"/>
                                </w:rPr>
                              </w:pPr>
                              <w:r w:rsidRPr="00CC4917">
                                <w:rPr>
                                  <w:color w:val="A6A6A6" w:themeColor="background1" w:themeShade="A6"/>
                                </w:rP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3" name="Rounded Rectangle 1193"/>
                        <wps:cNvSpPr/>
                        <wps:spPr>
                          <a:xfrm>
                            <a:off x="280035" y="257740"/>
                            <a:ext cx="1317625" cy="457200"/>
                          </a:xfrm>
                          <a:prstGeom prst="round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CC4917" w:rsidRDefault="00303D05" w:rsidP="00CC4917">
                              <w:pPr>
                                <w:jc w:val="center"/>
                                <w:rPr>
                                  <w:color w:val="A6A6A6" w:themeColor="background1" w:themeShade="A6"/>
                                </w:rPr>
                              </w:pPr>
                              <w:r w:rsidRPr="00CC4917">
                                <w:rPr>
                                  <w:color w:val="A6A6A6" w:themeColor="background1" w:themeShade="A6"/>
                                </w:rPr>
                                <w:t>Web 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4" name="Rounded Rectangle 1194"/>
                        <wps:cNvSpPr/>
                        <wps:spPr>
                          <a:xfrm>
                            <a:off x="2337435" y="257740"/>
                            <a:ext cx="1028700" cy="45720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03D05" w:rsidRPr="000B1C6F" w:rsidRDefault="00303D05" w:rsidP="000B1C6F">
                              <w:pPr>
                                <w:jc w:val="center"/>
                                <w:rPr>
                                  <w:color w:val="000000" w:themeColor="text1"/>
                                </w:rPr>
                              </w:pPr>
                              <w:r>
                                <w:rPr>
                                  <w:color w:val="000000" w:themeColor="text1"/>
                                </w:rPr>
                                <w:t>Client Side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5" name="Straight Arrow Connector 1195"/>
                        <wps:cNvCnPr>
                          <a:stCxn id="1193" idx="3"/>
                          <a:endCxn id="1194" idx="1"/>
                        </wps:cNvCnPr>
                        <wps:spPr>
                          <a:xfrm>
                            <a:off x="1597660" y="486340"/>
                            <a:ext cx="7397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96" name="Straight Arrow Connector 1196"/>
                        <wps:cNvCnPr>
                          <a:stCxn id="1193" idx="2"/>
                        </wps:cNvCnPr>
                        <wps:spPr>
                          <a:xfrm>
                            <a:off x="938848" y="714940"/>
                            <a:ext cx="0" cy="699790"/>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1197" name="Straight Arrow Connector 1197"/>
                        <wps:cNvCnPr>
                          <a:endCxn id="1156" idx="0"/>
                        </wps:cNvCnPr>
                        <wps:spPr>
                          <a:xfrm>
                            <a:off x="2724150" y="1757645"/>
                            <a:ext cx="0" cy="228601"/>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608" editas="canvas" style="width:321.75pt;height:405.95pt;mso-position-horizontal-relative:char;mso-position-vertical-relative:line" coordsize="40862,51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">
                <v:shape id="_x0000_s1609" type="#_x0000_t75" style="position:absolute;width:40862;height:51555;visibility:visible;mso-wrap-style:square">
                  <v:fill o:detectmouseclick="t"/>
                  <v:path o:connecttype="none"/>
                </v:shape>
                <v:roundrect id="Rounded Rectangle 1156" o:spid="_x0000_s1610" style="position:absolute;left:15976;top:19862;width:22530;height:258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2G3MMA&#10;AADdAAAADwAAAGRycy9kb3ducmV2LnhtbERPTWvCQBC9F/oflhF6azYpKDZ1EyRQKEQUtfQ8ZMck&#10;mp0N2W2M/94tFLzN433OKp9MJ0YaXGtZQRLFIIgrq1uuFXwfP1+XIJxH1thZJgU3cpBnz08rTLW9&#10;8p7Gg69FCGGXooLG+z6V0lUNGXSR7YkDd7KDQR/gUEs94DWEm06+xfFCGmw5NDTYU9FQdTn8GgVl&#10;bTfvclfOzz+37dLsToXfmkKpl9m0/gDhafIP8b/7S4f5yXwBf9+EE2R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2G3MMAAADdAAAADwAAAAAAAAAAAAAAAACYAgAAZHJzL2Rv&#10;d25yZXYueG1sUEsFBgAAAAAEAAQA9QAAAIgDAAAAAA==&#10;" filled="f" strokecolor="black [3213]" strokeweight=".25pt">
                  <v:textbox>
                    <w:txbxContent>
                      <w:p w:rsidR="00303D05" w:rsidRPr="00CC4917" w:rsidRDefault="00303D05" w:rsidP="00CC4917">
                        <w:pPr>
                          <w:jc w:val="center"/>
                          <w:rPr>
                            <w:color w:val="000000" w:themeColor="text1"/>
                          </w:rPr>
                        </w:pPr>
                        <w:r w:rsidRPr="00CC4917">
                          <w:rPr>
                            <w:color w:val="000000" w:themeColor="text1"/>
                          </w:rPr>
                          <w:t>Darwinet Web Application</w:t>
                        </w: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Default="00303D05" w:rsidP="00CC4917">
                        <w:pPr>
                          <w:jc w:val="center"/>
                          <w:rPr>
                            <w:color w:val="A6A6A6" w:themeColor="background1" w:themeShade="A6"/>
                          </w:rPr>
                        </w:pPr>
                      </w:p>
                      <w:p w:rsidR="00303D05" w:rsidRPr="007F041A" w:rsidRDefault="00303D05" w:rsidP="00CC4917">
                        <w:pPr>
                          <w:jc w:val="center"/>
                          <w:rPr>
                            <w:color w:val="A6A6A6" w:themeColor="background1" w:themeShade="A6"/>
                          </w:rPr>
                        </w:pPr>
                      </w:p>
                    </w:txbxContent>
                  </v:textbox>
                </v:roundrect>
                <v:roundrect id="AutoShape 4" o:spid="_x0000_s1611" style="position:absolute;left:17424;top:3929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uPYsMA&#10;AADdAAAADwAAAGRycy9kb3ducmV2LnhtbERPTWsCMRC9F/ofwhS81cSCtl2NUgqKN3H10ON0M+4u&#10;3UzWJLuu/npTKPQ2j/c5i9VgG9GTD7VjDZOxAkFcOFNzqeF4WD+/gQgR2WDjmDRcKcBq+fiwwMy4&#10;C++pz2MpUgiHDDVUMbaZlKGoyGIYu5Y4cSfnLcYEfSmNx0sKt418UWomLdacGips6bOi4ifvrIbC&#10;qE75r373/j2N+a3vziw3Z61HT8PHHESkIf6L/9xbk+ZPpq/w+006QS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uPYsMAAADdAAAADwAAAAAAAAAAAAAAAACYAgAAZHJzL2Rv&#10;d25yZXYueG1sUEsFBgAAAAAEAAQA9QAAAIgDAAAAAA==&#10;">
                  <v:textbox>
                    <w:txbxContent>
                      <w:p w:rsidR="00303D05" w:rsidRDefault="00303D05" w:rsidP="00CC4917">
                        <w:r>
                          <w:t>Darwinet</w:t>
                        </w:r>
                        <w:r>
                          <w:br/>
                          <w:t>Client</w:t>
                        </w:r>
                      </w:p>
                    </w:txbxContent>
                  </v:textbox>
                </v:roundrect>
                <v:roundrect id="AutoShape 5" o:spid="_x0000_s1612" style="position:absolute;left:4933;top:47830;width:33573;height:249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R5X8cA&#10;AADdAAAADwAAAGRycy9kb3ducmV2LnhtbESPQUvDQBCF70L/wzKCN7uJYpW02yKCGBEPrSJ4G7PT&#10;bGx2NuyuafTXOwfB2wzvzXvfrDaT79VIMXWBDZTzAhRxE2zHrYHXl/vzG1ApI1vsA5OBb0qwWc9O&#10;VljZcOQtjbvcKgnhVKEBl/NQaZ0aRx7TPAzEou1D9Jhlja22EY8S7nt9URQL7bFjaXA40J2j5rD7&#10;8gbeLt+Hx2v8LN1HHZ/Hn0Xtnx5qY85Op9slqExT/jf/XddW8MsrwZVvZAS9/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0eV/HAAAA3QAAAA8AAAAAAAAAAAAAAAAAmAIAAGRy&#10;cy9kb3ducmV2LnhtbFBLBQYAAAAABAAEAPUAAACMAwAAAAA=&#10;" strokecolor="#a5a5a5 [2092]">
                  <v:textbox>
                    <w:txbxContent>
                      <w:p w:rsidR="00303D05" w:rsidRPr="002F21B9" w:rsidRDefault="00303D05" w:rsidP="00CC4917">
                        <w:pPr>
                          <w:rPr>
                            <w:color w:val="A6A6A6" w:themeColor="background1" w:themeShade="A6"/>
                          </w:rPr>
                        </w:pPr>
                        <w:r>
                          <w:rPr>
                            <w:color w:val="A6A6A6" w:themeColor="background1" w:themeShade="A6"/>
                          </w:rPr>
                          <w:t>Web server</w:t>
                        </w:r>
                        <w:r w:rsidRPr="002F21B9">
                          <w:rPr>
                            <w:color w:val="A6A6A6" w:themeColor="background1" w:themeShade="A6"/>
                          </w:rPr>
                          <w:t xml:space="preserve"> OS</w:t>
                        </w:r>
                      </w:p>
                    </w:txbxContent>
                  </v:textbox>
                </v:roundrect>
                <v:roundrect id="AutoShape 7" o:spid="_x0000_s1613" style="position:absolute;left:17411;top:33175;width:8592;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i+i8IA&#10;AADdAAAADwAAAGRycy9kb3ducmV2LnhtbERPTWsCMRC9C/6HMAVvmliw1K1RilDxVtx68DjdjLuL&#10;m8maZNe1v94UCr3N433OajPYRvTkQ+1Yw3ymQBAXztRcajh+fUxfQYSIbLBxTBruFGCzHo9WmBl3&#10;4wP1eSxFCuGQoYYqxjaTMhQVWQwz1xIn7uy8xZigL6XxeEvhtpHPSr1IizWnhgpb2lZUXPLOaiiM&#10;6pQ/9Z/L70XMf/ruynJ31XryNLy/gYg0xH/xn3tv0vz5Ygm/36QT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mL6LwgAAAN0AAAAPAAAAAAAAAAAAAAAAAJgCAABkcnMvZG93&#10;bnJldi54bWxQSwUGAAAAAAQABAD1AAAAhwMAAAAA&#10;">
                  <v:textbox>
                    <w:txbxContent>
                      <w:p w:rsidR="00303D05" w:rsidRDefault="00303D05" w:rsidP="00CC4917">
                        <w:r>
                          <w:t>Darwinet</w:t>
                        </w:r>
                        <w:r>
                          <w:br/>
                          <w:t>Domain</w:t>
                        </w:r>
                      </w:p>
                    </w:txbxContent>
                  </v:textbox>
                </v:roundrect>
                <v:roundrect id="AutoShape 8" o:spid="_x0000_s1614" style="position:absolute;left:17411;top:2688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7dq8UA&#10;AADdAAAADwAAAGRycy9kb3ducmV2LnhtbESPQU/DMAyF70j8h8hI3FgyJCYoyyaEBOI2reywo2lM&#10;W9E4XZJ2Zb9+PkzazdZ7fu/zcj35To0UUxvYwnxmQBFXwbVcW9h9fzw8g0oZ2WEXmCz8U4L16vZm&#10;iYULR97SWOZaSQinAi00OfeF1qlqyGOahZ5YtN8QPWZZY61dxKOE+04/GrPQHluWhgZ7em+o+isH&#10;b6FyZjBxP25efp5yeRqHA+vPg7X3d9PbK6hMU76aL9dfTvDnC+GXb2QEvT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zt2rxQAAAN0AAAAPAAAAAAAAAAAAAAAAAJgCAABkcnMv&#10;ZG93bnJldi54bWxQSwUGAAAAAAQABAD1AAAAigMAAAAA&#10;">
                  <v:textbox>
                    <w:txbxContent>
                      <w:p w:rsidR="00303D05" w:rsidRDefault="00303D05" w:rsidP="00CC4917">
                        <w:r>
                          <w:t>Domain</w:t>
                        </w:r>
                        <w:r>
                          <w:br/>
                          <w:t>View</w:t>
                        </w:r>
                      </w:p>
                    </w:txbxContent>
                  </v:textbox>
                </v:roundrect>
                <v:shape id="AutoShape 12" o:spid="_x0000_s1615" type="#_x0000_t32" style="position:absolute;left:21723;top:44217;width:0;height:36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SdoMQAAADdAAAADwAAAGRycy9kb3ducmV2LnhtbERPTWvCQBC9F/wPyxR6KWaTQkVSVwmR&#10;QhGKNQq5DtlpkpqdDdltTP+9KxS8zeN9zmozmU6MNLjWsoIkikEQV1a3XCs4Hd/nSxDOI2vsLJOC&#10;P3KwWc8eVphqe+EDjYWvRQhhl6KCxvs+ldJVDRl0ke2JA/dtB4M+wKGWesBLCDedfInjhTTYcmho&#10;sKe8oepc/BoF/vN59/pz2O+zgnmbfe3Kc5aXSj09TtkbCE+Tv4v/3R86zE8WCdy+CSfI9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5J2gxAAAAN0AAAAPAAAAAAAAAAAA&#10;AAAAAKECAABkcnMvZG93bnJldi54bWxQSwUGAAAAAAQABAD5AAAAkgMAAAAA&#10;"/>
                <v:shape id="AutoShape 13" o:spid="_x0000_s1616" type="#_x0000_t32" style="position:absolute;left:21710;top:38096;width:7;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YD18IAAADdAAAADwAAAGRycy9kb3ducmV2LnhtbERPTYvCMBC9C/6HMIIX0VRBWapRiiIs&#10;grhWwevQjG21mZQmq/XfG2Fhb/N4n7NYtaYSD2pcaVnBeBSBIM6sLjlXcD5th18gnEfWWFkmBS9y&#10;sFp2OwuMtX3ykR6pz0UIYRejgsL7OpbSZQUZdCNbEwfuahuDPsAml7rBZwg3lZxE0UwaLDk0FFjT&#10;uqDsnv4aBX4/2E1vx8MhSZk3yc/uck/WF6X6vTaZg/DU+n/xn/tbh/nj2QQ+34QT5PI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TYD18IAAADdAAAADwAAAAAAAAAAAAAA&#10;AAChAgAAZHJzL2Rvd25yZXYueG1sUEsFBgAAAAAEAAQA+QAAAJADAAAAAA==&#10;"/>
                <v:shape id="AutoShape 14" o:spid="_x0000_s1617" type="#_x0000_t32" style="position:absolute;left:21710;top:31803;width:7;height:13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9cE8IAAADdAAAADwAAAGRycy9kb3ducmV2LnhtbERPTYvCMBC9C/6HMIIXWdMqiHSNIgsL&#10;i4cFtQePQzK2xWZSk2zt/vvNguBtHu9zNrvBtqInHxrHCvJ5BoJYO9NwpaA8f76tQYSIbLB1TAp+&#10;KcBuOx5tsDDuwUfqT7ESKYRDgQrqGLtCyqBrshjmriNO3NV5izFBX0nj8ZHCbSsXWbaSFhtODTV2&#10;9FGTvp1+rILmUH6X/ewevV4f8ovPw/nSaqWmk2H/DiLSEF/ip/vLpPn5agn/36QT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79cE8IAAADdAAAADwAAAAAAAAAAAAAA&#10;AAChAgAAZHJzL2Rvd25yZXYueG1sUEsFBgAAAAAEAAQA+QAAAJADAAAAAA==&#10;"/>
                <v:roundrect id="Rounded Rectangle 1164" o:spid="_x0000_s1618" style="position:absolute;left:5689;top:26888;width:875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93jcQA&#10;AADdAAAADwAAAGRycy9kb3ducmV2LnhtbERP22qDQBB9L+Qflgn0rVkNbUisqwShULAk5EKfB3ei&#10;tu6suNtE/75bKORtDuc6aT6aTlxpcK1lBfEiAkFcWd1yreB8entag3AeWWNnmRRM5CDPZg8pJtre&#10;+EDXo69FCGGXoILG+z6R0lUNGXQL2xMH7mIHgz7AoZZ6wFsIN51cRtFKGmw5NDTYU9FQ9X38MQrK&#10;2n5s5L58+fqcdmuzvxR+ZwqlHufj9hWEp9Hfxf/udx3mx6tn+PsmnC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Ivd43EAAAA3QAAAA8AAAAAAAAAAAAAAAAAmAIAAGRycy9k&#10;b3ducmV2LnhtbFBLBQYAAAAABAAEAPUAAACJAwAAAAA=&#10;" filled="f" strokecolor="black [3213]" strokeweight=".25pt">
                  <v:textbox>
                    <w:txbxContent>
                      <w:p w:rsidR="00303D05" w:rsidRPr="007F041A" w:rsidRDefault="00303D05" w:rsidP="00CC4917">
                        <w:pPr>
                          <w:jc w:val="center"/>
                          <w:rPr>
                            <w:color w:val="000000" w:themeColor="text1"/>
                          </w:rPr>
                        </w:pPr>
                        <w:r>
                          <w:rPr>
                            <w:color w:val="000000" w:themeColor="text1"/>
                          </w:rPr>
                          <w:t>Server side Files</w:t>
                        </w:r>
                      </w:p>
                    </w:txbxContent>
                  </v:textbox>
                </v:roundrect>
                <v:shape id="Straight Arrow Connector 1165" o:spid="_x0000_s1619" type="#_x0000_t32" style="position:absolute;left:21723;top:23602;width:0;height:3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HzVsYAAADdAAAADwAAAGRycy9kb3ducmV2LnhtbERPTWvCQBC9C/6HZYReRDcqaomuItLa&#10;erDQ2IPHITsmwexsml1N2l/fLQje5vE+Z7luTSluVLvCsoLRMAJBnFpdcKbg6/g6eAbhPLLG0jIp&#10;+CEH61W3s8RY24Y/6Zb4TIQQdjEqyL2vYildmpNBN7QVceDOtjboA6wzqWtsQrgp5TiKZtJgwaEh&#10;x4q2OaWX5GoU7PYnetkdzm8f1fH7dz5ONuWk3yj11Gs3CxCeWv8Q393vOswfzabw/004Qa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R81bGAAAA3QAAAA8AAAAAAAAA&#10;AAAAAAAAoQIAAGRycy9kb3ducmV2LnhtbFBLBQYAAAAABAAEAPkAAACUAwAAAAA=&#10;" strokecolor="#a5a5a5 [2092]">
                  <v:stroke endarrow="open"/>
                </v:shape>
                <v:shape id="Straight Arrow Connector 1166" o:spid="_x0000_s1620" type="#_x0000_t32" style="position:absolute;left:14446;top:29174;width:2965;height:1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G9pcMAAADdAAAADwAAAGRycy9kb3ducmV2LnhtbERPTWvCQBC9F/wPywje6iZKY0ldRYRC&#10;PZRSa/U67I5JaHY2ZEdN/323UOhtHu9zluvBt+pKfWwCG8inGShiG1zDlYHDx/P9I6goyA7bwGTg&#10;myKsV6O7JZYu3PidrnupVArhWKKBWqQrtY62Jo9xGjrixJ1D71ES7CvterylcN/qWZYV2mPDqaHG&#10;jrY12a/9xRu4hPPr5tMt5sf8JDvbyO6N7IMxk/GweQIlNMi/+M/94tL8vCjg95t0gl7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yxvaXDAAAA3QAAAA8AAAAAAAAAAAAA&#10;AAAAoQIAAGRycy9kb3ducmV2LnhtbFBLBQYAAAAABAAEAPkAAACRAwAAAAA=&#10;" strokecolor="#4579b8 [3044]">
                  <v:stroke endarrow="open"/>
                </v:shape>
                <v:roundrect id="Rounded Rectangle 1192" o:spid="_x0000_s1621" style="position:absolute;left:2800;top:14147;width:3657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6Jq8cA&#10;AADdAAAADwAAAGRycy9kb3ducmV2LnhtbESPQWvCQBCF70L/wzIFL1I3plBsdJVUEAs5iLG0PQ7Z&#10;MRuanQ3ZVeO/7xYK3mZ4733zZrkebCsu1PvGsYLZNAFBXDndcK3g47h9moPwAVlj65gU3MjDevUw&#10;WmKm3ZUPdClDLSKEfYYKTAhdJqWvDFn0U9cRR+3keoshrn0tdY/XCLetTJPkRVpsOF4w2NHGUPVT&#10;nm2k7N1nnn+l5+J5siuK2/4NvydGqfHjkC9ABBrC3fyfftex/uw1hb9v4gh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uiavHAAAA3QAAAA8AAAAAAAAAAAAAAAAAmAIAAGRy&#10;cy9kb3ducmV2LnhtbFBLBQYAAAAABAAEAPUAAACMAwAAAAA=&#10;" filled="f" strokecolor="#a5a5a5 [2092]" strokeweight="2pt">
                  <v:textbox>
                    <w:txbxContent>
                      <w:p w:rsidR="00303D05" w:rsidRPr="00CC4917" w:rsidRDefault="00303D05" w:rsidP="00CC4917">
                        <w:pPr>
                          <w:jc w:val="center"/>
                          <w:rPr>
                            <w:color w:val="A6A6A6" w:themeColor="background1" w:themeShade="A6"/>
                          </w:rPr>
                        </w:pPr>
                        <w:r w:rsidRPr="00CC4917">
                          <w:rPr>
                            <w:color w:val="A6A6A6" w:themeColor="background1" w:themeShade="A6"/>
                          </w:rPr>
                          <w:t>Web server</w:t>
                        </w:r>
                      </w:p>
                    </w:txbxContent>
                  </v:textbox>
                </v:roundrect>
                <v:roundrect id="Rounded Rectangle 1193" o:spid="_x0000_s1622" style="position:absolute;left:2800;top:2577;width:13176;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sMMcA&#10;AADdAAAADwAAAGRycy9kb3ducmV2LnhtbESPQWvCQBCF70L/wzIFL6IbFUqNrpIWRCEHqS3qcciO&#10;2WB2NmRXjf++Wyh4m+G9982bxaqztbhR6yvHCsajBARx4XTFpYKf7/XwHYQPyBprx6TgQR5Wy5fe&#10;AlPt7vxFt30oRYSwT1GBCaFJpfSFIYt+5BriqJ1dazHEtS2lbvEe4baWkyR5kxYrjhcMNvRpqLjs&#10;rzZSdu6QZcfJNZ8ONnn+2H3gaWCU6r922RxEoC48zf/prY71x7Mp/H0TR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iLDDHAAAA3QAAAA8AAAAAAAAAAAAAAAAAmAIAAGRy&#10;cy9kb3ducmV2LnhtbFBLBQYAAAAABAAEAPUAAACMAwAAAAA=&#10;" filled="f" strokecolor="#a5a5a5 [2092]" strokeweight="2pt">
                  <v:textbox>
                    <w:txbxContent>
                      <w:p w:rsidR="00303D05" w:rsidRPr="00CC4917" w:rsidRDefault="00303D05" w:rsidP="00CC4917">
                        <w:pPr>
                          <w:jc w:val="center"/>
                          <w:rPr>
                            <w:color w:val="A6A6A6" w:themeColor="background1" w:themeShade="A6"/>
                          </w:rPr>
                        </w:pPr>
                        <w:r w:rsidRPr="00CC4917">
                          <w:rPr>
                            <w:color w:val="A6A6A6" w:themeColor="background1" w:themeShade="A6"/>
                          </w:rPr>
                          <w:t>Web Browser</w:t>
                        </w:r>
                      </w:p>
                    </w:txbxContent>
                  </v:textbox>
                </v:roundrect>
                <v:roundrect id="Rounded Rectangle 1194" o:spid="_x0000_s1623" style="position:absolute;left:23374;top:2577;width:10287;height:45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HqsEA&#10;AADdAAAADwAAAGRycy9kb3ducmV2LnhtbERPTYvCMBC9C/6HMII3TRUVrUaRgrCgKOuK56EZ22oz&#10;KU1W6783guBtHu9zFqvGlOJOtSssKxj0IxDEqdUFZwpOf5veFITzyBpLy6TgSQ5Wy3ZrgbG2D/6l&#10;+9FnIoSwi1FB7n0VS+nSnAy6vq2IA3extUEfYJ1JXeMjhJtSDqNoIg0WHBpyrCjJKb0d/42CbWZ3&#10;M3nYjq/n535qDpfE702iVLfTrOcgPDX+K/64f3SYP5iN4P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6B6rBAAAA3QAAAA8AAAAAAAAAAAAAAAAAmAIAAGRycy9kb3du&#10;cmV2LnhtbFBLBQYAAAAABAAEAPUAAACGAwAAAAA=&#10;" filled="f" strokecolor="black [3213]" strokeweight=".25pt">
                  <v:textbox>
                    <w:txbxContent>
                      <w:p w:rsidR="00303D05" w:rsidRPr="000B1C6F" w:rsidRDefault="00303D05" w:rsidP="000B1C6F">
                        <w:pPr>
                          <w:jc w:val="center"/>
                          <w:rPr>
                            <w:color w:val="000000" w:themeColor="text1"/>
                          </w:rPr>
                        </w:pPr>
                        <w:r>
                          <w:rPr>
                            <w:color w:val="000000" w:themeColor="text1"/>
                          </w:rPr>
                          <w:t>Client Side Files</w:t>
                        </w:r>
                      </w:p>
                    </w:txbxContent>
                  </v:textbox>
                </v:roundrect>
                <v:shape id="Straight Arrow Connector 1195" o:spid="_x0000_s1624" type="#_x0000_t32" style="position:absolute;left:15976;top:4863;width:739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8X9cIAAADdAAAADwAAAGRycy9kb3ducmV2LnhtbERPS4vCMBC+C/sfwgh709SVSrcaRYTi&#10;Xn0s7N7GZmyLzaQ0qdZ/bwTB23x8z1mselOLK7WusqxgMo5AEOdWV1woOB6yUQLCeWSNtWVScCcH&#10;q+XHYIGptjfe0XXvCxFC2KWooPS+SaV0eUkG3dg2xIE729agD7AtpG7xFsJNLb+iaCYNVhwaSmxo&#10;U1J+2XdGwfR86reJX8sk+7Obrovj+Df7V+pz2K/nIDz1/i1+uX90mD/5juH5TThB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8X9cIAAADdAAAADwAAAAAAAAAAAAAA&#10;AAChAgAAZHJzL2Rvd25yZXYueG1sUEsFBgAAAAAEAAQA+QAAAJADAAAAAA==&#10;" strokecolor="#4579b8 [3044]">
                  <v:stroke endarrow="open"/>
                </v:shape>
                <v:shape id="Straight Arrow Connector 1196" o:spid="_x0000_s1625" type="#_x0000_t32" style="position:absolute;left:9388;top:7149;width:0;height:699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9d/MIAAADdAAAADwAAAGRycy9kb3ducmV2LnhtbERPTWvCQBC9F/wPywi91U3aYjW6CVIQ&#10;2qNWweOYnWSD2dmQXWP8912h0Ns83uesi9G2YqDeN44VpLMEBHHpdMO1gsPP9mUBwgdkja1jUnAn&#10;D0U+eVpjpt2NdzTsQy1iCPsMFZgQukxKXxqy6GeuI45c5XqLIcK+lrrHWwy3rXxNkrm02HBsMNjR&#10;p6Hysr9aBckH2/R4PCzsQCZ8n96q9/u5Uup5Om5WIAKN4V/85/7ScX66nMPjm3iCzH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J9d/MIAAADdAAAADwAAAAAAAAAAAAAA&#10;AAChAgAAZHJzL2Rvd25yZXYueG1sUEsFBgAAAAAEAAQA+QAAAJADAAAAAA==&#10;" strokecolor="#4579b8 [3044]">
                  <v:stroke startarrow="open" endarrow="open"/>
                </v:shape>
                <v:shape id="Straight Arrow Connector 1197" o:spid="_x0000_s1626" type="#_x0000_t32" style="position:absolute;left:27241;top:17576;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P4Z8IAAADdAAAADwAAAGRycy9kb3ducmV2LnhtbERPyWrDMBC9B/oPYgq9JbLbEieO5VAK&#10;hfbYLJDjxBpbJtbIWKrj/H1VKOQ2j7dOsZ1sJ0YafOtYQbpIQBBXTrfcKDjsP+YrED4ga+wck4Ib&#10;ediWD7MCc+2u/E3jLjQihrDPUYEJoc+l9JUhi37heuLI1W6wGCIcGqkHvMZw28nnJFlKiy3HBoM9&#10;vRuqLrsfqyDJ2KbH42FlRzLh6/RSv97OtVJPj9PbBkSgKdzF/+5PHeen6wz+vokny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9P4Z8IAAADdAAAADwAAAAAAAAAAAAAA&#10;AAChAgAAZHJzL2Rvd25yZXYueG1sUEsFBgAAAAAEAAQA+QAAAJADAAAAAA==&#10;" strokecolor="#4579b8 [3044]">
                  <v:stroke startarrow="open" endarrow="open"/>
                </v:shape>
                <w10:anchorlock/>
              </v:group>
            </w:pict>
          </mc:Fallback>
        </mc:AlternateContent>
      </w:r>
    </w:p>
    <w:p w:rsidR="00CC4917" w:rsidRPr="00C81D35" w:rsidRDefault="00CC4917" w:rsidP="00CC4917">
      <w:pPr>
        <w:pStyle w:val="BodyText"/>
        <w:rPr>
          <w:lang w:val="en-GB"/>
        </w:rPr>
      </w:pPr>
      <w:r w:rsidRPr="00C81D35">
        <w:rPr>
          <w:lang w:val="en-GB"/>
        </w:rPr>
        <w:t>In this case all Darwinet mechanisms have to be implemented into the code executed on Web access.</w:t>
      </w:r>
    </w:p>
    <w:p w:rsidR="00CC4917" w:rsidRPr="00C81D35" w:rsidRDefault="00CC4917" w:rsidP="00DA22D0">
      <w:pPr>
        <w:pStyle w:val="BodyText"/>
        <w:numPr>
          <w:ilvl w:val="0"/>
          <w:numId w:val="39"/>
        </w:numPr>
        <w:rPr>
          <w:lang w:val="en-GB"/>
        </w:rPr>
      </w:pPr>
      <w:r w:rsidRPr="00C81D35">
        <w:rPr>
          <w:lang w:val="en-GB"/>
        </w:rPr>
        <w:t>A user interface to a view into the Darwinet Domain including login, view selection and so on unless hard coded by the web access.</w:t>
      </w:r>
    </w:p>
    <w:p w:rsidR="00CC4917" w:rsidRPr="00C81D35" w:rsidRDefault="00CC4917" w:rsidP="00DA22D0">
      <w:pPr>
        <w:pStyle w:val="BodyText"/>
        <w:numPr>
          <w:ilvl w:val="0"/>
          <w:numId w:val="39"/>
        </w:numPr>
        <w:rPr>
          <w:lang w:val="en-GB"/>
        </w:rPr>
      </w:pPr>
      <w:r w:rsidRPr="00C81D35">
        <w:rPr>
          <w:lang w:val="en-GB"/>
        </w:rPr>
        <w:t>The messaging protocol with other nodes may be restricted by the available services of the Web browser. But SOAP, e-mail and other common Web protocols may be used and must then be supported by the other nodes of the Domain.</w:t>
      </w:r>
    </w:p>
    <w:p w:rsidR="00F07FA1" w:rsidRPr="00C81D35" w:rsidRDefault="00CC4917" w:rsidP="00CC4917">
      <w:pPr>
        <w:pStyle w:val="BodyText"/>
        <w:rPr>
          <w:lang w:val="en-GB"/>
        </w:rPr>
      </w:pPr>
      <w:r w:rsidRPr="00C81D35">
        <w:rPr>
          <w:lang w:val="en-GB"/>
        </w:rPr>
        <w:t>If the web hosted nodes are seldom accessed the amount of work needed to update the node may slow down the user experience. The user interface should show current state and then update the state while the node is “catching up” (clearing and settle its state with the Domain).</w:t>
      </w:r>
    </w:p>
    <w:p w:rsidR="00802EFB" w:rsidRPr="00C81D35" w:rsidRDefault="00802EFB" w:rsidP="00802EFB">
      <w:pPr>
        <w:pStyle w:val="Heading2"/>
        <w:rPr>
          <w:lang w:val="en-GB"/>
        </w:rPr>
      </w:pPr>
      <w:bookmarkStart w:id="60" w:name="_Toc305080282"/>
      <w:r w:rsidRPr="00C81D35">
        <w:rPr>
          <w:lang w:val="en-GB"/>
        </w:rPr>
        <w:lastRenderedPageBreak/>
        <w:t>The Windows Desktop Darwinet Client</w:t>
      </w:r>
      <w:bookmarkEnd w:id="60"/>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7AC91003" wp14:editId="0E783EA6">
                <wp:extent cx="4090670" cy="3576955"/>
                <wp:effectExtent l="0" t="0" r="0" b="4445"/>
                <wp:docPr id="5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 name="AutoShape 4"/>
                        <wps:cNvSpPr>
                          <a:spLocks noChangeArrowheads="1"/>
                        </wps:cNvSpPr>
                        <wps:spPr bwMode="auto">
                          <a:xfrm>
                            <a:off x="1682115" y="2206625"/>
                            <a:ext cx="858520"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802EFB">
                              <w:r>
                                <w:t>Darwinet</w:t>
                              </w:r>
                              <w:r>
                                <w:br/>
                                <w:t>Client</w:t>
                              </w:r>
                            </w:p>
                          </w:txbxContent>
                        </wps:txbx>
                        <wps:bodyPr rot="0" vert="horz" wrap="square" lIns="91440" tIns="45720" rIns="91440" bIns="45720" anchor="t" anchorCtr="0" upright="1">
                          <a:noAutofit/>
                        </wps:bodyPr>
                      </wps:wsp>
                      <wps:wsp>
                        <wps:cNvPr id="42" name="AutoShape 5"/>
                        <wps:cNvSpPr>
                          <a:spLocks noChangeArrowheads="1"/>
                        </wps:cNvSpPr>
                        <wps:spPr bwMode="auto">
                          <a:xfrm>
                            <a:off x="433070" y="2863215"/>
                            <a:ext cx="3357245" cy="248920"/>
                          </a:xfrm>
                          <a:prstGeom prst="roundRect">
                            <a:avLst>
                              <a:gd name="adj" fmla="val 16667"/>
                            </a:avLst>
                          </a:prstGeom>
                          <a:solidFill>
                            <a:srgbClr val="FFFFFF"/>
                          </a:solidFill>
                          <a:ln w="9525">
                            <a:solidFill>
                              <a:srgbClr val="000000"/>
                            </a:solidFill>
                            <a:round/>
                            <a:headEnd/>
                            <a:tailEnd/>
                          </a:ln>
                        </wps:spPr>
                        <wps:txbx>
                          <w:txbxContent>
                            <w:p w:rsidR="00303D05" w:rsidRDefault="00303D05" w:rsidP="00802EFB">
                              <w:r>
                                <w:t>Windows OS</w:t>
                              </w:r>
                            </w:p>
                          </w:txbxContent>
                        </wps:txbx>
                        <wps:bodyPr rot="0" vert="horz" wrap="square" lIns="91440" tIns="45720" rIns="91440" bIns="45720" anchor="t" anchorCtr="0" upright="1">
                          <a:noAutofit/>
                        </wps:bodyPr>
                      </wps:wsp>
                      <wps:wsp>
                        <wps:cNvPr id="43" name="AutoShape 7"/>
                        <wps:cNvSpPr>
                          <a:spLocks noChangeArrowheads="1"/>
                        </wps:cNvSpPr>
                        <wps:spPr bwMode="auto">
                          <a:xfrm>
                            <a:off x="1680845" y="1594485"/>
                            <a:ext cx="859155" cy="492125"/>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802EFB">
                              <w:r>
                                <w:t>Darwinet</w:t>
                              </w:r>
                              <w:r>
                                <w:br/>
                                <w:t>Domain</w:t>
                              </w:r>
                            </w:p>
                          </w:txbxContent>
                        </wps:txbx>
                        <wps:bodyPr rot="0" vert="horz" wrap="square" lIns="91440" tIns="45720" rIns="91440" bIns="45720" anchor="t" anchorCtr="0" upright="1">
                          <a:noAutofit/>
                        </wps:bodyPr>
                      </wps:wsp>
                      <wps:wsp>
                        <wps:cNvPr id="45" name="AutoShape 8"/>
                        <wps:cNvSpPr>
                          <a:spLocks noChangeArrowheads="1"/>
                        </wps:cNvSpPr>
                        <wps:spPr bwMode="auto">
                          <a:xfrm>
                            <a:off x="1680845" y="965835"/>
                            <a:ext cx="859790" cy="491490"/>
                          </a:xfrm>
                          <a:prstGeom prst="roundRect">
                            <a:avLst>
                              <a:gd name="adj" fmla="val 16667"/>
                            </a:avLst>
                          </a:prstGeom>
                          <a:solidFill>
                            <a:srgbClr val="FFFFFF"/>
                          </a:solidFill>
                          <a:ln w="9525">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03D05" w:rsidRDefault="00303D05" w:rsidP="00802EFB">
                              <w:r>
                                <w:t>Domain</w:t>
                              </w:r>
                              <w:r>
                                <w:br/>
                                <w:t>View</w:t>
                              </w:r>
                            </w:p>
                          </w:txbxContent>
                        </wps:txbx>
                        <wps:bodyPr rot="0" vert="horz" wrap="square" lIns="91440" tIns="45720" rIns="91440" bIns="45720" anchor="t" anchorCtr="0" upright="1">
                          <a:noAutofit/>
                        </wps:bodyPr>
                      </wps:wsp>
                      <wps:wsp>
                        <wps:cNvPr id="47" name="AutoShape 9"/>
                        <wps:cNvSpPr>
                          <a:spLocks noChangeArrowheads="1"/>
                        </wps:cNvSpPr>
                        <wps:spPr bwMode="auto">
                          <a:xfrm>
                            <a:off x="567055" y="130175"/>
                            <a:ext cx="838835" cy="271145"/>
                          </a:xfrm>
                          <a:prstGeom prst="roundRect">
                            <a:avLst>
                              <a:gd name="adj" fmla="val 16667"/>
                            </a:avLst>
                          </a:prstGeom>
                          <a:solidFill>
                            <a:srgbClr val="FFFFFF"/>
                          </a:solidFill>
                          <a:ln w="9525">
                            <a:solidFill>
                              <a:srgbClr val="000000"/>
                            </a:solidFill>
                            <a:round/>
                            <a:headEnd/>
                            <a:tailEnd/>
                          </a:ln>
                        </wps:spPr>
                        <wps:txbx>
                          <w:txbxContent>
                            <w:p w:rsidR="00303D05" w:rsidRDefault="00303D05" w:rsidP="00802EFB">
                              <w:r>
                                <w:t>File System</w:t>
                              </w:r>
                            </w:p>
                          </w:txbxContent>
                        </wps:txbx>
                        <wps:bodyPr rot="0" vert="horz" wrap="square" lIns="91440" tIns="45720" rIns="91440" bIns="45720" anchor="t" anchorCtr="0" upright="1">
                          <a:noAutofit/>
                        </wps:bodyPr>
                      </wps:wsp>
                      <wps:wsp>
                        <wps:cNvPr id="49" name="AutoShape 10"/>
                        <wps:cNvSpPr>
                          <a:spLocks noChangeArrowheads="1"/>
                        </wps:cNvSpPr>
                        <wps:spPr bwMode="auto">
                          <a:xfrm>
                            <a:off x="1656715" y="128905"/>
                            <a:ext cx="910590" cy="272415"/>
                          </a:xfrm>
                          <a:prstGeom prst="roundRect">
                            <a:avLst>
                              <a:gd name="adj" fmla="val 16667"/>
                            </a:avLst>
                          </a:prstGeom>
                          <a:solidFill>
                            <a:srgbClr val="FFFFFF"/>
                          </a:solidFill>
                          <a:ln w="9525">
                            <a:solidFill>
                              <a:srgbClr val="000000"/>
                            </a:solidFill>
                            <a:round/>
                            <a:headEnd/>
                            <a:tailEnd/>
                          </a:ln>
                        </wps:spPr>
                        <wps:txbx>
                          <w:txbxContent>
                            <w:p w:rsidR="00303D05" w:rsidRDefault="00303D05" w:rsidP="00802EFB">
                              <w:r>
                                <w:t>Repository</w:t>
                              </w:r>
                            </w:p>
                          </w:txbxContent>
                        </wps:txbx>
                        <wps:bodyPr rot="0" vert="horz" wrap="square" lIns="91440" tIns="45720" rIns="91440" bIns="45720" anchor="t" anchorCtr="0" upright="1">
                          <a:noAutofit/>
                        </wps:bodyPr>
                      </wps:wsp>
                      <wps:wsp>
                        <wps:cNvPr id="51" name="AutoShape 11"/>
                        <wps:cNvSpPr>
                          <a:spLocks noChangeArrowheads="1"/>
                        </wps:cNvSpPr>
                        <wps:spPr bwMode="auto">
                          <a:xfrm>
                            <a:off x="2879725" y="128905"/>
                            <a:ext cx="910590" cy="272415"/>
                          </a:xfrm>
                          <a:prstGeom prst="roundRect">
                            <a:avLst>
                              <a:gd name="adj" fmla="val 16667"/>
                            </a:avLst>
                          </a:prstGeom>
                          <a:solidFill>
                            <a:srgbClr val="FFFFFF"/>
                          </a:solidFill>
                          <a:ln w="9525">
                            <a:solidFill>
                              <a:srgbClr val="000000"/>
                            </a:solidFill>
                            <a:round/>
                            <a:headEnd/>
                            <a:tailEnd/>
                          </a:ln>
                        </wps:spPr>
                        <wps:txbx>
                          <w:txbxContent>
                            <w:p w:rsidR="00303D05" w:rsidRDefault="00303D05" w:rsidP="00802EFB">
                              <w:r>
                                <w:t>Applications</w:t>
                              </w:r>
                            </w:p>
                          </w:txbxContent>
                        </wps:txbx>
                        <wps:bodyPr rot="0" vert="horz" wrap="square" lIns="91440" tIns="45720" rIns="91440" bIns="45720" anchor="t" anchorCtr="0" upright="1">
                          <a:noAutofit/>
                        </wps:bodyPr>
                      </wps:wsp>
                      <wps:wsp>
                        <wps:cNvPr id="53" name="AutoShape 12"/>
                        <wps:cNvCnPr>
                          <a:cxnSpLocks noChangeShapeType="1"/>
                          <a:stCxn id="42" idx="0"/>
                          <a:endCxn id="41" idx="2"/>
                        </wps:cNvCnPr>
                        <wps:spPr bwMode="auto">
                          <a:xfrm flipH="1" flipV="1">
                            <a:off x="2111375" y="2698750"/>
                            <a:ext cx="635" cy="1644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AutoShape 13"/>
                        <wps:cNvCnPr>
                          <a:cxnSpLocks noChangeShapeType="1"/>
                          <a:stCxn id="41" idx="0"/>
                          <a:endCxn id="43" idx="2"/>
                        </wps:cNvCnPr>
                        <wps:spPr bwMode="auto">
                          <a:xfrm flipH="1" flipV="1">
                            <a:off x="2110740" y="2086610"/>
                            <a:ext cx="635" cy="1200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AutoShape 14"/>
                        <wps:cNvCnPr>
                          <a:cxnSpLocks noChangeShapeType="1"/>
                          <a:stCxn id="43" idx="0"/>
                          <a:endCxn id="45" idx="2"/>
                        </wps:cNvCnPr>
                        <wps:spPr bwMode="auto">
                          <a:xfrm flipV="1">
                            <a:off x="2110740" y="1457325"/>
                            <a:ext cx="635" cy="137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AutoShape 15"/>
                        <wps:cNvCnPr>
                          <a:cxnSpLocks noChangeShapeType="1"/>
                          <a:stCxn id="45" idx="0"/>
                          <a:endCxn id="47" idx="2"/>
                        </wps:cNvCnPr>
                        <wps:spPr bwMode="auto">
                          <a:xfrm flipH="1" flipV="1">
                            <a:off x="986790" y="401320"/>
                            <a:ext cx="112395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AutoShape 16"/>
                        <wps:cNvCnPr>
                          <a:cxnSpLocks noChangeShapeType="1"/>
                          <a:stCxn id="45" idx="0"/>
                          <a:endCxn id="49" idx="2"/>
                        </wps:cNvCnPr>
                        <wps:spPr bwMode="auto">
                          <a:xfrm flipV="1">
                            <a:off x="2110740" y="401320"/>
                            <a:ext cx="127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AutoShape 17"/>
                        <wps:cNvCnPr>
                          <a:cxnSpLocks noChangeShapeType="1"/>
                          <a:stCxn id="45" idx="0"/>
                          <a:endCxn id="51" idx="2"/>
                        </wps:cNvCnPr>
                        <wps:spPr bwMode="auto">
                          <a:xfrm flipV="1">
                            <a:off x="2110740" y="401320"/>
                            <a:ext cx="1224280" cy="5645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_x0000_s1627" editas="canvas" style="width:322.1pt;height:281.65pt;mso-position-horizontal-relative:char;mso-position-vertical-relative:line" coordsize="40906,35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">
                <v:shape id="_x0000_s1628" type="#_x0000_t75" style="position:absolute;width:40906;height:35769;visibility:visible;mso-wrap-style:square">
                  <v:fill o:detectmouseclick="t"/>
                  <v:path o:connecttype="none"/>
                </v:shape>
                <v:roundrect id="AutoShape 4" o:spid="_x0000_s1629" style="position:absolute;left:16821;top:22066;width:8585;height:4921;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87MMA&#10;AADbAAAADwAAAGRycy9kb3ducmV2LnhtbESPQWsCMRSE7wX/Q3hCbzWx2KKrUUSo9Fa6evD43Dx3&#10;Fzcva5Jdt/31TaHQ4zAz3zCrzWAb0ZMPtWMN04kCQVw4U3Op4Xh4e5qDCBHZYOOYNHxRgM169LDC&#10;zLg7f1Kfx1IkCIcMNVQxtpmUoajIYpi4ljh5F+ctxiR9KY3He4LbRj4r9Sot1pwWKmxpV1FxzTur&#10;oTCqU/7UfyzOLzH/7rsby/1N68fxsF2CiDTE//Bf+91omE3h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K/87MMAAADbAAAADwAAAAAAAAAAAAAAAACYAgAAZHJzL2Rv&#10;d25yZXYueG1sUEsFBgAAAAAEAAQA9QAAAIgDAAAAAA==&#10;">
                  <v:textbox>
                    <w:txbxContent>
                      <w:p w:rsidR="00303D05" w:rsidRDefault="00303D05" w:rsidP="00802EFB">
                        <w:r>
                          <w:t>Darwinet</w:t>
                        </w:r>
                        <w:r>
                          <w:br/>
                          <w:t>Client</w:t>
                        </w:r>
                      </w:p>
                    </w:txbxContent>
                  </v:textbox>
                </v:roundrect>
                <v:roundrect id="AutoShape 5" o:spid="_x0000_s1630" style="position:absolute;left:4330;top:28632;width:33573;height:24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1im8MA&#10;AADbAAAADwAAAGRycy9kb3ducmV2LnhtbESPQWsCMRSE74L/ITyhN02UVtrVKCJYeitde+jxuXnd&#10;Xbp5WZPsuu2vbwTB4zAz3zDr7WAb0ZMPtWMN85kCQVw4U3Op4fN4mD6DCBHZYOOYNPxSgO1mPFpj&#10;ZtyFP6jPYykShEOGGqoY20zKUFRkMcxcS5y8b+ctxiR9KY3HS4LbRi6UWkqLNaeFClvaV1T85J3V&#10;UBjVKf/Vv7+cnmL+13dnlq9nrR8mw24FItIQ7+Fb+81oeFzA9Uv6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1im8MAAADbAAAADwAAAAAAAAAAAAAAAACYAgAAZHJzL2Rv&#10;d25yZXYueG1sUEsFBgAAAAAEAAQA9QAAAIgDAAAAAA==&#10;">
                  <v:textbox>
                    <w:txbxContent>
                      <w:p w:rsidR="00303D05" w:rsidRDefault="00303D05" w:rsidP="00802EFB">
                        <w:r>
                          <w:t>Windows OS</w:t>
                        </w:r>
                      </w:p>
                    </w:txbxContent>
                  </v:textbox>
                </v:roundrect>
                <v:roundrect id="AutoShape 7" o:spid="_x0000_s1631" style="position:absolute;left:16808;top:15944;width:8592;height:492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HHAMQA&#10;AADbAAAADwAAAGRycy9kb3ducmV2LnhtbESPzW7CMBCE75V4B2sr9Vbs/oAgxSBUqVVvqIEDxyVe&#10;kqjxOthOSPv0uBISx9HMfKNZrAbbiJ58qB1reBorEMSFMzWXGnbbj8cZiBCRDTaOScMvBVgtR3cL&#10;zIw78zf1eSxFgnDIUEMVY5tJGYqKLIaxa4mTd3TeYkzSl9J4PCe4beSzUlNpsea0UGFL7xUVP3ln&#10;NRRGdcrv+838MIn5X9+dWH6etH64H9ZvICIN8Ra+tr+MhtcX+P+SfoBc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xxwDEAAAA2wAAAA8AAAAAAAAAAAAAAAAAmAIAAGRycy9k&#10;b3ducmV2LnhtbFBLBQYAAAAABAAEAPUAAACJAwAAAAA=&#10;">
                  <v:textbox>
                    <w:txbxContent>
                      <w:p w:rsidR="00303D05" w:rsidRDefault="00303D05" w:rsidP="00802EFB">
                        <w:r>
                          <w:t>Darwinet</w:t>
                        </w:r>
                        <w:r>
                          <w:br/>
                          <w:t>Domain</w:t>
                        </w:r>
                      </w:p>
                    </w:txbxContent>
                  </v:textbox>
                </v:roundrect>
                <v:roundrect id="AutoShape 8" o:spid="_x0000_s1632" style="position:absolute;left:16808;top:9658;width:8598;height:491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T678MA&#10;AADbAAAADwAAAGRycy9kb3ducmV2LnhtbESPQWsCMRSE74X+h/AEbzWxaKmrUUpB6a249uDxuXnu&#10;Lm5e1iS7bvvrTaHQ4zAz3zCrzWAb0ZMPtWMN04kCQVw4U3Op4euwfXoFESKywcYxafimAJv148MK&#10;M+NuvKc+j6VIEA4ZaqhibDMpQ1GRxTBxLXHyzs5bjEn6UhqPtwS3jXxW6kVarDktVNjSe0XFJe+s&#10;hsKoTvlj/7k4zWP+03dXlrur1uPR8LYEEWmI/+G/9ofRMJvD75f0A+T6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5T678MAAADbAAAADwAAAAAAAAAAAAAAAACYAgAAZHJzL2Rv&#10;d25yZXYueG1sUEsFBgAAAAAEAAQA9QAAAIgDAAAAAA==&#10;">
                  <v:textbox>
                    <w:txbxContent>
                      <w:p w:rsidR="00303D05" w:rsidRDefault="00303D05" w:rsidP="00802EFB">
                        <w:r>
                          <w:t>Domain</w:t>
                        </w:r>
                        <w:r>
                          <w:br/>
                          <w:t>View</w:t>
                        </w:r>
                      </w:p>
                    </w:txbxContent>
                  </v:textbox>
                </v:roundrect>
                <v:roundrect id="AutoShape 9" o:spid="_x0000_s1633" style="position:absolute;left:5670;top:1301;width:8388;height:271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rBA8QA&#10;AADbAAAADwAAAGRycy9kb3ducmV2LnhtbESPzWrDMBCE74W8g9hCb43U0ubHjRJCoaW3UCeHHDfW&#10;xja1Vo4kO26fPioEchxm5htmsRpsI3ryoXas4WmsQBAXztRcathtPx5nIEJENtg4Jg2/FGC1HN0t&#10;MDPuzN/U57EUCcIhQw1VjG0mZSgqshjGriVO3tF5izFJX0rj8ZzgtpHPSk2kxZrTQoUtvVdU/OSd&#10;1VAY1Sm/7zfzw2vM//ruxPLzpPXD/bB+AxFpiLfwtf1lNLxM4f9L+gF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KwQPEAAAA2wAAAA8AAAAAAAAAAAAAAAAAmAIAAGRycy9k&#10;b3ducmV2LnhtbFBLBQYAAAAABAAEAPUAAACJAwAAAAA=&#10;">
                  <v:textbox>
                    <w:txbxContent>
                      <w:p w:rsidR="00303D05" w:rsidRDefault="00303D05" w:rsidP="00802EFB">
                        <w:r>
                          <w:t>File System</w:t>
                        </w:r>
                      </w:p>
                    </w:txbxContent>
                  </v:textbox>
                </v:roundrect>
                <v:roundrect id="AutoShape 10" o:spid="_x0000_s1634" style="position:absolute;left:16567;top:1289;width:9106;height:27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nw6sMA&#10;AADbAAAADwAAAGRycy9kb3ducmV2LnhtbESPQWsCMRSE7wX/Q3hCbzWx2KKrUUSo9Fa6evD43Dx3&#10;Fzcva5Jdt/31TaHQ4zAz3zCrzWAb0ZMPtWMN04kCQVw4U3Op4Xh4e5qDCBHZYOOYNHxRgM169LDC&#10;zLg7f1Kfx1IkCIcMNVQxtpmUoajIYpi4ljh5F+ctxiR9KY3He4LbRj4r9Sot1pwWKmxpV1FxzTur&#10;oTCqU/7UfyzOLzH/7rsby/1N68fxsF2CiDTE//Bf+91omC3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tnw6sMAAADbAAAADwAAAAAAAAAAAAAAAACYAgAAZHJzL2Rv&#10;d25yZXYueG1sUEsFBgAAAAAEAAQA9QAAAIgDAAAAAA==&#10;">
                  <v:textbox>
                    <w:txbxContent>
                      <w:p w:rsidR="00303D05" w:rsidRDefault="00303D05" w:rsidP="00802EFB">
                        <w:r>
                          <w:t>Repository</w:t>
                        </w:r>
                      </w:p>
                    </w:txbxContent>
                  </v:textbox>
                </v:roundrect>
                <v:roundrect id="AutoShape 11" o:spid="_x0000_s1635" style="position:absolute;left:28797;top:1289;width:9106;height:272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ZqMcMA&#10;AADbAAAADwAAAGRycy9kb3ducmV2LnhtbESPQWvCQBSE74L/YXmF3syuBYumrlKElt6K0YPH1+wz&#10;CWbfxt1NTPvr3UKhx2FmvmHW29G2YiAfGsca5pkCQVw603Cl4Xh4my1BhIhssHVMGr4pwHYznawx&#10;N+7GexqKWIkE4ZCjhjrGLpcylDVZDJnriJN3dt5iTNJX0ni8Jbht5ZNSz9Jiw2mhxo52NZWXorca&#10;SqN65U/D5+prEYufob+yfL9q/fgwvr6AiDTG//Bf+8NoWMzh90v6A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ZqMcMAAADbAAAADwAAAAAAAAAAAAAAAACYAgAAZHJzL2Rv&#10;d25yZXYueG1sUEsFBgAAAAAEAAQA9QAAAIgDAAAAAA==&#10;">
                  <v:textbox>
                    <w:txbxContent>
                      <w:p w:rsidR="00303D05" w:rsidRDefault="00303D05" w:rsidP="00802EFB">
                        <w:r>
                          <w:t>Applications</w:t>
                        </w:r>
                      </w:p>
                    </w:txbxContent>
                  </v:textbox>
                </v:roundrect>
                <v:shape id="AutoShape 12" o:spid="_x0000_s1636" type="#_x0000_t32" style="position:absolute;left:21113;top:26987;width:7;height:16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xGo8QAAADbAAAADwAAAGRycy9kb3ducmV2LnhtbESPQYvCMBSE78L+h/AWvIimq7hINUpx&#10;EURY1K7g9dE822rzUpqo9d+bBcHjMDPfMLNFaypxo8aVlhV8DSIQxJnVJecKDn+r/gSE88gaK8uk&#10;4EEOFvOPzgxjbe+8p1vqcxEg7GJUUHhfx1K6rCCDbmBr4uCdbGPQB9nkUjd4D3BTyWEUfUuDJYeF&#10;AmtaFpRd0qtR4H97m/F5v90mKfNPstscL8nyqFT3s02mIDy1/h1+tddawXgE/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EajxAAAANsAAAAPAAAAAAAAAAAA&#10;AAAAAKECAABkcnMvZG93bnJldi54bWxQSwUGAAAAAAQABAD5AAAAkgMAAAAA&#10;"/>
                <v:shape id="AutoShape 13" o:spid="_x0000_s1637" type="#_x0000_t32" style="position:absolute;left:21107;top:20866;width:6;height:120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Xe18QAAADbAAAADwAAAGRycy9kb3ducmV2LnhtbESPQYvCMBSE78L+h/AWvIimK7pINUpx&#10;EURY1K7g9dE822rzUpqo9d+bBcHjMDPfMLNFaypxo8aVlhV8DSIQxJnVJecKDn+r/gSE88gaK8uk&#10;4EEOFvOPzgxjbe+8p1vqcxEg7GJUUHhfx1K6rCCDbmBr4uCdbGPQB9nkUjd4D3BTyWEUfUuDJYeF&#10;AmtaFpRd0qtR4H97m/F5v90mKfNPstscL8nyqFT3s02mIDy1/h1+tddawXgE/1/C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Fd7XxAAAANsAAAAPAAAAAAAAAAAA&#10;AAAAAKECAABkcnMvZG93bnJldi54bWxQSwUGAAAAAAQABAD5AAAAkgMAAAAA&#10;"/>
                <v:shape id="AutoShape 14" o:spid="_x0000_s1638" type="#_x0000_t32" style="position:absolute;left:21107;top:14573;width:6;height:13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AgDsMAAADbAAAADwAAAGRycy9kb3ducmV2LnhtbESPQYvCMBSE7wv+h/AEL4umFRSpRpGF&#10;hcXDgtqDx0fybIvNS02ytfvvNwuCx2FmvmE2u8G2oicfGscK8lkGglg703CloDx/TlcgQkQ22Dom&#10;Bb8UYLcdvW2wMO7BR+pPsRIJwqFABXWMXSFl0DVZDDPXESfv6rzFmKSvpPH4SHDbynmWLaXFhtNC&#10;jR191KRvpx+roDmU32X/fo9erw75xefhfGm1UpPxsF+DiDTEV/jZ/jIKFg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0QIA7DAAAA2wAAAA8AAAAAAAAAAAAA&#10;AAAAoQIAAGRycy9kb3ducmV2LnhtbFBLBQYAAAAABAAEAPkAAACRAwAAAAA=&#10;"/>
                <v:shape id="AutoShape 15" o:spid="_x0000_s1639" type="#_x0000_t32" style="position:absolute;left:9867;top:4013;width:11240;height:564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aHvsMAAADbAAAADwAAAGRycy9kb3ducmV2LnhtbESPzWrDMBCE74W+g9hCb41c45jUjRJK&#10;S6GEXPJzyHGxNrKJtTLWNnHfvgoEchxm5htmvhx9p840xDawgddJBoq4DrZlZ2C/+36ZgYqCbLEL&#10;TAb+KMJy8fgwx8qGC2/ovBWnEoRjhQYakb7SOtYNeYyT0BMn7xgGj5Lk4LQd8JLgvtN5lpXaY8tp&#10;ocGePhuqT9tfb+Cw9+u3vPjyrnA72Qit2rwojXl+Gj/eQQmNcg/f2j/WwLSE65f0A/T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Gh77DAAAA2wAAAA8AAAAAAAAAAAAA&#10;AAAAoQIAAGRycy9kb3ducmV2LnhtbFBLBQYAAAAABAAEAPkAAACRAwAAAAA=&#10;">
                  <v:stroke endarrow="block"/>
                </v:shape>
                <v:shape id="AutoShape 16" o:spid="_x0000_s1640" type="#_x0000_t32" style="position:absolute;left:21107;top:4013;width:13;height:5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kx78MAAADbAAAADwAAAGRycy9kb3ducmV2LnhtbESPT2sCMRTE74V+h/AK3rrZFrSyGqUV&#10;BPFS/AN6fGyeu8HNy7KJm/XbN4LQ4zAzv2Hmy8E2oqfOG8cKPrIcBHHptOFKwfGwfp+C8AFZY+OY&#10;FNzJw3Lx+jLHQrvIO+r3oRIJwr5ABXUIbSGlL2uy6DPXEifv4jqLIcmukrrDmOC2kZ95PpEWDaeF&#10;Glta1VRe9zerwMRf07ebVfzZns5eRzL3sTNKjd6G7xmIQEP4Dz/bG61g/AW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5Me/DAAAA2wAAAA8AAAAAAAAAAAAA&#10;AAAAoQIAAGRycy9kb3ducmV2LnhtbFBLBQYAAAAABAAEAPkAAACRAwAAAAA=&#10;">
                  <v:stroke endarrow="block"/>
                </v:shape>
                <v:shape id="AutoShape 17" o:spid="_x0000_s1641" type="#_x0000_t32" style="position:absolute;left:21107;top:4013;width:12243;height:564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2alnb4AAADbAAAADwAAAGRycy9kb3ducmV2LnhtbERPy4rCMBTdC/5DuII7mzqgDNUoM4Ig&#10;bsQH6PLS3GnDNDelyTT1781iwOXhvNfbwTaip84bxwrmWQ6CuHTacKXgdt3PPkH4gKyxcUwKnuRh&#10;uxmP1lhoF/lM/SVUIoWwL1BBHUJbSOnLmiz6zLXEiftxncWQYFdJ3WFM4baRH3m+lBYNp4YaW9rV&#10;VP5e/qwCE0+mbw+7+H28P7yOZJ4LZ5SaToavFYhAQ3iL/90HrWCRxqYv6QfIz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fZqWdvgAAANsAAAAPAAAAAAAAAAAAAAAAAKEC&#10;AABkcnMvZG93bnJldi54bWxQSwUGAAAAAAQABAD5AAAAjAMAAAAA&#10;">
                  <v:stroke endarrow="block"/>
                </v:shape>
                <w10:anchorlock/>
              </v:group>
            </w:pict>
          </mc:Fallback>
        </mc:AlternateContent>
      </w:r>
    </w:p>
    <w:p w:rsidR="00802EFB" w:rsidRPr="00C81D35" w:rsidRDefault="00802EFB" w:rsidP="00802EFB">
      <w:pPr>
        <w:pStyle w:val="BodyText"/>
        <w:rPr>
          <w:lang w:val="en-GB"/>
        </w:rPr>
      </w:pPr>
      <w:r w:rsidRPr="00C81D35">
        <w:rPr>
          <w:lang w:val="en-GB"/>
        </w:rPr>
        <w:t>The Windows desktop Darwinet client may be an ordinary windows application that, when run, provides a user interface to open a domain.</w:t>
      </w:r>
    </w:p>
    <w:p w:rsidR="00802EFB" w:rsidRPr="00C81D35" w:rsidRDefault="00802EFB" w:rsidP="00802EFB">
      <w:pPr>
        <w:pStyle w:val="BodyText"/>
        <w:rPr>
          <w:lang w:val="en-GB"/>
        </w:rPr>
      </w:pPr>
      <w:r w:rsidRPr="00C81D35">
        <w:rPr>
          <w:lang w:val="en-GB"/>
        </w:rPr>
        <w:t>The Domain has a default view showing the current domain state through a domain view.</w:t>
      </w:r>
    </w:p>
    <w:p w:rsidR="00802EFB" w:rsidRPr="00C81D35" w:rsidRDefault="00802EFB" w:rsidP="00802EFB">
      <w:pPr>
        <w:pStyle w:val="BodyText"/>
        <w:rPr>
          <w:lang w:val="en-GB"/>
        </w:rPr>
      </w:pPr>
      <w:r w:rsidRPr="00C81D35">
        <w:rPr>
          <w:lang w:val="en-GB"/>
        </w:rPr>
        <w:t>The Domain view in turn exposes three standard interfaces.</w:t>
      </w:r>
    </w:p>
    <w:p w:rsidR="00802EFB" w:rsidRPr="00C81D35" w:rsidRDefault="00802EFB" w:rsidP="005263F1">
      <w:pPr>
        <w:pStyle w:val="BodyText"/>
        <w:numPr>
          <w:ilvl w:val="0"/>
          <w:numId w:val="15"/>
        </w:numPr>
        <w:rPr>
          <w:lang w:val="en-GB"/>
        </w:rPr>
      </w:pPr>
      <w:r w:rsidRPr="00C81D35">
        <w:rPr>
          <w:lang w:val="en-GB"/>
        </w:rPr>
        <w:t>The File Handler exposing the files of the domain in the state defined by the view.</w:t>
      </w:r>
    </w:p>
    <w:p w:rsidR="00802EFB" w:rsidRPr="00C81D35" w:rsidRDefault="00802EFB" w:rsidP="005263F1">
      <w:pPr>
        <w:pStyle w:val="BodyText"/>
        <w:numPr>
          <w:ilvl w:val="0"/>
          <w:numId w:val="15"/>
        </w:numPr>
        <w:rPr>
          <w:lang w:val="en-GB"/>
        </w:rPr>
      </w:pPr>
      <w:r w:rsidRPr="00C81D35">
        <w:rPr>
          <w:lang w:val="en-GB"/>
        </w:rPr>
        <w:t>The data repository exposing the current key, value tree of the domain as defined by current recorded Model, Instance, and Value delta stream.</w:t>
      </w:r>
    </w:p>
    <w:p w:rsidR="00802EFB" w:rsidRPr="00C81D35" w:rsidRDefault="00802EFB" w:rsidP="005263F1">
      <w:pPr>
        <w:pStyle w:val="BodyText"/>
        <w:numPr>
          <w:ilvl w:val="0"/>
          <w:numId w:val="15"/>
        </w:numPr>
        <w:rPr>
          <w:lang w:val="en-GB"/>
        </w:rPr>
      </w:pPr>
      <w:r w:rsidRPr="00C81D35">
        <w:rPr>
          <w:lang w:val="en-GB"/>
        </w:rPr>
        <w:t>An optional Application list interface of the Domain. Through this interface Darwinet applications may contact each other for data and service exchange.</w:t>
      </w:r>
    </w:p>
    <w:p w:rsidR="00802EFB" w:rsidRPr="00C81D35" w:rsidRDefault="00802EFB" w:rsidP="00802EFB">
      <w:pPr>
        <w:pStyle w:val="Heading1"/>
        <w:rPr>
          <w:lang w:val="en-GB"/>
        </w:rPr>
      </w:pPr>
      <w:bookmarkStart w:id="61" w:name="_Toc305080283"/>
      <w:r w:rsidRPr="00C81D35">
        <w:rPr>
          <w:lang w:val="en-GB"/>
        </w:rPr>
        <w:lastRenderedPageBreak/>
        <w:t>The Darwinet Domain View</w:t>
      </w:r>
      <w:bookmarkEnd w:id="61"/>
    </w:p>
    <w:p w:rsidR="00802EFB" w:rsidRPr="00C81D35" w:rsidRDefault="00802EFB" w:rsidP="00802EFB">
      <w:pPr>
        <w:pStyle w:val="Heading2"/>
        <w:rPr>
          <w:lang w:val="en-GB"/>
        </w:rPr>
      </w:pPr>
      <w:bookmarkStart w:id="62" w:name="_Toc305080284"/>
      <w:r w:rsidRPr="00C81D35">
        <w:rPr>
          <w:lang w:val="en-GB"/>
        </w:rPr>
        <w:t>Darwinet Domain View introduction</w:t>
      </w:r>
      <w:bookmarkEnd w:id="62"/>
    </w:p>
    <w:p w:rsidR="00802EFB" w:rsidRPr="00C81D35" w:rsidRDefault="00802EFB" w:rsidP="00802EFB">
      <w:pPr>
        <w:pStyle w:val="BodyText"/>
        <w:rPr>
          <w:lang w:val="en-GB"/>
        </w:rPr>
      </w:pPr>
      <w:r w:rsidRPr="00C81D35">
        <w:rPr>
          <w:lang w:val="en-GB"/>
        </w:rPr>
        <w:t>Any interaction with a Darwinet Domain is done through a Darwinet Domain View. The View defines:</w:t>
      </w:r>
    </w:p>
    <w:p w:rsidR="00802EFB" w:rsidRPr="00C81D35" w:rsidRDefault="00802EFB" w:rsidP="005263F1">
      <w:pPr>
        <w:pStyle w:val="BodyText"/>
        <w:numPr>
          <w:ilvl w:val="0"/>
          <w:numId w:val="17"/>
        </w:numPr>
        <w:rPr>
          <w:lang w:val="en-GB"/>
        </w:rPr>
      </w:pPr>
      <w:r w:rsidRPr="00C81D35">
        <w:rPr>
          <w:lang w:val="en-GB"/>
        </w:rPr>
        <w:t>A viewpoint in time</w:t>
      </w:r>
    </w:p>
    <w:p w:rsidR="00802EFB" w:rsidRPr="00C81D35" w:rsidRDefault="00802EFB" w:rsidP="005263F1">
      <w:pPr>
        <w:pStyle w:val="BodyText"/>
        <w:numPr>
          <w:ilvl w:val="0"/>
          <w:numId w:val="17"/>
        </w:numPr>
        <w:rPr>
          <w:lang w:val="en-GB"/>
        </w:rPr>
      </w:pPr>
      <w:r w:rsidRPr="00C81D35">
        <w:rPr>
          <w:lang w:val="en-GB"/>
        </w:rPr>
        <w:t>A subset of what data is exposed</w:t>
      </w:r>
    </w:p>
    <w:p w:rsidR="00802EFB" w:rsidRPr="00C81D35" w:rsidRDefault="00802EFB" w:rsidP="005263F1">
      <w:pPr>
        <w:pStyle w:val="BodyText"/>
        <w:numPr>
          <w:ilvl w:val="0"/>
          <w:numId w:val="17"/>
        </w:numPr>
        <w:rPr>
          <w:lang w:val="en-GB"/>
        </w:rPr>
      </w:pPr>
      <w:r w:rsidRPr="00C81D35">
        <w:rPr>
          <w:lang w:val="en-GB"/>
        </w:rPr>
        <w:t>A data and services “world” that maps Domain Data into a graphical user interface view-port and Application API viewport.</w:t>
      </w:r>
    </w:p>
    <w:p w:rsidR="00802EFB" w:rsidRPr="00C81D35" w:rsidRDefault="00802EFB" w:rsidP="00802EFB">
      <w:pPr>
        <w:pStyle w:val="BodyText"/>
        <w:rPr>
          <w:lang w:val="en-GB"/>
        </w:rPr>
      </w:pPr>
      <w:r w:rsidRPr="00C81D35">
        <w:rPr>
          <w:lang w:val="en-GB"/>
        </w:rPr>
        <w:t>The data exposed by the View is:</w:t>
      </w:r>
    </w:p>
    <w:p w:rsidR="00802EFB" w:rsidRPr="00C81D35" w:rsidRDefault="00802EFB" w:rsidP="005263F1">
      <w:pPr>
        <w:pStyle w:val="BodyText"/>
        <w:numPr>
          <w:ilvl w:val="0"/>
          <w:numId w:val="17"/>
        </w:numPr>
        <w:rPr>
          <w:lang w:val="en-GB"/>
        </w:rPr>
      </w:pPr>
      <w:r w:rsidRPr="00C81D35">
        <w:rPr>
          <w:lang w:val="en-GB"/>
        </w:rPr>
        <w:t>The Domain Repository contents as defined by the View Point.</w:t>
      </w:r>
    </w:p>
    <w:p w:rsidR="00802EFB" w:rsidRPr="00C81D35" w:rsidRDefault="00802EFB" w:rsidP="005263F1">
      <w:pPr>
        <w:pStyle w:val="BodyText"/>
        <w:numPr>
          <w:ilvl w:val="0"/>
          <w:numId w:val="17"/>
        </w:numPr>
        <w:rPr>
          <w:lang w:val="en-GB"/>
        </w:rPr>
      </w:pPr>
      <w:r w:rsidRPr="00C81D35">
        <w:rPr>
          <w:lang w:val="en-GB"/>
        </w:rPr>
        <w:t>The Domain File System as defined by the View Point.</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36082E03" wp14:editId="72D9FC68">
                <wp:extent cx="4142740" cy="2150110"/>
                <wp:effectExtent l="0" t="0" r="635" b="2540"/>
                <wp:docPr id="40"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 name="Text Box 20"/>
                        <wps:cNvSpPr txBox="1">
                          <a:spLocks noChangeArrowheads="1"/>
                        </wps:cNvSpPr>
                        <wps:spPr bwMode="auto">
                          <a:xfrm>
                            <a:off x="2263064" y="1471215"/>
                            <a:ext cx="867798" cy="471087"/>
                          </a:xfrm>
                          <a:prstGeom prst="rect">
                            <a:avLst/>
                          </a:prstGeom>
                          <a:solidFill>
                            <a:srgbClr val="FFFFFF"/>
                          </a:solidFill>
                          <a:ln w="9525">
                            <a:solidFill>
                              <a:srgbClr val="000000"/>
                            </a:solidFill>
                            <a:miter lim="800000"/>
                            <a:headEnd/>
                            <a:tailEnd/>
                          </a:ln>
                        </wps:spPr>
                        <wps:txbx>
                          <w:txbxContent>
                            <w:p w:rsidR="00303D05" w:rsidRDefault="00303D05" w:rsidP="00802EFB">
                              <w:r>
                                <w:t>File System</w:t>
                              </w:r>
                            </w:p>
                          </w:txbxContent>
                        </wps:txbx>
                        <wps:bodyPr rot="0" vert="horz" wrap="square" lIns="91440" tIns="45720" rIns="91440" bIns="45720" anchor="t" anchorCtr="0" upright="1">
                          <a:noAutofit/>
                        </wps:bodyPr>
                      </wps:wsp>
                      <wps:wsp>
                        <wps:cNvPr id="21" name="Text Box 21"/>
                        <wps:cNvSpPr txBox="1">
                          <a:spLocks noChangeArrowheads="1"/>
                        </wps:cNvSpPr>
                        <wps:spPr bwMode="auto">
                          <a:xfrm>
                            <a:off x="448804" y="1471215"/>
                            <a:ext cx="867798" cy="526558"/>
                          </a:xfrm>
                          <a:prstGeom prst="rect">
                            <a:avLst/>
                          </a:prstGeom>
                          <a:solidFill>
                            <a:srgbClr val="FFFFFF"/>
                          </a:solidFill>
                          <a:ln w="9525">
                            <a:solidFill>
                              <a:srgbClr val="000000"/>
                            </a:solidFill>
                            <a:miter lim="800000"/>
                            <a:headEnd/>
                            <a:tailEnd/>
                          </a:ln>
                        </wps:spPr>
                        <wps:txbx>
                          <w:txbxContent>
                            <w:p w:rsidR="00303D05" w:rsidRDefault="00303D05" w:rsidP="00802EFB">
                              <w:r>
                                <w:t>Repository</w:t>
                              </w:r>
                            </w:p>
                          </w:txbxContent>
                        </wps:txbx>
                        <wps:bodyPr rot="0" vert="horz" wrap="square" lIns="91440" tIns="45720" rIns="91440" bIns="45720" anchor="t" anchorCtr="0" upright="1">
                          <a:noAutofit/>
                        </wps:bodyPr>
                      </wps:wsp>
                      <wps:wsp>
                        <wps:cNvPr id="22" name="Text Box 22"/>
                        <wps:cNvSpPr txBox="1">
                          <a:spLocks noChangeArrowheads="1"/>
                        </wps:cNvSpPr>
                        <wps:spPr bwMode="auto">
                          <a:xfrm>
                            <a:off x="216121" y="164756"/>
                            <a:ext cx="3385073" cy="264935"/>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303D05" w:rsidRDefault="00303D05" w:rsidP="00802EFB">
                              <w:r>
                                <w:t>The Domain</w:t>
                              </w:r>
                            </w:p>
                          </w:txbxContent>
                        </wps:txbx>
                        <wps:bodyPr rot="0" vert="horz" wrap="square" lIns="91440" tIns="45720" rIns="91440" bIns="45720" anchor="t" anchorCtr="0" upright="1">
                          <a:noAutofit/>
                        </wps:bodyPr>
                      </wps:wsp>
                      <wps:wsp>
                        <wps:cNvPr id="23" name="AutoShape 23"/>
                        <wps:cNvSpPr>
                          <a:spLocks noChangeArrowheads="1"/>
                        </wps:cNvSpPr>
                        <wps:spPr bwMode="auto">
                          <a:xfrm>
                            <a:off x="216121" y="547256"/>
                            <a:ext cx="126692" cy="122532"/>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AutoShape 24"/>
                        <wps:cNvSpPr>
                          <a:spLocks noChangeArrowheads="1"/>
                        </wps:cNvSpPr>
                        <wps:spPr bwMode="auto">
                          <a:xfrm>
                            <a:off x="342813" y="566298"/>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5" name="Oval 25"/>
                        <wps:cNvSpPr>
                          <a:spLocks noChangeArrowheads="1"/>
                        </wps:cNvSpPr>
                        <wps:spPr bwMode="auto">
                          <a:xfrm>
                            <a:off x="462053" y="548083"/>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6" name="Rectangle 26"/>
                        <wps:cNvSpPr>
                          <a:spLocks noChangeArrowheads="1"/>
                        </wps:cNvSpPr>
                        <wps:spPr bwMode="auto">
                          <a:xfrm>
                            <a:off x="584604" y="547256"/>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7" name="Rectangle 27"/>
                        <wps:cNvSpPr>
                          <a:spLocks noChangeArrowheads="1"/>
                        </wps:cNvSpPr>
                        <wps:spPr bwMode="auto">
                          <a:xfrm>
                            <a:off x="1071498" y="547256"/>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8" name="Rectangle 28"/>
                        <wps:cNvSpPr>
                          <a:spLocks noChangeArrowheads="1"/>
                        </wps:cNvSpPr>
                        <wps:spPr bwMode="auto">
                          <a:xfrm>
                            <a:off x="1194050"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9" name="Rectangle 29"/>
                        <wps:cNvSpPr>
                          <a:spLocks noChangeArrowheads="1"/>
                        </wps:cNvSpPr>
                        <wps:spPr bwMode="auto">
                          <a:xfrm>
                            <a:off x="1439153"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0" name="Rectangle 30"/>
                        <wps:cNvSpPr>
                          <a:spLocks noChangeArrowheads="1"/>
                        </wps:cNvSpPr>
                        <wps:spPr bwMode="auto">
                          <a:xfrm>
                            <a:off x="1684256" y="546428"/>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1" name="Rectangle 31"/>
                        <wps:cNvSpPr>
                          <a:spLocks noChangeArrowheads="1"/>
                        </wps:cNvSpPr>
                        <wps:spPr bwMode="auto">
                          <a:xfrm>
                            <a:off x="1316601" y="548083"/>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32" name="Oval 32"/>
                        <wps:cNvSpPr>
                          <a:spLocks noChangeArrowheads="1"/>
                        </wps:cNvSpPr>
                        <wps:spPr bwMode="auto">
                          <a:xfrm>
                            <a:off x="945634" y="548083"/>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33" name="Oval 33"/>
                        <wps:cNvSpPr>
                          <a:spLocks noChangeArrowheads="1"/>
                        </wps:cNvSpPr>
                        <wps:spPr bwMode="auto">
                          <a:xfrm>
                            <a:off x="1561705" y="547256"/>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34" name="AutoShape 34"/>
                        <wps:cNvSpPr>
                          <a:spLocks noChangeArrowheads="1"/>
                        </wps:cNvSpPr>
                        <wps:spPr bwMode="auto">
                          <a:xfrm>
                            <a:off x="826395" y="547256"/>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35" name="AutoShape 35"/>
                        <wps:cNvSpPr>
                          <a:spLocks noChangeArrowheads="1"/>
                        </wps:cNvSpPr>
                        <wps:spPr bwMode="auto">
                          <a:xfrm>
                            <a:off x="707156" y="548083"/>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36" name="AutoShape 38"/>
                        <wps:cNvCnPr>
                          <a:cxnSpLocks noChangeShapeType="1"/>
                          <a:stCxn id="39" idx="2"/>
                          <a:endCxn id="20" idx="0"/>
                        </wps:cNvCnPr>
                        <wps:spPr bwMode="auto">
                          <a:xfrm>
                            <a:off x="1908658" y="1123488"/>
                            <a:ext cx="788305" cy="3477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39"/>
                        <wps:cNvCnPr>
                          <a:cxnSpLocks noChangeShapeType="1"/>
                          <a:stCxn id="39" idx="2"/>
                          <a:endCxn id="21" idx="0"/>
                        </wps:cNvCnPr>
                        <wps:spPr bwMode="auto">
                          <a:xfrm flipH="1">
                            <a:off x="882703" y="1123488"/>
                            <a:ext cx="1025955" cy="34772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1"/>
                        <wps:cNvCnPr>
                          <a:cxnSpLocks noChangeShapeType="1"/>
                          <a:stCxn id="39" idx="0"/>
                          <a:endCxn id="30" idx="2"/>
                        </wps:cNvCnPr>
                        <wps:spPr bwMode="auto">
                          <a:xfrm flipH="1" flipV="1">
                            <a:off x="1745532" y="668960"/>
                            <a:ext cx="163126" cy="1895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Text Box 42"/>
                        <wps:cNvSpPr txBox="1">
                          <a:spLocks noChangeArrowheads="1"/>
                        </wps:cNvSpPr>
                        <wps:spPr bwMode="auto">
                          <a:xfrm>
                            <a:off x="216121" y="858554"/>
                            <a:ext cx="3385073" cy="264935"/>
                          </a:xfrm>
                          <a:prstGeom prst="rect">
                            <a:avLst/>
                          </a:prstGeom>
                          <a:gradFill rotWithShape="0">
                            <a:gsLst>
                              <a:gs pos="0">
                                <a:srgbClr val="C2D69B"/>
                              </a:gs>
                              <a:gs pos="50000">
                                <a:srgbClr val="EAF1DD"/>
                              </a:gs>
                              <a:gs pos="100000">
                                <a:srgbClr val="C2D69B"/>
                              </a:gs>
                            </a:gsLst>
                            <a:lin ang="18900000" scaled="1"/>
                          </a:gradFill>
                          <a:ln w="12700">
                            <a:solidFill>
                              <a:srgbClr val="C2D69B"/>
                            </a:solidFill>
                            <a:miter lim="800000"/>
                            <a:headEnd/>
                            <a:tailEnd/>
                          </a:ln>
                          <a:effectLst>
                            <a:outerShdw dist="28398" dir="3806097" algn="ctr" rotWithShape="0">
                              <a:srgbClr val="4E6128">
                                <a:alpha val="50000"/>
                              </a:srgbClr>
                            </a:outerShdw>
                          </a:effectLst>
                        </wps:spPr>
                        <wps:txbx>
                          <w:txbxContent>
                            <w:p w:rsidR="00303D05" w:rsidRDefault="00303D05" w:rsidP="00802EFB">
                              <w:r>
                                <w:t>The View</w:t>
                              </w:r>
                            </w:p>
                          </w:txbxContent>
                        </wps:txbx>
                        <wps:bodyPr rot="0" vert="horz" wrap="square" lIns="91440" tIns="45720" rIns="91440" bIns="45720" anchor="t" anchorCtr="0" upright="1">
                          <a:noAutofit/>
                        </wps:bodyPr>
                      </wps:wsp>
                    </wpc:wpc>
                  </a:graphicData>
                </a:graphic>
              </wp:inline>
            </w:drawing>
          </mc:Choice>
          <mc:Fallback>
            <w:pict>
              <v:group id="Canvas 19" o:spid="_x0000_s1642" editas="canvas" style="width:326.2pt;height:169.3pt;mso-position-horizontal-relative:char;mso-position-vertical-relative:line" coordsize="41427,21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">
                <v:shape id="_x0000_s1643" type="#_x0000_t75" style="position:absolute;width:41427;height:21501;visibility:visible;mso-wrap-style:square">
                  <v:fill o:detectmouseclick="t"/>
                  <v:path o:connecttype="none"/>
                </v:shape>
                <v:shape id="Text Box 20" o:spid="_x0000_s1644" type="#_x0000_t202" style="position:absolute;left:22630;top:14712;width:8678;height:4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tGa8EA&#10;AADbAAAADwAAAGRycy9kb3ducmV2LnhtbERPz2vCMBS+C/sfwhO8yEynoq4zigiK3jYd2/XRPNti&#10;81KTWOt/bw6Cx4/v93zZmko05HxpWcHHIAFBnFldcq7g97h5n4HwAVljZZkU3MnDcvHWmWOq7Y1/&#10;qDmEXMQQ9ikqKEKoUyl9VpBBP7A1ceRO1hkMEbpcaoe3GG4qOUySiTRYcmwosKZ1Qdn5cDUKZuNd&#10;8+/3o++/bHKqPkN/2mwvTqlet119gQjUhpf46d5pBcO4Pn6JP0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bRmvBAAAA2wAAAA8AAAAAAAAAAAAAAAAAmAIAAGRycy9kb3du&#10;cmV2LnhtbFBLBQYAAAAABAAEAPUAAACGAwAAAAA=&#10;">
                  <v:textbox>
                    <w:txbxContent>
                      <w:p w:rsidR="00303D05" w:rsidRDefault="00303D05" w:rsidP="00802EFB">
                        <w:r>
                          <w:t>File System</w:t>
                        </w:r>
                      </w:p>
                    </w:txbxContent>
                  </v:textbox>
                </v:shape>
                <v:shape id="Text Box 21" o:spid="_x0000_s1645" type="#_x0000_t202" style="position:absolute;left:4488;top:14712;width:8678;height:52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j8MQA&#10;AADbAAAADwAAAGRycy9kb3ducmV2LnhtbESPT2sCMRTE70K/Q3gFL1Kz2mLtahQRWvTmP+z1sXnu&#10;Lm5e1iRd129vhILHYWZ+w0znralEQ86XlhUM+gkI4szqknMFh/332xiED8gaK8uk4EYe5rOXzhRT&#10;ba+8pWYXchEh7FNUUIRQp1L6rCCDvm9r4uidrDMYonS51A6vEW4qOUySkTRYclwosKZlQdl592cU&#10;jD9Wza9fv2+O2ehUfYXeZ/NzcUp1X9vFBESgNjzD/+2VVjAcwONL/AF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X4/DEAAAA2wAAAA8AAAAAAAAAAAAAAAAAmAIAAGRycy9k&#10;b3ducmV2LnhtbFBLBQYAAAAABAAEAPUAAACJAwAAAAA=&#10;">
                  <v:textbox>
                    <w:txbxContent>
                      <w:p w:rsidR="00303D05" w:rsidRDefault="00303D05" w:rsidP="00802EFB">
                        <w:r>
                          <w:t>Repository</w:t>
                        </w:r>
                      </w:p>
                    </w:txbxContent>
                  </v:textbox>
                </v:shape>
                <v:shape id="Text Box 22" o:spid="_x0000_s1646" type="#_x0000_t202" style="position:absolute;left:2161;top:1647;width:33850;height:2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3zWcEA&#10;AADbAAAADwAAAGRycy9kb3ducmV2LnhtbESPQYvCMBSE7wv+h/AEb2tqhbJ0jaKC4FXXw+7t0Tzb&#10;0ualNjG2/94Iwh6HmfmGWW0G04pAvastK1jMExDEhdU1lwouP4fPLxDOI2tsLZOCkRxs1pOPFeba&#10;PvhE4exLESHsclRQed/lUrqiIoNubjvi6F1tb9BH2ZdS9/iIcNPKNEkyabDmuFBhR/uKiuZ8Nwp0&#10;c9r/hYvnZnlrs9/rbsxCGJWaTYftNwhPg/8Pv9tHrSBN4fU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981nBAAAA2wAAAA8AAAAAAAAAAAAAAAAAmAIAAGRycy9kb3du&#10;cmV2LnhtbFBLBQYAAAAABAAEAPUAAACGAwAAAAA=&#10;" fillcolor="#c2d69b" strokecolor="#c2d69b" strokeweight="1pt">
                  <v:fill color2="#eaf1dd" angle="135" focus="50%" type="gradient"/>
                  <v:shadow on="t" color="#4e6128" opacity=".5" offset="1pt"/>
                  <v:textbox>
                    <w:txbxContent>
                      <w:p w:rsidR="00303D05" w:rsidRDefault="00303D05" w:rsidP="00802EFB">
                        <w:r>
                          <w:t>The Domain</w:t>
                        </w:r>
                      </w:p>
                    </w:txbxContent>
                  </v:textbox>
                </v:shape>
                <v:shape id="AutoShape 23" o:spid="_x0000_s1647" style="position:absolute;left:2161;top:5472;width:1267;height:1225;visibility:visible;mso-wrap-style:square;v-text-anchor:top" coordsize="126692,122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gPcMA&#10;AADbAAAADwAAAGRycy9kb3ducmV2LnhtbESPQWvCQBSE74X+h+UVvNVNI0pI3QQpbdWb1dLzI/tM&#10;Qnffhuyq0V/vCoLHYWa+YeblYI04Uu9bxwrexgkI4srplmsFv7uv1wyED8gajWNScCYPZfH8NMdc&#10;uxP/0HEbahEh7HNU0ITQ5VL6qiGLfuw64ujtXW8xRNnXUvd4inBrZJokM2mx5bjQYEcfDVX/24NV&#10;sFlM08n6kGbffnexn3+ZWe6lUWr0MizeQQQawiN8b6+0gnQCty/xB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yRgPcMAAADbAAAADwAAAAAAAAAAAAAAAACYAgAAZHJzL2Rv&#10;d25yZXYueG1sUEsFBgAAAAAEAAQA9QAAAIgDAAAAAA==&#10;" path="m,46803r48392,l63346,,78300,46803r48392,l87542,75729r14954,46803l63346,93605,24196,122532,39150,75729,,46803xe">
                  <v:stroke joinstyle="miter"/>
                  <v:path o:connecttype="custom" o:connectlocs="0,46803;48392,46803;63346,0;78300,46803;126692,46803;87542,75729;102496,122532;63346,93605;24196,122532;39150,75729;0,46803" o:connectangles="0,0,0,0,0,0,0,0,0,0,0"/>
                </v:shape>
                <v:shape id="AutoShape 24" o:spid="_x0000_s1648" type="#_x0000_t5" style="position:absolute;left:3428;top:5662;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qw68MA&#10;AADbAAAADwAAAGRycy9kb3ducmV2LnhtbESPT4vCMBTE74LfITzBm6bqskjXKKIIvQjrn4PHt83b&#10;NmvzUppo67c3grDHYWZ+wyxWna3EnRpvHCuYjBMQxLnThgsF59NuNAfhA7LGyjEpeJCH1bLfW2Cq&#10;XcsHuh9DISKEfYoKyhDqVEqfl2TRj11NHL1f11gMUTaF1A22EW4rOU2ST2nRcFwosaZNSfn1eLMK&#10;/rJL7ux5n203P9+TwszW5nBtlRoOuvUXiEBd+A+/25lWMP2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qw68MAAADbAAAADwAAAAAAAAAAAAAAAACYAgAAZHJzL2Rv&#10;d25yZXYueG1sUEsFBgAAAAAEAAQA9QAAAIgDAAAAAA==&#10;" fillcolor="#f79646" strokecolor="#f2f2f2" strokeweight="1pt">
                  <v:fill color2="#974706" angle="45" focus="100%" type="gradient"/>
                  <v:shadow on="t" type="perspective" color="#fbd4b4" opacity=".5" origin=",.5" offset="0,0" matrix=",-56756f,,.5"/>
                </v:shape>
                <v:oval id="Oval 25" o:spid="_x0000_s1649" style="position:absolute;left:4620;top:5480;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6u/sQA&#10;AADbAAAADwAAAGRycy9kb3ducmV2LnhtbESPT2vCQBTE74LfYXlCb3Wj0FKjq4hiW3rS+Of8yL5k&#10;g9m3Ibua9Nt3C4LHYWZ+wyxWva3FnVpfOVYwGScgiHOnKy4VnI671w8QPiBrrB2Tgl/ysFoOBwtM&#10;tev4QPcslCJC2KeowITQpFL63JBFP3YNcfQK11oMUbal1C12EW5rOU2Sd2mx4rhgsKGNofya3ayC&#10;7Gt23v6Uxab43Mlr3eWXbm8uSr2M+vUcRKA+PMOP9rdWMH2D/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Orv7EAAAA2wAAAA8AAAAAAAAAAAAAAAAAmAIAAGRycy9k&#10;b3ducmV2LnhtbFBLBQYAAAAABAAEAPUAAACJAwAAAAA=&#10;" fillcolor="#9bbb59" strokecolor="#f2f2f2" strokeweight="1pt">
                  <v:fill color2="#4e6128" angle="45" focus="100%" type="gradient"/>
                  <v:shadow on="t" type="perspective" color="#d6e3bc" opacity=".5" origin=",.5" offset="0,0" matrix=",-56756f,,.5"/>
                </v:oval>
                <v:rect id="Rectangle 26" o:spid="_x0000_s1650" style="position:absolute;left:5846;top:5472;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7XwcMA&#10;AADbAAAADwAAAGRycy9kb3ducmV2LnhtbESPT2vCQBDF70K/wzIFb7qp/7DRVUpB0GNsKR6H7JgN&#10;ZmfT7Gqin94VBI+PN+/35i3Xna3EhRpfOlbwMUxAEOdOl1wo+P3ZDOYgfEDWWDkmBVfysF699ZaY&#10;atdyRpd9KESEsE9RgQmhTqX0uSGLfuhq4ugdXWMxRNkUUjfYRrit5ChJZtJiybHBYE3fhvLT/mzj&#10;G/N2sjtO6wP9Z7fkLxubQ/g0SvXfu68FiEBdeB0/01utYDSDx5YIA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7Xwc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27" o:spid="_x0000_s1651" style="position:absolute;left:10714;top:5472;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JyWsQA&#10;AADbAAAADwAAAGRycy9kb3ducmV2LnhtbESPQWvCQBCF74X+h2UKvdWN1laN2UgRBHuMFvE4ZMds&#10;MDubZlcT++u7hYLHx5v3vXnZarCNuFLna8cKxqMEBHHpdM2Vgq/95mUOwgdkjY1jUnAjD6v88SHD&#10;VLueC7ruQiUihH2KCkwIbSqlLw1Z9CPXEkfv5DqLIcqukrrDPsJtIydJ8i4t1hwbDLa0NlSedxcb&#10;35j308/TW3uk7+InORSv5hgWRqnnp+FjCSLQEO7H/+mtVjCZwd+WCAC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iclrEAAAA2w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28" o:spid="_x0000_s1652" style="position:absolute;left:11940;top:5480;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3mKMMA&#10;AADbAAAADwAAAGRycy9kb3ducmV2LnhtbESPwWrCQBCG7wXfYRmht7qpbcWmriJCoT1GRTwO2TEb&#10;mp2N2dVEn75zKPQ4/PN/881iNfhGXamLdWADz5MMFHEZbM2Vgf3u82kOKiZki01gMnCjCKvl6GGB&#10;uQ09F3TdpkoJhGOOBlxKba51LB15jJPQEkt2Cp3HJGNXadthL3Df6GmWzbTHmuWCw5Y2jsqf7cWL&#10;xrx//T69tUc6F/fsULy4Y3p3xjyOh/UHqERD+l/+a39ZA1ORlV8EAH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3mKM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29" o:spid="_x0000_s1653" style="position:absolute;left:14391;top:5480;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Ds8QA&#10;AADbAAAADwAAAGRycy9kb3ducmV2LnhtbESPQWvCQBCF7wX/wzJCb3WjbSWJriJCoT1GRTwO2Uk2&#10;mJ2N2a1J++u7hUKPjzfve/PW29G24k69bxwrmM8SEMSl0w3XCk7Ht6cUhA/IGlvHpOCLPGw3k4c1&#10;5toNXND9EGoRIexzVGBC6HIpfWnIop+5jjh6lesthij7Wuoehwi3rVwkyVJabDg2GOxob6i8Hj5t&#10;fCMdXj6q1+5Ct+I7ORfP5hIyo9TjdNytQAQaw//xX/pdK1hk8LslAk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xQ7PEAAAA2w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30" o:spid="_x0000_s1654" style="position:absolute;left:16842;top:5464;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J888MA&#10;AADbAAAADwAAAGRycy9kb3ducmV2LnhtbESPwWrCQBCG7wXfYRnBW91UW7Gpq4gg2GNsEY9DdsyG&#10;ZmdjdjVpn75zKPQ4/PN/881qM/hG3amLdWADT9MMFHEZbM2Vgc+P/eMSVEzIFpvAZOCbImzWo4cV&#10;5jb0XND9mColEI45GnAptbnWsXTkMU5DSyzZJXQek4xdpW2HvcB9o2dZttAea5YLDlvaOSq/jjcv&#10;Gsv++f3y0p7pWvxkp2LuzunVGTMZD9s3UImG9L/81z5YA3Oxl18EAH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BJ888MAAADbAAAADwAAAAAAAAAAAAAAAACYAgAAZHJzL2Rv&#10;d25yZXYueG1sUEsFBgAAAAAEAAQA9QAAAIgDAAAAAA==&#10;" fillcolor="#4bacc6" strokecolor="#f2f2f2" strokeweight="1pt">
                  <v:fill color2="#205867" angle="45" focus="100%" type="gradient"/>
                  <v:shadow on="t" type="perspective" color="#b6dde8" opacity=".5" origin=",.5" offset="0,0" matrix=",-56756f,,.5"/>
                </v:rect>
                <v:rect id="Rectangle 31" o:spid="_x0000_s1655" style="position:absolute;left:13166;top:5480;width:1225;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7ZaMMA&#10;AADbAAAADwAAAGRycy9kb3ducmV2LnhtbESPT2vCQBDF70K/wzJCb7rxX0lTV5FCoR6jUjwO2TEb&#10;zM6m2a1J/fSuIHh8vHm/N2+57m0tLtT6yrGCyTgBQVw4XXGp4LD/GqUgfEDWWDsmBf/kYb16GSwx&#10;067jnC67UIoIYZ+hAhNCk0npC0MW/dg1xNE7udZiiLItpW6xi3Bby2mSvEmLFccGgw19GirOuz8b&#10;30i7+fa0aI70m1+Tn3xmjuHdKPU67DcfIAL14Xn8SH9rBbMJ3LdEA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17ZaMMAAADbAAAADwAAAAAAAAAAAAAAAACYAgAAZHJzL2Rv&#10;d25yZXYueG1sUEsFBgAAAAAEAAQA9QAAAIgDAAAAAA==&#10;" fillcolor="#4bacc6" strokecolor="#f2f2f2" strokeweight="1pt">
                  <v:fill color2="#205867" angle="45" focus="100%" type="gradient"/>
                  <v:shadow on="t" type="perspective" color="#b6dde8" opacity=".5" origin=",.5" offset="0,0" matrix=",-56756f,,.5"/>
                </v:rect>
                <v:oval id="Oval 32" o:spid="_x0000_s1656" style="position:absolute;left:9456;top:5480;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6gV8QA&#10;AADbAAAADwAAAGRycy9kb3ducmV2LnhtbESPT2vCQBTE74LfYXlCb3WjhVKjq4hiW3rS+Of8yL5k&#10;g9m3Ibua9Nt3C4LHYWZ+wyxWva3FnVpfOVYwGScgiHOnKy4VnI671w8QPiBrrB2Tgl/ysFoOBwtM&#10;tev4QPcslCJC2KeowITQpFL63JBFP3YNcfQK11oMUbal1C12EW5rOU2Sd2mx4rhgsKGNofya3ayC&#10;7Gt23v6Uxab43Mlr3eWXbm8uSr2M+vUcRKA+PMOP9rdW8DaF/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oFfEAAAA2w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33" o:spid="_x0000_s1657" style="position:absolute;left:15617;top:5472;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IFzMQA&#10;AADbAAAADwAAAGRycy9kb3ducmV2LnhtbESPzWrDMBCE74W8g9hAbo3cBErrRjElIT/01Dppzou1&#10;toytlbGU2Hn7qlDocZiZb5hVNtpW3Kj3tWMFT/MEBHHhdM2VgvNp9/gCwgdkja1jUnAnD9l68rDC&#10;VLuBv+iWh0pECPsUFZgQulRKXxiy6OeuI45e6XqLIcq+krrHIcJtKxdJ8iwt1hwXDHa0MVQ0+dUq&#10;yA+v39uPqtyU+51s2qG4DJ/motRsOr6/gQg0hv/wX/uoFSyX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yBczEAAAA2wAAAA8AAAAAAAAAAAAAAAAAmAIAAGRycy9k&#10;b3ducmV2LnhtbFBLBQYAAAAABAAEAPUAAACJAwAAAAA=&#10;" fillcolor="#9bbb59" strokecolor="#f2f2f2" strokeweight="1pt">
                  <v:fill color2="#4e6128" angle="45" focus="100%" type="gradient"/>
                  <v:shadow on="t" type="perspective" color="#d6e3bc" opacity=".5" origin=",.5" offset="0,0" matrix=",-56756f,,.5"/>
                </v:oval>
                <v:shape id="AutoShape 34" o:spid="_x0000_s1658" type="#_x0000_t5" style="position:absolute;left:8263;top:5472;width:1193;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mNsMA&#10;AADbAAAADwAAAGRycy9kb3ducmV2LnhtbESPT4vCMBTE74LfITzBm6bqskjXKKIIvQjrn4PHt83b&#10;NmvzUppo67c3grDHYWZ+wyxWna3EnRpvHCuYjBMQxLnThgsF59NuNAfhA7LGyjEpeJCH1bLfW2Cq&#10;XcsHuh9DISKEfYoKyhDqVEqfl2TRj11NHL1f11gMUTaF1A22EW4rOU2ST2nRcFwosaZNSfn1eLMK&#10;/rJL7ux5n203P9+TwszW5nBtlRoOuvUXiEBd+A+/25lWMPu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MmNsMAAADb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5" o:spid="_x0000_s1659" type="#_x0000_t5" style="position:absolute;left:7071;top:5480;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rcMA&#10;AADbAAAADwAAAGRycy9kb3ducmV2LnhtbESPT4vCMBTE74LfITzBm6Yqu0jXKKIIvQjrn4PHt83b&#10;NmvzUppo67c3grDHYWZ+wyxWna3EnRpvHCuYjBMQxLnThgsF59NuNAfhA7LGyjEpeJCH1bLfW2Cq&#10;XcsHuh9DISKEfYoKyhDqVEqfl2TRj11NHL1f11gMUTaF1A22EW4rOU2ST2nRcFwosaZNSfn1eLMK&#10;/rJL7ux5n203P9+TwszW5nBtlRoOuvUXiEBd+A+/25lWMPuA15f4A+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DrcMAAADb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8" o:spid="_x0000_s1660" type="#_x0000_t32" style="position:absolute;left:19086;top:11234;width:7883;height:34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GJ9sUAAADbAAAADwAAAGRycy9kb3ducmV2LnhtbESPQWvCQBSE7wX/w/KE3uomLUi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GJ9sUAAADbAAAADwAAAAAAAAAA&#10;AAAAAAChAgAAZHJzL2Rvd25yZXYueG1sUEsFBgAAAAAEAAQA+QAAAJMDAAAAAA==&#10;">
                  <v:stroke endarrow="block"/>
                </v:shape>
                <v:shape id="AutoShape 39" o:spid="_x0000_s1661" type="#_x0000_t32" style="position:absolute;left:8827;top:11234;width:10259;height:347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bUT8IAAADbAAAADwAAAGRycy9kb3ducmV2LnhtbESPQWsCMRSE74L/ITyhN81aqcrWKCoI&#10;0ouohXp8bF53g5uXZZNu1n/fCIUeh5n5hllteluLjlpvHCuYTjIQxIXThksFn9fDeAnCB2SNtWNS&#10;8CAPm/VwsMJcu8hn6i6hFAnCPkcFVQhNLqUvKrLoJ64hTt63ay2GJNtS6hZjgttavmbZXFo0nBYq&#10;bGhfUXG//FgFJp5M1xz3cffxdfM6knm8OaPUy6jfvoMI1If/8F/7qBXMFv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bUT8IAAADbAAAADwAAAAAAAAAAAAAA&#10;AAChAgAAZHJzL2Rvd25yZXYueG1sUEsFBgAAAAAEAAQA+QAAAJADAAAAAA==&#10;">
                  <v:stroke endarrow="block"/>
                </v:shape>
                <v:shape id="AutoShape 41" o:spid="_x0000_s1662" type="#_x0000_t32" style="position:absolute;left:17455;top:6689;width:1631;height:189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pT98AAAADbAAAADwAAAGRycy9kb3ducmV2LnhtbERPS2vCQBC+F/wPywi91U1jEE1dRRSh&#10;FC8+Dh6H7HQTmp0N2VHTf989FDx+fO/levCtulMfm8AG3icZKOIq2Iadgct5/zYHFQXZYhuYDPxS&#10;hPVq9LLE0oYHH+l+EqdSCMcSDdQiXal1rGryGCehI07cd+g9SoK907bHRwr3rc6zbKY9Npwaauxo&#10;W1P1c7p5A9eLPyzyYudd4c5yFPpq8mJmzOt42HyAEhrkKf53f1oD0zQ2fUk/QK/+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iKU/fAAAAA2wAAAA8AAAAAAAAAAAAAAAAA&#10;oQIAAGRycy9kb3ducmV2LnhtbFBLBQYAAAAABAAEAPkAAACOAwAAAAA=&#10;">
                  <v:stroke endarrow="block"/>
                </v:shape>
                <v:shape id="Text Box 42" o:spid="_x0000_s1663" type="#_x0000_t202" style="position:absolute;left:2161;top:8585;width:33850;height:26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D39cIA&#10;AADbAAAADwAAAGRycy9kb3ducmV2LnhtbESPT4vCMBTE7wt+h/AEb2uqQtFqFBUWvPrnoLdH82xL&#10;m5faZGP77TcLC3scZuY3zGbXm0YE6lxlWcFsmoAgzq2uuFBwu359LkE4j6yxsUwKBnKw244+Nphp&#10;++YzhYsvRISwy1BB6X2bSenykgy6qW2Jo/e0nUEfZVdI3eE7wk0j50mSSoMVx4USWzqWlNeXb6NA&#10;1+fjI9w814tXk96fhyENYVBqMu73axCeev8f/muftILFCn6/xB8gt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Pf1wgAAANsAAAAPAAAAAAAAAAAAAAAAAJgCAABkcnMvZG93&#10;bnJldi54bWxQSwUGAAAAAAQABAD1AAAAhwMAAAAA&#10;" fillcolor="#c2d69b" strokecolor="#c2d69b" strokeweight="1pt">
                  <v:fill color2="#eaf1dd" angle="135" focus="50%" type="gradient"/>
                  <v:shadow on="t" color="#4e6128" opacity=".5" offset="1pt"/>
                  <v:textbox>
                    <w:txbxContent>
                      <w:p w:rsidR="00303D05" w:rsidRDefault="00303D05" w:rsidP="00802EFB">
                        <w:r>
                          <w:t>The View</w:t>
                        </w:r>
                      </w:p>
                    </w:txbxContent>
                  </v:textbox>
                </v:shape>
                <w10:anchorlock/>
              </v:group>
            </w:pict>
          </mc:Fallback>
        </mc:AlternateContent>
      </w:r>
    </w:p>
    <w:p w:rsidR="00802EFB" w:rsidRPr="00C81D35" w:rsidRDefault="00802EFB" w:rsidP="00802EFB">
      <w:pPr>
        <w:pStyle w:val="BodyText"/>
        <w:rPr>
          <w:lang w:val="en-GB"/>
        </w:rPr>
      </w:pPr>
      <w:r w:rsidRPr="00C81D35">
        <w:rPr>
          <w:lang w:val="en-GB"/>
        </w:rPr>
        <w:t>The Domain contains an evolution line of Model, Instance, Value change events. In this figure visualized as follows:</w:t>
      </w:r>
    </w:p>
    <w:p w:rsidR="00802EFB" w:rsidRPr="00C81D35" w:rsidRDefault="00802EFB" w:rsidP="005263F1">
      <w:pPr>
        <w:pStyle w:val="BodyText"/>
        <w:numPr>
          <w:ilvl w:val="0"/>
          <w:numId w:val="18"/>
        </w:numPr>
        <w:rPr>
          <w:lang w:val="en-GB"/>
        </w:rPr>
      </w:pPr>
      <w:r w:rsidRPr="00C81D35">
        <w:rPr>
          <w:noProof/>
          <w:lang w:val="en-GB"/>
        </w:rPr>
        <w:drawing>
          <wp:inline distT="0" distB="0" distL="0" distR="0" wp14:anchorId="2FB52163" wp14:editId="52CE9354">
            <wp:extent cx="190500" cy="1714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pic:spPr>
                </pic:pic>
              </a:graphicData>
            </a:graphic>
          </wp:inline>
        </w:drawing>
      </w:r>
      <w:r w:rsidRPr="00C81D35">
        <w:rPr>
          <w:lang w:val="en-GB"/>
        </w:rPr>
        <w:t xml:space="preserve"> denotes a creation event</w:t>
      </w:r>
    </w:p>
    <w:p w:rsidR="00802EFB" w:rsidRPr="00C81D35" w:rsidRDefault="00802EFB" w:rsidP="005263F1">
      <w:pPr>
        <w:pStyle w:val="BodyText"/>
        <w:numPr>
          <w:ilvl w:val="0"/>
          <w:numId w:val="18"/>
        </w:numPr>
        <w:rPr>
          <w:lang w:val="en-GB"/>
        </w:rPr>
      </w:pPr>
      <w:r w:rsidRPr="00C81D35">
        <w:rPr>
          <w:noProof/>
          <w:lang w:val="en-GB"/>
        </w:rPr>
        <w:drawing>
          <wp:inline distT="0" distB="0" distL="0" distR="0" wp14:anchorId="59F6D87A" wp14:editId="6DDBADCA">
            <wp:extent cx="180975" cy="1428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 cy="142875"/>
                    </a:xfrm>
                    <a:prstGeom prst="rect">
                      <a:avLst/>
                    </a:prstGeom>
                    <a:noFill/>
                  </pic:spPr>
                </pic:pic>
              </a:graphicData>
            </a:graphic>
          </wp:inline>
        </w:drawing>
      </w:r>
      <w:r w:rsidRPr="00C81D35">
        <w:rPr>
          <w:lang w:val="en-GB"/>
        </w:rPr>
        <w:t xml:space="preserve"> denotes a model change (Add or delete a type)</w:t>
      </w:r>
    </w:p>
    <w:p w:rsidR="00802EFB" w:rsidRPr="00C81D35" w:rsidRDefault="00802EFB" w:rsidP="005263F1">
      <w:pPr>
        <w:pStyle w:val="BodyText"/>
        <w:numPr>
          <w:ilvl w:val="0"/>
          <w:numId w:val="18"/>
        </w:numPr>
        <w:rPr>
          <w:lang w:val="en-GB"/>
        </w:rPr>
      </w:pPr>
      <w:r w:rsidRPr="00C81D35">
        <w:rPr>
          <w:noProof/>
          <w:lang w:val="en-GB"/>
        </w:rPr>
        <w:drawing>
          <wp:inline distT="0" distB="0" distL="0" distR="0" wp14:anchorId="1FA706AF" wp14:editId="65B83B6B">
            <wp:extent cx="2381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152400"/>
                    </a:xfrm>
                    <a:prstGeom prst="rect">
                      <a:avLst/>
                    </a:prstGeom>
                    <a:noFill/>
                  </pic:spPr>
                </pic:pic>
              </a:graphicData>
            </a:graphic>
          </wp:inline>
        </w:drawing>
      </w:r>
      <w:r w:rsidRPr="00C81D35">
        <w:rPr>
          <w:lang w:val="en-GB"/>
        </w:rPr>
        <w:t>denotes an instance change (create or destroy a value)</w:t>
      </w:r>
    </w:p>
    <w:p w:rsidR="00802EFB" w:rsidRPr="00C81D35" w:rsidRDefault="00802EFB" w:rsidP="005263F1">
      <w:pPr>
        <w:pStyle w:val="BodyText"/>
        <w:numPr>
          <w:ilvl w:val="0"/>
          <w:numId w:val="18"/>
        </w:numPr>
        <w:rPr>
          <w:lang w:val="en-GB"/>
        </w:rPr>
      </w:pPr>
      <w:r w:rsidRPr="00C81D35">
        <w:rPr>
          <w:noProof/>
          <w:lang w:val="en-GB"/>
        </w:rPr>
        <w:drawing>
          <wp:inline distT="0" distB="0" distL="0" distR="0" wp14:anchorId="67CC5B86" wp14:editId="25E013D9">
            <wp:extent cx="25717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7175" cy="152400"/>
                    </a:xfrm>
                    <a:prstGeom prst="rect">
                      <a:avLst/>
                    </a:prstGeom>
                    <a:noFill/>
                  </pic:spPr>
                </pic:pic>
              </a:graphicData>
            </a:graphic>
          </wp:inline>
        </w:drawing>
      </w:r>
      <w:r w:rsidRPr="00C81D35">
        <w:rPr>
          <w:lang w:val="en-GB"/>
        </w:rPr>
        <w:t>denotes a value change (add or subtract a value)</w:t>
      </w:r>
    </w:p>
    <w:p w:rsidR="00802EFB" w:rsidRPr="00C81D35" w:rsidRDefault="00802EFB" w:rsidP="00802EFB">
      <w:pPr>
        <w:pStyle w:val="BodyText"/>
        <w:rPr>
          <w:lang w:val="en-GB"/>
        </w:rPr>
      </w:pPr>
      <w:r w:rsidRPr="00C81D35">
        <w:rPr>
          <w:lang w:val="en-GB"/>
        </w:rPr>
        <w:t>The View defines a point in the Domain history. It creates the Domain repository and the File System at the state defined by the View Point. The view creates this state by integrating the Model, Instance, Value change history up to the View Point.</w:t>
      </w:r>
    </w:p>
    <w:p w:rsidR="00802EFB" w:rsidRPr="00C81D35" w:rsidRDefault="00802EFB" w:rsidP="00802EFB">
      <w:pPr>
        <w:pStyle w:val="Heading1"/>
        <w:rPr>
          <w:lang w:val="en-GB"/>
        </w:rPr>
      </w:pPr>
      <w:bookmarkStart w:id="63" w:name="_Toc305080285"/>
      <w:r w:rsidRPr="00C81D35">
        <w:rPr>
          <w:lang w:val="en-GB"/>
        </w:rPr>
        <w:lastRenderedPageBreak/>
        <w:t>The Darwinet Domain view repository</w:t>
      </w:r>
      <w:bookmarkEnd w:id="63"/>
    </w:p>
    <w:p w:rsidR="00802EFB" w:rsidRPr="00C81D35" w:rsidRDefault="00802EFB" w:rsidP="00802EFB">
      <w:pPr>
        <w:pStyle w:val="Heading2"/>
        <w:rPr>
          <w:lang w:val="en-GB"/>
        </w:rPr>
      </w:pPr>
      <w:bookmarkStart w:id="64" w:name="_Toc305080286"/>
      <w:r w:rsidRPr="00C81D35">
        <w:rPr>
          <w:lang w:val="en-GB"/>
        </w:rPr>
        <w:t>Darwinet Domain View Repository introduction</w:t>
      </w:r>
      <w:bookmarkEnd w:id="64"/>
    </w:p>
    <w:p w:rsidR="00802EFB" w:rsidRPr="00C81D35" w:rsidRDefault="00802EFB" w:rsidP="00802EFB">
      <w:pPr>
        <w:pStyle w:val="BodyText"/>
        <w:rPr>
          <w:lang w:val="en-GB"/>
        </w:rPr>
      </w:pPr>
      <w:r w:rsidRPr="00C81D35">
        <w:rPr>
          <w:lang w:val="en-GB"/>
        </w:rPr>
        <w:t>The Darwinet Domain View Repository is where all the data of a specific domain view “lives”. The repository contains the current value instances stored in a Key-path, value manner as defined by the current Model.</w:t>
      </w:r>
    </w:p>
    <w:p w:rsidR="00802EFB" w:rsidRPr="00C81D35" w:rsidRDefault="00802EFB" w:rsidP="00802EFB">
      <w:pPr>
        <w:pStyle w:val="BodyText"/>
        <w:rPr>
          <w:lang w:val="en-GB"/>
        </w:rPr>
      </w:pPr>
      <w:r w:rsidRPr="00C81D35">
        <w:rPr>
          <w:lang w:val="en-GB"/>
        </w:rPr>
        <w:t>The repository is built for the view by integrating the Model, Instance, Value change history for the view.</w:t>
      </w:r>
    </w:p>
    <w:p w:rsidR="00802EFB" w:rsidRPr="00C81D35" w:rsidRDefault="00802EFB" w:rsidP="00802EFB">
      <w:pPr>
        <w:pStyle w:val="Heading1"/>
        <w:rPr>
          <w:lang w:val="en-GB"/>
        </w:rPr>
      </w:pPr>
      <w:bookmarkStart w:id="65" w:name="_Toc305080287"/>
      <w:r w:rsidRPr="00C81D35">
        <w:rPr>
          <w:lang w:val="en-GB"/>
        </w:rPr>
        <w:t>Darwinet Applications</w:t>
      </w:r>
      <w:bookmarkEnd w:id="65"/>
    </w:p>
    <w:p w:rsidR="00802EFB" w:rsidRPr="00C81D35" w:rsidRDefault="00802EFB" w:rsidP="00802EFB">
      <w:pPr>
        <w:pStyle w:val="Heading2"/>
        <w:rPr>
          <w:lang w:val="en-GB"/>
        </w:rPr>
      </w:pPr>
      <w:bookmarkStart w:id="66" w:name="_Toc305080288"/>
      <w:r w:rsidRPr="00C81D35">
        <w:rPr>
          <w:lang w:val="en-GB"/>
        </w:rPr>
        <w:t>Darwinet applications overview</w:t>
      </w:r>
      <w:bookmarkEnd w:id="66"/>
    </w:p>
    <w:p w:rsidR="00802EFB" w:rsidRPr="00C81D35" w:rsidRDefault="00802EFB" w:rsidP="00802EFB">
      <w:pPr>
        <w:pStyle w:val="BodyText"/>
        <w:rPr>
          <w:lang w:val="en-GB"/>
        </w:rPr>
      </w:pPr>
      <w:r w:rsidRPr="00C81D35">
        <w:rPr>
          <w:lang w:val="en-GB"/>
        </w:rPr>
        <w:t>A Darwinet Application is an application that may be brought to execute on the contents of the repository of a Darwinet Domain View.</w:t>
      </w:r>
    </w:p>
    <w:p w:rsidR="00802EFB" w:rsidRPr="00C81D35" w:rsidRDefault="00802EFB" w:rsidP="00802EFB">
      <w:pPr>
        <w:pStyle w:val="BodyText"/>
        <w:rPr>
          <w:lang w:val="en-GB"/>
        </w:rPr>
      </w:pPr>
      <w:r w:rsidRPr="00C81D35">
        <w:rPr>
          <w:lang w:val="en-GB"/>
        </w:rPr>
        <w:t>To enable this on multiple platforms is quite tricky and requires different schemes.</w:t>
      </w:r>
    </w:p>
    <w:p w:rsidR="00802EFB" w:rsidRPr="00C81D35" w:rsidRDefault="00802EFB" w:rsidP="00802EFB">
      <w:pPr>
        <w:pStyle w:val="Heading2"/>
        <w:rPr>
          <w:lang w:val="en-GB"/>
        </w:rPr>
      </w:pPr>
      <w:bookmarkStart w:id="67" w:name="_Toc305080289"/>
      <w:r w:rsidRPr="00C81D35">
        <w:rPr>
          <w:lang w:val="en-GB"/>
        </w:rPr>
        <w:t xml:space="preserve">Darwinet Applications on </w:t>
      </w:r>
      <w:proofErr w:type="spellStart"/>
      <w:r w:rsidRPr="00C81D35">
        <w:rPr>
          <w:lang w:val="en-GB"/>
        </w:rPr>
        <w:t>iOS</w:t>
      </w:r>
      <w:bookmarkEnd w:id="67"/>
      <w:proofErr w:type="spellEnd"/>
    </w:p>
    <w:p w:rsidR="00802EFB" w:rsidRPr="00C81D35" w:rsidRDefault="00802EFB" w:rsidP="00802EFB">
      <w:pPr>
        <w:pStyle w:val="Heading3"/>
        <w:rPr>
          <w:lang w:val="en-GB"/>
        </w:rPr>
      </w:pPr>
      <w:bookmarkStart w:id="68" w:name="_Toc305080290"/>
      <w:r w:rsidRPr="00C81D35">
        <w:rPr>
          <w:lang w:val="en-GB"/>
        </w:rPr>
        <w:t xml:space="preserve">Darwinet Applications on </w:t>
      </w:r>
      <w:proofErr w:type="spellStart"/>
      <w:r w:rsidRPr="00C81D35">
        <w:rPr>
          <w:lang w:val="en-GB"/>
        </w:rPr>
        <w:t>iOS</w:t>
      </w:r>
      <w:proofErr w:type="spellEnd"/>
      <w:r w:rsidRPr="00C81D35">
        <w:rPr>
          <w:lang w:val="en-GB"/>
        </w:rPr>
        <w:t xml:space="preserve"> introduction</w:t>
      </w:r>
      <w:bookmarkEnd w:id="68"/>
    </w:p>
    <w:p w:rsidR="00802EFB" w:rsidRPr="00C81D35" w:rsidRDefault="00802EFB" w:rsidP="00802EFB">
      <w:pPr>
        <w:pStyle w:val="BodyText"/>
        <w:rPr>
          <w:lang w:val="en-GB"/>
        </w:rPr>
      </w:pPr>
      <w:r w:rsidRPr="00C81D35">
        <w:rPr>
          <w:lang w:val="en-GB"/>
        </w:rPr>
        <w:t xml:space="preserve">The </w:t>
      </w:r>
      <w:proofErr w:type="spellStart"/>
      <w:r w:rsidRPr="00C81D35">
        <w:rPr>
          <w:lang w:val="en-GB"/>
        </w:rPr>
        <w:t>iOS</w:t>
      </w:r>
      <w:proofErr w:type="spellEnd"/>
      <w:r w:rsidRPr="00C81D35">
        <w:rPr>
          <w:lang w:val="en-GB"/>
        </w:rPr>
        <w:t xml:space="preserve"> implements “sandboxing” in the sense that each </w:t>
      </w:r>
      <w:proofErr w:type="spellStart"/>
      <w:r w:rsidRPr="00C81D35">
        <w:rPr>
          <w:lang w:val="en-GB"/>
        </w:rPr>
        <w:t>iOS</w:t>
      </w:r>
      <w:proofErr w:type="spellEnd"/>
      <w:r w:rsidRPr="00C81D35">
        <w:rPr>
          <w:lang w:val="en-GB"/>
        </w:rPr>
        <w:t xml:space="preserve"> application really does not share any data or file system with any other application. Instead applications may interact over TCP/IP using a local URL-scheme.</w:t>
      </w:r>
    </w:p>
    <w:p w:rsidR="00802EFB" w:rsidRPr="00C81D35" w:rsidRDefault="00802EFB" w:rsidP="00802EFB">
      <w:pPr>
        <w:pStyle w:val="BodyText"/>
        <w:rPr>
          <w:lang w:val="en-GB"/>
        </w:rPr>
      </w:pPr>
      <w:r w:rsidRPr="00C81D35">
        <w:rPr>
          <w:lang w:val="en-GB"/>
        </w:rPr>
        <w:t xml:space="preserve">So how should an </w:t>
      </w:r>
      <w:proofErr w:type="spellStart"/>
      <w:r w:rsidRPr="00C81D35">
        <w:rPr>
          <w:lang w:val="en-GB"/>
        </w:rPr>
        <w:t>iOS</w:t>
      </w:r>
      <w:proofErr w:type="spellEnd"/>
      <w:r w:rsidRPr="00C81D35">
        <w:rPr>
          <w:lang w:val="en-GB"/>
        </w:rPr>
        <w:t>-application access the repository and the file system of a Darwinet Domain view?</w:t>
      </w:r>
    </w:p>
    <w:p w:rsidR="00802EFB" w:rsidRPr="00C81D35" w:rsidRDefault="00802EFB" w:rsidP="00802EFB">
      <w:pPr>
        <w:pStyle w:val="Heading3"/>
        <w:rPr>
          <w:lang w:val="en-GB"/>
        </w:rPr>
      </w:pPr>
      <w:bookmarkStart w:id="69" w:name="_Toc305080291"/>
      <w:r w:rsidRPr="00C81D35">
        <w:rPr>
          <w:lang w:val="en-GB"/>
        </w:rPr>
        <w:t xml:space="preserve">Stand-Alone </w:t>
      </w:r>
      <w:proofErr w:type="spellStart"/>
      <w:r w:rsidRPr="00C81D35">
        <w:rPr>
          <w:lang w:val="en-GB"/>
        </w:rPr>
        <w:t>iOS</w:t>
      </w:r>
      <w:proofErr w:type="spellEnd"/>
      <w:r w:rsidRPr="00C81D35">
        <w:rPr>
          <w:lang w:val="en-GB"/>
        </w:rPr>
        <w:t xml:space="preserve"> Darwinet application</w:t>
      </w:r>
      <w:bookmarkEnd w:id="69"/>
    </w:p>
    <w:p w:rsidR="00802EFB" w:rsidRPr="00C81D35" w:rsidRDefault="00802EFB" w:rsidP="00802EFB">
      <w:pPr>
        <w:pStyle w:val="BodyText"/>
        <w:rPr>
          <w:lang w:val="en-GB"/>
        </w:rPr>
      </w:pPr>
      <w:r w:rsidRPr="00C81D35">
        <w:rPr>
          <w:lang w:val="en-GB"/>
        </w:rPr>
        <w:t xml:space="preserve">An </w:t>
      </w:r>
      <w:proofErr w:type="spellStart"/>
      <w:r w:rsidRPr="00C81D35">
        <w:rPr>
          <w:lang w:val="en-GB"/>
        </w:rPr>
        <w:t>iOS</w:t>
      </w:r>
      <w:proofErr w:type="spellEnd"/>
      <w:r w:rsidRPr="00C81D35">
        <w:rPr>
          <w:lang w:val="en-GB"/>
        </w:rPr>
        <w:t xml:space="preserve"> Darwinet application is a stand-alone Application. This means it acts as a separate Peer in the Domain.</w:t>
      </w:r>
    </w:p>
    <w:p w:rsidR="00802EFB" w:rsidRPr="00C81D35" w:rsidRDefault="00802EFB" w:rsidP="00802EFB">
      <w:pPr>
        <w:pStyle w:val="BodyText"/>
        <w:rPr>
          <w:lang w:val="en-GB"/>
        </w:rPr>
      </w:pPr>
      <w:r w:rsidRPr="00C81D35">
        <w:rPr>
          <w:noProof/>
          <w:lang w:val="en-GB"/>
        </w:rPr>
        <w:lastRenderedPageBreak/>
        <mc:AlternateContent>
          <mc:Choice Requires="wpc">
            <w:drawing>
              <wp:inline distT="0" distB="0" distL="0" distR="0" wp14:anchorId="20664274" wp14:editId="0E100EB8">
                <wp:extent cx="4194810" cy="2765425"/>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Text Box 60"/>
                        <wps:cNvSpPr txBox="1">
                          <a:spLocks noChangeArrowheads="1"/>
                        </wps:cNvSpPr>
                        <wps:spPr bwMode="auto">
                          <a:xfrm>
                            <a:off x="495991" y="201197"/>
                            <a:ext cx="2369828" cy="2309213"/>
                          </a:xfrm>
                          <a:prstGeom prst="rect">
                            <a:avLst/>
                          </a:prstGeom>
                          <a:gradFill rotWithShape="0">
                            <a:gsLst>
                              <a:gs pos="0">
                                <a:srgbClr val="FFFFFF"/>
                              </a:gs>
                              <a:gs pos="100000">
                                <a:srgbClr val="FBD4B4"/>
                              </a:gs>
                            </a:gsLst>
                            <a:lin ang="5400000" scaled="1"/>
                          </a:gradFill>
                          <a:ln w="12700">
                            <a:solidFill>
                              <a:srgbClr val="FABF8F"/>
                            </a:solidFill>
                            <a:miter lim="800000"/>
                            <a:headEnd/>
                            <a:tailEnd/>
                          </a:ln>
                          <a:effectLst>
                            <a:outerShdw dist="28398" dir="3806097" algn="ctr" rotWithShape="0">
                              <a:srgbClr val="974706">
                                <a:alpha val="50000"/>
                              </a:srgbClr>
                            </a:outerShdw>
                          </a:effectLst>
                        </wps:spPr>
                        <wps:txbx>
                          <w:txbxContent>
                            <w:p w:rsidR="00303D05" w:rsidRDefault="00303D05" w:rsidP="00802EFB">
                              <w:r>
                                <w:t>Darwinet iOS App</w:t>
                              </w:r>
                            </w:p>
                          </w:txbxContent>
                        </wps:txbx>
                        <wps:bodyPr rot="0" vert="horz" wrap="square" lIns="91440" tIns="45720" rIns="91440" bIns="45720" anchor="t" anchorCtr="0" upright="1">
                          <a:noAutofit/>
                        </wps:bodyPr>
                      </wps:wsp>
                      <wps:wsp>
                        <wps:cNvPr id="6" name="Text Box 55"/>
                        <wps:cNvSpPr txBox="1">
                          <a:spLocks noChangeArrowheads="1"/>
                        </wps:cNvSpPr>
                        <wps:spPr bwMode="auto">
                          <a:xfrm>
                            <a:off x="650005" y="530730"/>
                            <a:ext cx="1696638" cy="1291636"/>
                          </a:xfrm>
                          <a:prstGeom prst="rect">
                            <a:avLst/>
                          </a:prstGeom>
                          <a:gradFill rotWithShape="0">
                            <a:gsLst>
                              <a:gs pos="0">
                                <a:srgbClr val="FFFFFF"/>
                              </a:gs>
                              <a:gs pos="100000">
                                <a:srgbClr val="B6DDE8"/>
                              </a:gs>
                            </a:gsLst>
                            <a:lin ang="5400000" scaled="1"/>
                          </a:gradFill>
                          <a:ln w="12700">
                            <a:solidFill>
                              <a:srgbClr val="92CDDC"/>
                            </a:solidFill>
                            <a:miter lim="800000"/>
                            <a:headEnd/>
                            <a:tailEnd/>
                          </a:ln>
                          <a:effectLst>
                            <a:outerShdw dist="28398" dir="3806097" algn="ctr" rotWithShape="0">
                              <a:srgbClr val="205867">
                                <a:alpha val="50000"/>
                              </a:srgbClr>
                            </a:outerShdw>
                          </a:effectLst>
                        </wps:spPr>
                        <wps:txbx>
                          <w:txbxContent>
                            <w:p w:rsidR="00303D05" w:rsidRDefault="00303D05" w:rsidP="00802EFB">
                              <w:r>
                                <w:t>Darwinet Client</w:t>
                              </w:r>
                            </w:p>
                          </w:txbxContent>
                        </wps:txbx>
                        <wps:bodyPr rot="0" vert="horz" wrap="square" lIns="91440" tIns="45720" rIns="91440" bIns="45720" anchor="t" anchorCtr="0" upright="1">
                          <a:noAutofit/>
                        </wps:bodyPr>
                      </wps:wsp>
                      <wps:wsp>
                        <wps:cNvPr id="7" name="Text Box 56"/>
                        <wps:cNvSpPr txBox="1">
                          <a:spLocks noChangeArrowheads="1"/>
                        </wps:cNvSpPr>
                        <wps:spPr bwMode="auto">
                          <a:xfrm>
                            <a:off x="698859" y="945544"/>
                            <a:ext cx="1565808" cy="264123"/>
                          </a:xfrm>
                          <a:prstGeom prst="rect">
                            <a:avLst/>
                          </a:prstGeom>
                          <a:solidFill>
                            <a:srgbClr val="FFFFFF"/>
                          </a:solidFill>
                          <a:ln w="9525">
                            <a:solidFill>
                              <a:srgbClr val="000000"/>
                            </a:solidFill>
                            <a:miter lim="800000"/>
                            <a:headEnd/>
                            <a:tailEnd/>
                          </a:ln>
                        </wps:spPr>
                        <wps:txbx>
                          <w:txbxContent>
                            <w:p w:rsidR="00303D05" w:rsidRDefault="00303D05" w:rsidP="00802EFB">
                              <w:r>
                                <w:t>Domain</w:t>
                              </w:r>
                            </w:p>
                          </w:txbxContent>
                        </wps:txbx>
                        <wps:bodyPr rot="0" vert="horz" wrap="square" lIns="91440" tIns="45720" rIns="91440" bIns="45720" anchor="t" anchorCtr="0" upright="1">
                          <a:noAutofit/>
                        </wps:bodyPr>
                      </wps:wsp>
                      <wps:wsp>
                        <wps:cNvPr id="8" name="Text Box 57"/>
                        <wps:cNvSpPr txBox="1">
                          <a:spLocks noChangeArrowheads="1"/>
                        </wps:cNvSpPr>
                        <wps:spPr bwMode="auto">
                          <a:xfrm>
                            <a:off x="698859" y="1209666"/>
                            <a:ext cx="1565808" cy="264123"/>
                          </a:xfrm>
                          <a:prstGeom prst="rect">
                            <a:avLst/>
                          </a:prstGeom>
                          <a:solidFill>
                            <a:srgbClr val="FFFFFF"/>
                          </a:solidFill>
                          <a:ln w="9525">
                            <a:solidFill>
                              <a:srgbClr val="000000"/>
                            </a:solidFill>
                            <a:miter lim="800000"/>
                            <a:headEnd/>
                            <a:tailEnd/>
                          </a:ln>
                        </wps:spPr>
                        <wps:txbx>
                          <w:txbxContent>
                            <w:p w:rsidR="00303D05" w:rsidRDefault="00303D05" w:rsidP="00802EFB">
                              <w:r>
                                <w:t>View</w:t>
                              </w:r>
                            </w:p>
                          </w:txbxContent>
                        </wps:txbx>
                        <wps:bodyPr rot="0" vert="horz" wrap="square" lIns="91440" tIns="45720" rIns="91440" bIns="45720" anchor="t" anchorCtr="0" upright="1">
                          <a:noAutofit/>
                        </wps:bodyPr>
                      </wps:wsp>
                      <wps:wsp>
                        <wps:cNvPr id="9" name="Text Box 58"/>
                        <wps:cNvSpPr txBox="1">
                          <a:spLocks noChangeArrowheads="1"/>
                        </wps:cNvSpPr>
                        <wps:spPr bwMode="auto">
                          <a:xfrm>
                            <a:off x="700515" y="1473789"/>
                            <a:ext cx="781662" cy="264123"/>
                          </a:xfrm>
                          <a:prstGeom prst="rect">
                            <a:avLst/>
                          </a:prstGeom>
                          <a:solidFill>
                            <a:srgbClr val="FFFFFF"/>
                          </a:solidFill>
                          <a:ln w="9525">
                            <a:solidFill>
                              <a:srgbClr val="000000"/>
                            </a:solidFill>
                            <a:miter lim="800000"/>
                            <a:headEnd/>
                            <a:tailEnd/>
                          </a:ln>
                        </wps:spPr>
                        <wps:txbx>
                          <w:txbxContent>
                            <w:p w:rsidR="00303D05" w:rsidRDefault="00303D05" w:rsidP="00802EFB">
                              <w:r>
                                <w:t>Repository</w:t>
                              </w:r>
                            </w:p>
                          </w:txbxContent>
                        </wps:txbx>
                        <wps:bodyPr rot="0" vert="horz" wrap="square" lIns="91440" tIns="45720" rIns="91440" bIns="45720" anchor="t" anchorCtr="0" upright="1">
                          <a:noAutofit/>
                        </wps:bodyPr>
                      </wps:wsp>
                      <wps:wsp>
                        <wps:cNvPr id="10" name="Text Box 59"/>
                        <wps:cNvSpPr txBox="1">
                          <a:spLocks noChangeArrowheads="1"/>
                        </wps:cNvSpPr>
                        <wps:spPr bwMode="auto">
                          <a:xfrm>
                            <a:off x="1482177" y="1473789"/>
                            <a:ext cx="782490" cy="264123"/>
                          </a:xfrm>
                          <a:prstGeom prst="rect">
                            <a:avLst/>
                          </a:prstGeom>
                          <a:solidFill>
                            <a:srgbClr val="FFFFFF"/>
                          </a:solidFill>
                          <a:ln w="9525">
                            <a:solidFill>
                              <a:srgbClr val="000000"/>
                            </a:solidFill>
                            <a:miter lim="800000"/>
                            <a:headEnd/>
                            <a:tailEnd/>
                          </a:ln>
                        </wps:spPr>
                        <wps:txbx>
                          <w:txbxContent>
                            <w:p w:rsidR="00303D05" w:rsidRDefault="00303D05" w:rsidP="00802EFB">
                              <w:r>
                                <w:t>Files</w:t>
                              </w:r>
                            </w:p>
                          </w:txbxContent>
                        </wps:txbx>
                        <wps:bodyPr rot="0" vert="horz" wrap="square" lIns="91440" tIns="45720" rIns="91440" bIns="45720" anchor="t" anchorCtr="0" upright="1">
                          <a:noAutofit/>
                        </wps:bodyPr>
                      </wps:wsp>
                      <wpg:wgp>
                        <wpg:cNvPr id="11" name="Group 64"/>
                        <wpg:cNvGrpSpPr>
                          <a:grpSpLocks/>
                        </wpg:cNvGrpSpPr>
                        <wpg:grpSpPr bwMode="auto">
                          <a:xfrm>
                            <a:off x="2264667" y="1014265"/>
                            <a:ext cx="281531" cy="122540"/>
                            <a:chOff x="5036" y="4179"/>
                            <a:chExt cx="341" cy="148"/>
                          </a:xfrm>
                        </wpg:grpSpPr>
                        <wps:wsp>
                          <wps:cNvPr id="12" name="Oval 62"/>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AutoShape 63"/>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4" name="Group 65"/>
                        <wpg:cNvGrpSpPr>
                          <a:grpSpLocks/>
                        </wpg:cNvGrpSpPr>
                        <wpg:grpSpPr bwMode="auto">
                          <a:xfrm>
                            <a:off x="2264667" y="1289152"/>
                            <a:ext cx="281531" cy="122540"/>
                            <a:chOff x="5036" y="4179"/>
                            <a:chExt cx="341" cy="148"/>
                          </a:xfrm>
                        </wpg:grpSpPr>
                        <wps:wsp>
                          <wps:cNvPr id="15" name="Oval 66"/>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 name="AutoShape 67"/>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17" name="Group 68"/>
                        <wpg:cNvGrpSpPr>
                          <a:grpSpLocks/>
                        </wpg:cNvGrpSpPr>
                        <wpg:grpSpPr bwMode="auto">
                          <a:xfrm rot="5189075">
                            <a:off x="939827" y="1818221"/>
                            <a:ext cx="282338" cy="122549"/>
                            <a:chOff x="5036" y="4179"/>
                            <a:chExt cx="341" cy="148"/>
                          </a:xfrm>
                        </wpg:grpSpPr>
                        <wps:wsp>
                          <wps:cNvPr id="18" name="Oval 69"/>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 name="AutoShape 70"/>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wgp>
                        <wpg:cNvPr id="230" name="Group 71"/>
                        <wpg:cNvGrpSpPr>
                          <a:grpSpLocks/>
                        </wpg:cNvGrpSpPr>
                        <wpg:grpSpPr bwMode="auto">
                          <a:xfrm rot="5189075">
                            <a:off x="1747986" y="1817393"/>
                            <a:ext cx="283166" cy="122549"/>
                            <a:chOff x="5036" y="4179"/>
                            <a:chExt cx="341" cy="148"/>
                          </a:xfrm>
                        </wpg:grpSpPr>
                        <wps:wsp>
                          <wps:cNvPr id="235" name="Oval 72"/>
                          <wps:cNvSpPr>
                            <a:spLocks noChangeArrowheads="1"/>
                          </wps:cNvSpPr>
                          <wps:spPr bwMode="auto">
                            <a:xfrm>
                              <a:off x="5229" y="4179"/>
                              <a:ext cx="148" cy="14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4" name="AutoShape 73"/>
                          <wps:cNvCnPr>
                            <a:cxnSpLocks noChangeShapeType="1"/>
                          </wps:cNvCnPr>
                          <wps:spPr bwMode="auto">
                            <a:xfrm flipH="1" flipV="1">
                              <a:off x="5036" y="4245"/>
                              <a:ext cx="193" cy="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Canvas 52" o:spid="_x0000_s1664" editas="canvas" style="width:330.3pt;height:217.75pt;mso-position-horizontal-relative:char;mso-position-vertical-relative:line" coordsize="41948,2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">
                <v:shape id="_x0000_s1665" type="#_x0000_t75" style="position:absolute;width:41948;height:27654;visibility:visible;mso-wrap-style:square">
                  <v:fill o:detectmouseclick="t"/>
                  <v:path o:connecttype="none"/>
                </v:shape>
                <v:shape id="Text Box 60" o:spid="_x0000_s1666" type="#_x0000_t202" style="position:absolute;left:4959;top:2011;width:23699;height:23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GpnsMA&#10;AADaAAAADwAAAGRycy9kb3ducmV2LnhtbESPW4vCMBSE3xf8D+EIvohNFXbRbqN4QVhwQbzs+6E5&#10;tsXmpDRRq7/eCMI+DjPzDZPOWlOJKzWutKxgGMUgiDOrS84VHA/rwRiE88gaK8uk4E4OZtPOR4qJ&#10;tjfe0XXvcxEg7BJUUHhfJ1K6rCCDLrI1cfBOtjHog2xyqRu8Bbip5CiOv6TBksNCgTUtC8rO+4tR&#10;IO/b+G+Jq/7psVtNDovfySYjr1Sv286/QXhq/X/43f7RCj7hdSXcAD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GpnsMAAADaAAAADwAAAAAAAAAAAAAAAACYAgAAZHJzL2Rv&#10;d25yZXYueG1sUEsFBgAAAAAEAAQA9QAAAIgDAAAAAA==&#10;" strokecolor="#fabf8f" strokeweight="1pt">
                  <v:fill color2="#fbd4b4" focus="100%" type="gradient"/>
                  <v:shadow on="t" color="#974706" opacity=".5" offset="1pt"/>
                  <v:textbox>
                    <w:txbxContent>
                      <w:p w:rsidR="00303D05" w:rsidRDefault="00303D05" w:rsidP="00802EFB">
                        <w:r>
                          <w:t>Darwinet iOS App</w:t>
                        </w:r>
                      </w:p>
                    </w:txbxContent>
                  </v:textbox>
                </v:shape>
                <v:shape id="Text Box 55" o:spid="_x0000_s1667" type="#_x0000_t202" style="position:absolute;left:6500;top:5307;width:16966;height:12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NDMEA&#10;AADaAAAADwAAAGRycy9kb3ducmV2LnhtbESPT4vCMBTE7wt+h/AEb2uqh6JdoywLgggK/kGvj+bZ&#10;dm1eShJr/fZGEDwOM/MbZrboTC1acr6yrGA0TEAQ51ZXXCg4HpbfExA+IGusLZOCB3lYzHtfM8y0&#10;vfOO2n0oRISwz1BBGUKTSenzkgz6oW2Io3exzmCI0hVSO7xHuKnlOElSabDiuFBiQ38l5df9zShY&#10;O0yveGr1dmr/N2HZ5sXlPFFq0O9+f0AE6sIn/G6vtIIUXlfiDZ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z6zQzBAAAA2gAAAA8AAAAAAAAAAAAAAAAAmAIAAGRycy9kb3du&#10;cmV2LnhtbFBLBQYAAAAABAAEAPUAAACGAwAAAAA=&#10;" strokecolor="#92cddc" strokeweight="1pt">
                  <v:fill color2="#b6dde8" focus="100%" type="gradient"/>
                  <v:shadow on="t" color="#205867" opacity=".5" offset="1pt"/>
                  <v:textbox>
                    <w:txbxContent>
                      <w:p w:rsidR="00303D05" w:rsidRDefault="00303D05" w:rsidP="00802EFB">
                        <w:r>
                          <w:t>Darwinet Client</w:t>
                        </w:r>
                      </w:p>
                    </w:txbxContent>
                  </v:textbox>
                </v:shape>
                <v:shape id="Text Box 56" o:spid="_x0000_s1668" type="#_x0000_t202" style="position:absolute;left:6988;top:9455;width:15658;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mFhsQA&#10;AADaAAAADwAAAGRycy9kb3ducmV2LnhtbESPW2sCMRSE34X+h3AKvohmq+Jlu1FKoWLfrIq+HjZn&#10;L3Rzsk3Sdfvvm4LQx2FmvmGybW8a0ZHztWUFT5MEBHFudc2lgvPpbbwC4QOyxsYyKfghD9vNwyDD&#10;VNsbf1B3DKWIEPYpKqhCaFMpfV6RQT+xLXH0CusMhihdKbXDW4SbRk6TZCEN1hwXKmzptaL88/ht&#10;FKzm++7q32eHS74omnUYLbvdl1Nq+Ni/PIMI1If/8L291wq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ZhYbEAAAA2gAAAA8AAAAAAAAAAAAAAAAAmAIAAGRycy9k&#10;b3ducmV2LnhtbFBLBQYAAAAABAAEAPUAAACJAwAAAAA=&#10;">
                  <v:textbox>
                    <w:txbxContent>
                      <w:p w:rsidR="00303D05" w:rsidRDefault="00303D05" w:rsidP="00802EFB">
                        <w:r>
                          <w:t>Domain</w:t>
                        </w:r>
                      </w:p>
                    </w:txbxContent>
                  </v:textbox>
                </v:shape>
                <v:shape id="Text Box 57" o:spid="_x0000_s1669" type="#_x0000_t202" style="position:absolute;left:6988;top:12096;width:15658;height:26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303D05" w:rsidRDefault="00303D05" w:rsidP="00802EFB">
                        <w:r>
                          <w:t>View</w:t>
                        </w:r>
                      </w:p>
                    </w:txbxContent>
                  </v:textbox>
                </v:shape>
                <v:shape id="Text Box 58" o:spid="_x0000_s1670" type="#_x0000_t202" style="position:absolute;left:7005;top:14737;width:7816;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303D05" w:rsidRDefault="00303D05" w:rsidP="00802EFB">
                        <w:r>
                          <w:t>Repository</w:t>
                        </w:r>
                      </w:p>
                    </w:txbxContent>
                  </v:textbox>
                </v:shape>
                <v:shape id="Text Box 59" o:spid="_x0000_s1671" type="#_x0000_t202" style="position:absolute;left:14821;top:14737;width:7825;height:2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eM1sYA&#10;AADbAAAADwAAAGRycy9kb3ducmV2LnhtbESPT2/CMAzF75P4DpGRdpkgZZuAFQJCSJvYjT/TdrUa&#10;01Y0Tkmy0n37+TBpN1vv+b2fl+veNaqjEGvPBibjDBRx4W3NpYGP0+toDiomZIuNZzLwQxHWq8Hd&#10;EnPrb3yg7phKJSEcczRQpdTmWseiIodx7Fti0c4+OEyyhlLbgDcJd41+zLKpdlizNFTY0rai4nL8&#10;dgbmz7vuK74/7T+L6bl5SQ+z7u0ajLkf9psFqER9+jf/Xe+s4Au9/CID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eM1sYAAADbAAAADwAAAAAAAAAAAAAAAACYAgAAZHJz&#10;L2Rvd25yZXYueG1sUEsFBgAAAAAEAAQA9QAAAIsDAAAAAA==&#10;">
                  <v:textbox>
                    <w:txbxContent>
                      <w:p w:rsidR="00303D05" w:rsidRDefault="00303D05" w:rsidP="00802EFB">
                        <w:r>
                          <w:t>Files</w:t>
                        </w:r>
                      </w:p>
                    </w:txbxContent>
                  </v:textbox>
                </v:shape>
                <v:group id="Group 64" o:spid="_x0000_s1672" style="position:absolute;left:22646;top:10142;width:2815;height:1226"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oval id="Oval 62" o:spid="_x0000_s1673"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XuMAA&#10;AADbAAAADwAAAGRycy9kb3ducmV2LnhtbERPTWvCQBC9C/6HZQRvutGglNRVpCLYgwdjex+yYxLM&#10;zobsNKb/vlsQvM3jfc5mN7hG9dSF2rOBxTwBRVx4W3Np4Ot6nL2BCoJssfFMBn4pwG47Hm0ws/7B&#10;F+pzKVUM4ZChgUqkzbQORUUOw9y3xJG7+c6hRNiV2nb4iOGu0cskWWuHNceGClv6qKi45z/OwKHc&#10;5+tep7JKb4eTrO7f5890Ycx0MuzfQQkN8hI/3Scb5y/h/5d4gN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yGXuMAAAADbAAAADwAAAAAAAAAAAAAAAACYAgAAZHJzL2Rvd25y&#10;ZXYueG1sUEsFBgAAAAAEAAQA9QAAAIUDAAAAAA==&#10;"/>
                  <v:shape id="AutoShape 63" o:spid="_x0000_s1674"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pb/Y8MAAADbAAAADwAAAGRycy9kb3ducmV2LnhtbERPTWvCQBC9F/wPyxR6kbqxopTUVUJK&#10;oQiipgWvQ3aapMnOhuw2if/eFYTe5vE+Z70dTSN66lxlWcF8FoEgzq2uuFDw/fXx/ArCeWSNjWVS&#10;cCEH283kYY2xtgOfqM98IUIIuxgVlN63sZQuL8mgm9mWOHA/tjPoA+wKqTscQrhp5EsUraTBikND&#10;iS2lJeV19mcU+P10t/w9HQ5JxvyeHHfnOknPSj09jskbCE+j/xff3Z86zF/A7ZdwgN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W/2PDAAAA2wAAAA8AAAAAAAAAAAAA&#10;AAAAoQIAAGRycy9kb3ducmV2LnhtbFBLBQYAAAAABAAEAPkAAACRAwAAAAA=&#10;"/>
                </v:group>
                <v:group id="Group 65" o:spid="_x0000_s1675" style="position:absolute;left:22646;top:12891;width:2815;height:1225"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oval id="Oval 66" o:spid="_x0000_s1676"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gPzMAA&#10;AADbAAAADwAAAGRycy9kb3ducmV2LnhtbERPTWvCQBC9C/6HZQq96caGSEldRZSCPXgw2vuQHZNg&#10;djZkpzH9992C4G0e73NWm9G1aqA+NJ4NLOYJKOLS24YrA5fz5+wdVBBki61nMvBLATbr6WSFufV3&#10;PtFQSKViCIccDdQiXa51KGtyGOa+I47c1fcOJcK+0rbHewx3rX5LkqV22HBsqLGjXU3lrfhxBvbV&#10;tlgOOpUsve4Pkt2+j1/pwpjXl3H7AUpolKf44T7YOD+D/1/iAXr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gPzMAAAADbAAAADwAAAAAAAAAAAAAAAACYAgAAZHJzL2Rvd25y&#10;ZXYueG1sUEsFBgAAAAAEAAQA9QAAAIUDAAAAAA==&#10;"/>
                  <v:shape id="AutoShape 67" o:spid="_x0000_s1677"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Fc+8IAAADbAAAADwAAAGRycy9kb3ducmV2LnhtbERPTWvCQBC9F/oflin0UnSjUCnRVUKk&#10;IIESTQteh+yYRLOzIbs16b93BaG3ebzPWW1G04or9a6xrGA2jUAQl1Y3XCn4+f6cfIBwHllja5kU&#10;/JGDzfr5aYWxtgMf6Fr4SoQQdjEqqL3vYildWZNBN7UdceBOtjfoA+wrqXscQrhp5TyKFtJgw6Gh&#10;xo7SmspL8WsU+K+37P18yPOkYN4m++x4SdKjUq8vY7IE4Wn0/+KHe6fD/AXcfwkHyP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uFc+8IAAADbAAAADwAAAAAAAAAAAAAA&#10;AAChAgAAZHJzL2Rvd25yZXYueG1sUEsFBgAAAAAEAAQA+QAAAJADAAAAAA==&#10;"/>
                </v:group>
                <v:group id="Group 68" o:spid="_x0000_s1678" style="position:absolute;left:9398;top:18182;width:2823;height:1225;rotation:5667854fd"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0q5Jb8AAADbAAAADwAAAGRycy9kb3ducmV2LnhtbERPTYvCMBC9C/6HMAte&#10;RFM97EptlEUQCh5ka70PzWxTtpmUJtb6742w4G0e73Oy/WhbMVDvG8cKVssEBHHldMO1gvJyXGxA&#10;+ICssXVMCh7kYb+bTjJMtbvzDw1FqEUMYZ+iAhNCl0rpK0MW/dJ1xJH7db3FEGFfS93jPYbbVq6T&#10;5FNabDg2GOzoYKj6K25WwcmZsjwTVtfTwHqeH4vcNYVSs4/xewsi0Bje4n93ruP8L3j9Eg+Quyc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N9KuSW/AAAA2wAAAA8AAAAA&#10;AAAAAAAAAAAAqgIAAGRycy9kb3ducmV2LnhtbFBLBQYAAAAABAAEAPoAAACWAwAAAAA=&#10;">
                  <v:oval id="Oval 69" o:spid="_x0000_s1679"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mgUsMA&#10;AADbAAAADwAAAGRycy9kb3ducmV2LnhtbESPQWvCQBCF74X+h2UKvdWNBkVSVxGlYA89NNr7kB2T&#10;YHY2ZKcx/fedQ6G3Gd6b977Z7KbQmZGG1EZ2MJ9lYIir6FuuHVzOby9rMEmQPXaRycEPJdhtHx82&#10;WPh4508aS6mNhnAq0EEj0hfWpqqhgGkWe2LVrnEIKLoOtfUD3jU8dHaRZSsbsGVtaLCnQ0PVrfwO&#10;Do71vlyNNpdlfj2eZHn7+njP5849P037VzBCk/yb/65PXvEVVn/RAez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mgUsMAAADbAAAADwAAAAAAAAAAAAAAAACYAgAAZHJzL2Rv&#10;d25yZXYueG1sUEsFBgAAAAAEAAQA9QAAAIgDAAAAAA==&#10;"/>
                  <v:shape id="AutoShape 70" o:spid="_x0000_s1680"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7IicMAAADbAAAADwAAAGRycy9kb3ducmV2LnhtbERPTWvCQBC9F/wPyxR6kbqxoNjUVUJK&#10;oQiipgWvQ3aapMnOhuw2if/eFYTe5vE+Z70dTSN66lxlWcF8FoEgzq2uuFDw/fXxvALhPLLGxjIp&#10;uJCD7WbysMZY24FP1Ge+ECGEXYwKSu/bWEqXl2TQzWxLHLgf2xn0AXaF1B0OIdw08iWKltJgxaGh&#10;xJbSkvI6+zMK/H66W/yeDockY35PjrtznaRnpZ4ex+QNhKfR/4vv7k8d5r/C7ZdwgNx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yInDAAAA2wAAAA8AAAAAAAAAAAAA&#10;AAAAoQIAAGRycy9kb3ducmV2LnhtbFBLBQYAAAAABAAEAPkAAACRAwAAAAA=&#10;"/>
                </v:group>
                <v:group id="Group 71" o:spid="_x0000_s1681" style="position:absolute;left:17479;top:18173;width:2832;height:1226;rotation:5667854fd" coordorigin="5036,4179" coordsize="341,1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aGqKL8AAADcAAAADwAAAGRycy9kb3ducmV2LnhtbERPTYvCMBC9C/6HMAte&#10;Fk1VWKSalkUQCh7Ebr0PzWxTtpmUJtb6781hwePjfR/yyXZipMG3jhWsVwkI4trplhsF1c9puQPh&#10;A7LGzjEpeJKHPJvPDphq9+ArjWVoRAxhn6ICE0KfSulrQxb9yvXEkft1g8UQ4dBIPeAjhttObpLk&#10;S1psOTYY7OloqP4r71bB2ZmquhDWt/PI+rM4lYVrS6UWH9P3HkSgKbzF/+5CK9hs4/x4Jh4Bmb0A&#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PGhqii/AAAA3AAAAA8AAAAA&#10;AAAAAAAAAAAAqgIAAGRycy9kb3ducmV2LnhtbFBLBQYAAAAABAAEAPoAAACWAwAAAAA=&#10;">
                  <v:oval id="Oval 72" o:spid="_x0000_s1682" style="position:absolute;left:5229;top:4179;width:148;height:1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9ht8MA&#10;AADcAAAADwAAAGRycy9kb3ducmV2LnhtbESPQWvCQBSE74L/YXlCb7rRECmpq0iloIceGtv7I/tM&#10;gtm3Ifsa4793hUKPw8x8w2x2o2vVQH1oPBtYLhJQxKW3DVcGvs8f81dQQZAttp7JwJ0C7LbTyQZz&#10;62/8RUMhlYoQDjkaqEW6XOtQ1uQwLHxHHL2L7x1KlH2lbY+3CHetXiXJWjtsOC7U2NF7TeW1+HUG&#10;DtW+WA86lSy9HI6SXX8+T+nSmJfZuH8DJTTKf/ivfbQGVmkGzzPxCOj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J9ht8MAAADcAAAADwAAAAAAAAAAAAAAAACYAgAAZHJzL2Rv&#10;d25yZXYueG1sUEsFBgAAAAAEAAQA9QAAAIgDAAAAAA==&#10;"/>
                  <v:shape id="AutoShape 73" o:spid="_x0000_s1683" type="#_x0000_t32" style="position:absolute;left:5036;top:4245;width:193;height: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yR6MYAAADcAAAADwAAAGRycy9kb3ducmV2LnhtbESPQWvCQBSE70L/w/IKvYhuKrGU1FWC&#10;pSBCsUkFr4/sa5KafRuy2yT++64geBxm5htmtRlNI3rqXG1ZwfM8AkFcWF1zqeD4/TF7BeE8ssbG&#10;Mim4kIPN+mGywkTbgTPqc1+KAGGXoILK+zaR0hUVGXRz2xIH78d2Bn2QXSl1h0OAm0YuouhFGqw5&#10;LFTY0rai4pz/GQX+c7pf/maHQ5ozv6df+9M53Z6Uenoc0zcQnkZ/D9/aO61gEcdwPROO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HMkejGAAAA3AAAAA8AAAAAAAAA&#10;AAAAAAAAoQIAAGRycy9kb3ducmV2LnhtbFBLBQYAAAAABAAEAPkAAACUAwAAAAA=&#10;"/>
                </v:group>
                <w10:anchorlock/>
              </v:group>
            </w:pict>
          </mc:Fallback>
        </mc:AlternateContent>
      </w:r>
    </w:p>
    <w:p w:rsidR="00802EFB" w:rsidRPr="00C81D35" w:rsidRDefault="00802EFB" w:rsidP="00802EFB">
      <w:pPr>
        <w:pStyle w:val="Note"/>
        <w:rPr>
          <w:lang w:val="en-GB"/>
        </w:rPr>
      </w:pPr>
      <w:r w:rsidRPr="00C81D35">
        <w:rPr>
          <w:lang w:val="en-GB"/>
        </w:rPr>
        <w:t xml:space="preserve">Note: This means that each app on the </w:t>
      </w:r>
      <w:proofErr w:type="spellStart"/>
      <w:r w:rsidRPr="00C81D35">
        <w:rPr>
          <w:lang w:val="en-GB"/>
        </w:rPr>
        <w:t>iOS</w:t>
      </w:r>
      <w:proofErr w:type="spellEnd"/>
      <w:r w:rsidRPr="00C81D35">
        <w:rPr>
          <w:lang w:val="en-GB"/>
        </w:rPr>
        <w:t xml:space="preserve"> device may mirror the same data within the Domain. The amount of data actually mirrored should be minimized to the data actually shared.</w:t>
      </w:r>
    </w:p>
    <w:p w:rsidR="00802EFB" w:rsidRPr="00C81D35" w:rsidRDefault="00802EFB" w:rsidP="00802EFB">
      <w:pPr>
        <w:pStyle w:val="Heading1"/>
        <w:rPr>
          <w:lang w:val="en-GB"/>
        </w:rPr>
      </w:pPr>
      <w:bookmarkStart w:id="70" w:name="_Toc305080292"/>
      <w:r w:rsidRPr="00C81D35">
        <w:rPr>
          <w:lang w:val="en-GB"/>
        </w:rPr>
        <w:t>The Darwinet domain development and deployment tools</w:t>
      </w:r>
      <w:bookmarkEnd w:id="70"/>
    </w:p>
    <w:p w:rsidR="00802EFB" w:rsidRPr="00C81D35" w:rsidRDefault="00802EFB" w:rsidP="00802EFB">
      <w:pPr>
        <w:pStyle w:val="Heading2"/>
        <w:rPr>
          <w:lang w:val="en-GB"/>
        </w:rPr>
      </w:pPr>
      <w:bookmarkStart w:id="71" w:name="_Toc305080293"/>
      <w:r w:rsidRPr="00C81D35">
        <w:rPr>
          <w:lang w:val="en-GB"/>
        </w:rPr>
        <w:t>Darwinet development and deployment tools overview</w:t>
      </w:r>
      <w:bookmarkEnd w:id="71"/>
    </w:p>
    <w:p w:rsidR="00802EFB" w:rsidRPr="00C81D35" w:rsidRDefault="00802EFB" w:rsidP="00802EFB">
      <w:pPr>
        <w:pStyle w:val="BodyText"/>
        <w:rPr>
          <w:lang w:val="en-GB"/>
        </w:rPr>
      </w:pPr>
      <w:r w:rsidRPr="00C81D35">
        <w:rPr>
          <w:lang w:val="en-GB"/>
        </w:rPr>
        <w:t>Some changes to a domain may need to be deployed as a pre-defined set of changes where all intermediate changes have been eliminated.</w:t>
      </w:r>
    </w:p>
    <w:p w:rsidR="00802EFB" w:rsidRPr="00C81D35" w:rsidRDefault="00802EFB" w:rsidP="005263F1">
      <w:pPr>
        <w:pStyle w:val="BodyText"/>
        <w:numPr>
          <w:ilvl w:val="0"/>
          <w:numId w:val="23"/>
        </w:numPr>
        <w:rPr>
          <w:lang w:val="en-GB"/>
        </w:rPr>
      </w:pPr>
      <w:r w:rsidRPr="00C81D35">
        <w:rPr>
          <w:lang w:val="en-GB"/>
        </w:rPr>
        <w:t>When deploying a new or an updated application.</w:t>
      </w:r>
    </w:p>
    <w:p w:rsidR="00802EFB" w:rsidRPr="00C81D35" w:rsidRDefault="00802EFB" w:rsidP="005263F1">
      <w:pPr>
        <w:pStyle w:val="BodyText"/>
        <w:numPr>
          <w:ilvl w:val="0"/>
          <w:numId w:val="23"/>
        </w:numPr>
        <w:rPr>
          <w:lang w:val="en-GB"/>
        </w:rPr>
      </w:pPr>
      <w:r w:rsidRPr="00C81D35">
        <w:rPr>
          <w:lang w:val="en-GB"/>
        </w:rPr>
        <w:t>When deploying an update to a sub set of the environment of one or several applications.</w:t>
      </w:r>
    </w:p>
    <w:p w:rsidR="00802EFB" w:rsidRPr="00C81D35" w:rsidRDefault="00802EFB" w:rsidP="005263F1">
      <w:pPr>
        <w:pStyle w:val="BodyText"/>
        <w:numPr>
          <w:ilvl w:val="0"/>
          <w:numId w:val="23"/>
        </w:numPr>
        <w:rPr>
          <w:lang w:val="en-GB"/>
        </w:rPr>
      </w:pPr>
      <w:r w:rsidRPr="00C81D35">
        <w:rPr>
          <w:lang w:val="en-GB"/>
        </w:rPr>
        <w:t>When deploying large architectural changes to a domain data model or state.</w:t>
      </w:r>
    </w:p>
    <w:p w:rsidR="00802EFB" w:rsidRPr="00C81D35" w:rsidRDefault="00802EFB" w:rsidP="00802EFB">
      <w:pPr>
        <w:pStyle w:val="Heading2"/>
        <w:rPr>
          <w:lang w:val="en-GB"/>
        </w:rPr>
      </w:pPr>
      <w:bookmarkStart w:id="72" w:name="_Toc305080294"/>
      <w:r w:rsidRPr="00C81D35">
        <w:rPr>
          <w:lang w:val="en-GB"/>
        </w:rPr>
        <w:lastRenderedPageBreak/>
        <w:t>The Darwinet Environment diff extractor</w:t>
      </w:r>
      <w:bookmarkEnd w:id="72"/>
    </w:p>
    <w:p w:rsidR="00802EFB" w:rsidRPr="00C81D35" w:rsidRDefault="00802EFB" w:rsidP="00802EFB">
      <w:pPr>
        <w:pStyle w:val="Heading3"/>
        <w:rPr>
          <w:lang w:val="en-GB"/>
        </w:rPr>
      </w:pPr>
      <w:bookmarkStart w:id="73" w:name="_Toc305080295"/>
      <w:r w:rsidRPr="00C81D35">
        <w:rPr>
          <w:lang w:val="en-GB"/>
        </w:rPr>
        <w:t>The Darwinet Diff Extractor overview</w:t>
      </w:r>
      <w:bookmarkEnd w:id="73"/>
    </w:p>
    <w:p w:rsidR="00802EFB" w:rsidRPr="00C81D35" w:rsidRDefault="00802EFB" w:rsidP="00802EFB">
      <w:pPr>
        <w:pStyle w:val="BodyText"/>
        <w:rPr>
          <w:lang w:val="en-GB"/>
        </w:rPr>
      </w:pPr>
      <w:r w:rsidRPr="00C81D35">
        <w:rPr>
          <w:lang w:val="en-GB"/>
        </w:rPr>
        <w:t>The Darwinet Diff extractor is a tool that calculates the shortest evolution path between two views. It may be used to deploy an update to an application and its environment to a Domain. The Old Application and its environment are in one view and the final state of the developed application and its environment are in another view. The Darwinet diff extractor is then used to create the shortest evolution path from current application release view and the new updated one. The Evolution path is then deployed to the Domain causing the default Domain view to evolve to the new updated application and its environment.</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191173A0" wp14:editId="4D8D7F3D">
                <wp:extent cx="4637988" cy="6296229"/>
                <wp:effectExtent l="0" t="0" r="10795" b="0"/>
                <wp:docPr id="114" name="Canvas 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25" name="Rectangle 325"/>
                        <wps:cNvSpPr/>
                        <wps:spPr>
                          <a:xfrm>
                            <a:off x="61531" y="4227515"/>
                            <a:ext cx="4481886" cy="1954026"/>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Rectangle 324"/>
                        <wps:cNvSpPr/>
                        <wps:spPr>
                          <a:xfrm>
                            <a:off x="60952" y="89137"/>
                            <a:ext cx="4482465" cy="1609628"/>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Straight Arrow Connector 263"/>
                        <wps:cNvCnPr/>
                        <wps:spPr>
                          <a:xfrm>
                            <a:off x="3218230" y="1535638"/>
                            <a:ext cx="0" cy="12735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8" name="AutoShape 23"/>
                        <wps:cNvSpPr>
                          <a:spLocks noChangeArrowheads="1"/>
                        </wps:cNvSpPr>
                        <wps:spPr bwMode="auto">
                          <a:xfrm>
                            <a:off x="216121" y="575000"/>
                            <a:ext cx="126692" cy="122532"/>
                          </a:xfrm>
                          <a:prstGeom prst="star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9" name="AutoShape 24"/>
                        <wps:cNvSpPr>
                          <a:spLocks noChangeArrowheads="1"/>
                        </wps:cNvSpPr>
                        <wps:spPr bwMode="auto">
                          <a:xfrm>
                            <a:off x="342813" y="594042"/>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250" name="Oval 249"/>
                        <wps:cNvSpPr>
                          <a:spLocks noChangeArrowheads="1"/>
                        </wps:cNvSpPr>
                        <wps:spPr bwMode="auto">
                          <a:xfrm>
                            <a:off x="462053" y="575827"/>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251" name="Rectangle 250"/>
                        <wps:cNvSpPr>
                          <a:spLocks noChangeArrowheads="1"/>
                        </wps:cNvSpPr>
                        <wps:spPr bwMode="auto">
                          <a:xfrm>
                            <a:off x="584604" y="575000"/>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2" name="Rectangle 251"/>
                        <wps:cNvSpPr>
                          <a:spLocks noChangeArrowheads="1"/>
                        </wps:cNvSpPr>
                        <wps:spPr bwMode="auto">
                          <a:xfrm>
                            <a:off x="1071498" y="575000"/>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3" name="Rectangle 252"/>
                        <wps:cNvSpPr>
                          <a:spLocks noChangeArrowheads="1"/>
                        </wps:cNvSpPr>
                        <wps:spPr bwMode="auto">
                          <a:xfrm>
                            <a:off x="1194050"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4" name="Rectangle 253"/>
                        <wps:cNvSpPr>
                          <a:spLocks noChangeArrowheads="1"/>
                        </wps:cNvSpPr>
                        <wps:spPr bwMode="auto">
                          <a:xfrm>
                            <a:off x="1439153"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5" name="Rectangle 254"/>
                        <wps:cNvSpPr>
                          <a:spLocks noChangeArrowheads="1"/>
                        </wps:cNvSpPr>
                        <wps:spPr bwMode="auto">
                          <a:xfrm>
                            <a:off x="1684256" y="574172"/>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257" name="Rectangle 255"/>
                        <wps:cNvSpPr>
                          <a:spLocks noChangeArrowheads="1"/>
                        </wps:cNvSpPr>
                        <wps:spPr bwMode="auto">
                          <a:xfrm>
                            <a:off x="1316601" y="575827"/>
                            <a:ext cx="122552" cy="122532"/>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bodyPr rot="0" vert="horz" wrap="square" lIns="91440" tIns="45720" rIns="91440" bIns="45720" anchor="t" anchorCtr="0" upright="1">
                          <a:noAutofit/>
                        </wps:bodyPr>
                      </wps:wsp>
                      <wps:wsp>
                        <wps:cNvPr id="81" name="Oval 81"/>
                        <wps:cNvSpPr>
                          <a:spLocks noChangeArrowheads="1"/>
                        </wps:cNvSpPr>
                        <wps:spPr bwMode="auto">
                          <a:xfrm>
                            <a:off x="945634" y="575827"/>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00" name="Oval 100"/>
                        <wps:cNvSpPr>
                          <a:spLocks noChangeArrowheads="1"/>
                        </wps:cNvSpPr>
                        <wps:spPr bwMode="auto">
                          <a:xfrm>
                            <a:off x="1561705" y="575000"/>
                            <a:ext cx="122552" cy="121704"/>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bodyPr rot="0" vert="horz" wrap="square" lIns="91440" tIns="45720" rIns="91440" bIns="45720" anchor="t" anchorCtr="0" upright="1">
                          <a:noAutofit/>
                        </wps:bodyPr>
                      </wps:wsp>
                      <wps:wsp>
                        <wps:cNvPr id="101" name="AutoShape 34"/>
                        <wps:cNvSpPr>
                          <a:spLocks noChangeArrowheads="1"/>
                        </wps:cNvSpPr>
                        <wps:spPr bwMode="auto">
                          <a:xfrm>
                            <a:off x="826395" y="575000"/>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02" name="AutoShape 35"/>
                        <wps:cNvSpPr>
                          <a:spLocks noChangeArrowheads="1"/>
                        </wps:cNvSpPr>
                        <wps:spPr bwMode="auto">
                          <a:xfrm>
                            <a:off x="707156" y="575827"/>
                            <a:ext cx="119239" cy="10349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bodyPr rot="0" vert="horz" wrap="square" lIns="91440" tIns="45720" rIns="91440" bIns="45720" anchor="t" anchorCtr="0" upright="1">
                          <a:noAutofit/>
                        </wps:bodyPr>
                      </wps:wsp>
                      <wps:wsp>
                        <wps:cNvPr id="115" name="Text Box 115"/>
                        <wps:cNvSpPr txBox="1"/>
                        <wps:spPr>
                          <a:xfrm>
                            <a:off x="-1" y="-1"/>
                            <a:ext cx="0" cy="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App evolution line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6" name="Text Box 116"/>
                        <wps:cNvSpPr txBox="1"/>
                        <wps:spPr>
                          <a:xfrm>
                            <a:off x="-1" y="-1"/>
                            <a:ext cx="0" cy="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7" name="Left Brace 117"/>
                        <wps:cNvSpPr/>
                        <wps:spPr>
                          <a:xfrm rot="5400000">
                            <a:off x="890462" y="-345595"/>
                            <a:ext cx="241756" cy="1590438"/>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 name="Text Box 120"/>
                        <wps:cNvSpPr txBox="1"/>
                        <wps:spPr>
                          <a:xfrm>
                            <a:off x="1559644" y="1017696"/>
                            <a:ext cx="467994" cy="30225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Default="00303D05"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2" name="Elbow Connector 122"/>
                        <wps:cNvCnPr>
                          <a:stCxn id="254" idx="3"/>
                          <a:endCxn id="120" idx="0"/>
                        </wps:cNvCnPr>
                        <wps:spPr>
                          <a:xfrm flipH="1">
                            <a:off x="1793641" y="635438"/>
                            <a:ext cx="13167" cy="382258"/>
                          </a:xfrm>
                          <a:prstGeom prst="bentConnector4">
                            <a:avLst>
                              <a:gd name="adj1" fmla="val -1736159"/>
                              <a:gd name="adj2" fmla="val 58014"/>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3" name="Text Box 123"/>
                        <wps:cNvSpPr txBox="1"/>
                        <wps:spPr>
                          <a:xfrm>
                            <a:off x="2962188" y="799038"/>
                            <a:ext cx="1120775" cy="7366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App.exe (n)</w:t>
                              </w:r>
                            </w:p>
                            <w:p w:rsidR="00303D05" w:rsidRDefault="00303D05" w:rsidP="00802EFB">
                              <w:r>
                                <w:t>Appconfig.ini (n)</w:t>
                              </w:r>
                            </w:p>
                            <w:p w:rsidR="00303D05" w:rsidRDefault="00303D05" w:rsidP="00802EFB">
                              <w:r>
                                <w:t>Repository.bin (n)</w:t>
                              </w:r>
                            </w:p>
                            <w:p w:rsidR="00303D05" w:rsidRDefault="00303D05" w:rsidP="00802EFB">
                              <w:r>
                                <w: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4" name="Flowchart: Magnetic Disk 124"/>
                        <wps:cNvSpPr/>
                        <wps:spPr>
                          <a:xfrm>
                            <a:off x="2374749" y="876244"/>
                            <a:ext cx="320511" cy="584911"/>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Straight Arrow Connector 125"/>
                        <wps:cNvCnPr>
                          <a:stCxn id="120" idx="3"/>
                          <a:endCxn id="124" idx="2"/>
                        </wps:cNvCnPr>
                        <wps:spPr>
                          <a:xfrm flipV="1">
                            <a:off x="2027638" y="1168700"/>
                            <a:ext cx="347111" cy="12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a:stCxn id="124" idx="4"/>
                          <a:endCxn id="123" idx="1"/>
                        </wps:cNvCnPr>
                        <wps:spPr>
                          <a:xfrm flipV="1">
                            <a:off x="2695260" y="1167338"/>
                            <a:ext cx="268074" cy="136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8" name="Flowchart: Magnetic Disk 258"/>
                        <wps:cNvSpPr/>
                        <wps:spPr>
                          <a:xfrm>
                            <a:off x="2374759" y="1913790"/>
                            <a:ext cx="320040" cy="58483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9" name="Straight Arrow Connector 259"/>
                        <wps:cNvCnPr>
                          <a:stCxn id="258" idx="4"/>
                          <a:endCxn id="127" idx="1"/>
                        </wps:cNvCnPr>
                        <wps:spPr>
                          <a:xfrm flipV="1">
                            <a:off x="2694799" y="2205850"/>
                            <a:ext cx="267780" cy="35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7" name="Text Box 127"/>
                        <wps:cNvSpPr txBox="1"/>
                        <wps:spPr>
                          <a:xfrm>
                            <a:off x="2962207" y="1828616"/>
                            <a:ext cx="1227454" cy="754379"/>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303D05" w:rsidRDefault="00303D05" w:rsidP="00802EFB">
                              <w:r>
                                <w:t>App.exe (n+1)</w:t>
                              </w:r>
                            </w:p>
                            <w:p w:rsidR="00303D05" w:rsidRDefault="00303D05" w:rsidP="00802EFB">
                              <w:r>
                                <w:t>Appconfig.ini (n+1)</w:t>
                              </w:r>
                            </w:p>
                            <w:p w:rsidR="00303D05" w:rsidRDefault="00303D05" w:rsidP="00802EFB">
                              <w:r>
                                <w:t>Repository.bin(n+1)</w:t>
                              </w:r>
                            </w:p>
                            <w:p w:rsidR="00303D05" w:rsidRDefault="00303D05" w:rsidP="00802EFB">
                              <w:r>
                                <w:t>…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0" name="Text Box 260"/>
                        <wps:cNvSpPr txBox="1"/>
                        <wps:spPr>
                          <a:xfrm>
                            <a:off x="216032" y="1909891"/>
                            <a:ext cx="1765352" cy="58865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303D05" w:rsidRDefault="00303D05" w:rsidP="00802EFB">
                              <w:r w:rsidRPr="00173C81">
                                <w:rPr>
                                  <w:b/>
                                </w:rPr>
                                <w:t>(1)</w:t>
                              </w:r>
                              <w:r>
                                <w:t xml:space="preserve"> Develop new version of the Application and its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1" name="Straight Arrow Connector 261"/>
                        <wps:cNvCnPr>
                          <a:stCxn id="260" idx="3"/>
                          <a:endCxn id="258" idx="2"/>
                        </wps:cNvCnPr>
                        <wps:spPr>
                          <a:xfrm>
                            <a:off x="1981162" y="2204221"/>
                            <a:ext cx="393597" cy="19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2" name="Text Box 262"/>
                        <wps:cNvSpPr txBox="1"/>
                        <wps:spPr>
                          <a:xfrm>
                            <a:off x="-1" y="-1"/>
                            <a:ext cx="0" cy="0"/>
                          </a:xfrm>
                          <a:prstGeom prst="rect">
                            <a:avLst/>
                          </a:prstGeom>
                          <a:ln/>
                        </wps:spPr>
                        <wps:style>
                          <a:lnRef idx="0">
                            <a:schemeClr val="accent3"/>
                          </a:lnRef>
                          <a:fillRef idx="3">
                            <a:schemeClr val="accent3"/>
                          </a:fillRef>
                          <a:effectRef idx="3">
                            <a:schemeClr val="accent3"/>
                          </a:effectRef>
                          <a:fontRef idx="minor">
                            <a:schemeClr val="lt1"/>
                          </a:fontRef>
                        </wps:style>
                        <wps:txbx>
                          <w:txbxContent>
                            <w:p w:rsidR="00303D05" w:rsidRDefault="00303D05" w:rsidP="00802EFB">
                              <w:r>
                                <w:t>Darwinet diff extractor tool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4" name="Straight Arrow Connector 264"/>
                        <wps:cNvCnPr/>
                        <wps:spPr>
                          <a:xfrm>
                            <a:off x="3862829" y="2582835"/>
                            <a:ext cx="484" cy="2262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66" name="AutoShape 24"/>
                        <wps:cNvSpPr>
                          <a:spLocks noChangeArrowheads="1"/>
                        </wps:cNvSpPr>
                        <wps:spPr bwMode="auto">
                          <a:xfrm>
                            <a:off x="2359634" y="3557735"/>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67" name="Oval 267"/>
                        <wps:cNvSpPr>
                          <a:spLocks noChangeArrowheads="1"/>
                        </wps:cNvSpPr>
                        <wps:spPr bwMode="auto">
                          <a:xfrm>
                            <a:off x="2974874" y="3558998"/>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68" name="Rectangle 268"/>
                        <wps:cNvSpPr>
                          <a:spLocks noChangeArrowheads="1"/>
                        </wps:cNvSpPr>
                        <wps:spPr bwMode="auto">
                          <a:xfrm>
                            <a:off x="3718826" y="355772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69" name="Rectangle 269"/>
                        <wps:cNvSpPr>
                          <a:spLocks noChangeArrowheads="1"/>
                        </wps:cNvSpPr>
                        <wps:spPr bwMode="auto">
                          <a:xfrm>
                            <a:off x="3863799" y="355772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0" name="Rectangle 270"/>
                        <wps:cNvSpPr>
                          <a:spLocks noChangeArrowheads="1"/>
                        </wps:cNvSpPr>
                        <wps:spPr bwMode="auto">
                          <a:xfrm>
                            <a:off x="3985776" y="355836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1" name="Rectangle 271"/>
                        <wps:cNvSpPr>
                          <a:spLocks noChangeArrowheads="1"/>
                        </wps:cNvSpPr>
                        <wps:spPr bwMode="auto">
                          <a:xfrm>
                            <a:off x="4227494" y="355836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2" name="Rectangle 272"/>
                        <wps:cNvSpPr>
                          <a:spLocks noChangeArrowheads="1"/>
                        </wps:cNvSpPr>
                        <wps:spPr bwMode="auto">
                          <a:xfrm>
                            <a:off x="4372970" y="3558998"/>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3" name="Rectangle 273"/>
                        <wps:cNvSpPr>
                          <a:spLocks noChangeArrowheads="1"/>
                        </wps:cNvSpPr>
                        <wps:spPr bwMode="auto">
                          <a:xfrm>
                            <a:off x="4107753" y="3557093"/>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4" name="Oval 274"/>
                        <wps:cNvSpPr>
                          <a:spLocks noChangeArrowheads="1"/>
                        </wps:cNvSpPr>
                        <wps:spPr bwMode="auto">
                          <a:xfrm>
                            <a:off x="3096892" y="3558363"/>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5" name="Oval 275"/>
                        <wps:cNvSpPr>
                          <a:spLocks noChangeArrowheads="1"/>
                        </wps:cNvSpPr>
                        <wps:spPr bwMode="auto">
                          <a:xfrm>
                            <a:off x="2849878" y="3557728"/>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6" name="AutoShape 34"/>
                        <wps:cNvSpPr>
                          <a:spLocks noChangeArrowheads="1"/>
                        </wps:cNvSpPr>
                        <wps:spPr bwMode="auto">
                          <a:xfrm>
                            <a:off x="2730502" y="355709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7" name="AutoShape 35"/>
                        <wps:cNvSpPr>
                          <a:spLocks noChangeArrowheads="1"/>
                        </wps:cNvSpPr>
                        <wps:spPr bwMode="auto">
                          <a:xfrm>
                            <a:off x="2596530" y="355836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78" name="AutoShape 24"/>
                        <wps:cNvSpPr>
                          <a:spLocks noChangeArrowheads="1"/>
                        </wps:cNvSpPr>
                        <wps:spPr bwMode="auto">
                          <a:xfrm>
                            <a:off x="2218865" y="3557093"/>
                            <a:ext cx="118110"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0" name="AutoShape 24"/>
                        <wps:cNvSpPr>
                          <a:spLocks noChangeArrowheads="1"/>
                        </wps:cNvSpPr>
                        <wps:spPr bwMode="auto">
                          <a:xfrm>
                            <a:off x="2478305" y="3558363"/>
                            <a:ext cx="118110"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1" name="Rectangle 281"/>
                        <wps:cNvSpPr>
                          <a:spLocks noChangeArrowheads="1"/>
                        </wps:cNvSpPr>
                        <wps:spPr bwMode="auto">
                          <a:xfrm>
                            <a:off x="3597506" y="355709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2" name="Rectangle 282"/>
                        <wps:cNvSpPr>
                          <a:spLocks noChangeArrowheads="1"/>
                        </wps:cNvSpPr>
                        <wps:spPr bwMode="auto">
                          <a:xfrm>
                            <a:off x="3216806" y="355836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3" name="Rectangle 283"/>
                        <wps:cNvSpPr>
                          <a:spLocks noChangeArrowheads="1"/>
                        </wps:cNvSpPr>
                        <wps:spPr bwMode="auto">
                          <a:xfrm>
                            <a:off x="3339449" y="3557093"/>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4" name="Rectangle 284"/>
                        <wps:cNvSpPr>
                          <a:spLocks noChangeArrowheads="1"/>
                        </wps:cNvSpPr>
                        <wps:spPr bwMode="auto">
                          <a:xfrm>
                            <a:off x="3476188" y="3558998"/>
                            <a:ext cx="121285"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285" name="Text Box 285"/>
                        <wps:cNvSpPr txBox="1"/>
                        <wps:spPr>
                          <a:xfrm>
                            <a:off x="2805531" y="2818085"/>
                            <a:ext cx="1583055" cy="229870"/>
                          </a:xfrm>
                          <a:prstGeom prst="rect">
                            <a:avLst/>
                          </a:prstGeom>
                          <a:ln/>
                        </wps:spPr>
                        <wps:style>
                          <a:lnRef idx="0">
                            <a:schemeClr val="accent3"/>
                          </a:lnRef>
                          <a:fillRef idx="3">
                            <a:schemeClr val="accent3"/>
                          </a:fillRef>
                          <a:effectRef idx="3">
                            <a:schemeClr val="accent3"/>
                          </a:effectRef>
                          <a:fontRef idx="minor">
                            <a:schemeClr val="lt1"/>
                          </a:fontRef>
                        </wps:style>
                        <wps:txbx>
                          <w:txbxContent>
                            <w:p w:rsidR="00303D05" w:rsidRDefault="00303D05" w:rsidP="00802EFB">
                              <w:r>
                                <w:t>Darwinet diff extractor tool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6" name="Left Brace 286"/>
                        <wps:cNvSpPr/>
                        <wps:spPr>
                          <a:xfrm rot="5400000">
                            <a:off x="3235953" y="2292254"/>
                            <a:ext cx="241300" cy="2272613"/>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303D05" w:rsidRDefault="00303D05"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7" name="Straight Arrow Connector 287"/>
                        <wps:cNvCnPr>
                          <a:endCxn id="286" idx="1"/>
                        </wps:cNvCnPr>
                        <wps:spPr>
                          <a:xfrm>
                            <a:off x="3356181" y="3047860"/>
                            <a:ext cx="422" cy="2600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88" name="Text Box 288"/>
                        <wps:cNvSpPr txBox="1"/>
                        <wps:spPr>
                          <a:xfrm>
                            <a:off x="703842" y="89140"/>
                            <a:ext cx="679450" cy="2397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89" name="AutoShape 23"/>
                        <wps:cNvSpPr>
                          <a:spLocks noChangeArrowheads="1"/>
                        </wps:cNvSpPr>
                        <wps:spPr bwMode="auto">
                          <a:xfrm>
                            <a:off x="322464" y="4805977"/>
                            <a:ext cx="126365" cy="121920"/>
                          </a:xfrm>
                          <a:prstGeom prst="star5">
                            <a:avLst/>
                          </a:prstGeom>
                          <a:solidFill>
                            <a:srgbClr val="FFFFFF"/>
                          </a:solidFill>
                          <a:ln w="9525">
                            <a:solidFill>
                              <a:srgbClr val="000000"/>
                            </a:solidFill>
                            <a:miter lim="800000"/>
                            <a:headEnd/>
                            <a:tailEnd/>
                          </a:ln>
                        </wps:spPr>
                        <wps:txbx>
                          <w:txbxContent>
                            <w:p w:rsidR="00303D05" w:rsidRDefault="00303D05" w:rsidP="00802EFB"/>
                          </w:txbxContent>
                        </wps:txbx>
                        <wps:bodyPr rot="0" vert="horz" wrap="square" lIns="91440" tIns="45720" rIns="91440" bIns="45720" anchor="t" anchorCtr="0" upright="1">
                          <a:noAutofit/>
                        </wps:bodyPr>
                      </wps:wsp>
                      <wps:wsp>
                        <wps:cNvPr id="290" name="AutoShape 24"/>
                        <wps:cNvSpPr>
                          <a:spLocks noChangeArrowheads="1"/>
                        </wps:cNvSpPr>
                        <wps:spPr bwMode="auto">
                          <a:xfrm>
                            <a:off x="445902" y="4828543"/>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1" name="Oval 291"/>
                        <wps:cNvSpPr>
                          <a:spLocks noChangeArrowheads="1"/>
                        </wps:cNvSpPr>
                        <wps:spPr bwMode="auto">
                          <a:xfrm>
                            <a:off x="539408" y="4824302"/>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2" name="Rectangle 292"/>
                        <wps:cNvSpPr>
                          <a:spLocks noChangeArrowheads="1"/>
                        </wps:cNvSpPr>
                        <wps:spPr bwMode="auto">
                          <a:xfrm>
                            <a:off x="663231" y="4827375"/>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3" name="Rectangle 293"/>
                        <wps:cNvSpPr>
                          <a:spLocks noChangeArrowheads="1"/>
                        </wps:cNvSpPr>
                        <wps:spPr bwMode="auto">
                          <a:xfrm>
                            <a:off x="1149642" y="4835836"/>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4" name="Rectangle 294"/>
                        <wps:cNvSpPr>
                          <a:spLocks noChangeArrowheads="1"/>
                        </wps:cNvSpPr>
                        <wps:spPr bwMode="auto">
                          <a:xfrm>
                            <a:off x="1272197"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5" name="Rectangle 295"/>
                        <wps:cNvSpPr>
                          <a:spLocks noChangeArrowheads="1"/>
                        </wps:cNvSpPr>
                        <wps:spPr bwMode="auto">
                          <a:xfrm>
                            <a:off x="1517307"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6" name="Rectangle 296"/>
                        <wps:cNvSpPr>
                          <a:spLocks noChangeArrowheads="1"/>
                        </wps:cNvSpPr>
                        <wps:spPr bwMode="auto">
                          <a:xfrm>
                            <a:off x="1762417" y="483520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7" name="Rectangle 297"/>
                        <wps:cNvSpPr>
                          <a:spLocks noChangeArrowheads="1"/>
                        </wps:cNvSpPr>
                        <wps:spPr bwMode="auto">
                          <a:xfrm>
                            <a:off x="1394752" y="4836471"/>
                            <a:ext cx="121920" cy="121920"/>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8" name="Oval 298"/>
                        <wps:cNvSpPr>
                          <a:spLocks noChangeArrowheads="1"/>
                        </wps:cNvSpPr>
                        <wps:spPr bwMode="auto">
                          <a:xfrm>
                            <a:off x="1023912" y="4836471"/>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299" name="Oval 299"/>
                        <wps:cNvSpPr>
                          <a:spLocks noChangeArrowheads="1"/>
                        </wps:cNvSpPr>
                        <wps:spPr bwMode="auto">
                          <a:xfrm>
                            <a:off x="1639862" y="4835836"/>
                            <a:ext cx="121920" cy="121285"/>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300" name="AutoShape 34"/>
                        <wps:cNvSpPr>
                          <a:spLocks noChangeArrowheads="1"/>
                        </wps:cNvSpPr>
                        <wps:spPr bwMode="auto">
                          <a:xfrm>
                            <a:off x="904532" y="4835836"/>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301" name="AutoShape 35"/>
                        <wps:cNvSpPr>
                          <a:spLocks noChangeArrowheads="1"/>
                        </wps:cNvSpPr>
                        <wps:spPr bwMode="auto">
                          <a:xfrm>
                            <a:off x="785152" y="4836471"/>
                            <a:ext cx="118745" cy="102870"/>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txbxContent>
                        </wps:txbx>
                        <wps:bodyPr rot="0" vert="horz" wrap="square" lIns="91440" tIns="45720" rIns="91440" bIns="45720" anchor="t" anchorCtr="0" upright="1">
                          <a:noAutofit/>
                        </wps:bodyPr>
                      </wps:wsp>
                      <wps:wsp>
                        <wps:cNvPr id="302" name="Left Brace 302"/>
                        <wps:cNvSpPr/>
                        <wps:spPr>
                          <a:xfrm rot="5400000">
                            <a:off x="968667" y="3915086"/>
                            <a:ext cx="241300" cy="159004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303D05" w:rsidRDefault="00303D05"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3" name="AutoShape 24"/>
                        <wps:cNvSpPr>
                          <a:spLocks noChangeArrowheads="1"/>
                        </wps:cNvSpPr>
                        <wps:spPr bwMode="auto">
                          <a:xfrm>
                            <a:off x="2076122" y="4843987"/>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4" name="Oval 304"/>
                        <wps:cNvSpPr>
                          <a:spLocks noChangeArrowheads="1"/>
                        </wps:cNvSpPr>
                        <wps:spPr bwMode="auto">
                          <a:xfrm>
                            <a:off x="2691437" y="4845257"/>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5" name="Rectangle 305"/>
                        <wps:cNvSpPr>
                          <a:spLocks noChangeArrowheads="1"/>
                        </wps:cNvSpPr>
                        <wps:spPr bwMode="auto">
                          <a:xfrm>
                            <a:off x="3435022" y="48439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6" name="Rectangle 306"/>
                        <wps:cNvSpPr>
                          <a:spLocks noChangeArrowheads="1"/>
                        </wps:cNvSpPr>
                        <wps:spPr bwMode="auto">
                          <a:xfrm>
                            <a:off x="3579802" y="48439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7" name="Rectangle 307"/>
                        <wps:cNvSpPr>
                          <a:spLocks noChangeArrowheads="1"/>
                        </wps:cNvSpPr>
                        <wps:spPr bwMode="auto">
                          <a:xfrm>
                            <a:off x="3702357" y="484462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8" name="Rectangle 308"/>
                        <wps:cNvSpPr>
                          <a:spLocks noChangeArrowheads="1"/>
                        </wps:cNvSpPr>
                        <wps:spPr bwMode="auto">
                          <a:xfrm>
                            <a:off x="3943657" y="484462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09" name="Rectangle 309"/>
                        <wps:cNvSpPr>
                          <a:spLocks noChangeArrowheads="1"/>
                        </wps:cNvSpPr>
                        <wps:spPr bwMode="auto">
                          <a:xfrm>
                            <a:off x="4089072" y="484525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0" name="Rectangle 310"/>
                        <wps:cNvSpPr>
                          <a:spLocks noChangeArrowheads="1"/>
                        </wps:cNvSpPr>
                        <wps:spPr bwMode="auto">
                          <a:xfrm>
                            <a:off x="3824277" y="4843352"/>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1" name="Oval 311"/>
                        <wps:cNvSpPr>
                          <a:spLocks noChangeArrowheads="1"/>
                        </wps:cNvSpPr>
                        <wps:spPr bwMode="auto">
                          <a:xfrm>
                            <a:off x="2813357" y="4844622"/>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2" name="Oval 312"/>
                        <wps:cNvSpPr>
                          <a:spLocks noChangeArrowheads="1"/>
                        </wps:cNvSpPr>
                        <wps:spPr bwMode="auto">
                          <a:xfrm>
                            <a:off x="2566342" y="4843987"/>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3" name="AutoShape 34"/>
                        <wps:cNvSpPr>
                          <a:spLocks noChangeArrowheads="1"/>
                        </wps:cNvSpPr>
                        <wps:spPr bwMode="auto">
                          <a:xfrm>
                            <a:off x="2446962" y="4843352"/>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4" name="AutoShape 35"/>
                        <wps:cNvSpPr>
                          <a:spLocks noChangeArrowheads="1"/>
                        </wps:cNvSpPr>
                        <wps:spPr bwMode="auto">
                          <a:xfrm>
                            <a:off x="2312977" y="4844622"/>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5" name="AutoShape 24"/>
                        <wps:cNvSpPr>
                          <a:spLocks noChangeArrowheads="1"/>
                        </wps:cNvSpPr>
                        <wps:spPr bwMode="auto">
                          <a:xfrm>
                            <a:off x="1935152" y="4843352"/>
                            <a:ext cx="117475"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6" name="AutoShape 24"/>
                        <wps:cNvSpPr>
                          <a:spLocks noChangeArrowheads="1"/>
                        </wps:cNvSpPr>
                        <wps:spPr bwMode="auto">
                          <a:xfrm>
                            <a:off x="2194867" y="4844622"/>
                            <a:ext cx="117475"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7" name="Rectangle 317"/>
                        <wps:cNvSpPr>
                          <a:spLocks noChangeArrowheads="1"/>
                        </wps:cNvSpPr>
                        <wps:spPr bwMode="auto">
                          <a:xfrm>
                            <a:off x="3313737" y="484335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8" name="Rectangle 318"/>
                        <wps:cNvSpPr>
                          <a:spLocks noChangeArrowheads="1"/>
                        </wps:cNvSpPr>
                        <wps:spPr bwMode="auto">
                          <a:xfrm>
                            <a:off x="2933372" y="484462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19" name="Rectangle 319"/>
                        <wps:cNvSpPr>
                          <a:spLocks noChangeArrowheads="1"/>
                        </wps:cNvSpPr>
                        <wps:spPr bwMode="auto">
                          <a:xfrm>
                            <a:off x="3055927" y="4843352"/>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20" name="Rectangle 320"/>
                        <wps:cNvSpPr>
                          <a:spLocks noChangeArrowheads="1"/>
                        </wps:cNvSpPr>
                        <wps:spPr bwMode="auto">
                          <a:xfrm>
                            <a:off x="3192452" y="4845257"/>
                            <a:ext cx="120650"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21" name="Left Brace 321"/>
                        <wps:cNvSpPr/>
                        <wps:spPr>
                          <a:xfrm rot="5400000">
                            <a:off x="2952104" y="3578750"/>
                            <a:ext cx="240665" cy="2272030"/>
                          </a:xfrm>
                          <a:prstGeom prst="leftBrace">
                            <a:avLst/>
                          </a:prstGeom>
                        </wps:spPr>
                        <wps:style>
                          <a:lnRef idx="1">
                            <a:schemeClr val="accent1"/>
                          </a:lnRef>
                          <a:fillRef idx="0">
                            <a:schemeClr val="accent1"/>
                          </a:fillRef>
                          <a:effectRef idx="0">
                            <a:schemeClr val="accent1"/>
                          </a:effectRef>
                          <a:fontRef idx="minor">
                            <a:schemeClr val="tx1"/>
                          </a:fontRef>
                        </wps:style>
                        <wps:txbx>
                          <w:txbxContent>
                            <w:p w:rsidR="00303D05" w:rsidRDefault="00303D05" w:rsidP="00802EFB">
                              <w:pPr>
                                <w:pStyle w:val="NormalWeb"/>
                              </w:pPr>
                              <w:r>
                                <w:rPr>
                                  <w:rFonts w:cs="Angsana New"/>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2" name="Text Box 322"/>
                        <wps:cNvSpPr txBox="1"/>
                        <wps:spPr>
                          <a:xfrm>
                            <a:off x="769092" y="4342873"/>
                            <a:ext cx="679450" cy="24175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Release 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3" name="Text Box 323"/>
                        <wps:cNvSpPr txBox="1"/>
                        <wps:spPr>
                          <a:xfrm>
                            <a:off x="2644712" y="4351338"/>
                            <a:ext cx="814705" cy="230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r>
                                <w:t>Release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7" name="Text Box 327"/>
                        <wps:cNvSpPr txBox="1"/>
                        <wps:spPr>
                          <a:xfrm>
                            <a:off x="1635330" y="5418886"/>
                            <a:ext cx="467994" cy="229869"/>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303D05" w:rsidRDefault="00303D05" w:rsidP="00802EFB">
                              <w:r>
                                <w:t>View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28" name="Elbow Connector 328"/>
                        <wps:cNvCnPr>
                          <a:stCxn id="309" idx="3"/>
                          <a:endCxn id="327" idx="0"/>
                        </wps:cNvCnPr>
                        <wps:spPr>
                          <a:xfrm flipH="1">
                            <a:off x="1855246" y="4905900"/>
                            <a:ext cx="2355111" cy="513162"/>
                          </a:xfrm>
                          <a:prstGeom prst="bentConnector4">
                            <a:avLst>
                              <a:gd name="adj1" fmla="val -9707"/>
                              <a:gd name="adj2" fmla="val 55909"/>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9" name="Flowchart: Magnetic Disk 329"/>
                        <wps:cNvSpPr/>
                        <wps:spPr>
                          <a:xfrm>
                            <a:off x="2446677" y="5277195"/>
                            <a:ext cx="320040" cy="58483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03D05" w:rsidRDefault="00303D05" w:rsidP="00802EFB"/>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30" name="Text Box 330"/>
                        <wps:cNvSpPr txBox="1"/>
                        <wps:spPr>
                          <a:xfrm>
                            <a:off x="3104254" y="5265012"/>
                            <a:ext cx="1259204" cy="686412"/>
                          </a:xfrm>
                          <a:prstGeom prst="rect">
                            <a:avLst/>
                          </a:prstGeom>
                          <a:ln/>
                        </wps:spPr>
                        <wps:style>
                          <a:lnRef idx="1">
                            <a:schemeClr val="accent6"/>
                          </a:lnRef>
                          <a:fillRef idx="2">
                            <a:schemeClr val="accent6"/>
                          </a:fillRef>
                          <a:effectRef idx="1">
                            <a:schemeClr val="accent6"/>
                          </a:effectRef>
                          <a:fontRef idx="minor">
                            <a:schemeClr val="dk1"/>
                          </a:fontRef>
                        </wps:style>
                        <wps:txbx>
                          <w:txbxContent>
                            <w:p w:rsidR="00303D05" w:rsidRDefault="00303D05" w:rsidP="00802EFB">
                              <w:r>
                                <w:t>App.exe (n+1)</w:t>
                              </w:r>
                            </w:p>
                            <w:p w:rsidR="00303D05" w:rsidRDefault="00303D05" w:rsidP="00802EFB">
                              <w:r>
                                <w:t>Appconfig (n+1)</w:t>
                              </w:r>
                            </w:p>
                            <w:p w:rsidR="00303D05" w:rsidRDefault="00303D05" w:rsidP="00802EFB">
                              <w:r>
                                <w:t>Repository.bin (n+1)</w:t>
                              </w:r>
                            </w:p>
                            <w:p w:rsidR="00303D05" w:rsidRDefault="00303D05" w:rsidP="00802EFB">
                              <w:r>
                                <w:t>… (n+1)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1" name="Straight Arrow Connector 331"/>
                        <wps:cNvCnPr>
                          <a:stCxn id="327" idx="3"/>
                          <a:endCxn id="329" idx="2"/>
                        </wps:cNvCnPr>
                        <wps:spPr>
                          <a:xfrm>
                            <a:off x="2074955" y="5533997"/>
                            <a:ext cx="371722" cy="3561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2" name="Straight Arrow Connector 332"/>
                        <wps:cNvCnPr>
                          <a:stCxn id="329" idx="4"/>
                          <a:endCxn id="330" idx="1"/>
                        </wps:cNvCnPr>
                        <wps:spPr>
                          <a:xfrm>
                            <a:off x="2766717" y="5569613"/>
                            <a:ext cx="337537" cy="386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3" name="Straight Arrow Connector 333"/>
                        <wps:cNvCnPr>
                          <a:endCxn id="323" idx="0"/>
                        </wps:cNvCnPr>
                        <wps:spPr>
                          <a:xfrm flipH="1">
                            <a:off x="3052065" y="3767658"/>
                            <a:ext cx="166343" cy="583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4" name="Text Box 334"/>
                        <wps:cNvSpPr txBox="1"/>
                        <wps:spPr>
                          <a:xfrm>
                            <a:off x="3658849" y="89143"/>
                            <a:ext cx="884555"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173C81" w:rsidRDefault="00303D05" w:rsidP="00802EFB">
                              <w:pPr>
                                <w:rPr>
                                  <w:b/>
                                </w:rPr>
                              </w:pPr>
                              <w:r w:rsidRPr="00173C81">
                                <w:rPr>
                                  <w:b/>
                                </w:rPr>
                                <w:t>App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5" name="Text Box 335"/>
                        <wps:cNvSpPr txBox="1"/>
                        <wps:spPr>
                          <a:xfrm>
                            <a:off x="3680388" y="4229795"/>
                            <a:ext cx="884555" cy="23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3D05" w:rsidRPr="00173C81" w:rsidRDefault="00303D05" w:rsidP="00802EFB">
                              <w:pPr>
                                <w:rPr>
                                  <w:b/>
                                </w:rPr>
                              </w:pPr>
                              <w:r w:rsidRPr="00173C81">
                                <w:rPr>
                                  <w:b/>
                                </w:rPr>
                                <w:t>App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6" name="Text Box 336"/>
                        <wps:cNvSpPr txBox="1"/>
                        <wps:spPr>
                          <a:xfrm>
                            <a:off x="1311079" y="3788859"/>
                            <a:ext cx="1333500" cy="262890"/>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303D05" w:rsidRDefault="00303D05" w:rsidP="00802EFB">
                              <w:r w:rsidRPr="004E581F">
                                <w:rPr>
                                  <w:b/>
                                </w:rPr>
                                <w:t>(3)</w:t>
                              </w:r>
                              <w:r>
                                <w:t xml:space="preserve"> Deploy to Domain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38" name="Text Box 338"/>
                        <wps:cNvSpPr txBox="1"/>
                        <wps:spPr>
                          <a:xfrm>
                            <a:off x="212656" y="2795062"/>
                            <a:ext cx="2106295" cy="26987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rsidR="00303D05" w:rsidRDefault="00303D05" w:rsidP="00802EFB">
                              <w:r w:rsidRPr="004E581F">
                                <w:rPr>
                                  <w:b/>
                                </w:rPr>
                                <w:t>(2)</w:t>
                              </w:r>
                              <w:r>
                                <w:t xml:space="preserve"> Diff new version with old version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_x0000_s1684" editas="canvas" style="width:365.2pt;height:495.75pt;mso-position-horizontal-relative:char;mso-position-vertical-relative:line" coordsize="46374,6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">
                <v:shape id="_x0000_s1685" type="#_x0000_t75" style="position:absolute;width:46374;height:62960;visibility:visible;mso-wrap-style:square">
                  <v:fill o:detectmouseclick="t"/>
                  <v:path o:connecttype="none"/>
                </v:shape>
                <v:rect id="Rectangle 325" o:spid="_x0000_s1686" style="position:absolute;left:615;top:42275;width:44819;height:19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QvPMYA&#10;AADcAAAADwAAAGRycy9kb3ducmV2LnhtbESPW2vCQBSE34X+h+UUfNONlnpJXcUGhTxU8Fbs4yF7&#10;mgSzZ0N2q/HfuwXBx2FmvmFmi9ZU4kKNKy0rGPQjEMSZ1SXnCo6HdW8CwnlkjZVlUnAjB4v5S2eG&#10;sbZX3tFl73MRIOxiVFB4X8dSuqwgg65va+Lg/drGoA+yyaVu8BrgppLDKBpJgyWHhQJrSgrKzvs/&#10;oyA5pYNku1lvT+nP+Mt802e9mu6U6r62yw8Qnlr/DD/aqVbwNny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hQvPM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rect>
                <v:rect id="Rectangle 324" o:spid="_x0000_s1687" style="position:absolute;left:609;top:891;width:44825;height:16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Kp8YA&#10;AADcAAAADwAAAGRycy9kb3ducmV2LnhtbESPW2vCQBSE34X+h+UUfNONtnhJXcUGhTxU8Fbs4yF7&#10;mgSzZ0N2q/HfuwXBx2FmvmFmi9ZU4kKNKy0rGPQjEMSZ1SXnCo6HdW8CwnlkjZVlUnAjB4v5S2eG&#10;sbZX3tFl73MRIOxiVFB4X8dSuqwgg65va+Lg/drGoA+yyaVu8BrgppLDKBpJgyWHhQJrSgrKzvs/&#10;oyA5pYNku1lvT+nP+Mt802e9mu6U6r62yw8Qnlr/DD/aqVbwNnyH/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iKp8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rect>
                <v:shape id="Straight Arrow Connector 263" o:spid="_x0000_s1688" type="#_x0000_t32" style="position:absolute;left:32182;top:15356;width:0;height:1273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IlscQAAADcAAAADwAAAGRycy9kb3ducmV2LnhtbESPQWuDQBSE74H+h+UVcotrIwaxWSUE&#10;pLk2bSC9vbovKnXfirtG+++7hUKPw8x8w+zLxfTiTqPrLCt4imIQxLXVHTcK3t+qTQbCeWSNvWVS&#10;8E0OyuJhtcdc25lf6X72jQgQdjkqaL0fcild3ZJBF9mBOHg3Oxr0QY6N1CPOAW56uY3jnTTYcVho&#10;caBjS/XXeTIKktvn8pL5g8yqqz1OU5qml+pDqfXjcngG4Wnx/+G/9kkr2O4S+D0TjoAs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0iWxxAAAANwAAAAPAAAAAAAAAAAA&#10;AAAAAKECAABkcnMvZG93bnJldi54bWxQSwUGAAAAAAQABAD5AAAAkgMAAAAA&#10;" strokecolor="#4579b8 [3044]">
                  <v:stroke endarrow="open"/>
                </v:shape>
                <v:shape id="AutoShape 23" o:spid="_x0000_s1689" style="position:absolute;left:2161;top:5750;width:1267;height:1225;visibility:visible;mso-wrap-style:square;v-text-anchor:top" coordsize="126692,122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O4cIA&#10;AADcAAAADwAAAGRycy9kb3ducmV2LnhtbERPyWrDMBC9F/oPYgq51XKdtBjHSgilSdpblpLzYI0X&#10;Ko2MpSROvr46FHp8vL1cjtaICw2+c6zgJUlBEFdOd9wo+D6un3MQPiBrNI5JwY08LBePDyUW2l15&#10;T5dDaEQMYV+ggjaEvpDSVy1Z9InriSNXu8FiiHBopB7wGsOtkVmavkmLHceGFnt6b6n6OZytgt3q&#10;NZt+nbN84493+3HKzbaWRqnJ07iagwg0hn/xn/tTK8hmcW08E4+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z87hwgAAANwAAAAPAAAAAAAAAAAAAAAAAJgCAABkcnMvZG93&#10;bnJldi54bWxQSwUGAAAAAAQABAD1AAAAhwMAAAAA&#10;" path="m,46803r48392,l63346,,78300,46803r48392,l87542,75729r14954,46803l63346,93605,24196,122532,39150,75729,,46803xe">
                  <v:stroke joinstyle="miter"/>
                  <v:path o:connecttype="custom" o:connectlocs="0,46803;48392,46803;63346,0;78300,46803;126692,46803;87542,75729;102496,122532;63346,93605;24196,122532;39150,75729;0,46803" o:connectangles="0,0,0,0,0,0,0,0,0,0,0"/>
                </v:shape>
                <v:shape id="AutoShape 24" o:spid="_x0000_s1690" type="#_x0000_t5" style="position:absolute;left:3428;top:5940;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R7PcUA&#10;AADcAAAADwAAAGRycy9kb3ducmV2LnhtbESPT2vCQBTE70K/w/IKvelGW4pGVxGLkEvBPzl4fGaf&#10;ydbs25BdTfrtu0LB4zAzv2EWq97W4k6tN44VjEcJCOLCacOlgvy4HU5B+ICssXZMCn7Jw2r5Mlhg&#10;ql3He7ofQikihH2KCqoQmlRKX1Rk0Y9cQxy9i2sthijbUuoWuwi3tZwkyae0aDguVNjQpqLierhZ&#10;BT/ZqXA2/86+NufduDTva7O/dkq9vfbrOYhAfXiG/9uZVjD5mMHj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BHs9xQAAANwAAAAPAAAAAAAAAAAAAAAAAJgCAABkcnMv&#10;ZG93bnJldi54bWxQSwUGAAAAAAQABAD1AAAAigMAAAAA&#10;" fillcolor="#f79646" strokecolor="#f2f2f2" strokeweight="1pt">
                  <v:fill color2="#974706" angle="45" focus="100%" type="gradient"/>
                  <v:shadow on="t" type="perspective" color="#fbd4b4" opacity=".5" origin=",.5" offset="0,0" matrix=",-56756f,,.5"/>
                </v:shape>
                <v:oval id="Oval 249" o:spid="_x0000_s1691" style="position:absolute;left:4620;top:5758;width:1226;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XKcsIA&#10;AADcAAAADwAAAGRycy9kb3ducmV2LnhtbERPy2rCQBTdF/oPwy1010wqVNroKGLxgauaqutL5iYT&#10;zNwJmdHEv3cWgsvDeU/ng23ElTpfO1bwmaQgiAuna64UHP5XH98gfEDW2DgmBTfyMJ+9vkwx067n&#10;PV3zUIkYwj5DBSaENpPSF4Ys+sS1xJErXWcxRNhVUnfYx3DbyFGajqXFmmODwZaWhopzfrEK8s3P&#10;8XdXlctyvZLnpi9O/Z85KfX+NiwmIAIN4Sl+uLdawegrzo9n4hG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pcpywgAAANwAAAAPAAAAAAAAAAAAAAAAAJgCAABkcnMvZG93&#10;bnJldi54bWxQSwUGAAAAAAQABAD1AAAAhwMAAAAA&#10;" fillcolor="#9bbb59" strokecolor="#f2f2f2" strokeweight="1pt">
                  <v:fill color2="#4e6128" angle="45" focus="100%" type="gradient"/>
                  <v:shadow on="t" type="perspective" color="#d6e3bc" opacity=".5" origin=",.5" offset="0,0" matrix=",-56756f,,.5"/>
                </v:oval>
                <v:rect id="Rectangle 250" o:spid="_x0000_s1692" style="position:absolute;left:5846;top:5750;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5v/1MUA&#10;AADcAAAADwAAAGRycy9kb3ducmV2LnhtbESPQWvCQBCF70L/wzIFb7pRa0nTrFIEwR6jpXgcspNs&#10;aHY2za4m7a/vFgSPjzfve/Py7WhbcaXeN44VLOYJCOLS6YZrBR+n/SwF4QOyxtYxKfghD9vNwyTH&#10;TLuBC7oeQy0ihH2GCkwIXSalLw1Z9HPXEUevcr3FEGVfS93jEOG2lcskeZYWG44NBjvaGSq/jhcb&#10;30iHp/dq3Z3pu/hNPouVOYcXo9T0cXx7BRFoDPfjW/qgFSzXC/gfEwkgN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m//U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1" o:spid="_x0000_s1693" style="position:absolute;left:10714;top:5750;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lho8UA&#10;AADcAAAADwAAAGRycy9kb3ducmV2LnhtbESPQWvCQBCF70L/wzIFb2bTWItNXaUIgj1GpXgcspNs&#10;aHY2za4m7a/vFgSPjzfve/NWm9G24kq9bxwreEpSEMSl0w3XCk7H3WwJwgdkja1jUvBDHjbrh8kK&#10;c+0GLuh6CLWIEPY5KjAhdLmUvjRk0SeuI45e5XqLIcq+lrrHIcJtK7M0fZEWG44NBjvaGiq/Dhcb&#10;31gOzx/VojvTd/GbfhZzcw6vRqnp4/j+BiLQGO7Ht/ReK8gWGfyPiQS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SWGj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2" o:spid="_x0000_s1694" style="position:absolute;left:11940;top:5758;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XEOMUA&#10;AADcAAAADwAAAGRycy9kb3ducmV2LnhtbESPT2vCQBDF70K/wzKF3nRT/5Q0dRURhHqMluJxyI7Z&#10;0Oxsml1N9NO7guDx8eb93rz5sre1OFPrK8cK3kcJCOLC6YpLBT/7zTAF4QOyxtoxKbiQh+XiZTDH&#10;TLuOczrvQikihH2GCkwITSalLwxZ9CPXEEfv6FqLIcq2lLrFLsJtLcdJ8iEtVhwbDDa0NlT87U42&#10;vpF20+1x1hzoP78mv/nEHMKnUerttV99gQjUh+fxI/2tFYxnE7iPiQS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cQ4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3" o:spid="_x0000_s1695" style="position:absolute;left:14391;top:5758;width:1226;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cTMUA&#10;AADcAAAADwAAAGRycy9kb3ducmV2LnhtbESPT2vCQBDF74V+h2UK3nRT/5QYXUWEgj1Gi3gcsmM2&#10;mJ1Ns1sT++ldQejx8eb93rzlure1uFLrK8cK3kcJCOLC6YpLBd+Hz2EKwgdkjbVjUnAjD+vV68sS&#10;M+06zum6D6WIEPYZKjAhNJmUvjBk0Y9cQxy9s2sthijbUuoWuwi3tRwnyYe0WHFsMNjQ1lBx2f/a&#10;+EbaTb/Os+ZEP/lfcswn5hTmRqnBW79ZgAjUh//jZ3qnFYxnU3iMiQS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7FxMxQAAANwAAAAPAAAAAAAAAAAAAAAAAJgCAABkcnMv&#10;ZG93bnJldi54bWxQSwUGAAAAAAQABAD1AAAAigMAAAAA&#10;" fillcolor="#4bacc6" strokecolor="#f2f2f2" strokeweight="1pt">
                  <v:fill color2="#205867" angle="45" focus="100%" type="gradient"/>
                  <v:shadow on="t" type="perspective" color="#b6dde8" opacity=".5" origin=",.5" offset="0,0" matrix=",-56756f,,.5"/>
                </v:rect>
                <v:rect id="Rectangle 254" o:spid="_x0000_s1696" style="position:absolute;left:16842;top:5741;width:1226;height:1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D518QA&#10;AADcAAAADwAAAGRycy9kb3ducmV2LnhtbESPQWvCQBCF7wX/wzJCb3VTbcSmriKC0B6jIh6H7JgN&#10;zc7G7Gqiv94VCj0+3rzvzZsve1uLK7W+cqzgfZSAIC6crrhUsN9t3mYgfEDWWDsmBTfysFwMXuaY&#10;addxTtdtKEWEsM9QgQmhyaT0hSGLfuQa4uidXGsxRNmWUrfYRbit5ThJptJixbHBYENrQ8Xv9mLj&#10;G7Pu4+eUNkc65/fkkE/MMXwapV6H/eoLRKA+/B//pb+1gnGawnNMJI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g+dfEAAAA3AAAAA8AAAAAAAAAAAAAAAAAmAIAAGRycy9k&#10;b3ducmV2LnhtbFBLBQYAAAAABAAEAPUAAACJAwAAAAA=&#10;" fillcolor="#4bacc6" strokecolor="#f2f2f2" strokeweight="1pt">
                  <v:fill color2="#205867" angle="45" focus="100%" type="gradient"/>
                  <v:shadow on="t" type="perspective" color="#b6dde8" opacity=".5" origin=",.5" offset="0,0" matrix=",-56756f,,.5"/>
                </v:rect>
                <v:rect id="Rectangle 255" o:spid="_x0000_s1697" style="position:absolute;left:13166;top:5758;width:1225;height:1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7CO8UA&#10;AADcAAAADwAAAGRycy9kb3ducmV2LnhtbESPQWvCQBCF70L/wzIFb7qp1hqjqxRBqMfYUjwO2Uk2&#10;mJ1Ns1uT9te7hYLHx5v3vXmb3WAbcaXO144VPE0TEMSF0zVXCj7eD5MUhA/IGhvHpOCHPOy2D6MN&#10;Ztr1nNP1FCoRIewzVGBCaDMpfWHIop+6ljh6pesshii7SuoO+wi3jZwlyYu0WHNsMNjS3lBxOX3b&#10;+EbaPx/LRXumr/w3+czn5hxWRqnx4/C6BhFoCPfj//SbVjBbLOFvTCSA3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PsI7xQAAANwAAAAPAAAAAAAAAAAAAAAAAJgCAABkcnMv&#10;ZG93bnJldi54bWxQSwUGAAAAAAQABAD1AAAAigMAAAAA&#10;" fillcolor="#4bacc6" strokecolor="#f2f2f2" strokeweight="1pt">
                  <v:fill color2="#205867" angle="45" focus="100%" type="gradient"/>
                  <v:shadow on="t" type="perspective" color="#b6dde8" opacity=".5" origin=",.5" offset="0,0" matrix=",-56756f,,.5"/>
                </v:rect>
                <v:oval id="Oval 81" o:spid="_x0000_s1698" style="position:absolute;left:9456;top:5758;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P3x8QA&#10;AADbAAAADwAAAGRycy9kb3ducmV2LnhtbESPQWvCQBSE70L/w/IKvZmNHoqmbkKxaIunmraeH9mX&#10;bDD7NmS3Jv33bkHwOMzMN8ymmGwnLjT41rGCRZKCIK6cbrlR8P21m69A+ICssXNMCv7IQ5E/zDaY&#10;aTfykS5laESEsM9QgQmhz6T0lSGLPnE9cfRqN1gMUQ6N1AOOEW47uUzTZ2mx5bhgsKetoepc/loF&#10;5fv65+3Q1Nt6v5PnbqxO46c5KfX0OL2+gAg0hXv41v7QClYL+P8Sf4DM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kT98fEAAAA2wAAAA8AAAAAAAAAAAAAAAAAmAIAAGRycy9k&#10;b3ducmV2LnhtbFBLBQYAAAAABAAEAPUAAACJAwAAAAA=&#10;" fillcolor="#9bbb59" strokecolor="#f2f2f2" strokeweight="1pt">
                  <v:fill color2="#4e6128" angle="45" focus="100%" type="gradient"/>
                  <v:shadow on="t" type="perspective" color="#d6e3bc" opacity=".5" origin=",.5" offset="0,0" matrix=",-56756f,,.5"/>
                </v:oval>
                <v:oval id="Oval 100" o:spid="_x0000_s1699" style="position:absolute;left:15617;top:5750;width:1225;height:12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OEE8QA&#10;AADcAAAADwAAAGRycy9kb3ducmV2LnhtbESPQW/CMAyF70j7D5GRuEHKDoh1BDQxsU07sbJxthq3&#10;qWicqslo9+/nAxI3W+/5vc+b3ehbdaU+NoENLBcZKOIy2IZrA9+nw3wNKiZki21gMvBHEXbbh8kG&#10;cxsG/qJrkWolIRxzNOBS6nKtY+nIY1yEjli0KvQek6x9rW2Pg4T7Vj9m2Up7bFgaHHa0d1Reil9v&#10;oHh/+nn9rKt99XbQl3Yoz8PRnY2ZTceXZ1CJxnQ3364/rOBngi/PyAR6+w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zhBPEAAAA3AAAAA8AAAAAAAAAAAAAAAAAmAIAAGRycy9k&#10;b3ducmV2LnhtbFBLBQYAAAAABAAEAPUAAACJAwAAAAA=&#10;" fillcolor="#9bbb59" strokecolor="#f2f2f2" strokeweight="1pt">
                  <v:fill color2="#4e6128" angle="45" focus="100%" type="gradient"/>
                  <v:shadow on="t" type="perspective" color="#d6e3bc" opacity=".5" origin=",.5" offset="0,0" matrix=",-56756f,,.5"/>
                </v:oval>
                <v:shape id="AutoShape 34" o:spid="_x0000_s1700" type="#_x0000_t5" style="position:absolute;left:8263;top:5750;width:1193;height:10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2vh8MA&#10;AADcAAAADwAAAGRycy9kb3ducmV2LnhtbERPPWvDMBDdA/0P4grdYtkplOBGCSGl4KVQJx4yXq2r&#10;rcY6GUux3X9fFQLZ7vE+b7ObbSdGGrxxrCBLUhDEtdOGGwXV6X25BuEDssbOMSn4JQ+77cNig7l2&#10;E5c0HkMjYgj7HBW0IfS5lL5uyaJPXE8cuW83WAwRDo3UA04x3HZylaYv0qLh2NBiT4eW6svxahX8&#10;FOfa2eqjeDt8fWaNed6b8jIp9fQ4719BBJrDXXxzFzrOTzP4fyZeIL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2vh8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AutoShape 35" o:spid="_x0000_s1701" type="#_x0000_t5" style="position:absolute;left:7071;top:5758;width:1192;height:1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8x8MMA&#10;AADcAAAADwAAAGRycy9kb3ducmV2LnhtbERPTWvCQBC9F/wPywi9NRsVSolZJSiFXAS1HnqcZsdk&#10;TXY2ZLcm/fduodDbPN7n5NvJduJOgzeOFSySFARx5bThWsHl4/3lDYQPyBo7x6TghzxsN7OnHDPt&#10;Rj7R/RxqEUPYZ6igCaHPpPRVQxZ94nriyF3dYDFEONRSDzjGcNvJZZq+SouGY0ODPe0aqtrzt1Vw&#10;Kz8rZy+Hcr/7Oi5qsyrMqR2Vep5PxRpEoCn8i//cpY7z0yX8PhMvkJ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8x8MMAAADcAAAADwAAAAAAAAAAAAAAAACYAgAAZHJzL2Rv&#10;d25yZXYueG1sUEsFBgAAAAAEAAQA9QAAAIgDAAAAAA==&#10;" fillcolor="#f79646" strokecolor="#f2f2f2" strokeweight="1pt">
                  <v:fill color2="#974706" angle="45" focus="100%" type="gradient"/>
                  <v:shadow on="t" type="perspective" color="#fbd4b4" opacity=".5" origin=",.5" offset="0,0" matrix=",-56756f,,.5"/>
                </v:shape>
                <v:shape id="Text Box 115" o:spid="_x0000_s1702"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vn0sMA&#10;AADcAAAADwAAAGRycy9kb3ducmV2LnhtbERPTWsCMRC9C/6HMIIXqVmFSlmN0hZapFilWsTjsJlu&#10;FjeTJYm6/ntTELzN433ObNHaWpzJh8qxgtEwA0FcOF1xqeB39/H0AiJEZI21Y1JwpQCLebczw1y7&#10;C//QeRtLkUI45KjAxNjkUobCkMUwdA1x4v6ctxgT9KXUHi8p3NZynGUTabHi1GCwoXdDxXF7sgqO&#10;5muwyT6/3/aT5dWvdyd38KuDUv1e+zoFEamND/HdvdRp/ugZ/p9JF8j5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fvn0sMAAADcAAAADwAAAAAAAAAAAAAAAACYAgAAZHJzL2Rv&#10;d25yZXYueG1sUEsFBgAAAAAEAAQA9QAAAIgDAAAAAA==&#10;" filled="f" stroked="f" strokeweight=".5pt">
                  <v:textbox>
                    <w:txbxContent>
                      <w:p w:rsidR="00303D05" w:rsidRDefault="00303D05" w:rsidP="00802EFB">
                        <w:r>
                          <w:t>App evolution line</w:t>
                        </w:r>
                      </w:p>
                    </w:txbxContent>
                  </v:textbox>
                </v:shape>
                <v:shape id="Text Box 116" o:spid="_x0000_s1703"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l5pcQA&#10;AADcAAAADwAAAGRycy9kb3ducmV2LnhtbERPS2sCMRC+C/0PYQpeSs3qYZGtUdpCRcQH1VI8Dpvp&#10;ZnEzWZKo6783QsHbfHzPmcw624gz+VA7VjAcZCCIS6drrhT87L9exyBCRNbYOCYFVwowmz71Jlho&#10;d+FvOu9iJVIIhwIVmBjbQspQGrIYBq4lTtyf8xZjgr6S2uMlhdtGjrIslxZrTg0GW/o0VB53J6vg&#10;aJYv22y+/vjNF1e/2Z/cwa8OSvWfu/c3EJG6+BD/uxc6zR/mcH8mXS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peaXEAAAA3AAAAA8AAAAAAAAAAAAAAAAAmAIAAGRycy9k&#10;b3ducmV2LnhtbFBLBQYAAAAABAAEAPUAAACJAwAAAAA=&#10;" filled="f" stroked="f" strokeweight=".5pt">
                  <v:textbox>
                    <w:txbxContent>
                      <w:p w:rsidR="00303D05" w:rsidRDefault="00303D05" w:rsidP="00802EFB">
                        <w:r>
                          <w:t>Release n</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17" o:spid="_x0000_s1704" type="#_x0000_t87" style="position:absolute;left:8904;top:-3456;width:2418;height:1590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k0C8IA&#10;AADcAAAADwAAAGRycy9kb3ducmV2LnhtbERPS4vCMBC+L/gfwgje1lTBtVSjiCDoQVgfe9jb2My2&#10;ZZtJSaKt/94Igrf5+J4zX3amFjdyvrKsYDRMQBDnVldcKDifNp8pCB+QNdaWScGdPCwXvY85Ztq2&#10;fKDbMRQihrDPUEEZQpNJ6fOSDPqhbYgj92edwRChK6R22MZwU8txknxJgxXHhhIbWpeU/x+vRsFP&#10;ek5Ok4Pbr/iS7nf+e9xOfo1Sg363moEI1IW3+OXe6jh/NIX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aTQLwgAAANwAAAAPAAAAAAAAAAAAAAAAAJgCAABkcnMvZG93&#10;bnJldi54bWxQSwUGAAAAAAQABAD1AAAAhwMAAAAA&#10;" adj="274" strokecolor="#4579b8 [3044]"/>
                <v:shape id="Text Box 120" o:spid="_x0000_s1705" type="#_x0000_t202" style="position:absolute;left:15596;top:10176;width:4680;height:302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EaVscA&#10;AADcAAAADwAAAGRycy9kb3ducmV2LnhtbESPQWvCQBCF74X+h2UKvdWNEYqkrlIKoYXYg1oLvY3Z&#10;MQlmZ0N2a+K/dw6Ctxnem/e+WaxG16oz9aHxbGA6SUARl942XBn42eUvc1AhIltsPZOBCwVYLR8f&#10;FphZP/CGzttYKQnhkKGBOsYu0zqUNTkME98Ri3b0vcMoa19p2+Mg4a7VaZK8aocNS0ONHX3UVJ62&#10;/87A5+z7Lz1cwnq23+yL39M6H6ZFa8zz0/j+BirSGO/m2/WXFfxU8OUZmUAv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RGlbHAAAA3AAAAA8AAAAAAAAAAAAAAAAAmAIAAGRy&#10;cy9kb3ducmV2LnhtbFBLBQYAAAAABAAEAPUAAACMAwAAAAA=&#10;" fillcolor="#cdddac [1622]" strokecolor="#94b64e [3046]">
                  <v:fill color2="#f0f4e6 [502]" rotate="t" angle="180" colors="0 #dafda7;22938f #e4fdc2;1 #f5ffe6" focus="100%" type="gradient"/>
                  <v:shadow on="t" color="black" opacity="24903f" origin=",.5" offset="0,.55556mm"/>
                  <v:textbox>
                    <w:txbxContent>
                      <w:p w:rsidR="00303D05" w:rsidRDefault="00303D05" w:rsidP="00802EFB">
                        <w:r>
                          <w:t>View</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122" o:spid="_x0000_s1706" type="#_x0000_t35" style="position:absolute;left:17936;top:6354;width:132;height:3822;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x0MAAAADcAAAADwAAAGRycy9kb3ducmV2LnhtbERPTWvCQBC9C/6HZYTezMa0lRpdg0iF&#10;XqvJfbo7JmmzsyG7jfHfdwuF3ubxPmdXTLYTIw2+daxglaQgiLUzLdcKystp+QLCB2SDnWNScCcP&#10;xX4+22Fu3I3faTyHWsQQ9jkqaELocym9bsiiT1xPHLmrGyyGCIdamgFvMdx2MkvTtbTYcmxosKdj&#10;Q/rr/G0VyKvWz1X3+lliheFx9fG0aY1T6mExHbYgAk3hX/znfjNxfpbB7zPxArn/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7UMdDAAAAA3AAAAA8AAAAAAAAAAAAAAAAA&#10;oQIAAGRycy9kb3ducmV2LnhtbFBLBQYAAAAABAAEAPkAAACOAwAAAAA=&#10;" adj="-375010,12531" strokecolor="#4579b8 [3044]">
                  <v:stroke endarrow="open"/>
                </v:shape>
                <v:shape id="Text Box 123" o:spid="_x0000_s1707" type="#_x0000_t202" style="position:absolute;left:29621;top:7990;width:11208;height:736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l4FcIA&#10;AADcAAAADwAAAGRycy9kb3ducmV2LnhtbERP24rCMBB9X/Afwgi+rakWpXSNIqIgCIs3cB9nm+mF&#10;bSalidr9eyMIvs3hXGe26EwtbtS6yrKC0TACQZxZXXGh4HzafCYgnEfWWFsmBf/kYDHvfcww1fbO&#10;B7odfSFCCLsUFZTeN6mULivJoBvahjhwuW0N+gDbQuoW7yHc1HIcRVNpsOLQUGJDq5Kyv+PVKPhe&#10;Te0k/u2SfL3f2UORx/JnclFq0O+WXyA8df4tfrm3Oswfx/B8Jlw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iXgVwgAAANwAAAAPAAAAAAAAAAAAAAAAAJgCAABkcnMvZG93&#10;bnJldi54bWxQSwUGAAAAAAQABAD1AAAAhwMAAAAA&#10;" fillcolor="white [3201]" strokeweight=".5pt">
                  <v:textbox>
                    <w:txbxContent>
                      <w:p w:rsidR="00303D05" w:rsidRDefault="00303D05" w:rsidP="00802EFB">
                        <w:r>
                          <w:t>App.exe (n)</w:t>
                        </w:r>
                      </w:p>
                      <w:p w:rsidR="00303D05" w:rsidRDefault="00303D05" w:rsidP="00802EFB">
                        <w:r>
                          <w:t>Appconfig.ini (n)</w:t>
                        </w:r>
                      </w:p>
                      <w:p w:rsidR="00303D05" w:rsidRDefault="00303D05" w:rsidP="00802EFB">
                        <w:r>
                          <w:t>Repository.bin (n)</w:t>
                        </w:r>
                      </w:p>
                      <w:p w:rsidR="00303D05" w:rsidRDefault="00303D05" w:rsidP="00802EFB">
                        <w:r>
                          <w:t>…(n)</w:t>
                        </w:r>
                      </w:p>
                    </w:txbxContent>
                  </v:textbox>
                </v:shape>
                <v:shape id="Flowchart: Magnetic Disk 124" o:spid="_x0000_s1708" type="#_x0000_t132" style="position:absolute;left:23747;top:8762;width:3205;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cbnMIA&#10;AADcAAAADwAAAGRycy9kb3ducmV2LnhtbERP24rCMBB9F/yHMMK+LJoqi9ZqFFlx9WFhvX3A0Ixt&#10;sZmUJtr690ZY8G0O5zrzZWtKcafaFZYVDAcRCOLU6oIzBefTph+DcB5ZY2mZFDzIwXLR7cwx0bbh&#10;A92PPhMhhF2CCnLvq0RKl+Zk0A1sRRy4i60N+gDrTOoamxBuSjmKorE0WHBoyLGi75zS6/FmFMSm&#10;mqyb8QPd5/bHTfX+98+sY6U+eu1qBsJT69/if/dOh/mjL3g9Ey6Qi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dxucwgAAANwAAAAPAAAAAAAAAAAAAAAAAJgCAABkcnMvZG93&#10;bnJldi54bWxQSwUGAAAAAAQABAD1AAAAhwMAAAAA&#10;" fillcolor="#4f81bd [3204]" strokecolor="#243f60 [1604]" strokeweight="2pt"/>
                <v:shape id="Straight Arrow Connector 125" o:spid="_x0000_s1709" type="#_x0000_t32" style="position:absolute;left:20276;top:11687;width:3471;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EbB8YAAADcAAAADwAAAGRycy9kb3ducmV2LnhtbESPQWvCQBCF7wX/wzKCt7pRtEh0FVEK&#10;LUJLVBBvY3ZMgtnZsLua9N93CwVvM7w373uzWHWmFg9yvrKsYDRMQBDnVldcKDge3l9nIHxA1lhb&#10;JgU/5GG17L0sMNW25Ywe+1CIGMI+RQVlCE0qpc9LMuiHtiGO2tU6gyGurpDaYRvDTS3HSfImDVYc&#10;CSU2tCkpv+3vJkK2k2y6O+0uE8rW3+3l8/wV3FmpQb9bz0EE6sLT/H/9oWP98RT+nokT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GwfGAAAA3AAAAA8AAAAAAAAA&#10;AAAAAAAAoQIAAGRycy9kb3ducmV2LnhtbFBLBQYAAAAABAAEAPkAAACUAwAAAAA=&#10;" strokecolor="#4579b8 [3044]">
                  <v:stroke endarrow="open"/>
                </v:shape>
                <v:shape id="Straight Arrow Connector 126" o:spid="_x0000_s1710" type="#_x0000_t32" style="position:absolute;left:26952;top:11673;width:2681;height: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OFcMYAAADcAAAADwAAAGRycy9kb3ducmV2LnhtbESPQWvCQBCF7wX/wzKCt7pRrEh0FVEK&#10;LUJLVBBvY3ZMgtnZsLua9N93CwVvM7w373uzWHWmFg9yvrKsYDRMQBDnVldcKDge3l9nIHxA1lhb&#10;JgU/5GG17L0sMNW25Ywe+1CIGMI+RQVlCE0qpc9LMuiHtiGO2tU6gyGurpDaYRvDTS3HSTKVBiuO&#10;hBIb2pSU3/Z3EyHbSfa2O+0uE8rW3+3l8/wV3FmpQb9bz0EE6sLT/H/9oWP98RT+nokT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9jhXDGAAAA3AAAAA8AAAAAAAAA&#10;AAAAAAAAoQIAAGRycy9kb3ducmV2LnhtbFBLBQYAAAAABAAEAPkAAACUAwAAAAA=&#10;" strokecolor="#4579b8 [3044]">
                  <v:stroke endarrow="open"/>
                </v:shape>
                <v:shape id="Flowchart: Magnetic Disk 258" o:spid="_x0000_s1711" type="#_x0000_t132" style="position:absolute;left:23747;top:19137;width:3200;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kDmMIA&#10;AADcAAAADwAAAGRycy9kb3ducmV2LnhtbERPy2rCQBTdC/7DcIVuik4aqKbRUaShtQvBVvsBl8w1&#10;CWbuhMw0j7/vLASXh/Pe7AZTi45aV1lW8LKIQBDnVldcKPi9fMwTEM4ja6wtk4KRHOy208kGU217&#10;/qHu7AsRQtilqKD0vkmldHlJBt3CNsSBu9rWoA+wLaRusQ/hppZxFC2lwYpDQ4kNvZeU385/RkFi&#10;mlXWL0d0z4dP96a/jyeTJUo9zYb9GoSnwT/Ed/eXVhC/hrXhTDgCc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GQOYwgAAANwAAAAPAAAAAAAAAAAAAAAAAJgCAABkcnMvZG93&#10;bnJldi54bWxQSwUGAAAAAAQABAD1AAAAhwMAAAAA&#10;" fillcolor="#4f81bd [3204]" strokecolor="#243f60 [1604]" strokeweight="2pt">
                  <v:textbox>
                    <w:txbxContent>
                      <w:p w:rsidR="00303D05" w:rsidRDefault="00303D05" w:rsidP="00802EFB"/>
                    </w:txbxContent>
                  </v:textbox>
                </v:shape>
                <v:shape id="Straight Arrow Connector 259" o:spid="_x0000_s1712" type="#_x0000_t32" style="position:absolute;left:26947;top:22058;width:2678;height: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8DA8UAAADcAAAADwAAAGRycy9kb3ducmV2LnhtbESPX2vCMBTF3wf7DuEO9jbTiYqrRhHH&#10;YENwtA7Et2tz1xabm5Jktn57Iwh7PJw/P8582ZtGnMn52rKC10ECgriwuuZSwc/u42UKwgdkjY1l&#10;UnAhD8vF48McU207zuich1LEEfYpKqhCaFMpfVGRQT+wLXH0fq0zGKJ0pdQOuzhuGjlMkok0WHMk&#10;VNjSuqLilP+ZCHkfZePNfnMcUbb67o5fh21wB6Wen/rVDESgPvyH7+1PrWA4foP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8DA8UAAADcAAAADwAAAAAAAAAA&#10;AAAAAAChAgAAZHJzL2Rvd25yZXYueG1sUEsFBgAAAAAEAAQA+QAAAJMDAAAAAA==&#10;" strokecolor="#4579b8 [3044]">
                  <v:stroke endarrow="open"/>
                </v:shape>
                <v:shape id="Text Box 127" o:spid="_x0000_s1713" type="#_x0000_t202" style="position:absolute;left:29622;top:18286;width:12274;height:754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xdMMcA&#10;AADcAAAADwAAAGRycy9kb3ducmV2LnhtbESPQWvCQBCF70L/wzKFXsRs1GIlZhVbKhZEitpLb0N2&#10;zAazsyG7avz3bqHgbYb35n1v8kVna3Gh1leOFQyTFARx4XTFpYKfw2owBeEDssbaMSm4kYfF/KmX&#10;Y6bdlXd02YdSxBD2GSowITSZlL4wZNEnriGO2tG1FkNc21LqFq8x3NZylKYTabHiSDDY0Ieh4rQ/&#10;2wgZjs/9blWb1+n3p3xf/27L3War1Mtzt5yBCNSFh/n/+kvH+qM3+HsmTiD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MXTDHAAAA3AAAAA8AAAAAAAAAAAAAAAAAmAIAAGRy&#10;cy9kb3ducmV2LnhtbFBLBQYAAAAABAAEAPUAAACMAwAAAAA=&#10;" fillcolor="#fbcaa2 [1625]" strokecolor="#f68c36 [3049]">
                  <v:fill color2="#fdefe3 [505]" rotate="t" angle="180" colors="0 #ffbe86;22938f #ffd0aa;1 #ffebdb" focus="100%" type="gradient"/>
                  <v:shadow on="t" color="black" opacity="24903f" origin=",.5" offset="0,.55556mm"/>
                  <v:textbox>
                    <w:txbxContent>
                      <w:p w:rsidR="00303D05" w:rsidRDefault="00303D05" w:rsidP="00802EFB">
                        <w:r>
                          <w:t>App.exe (n+1)</w:t>
                        </w:r>
                      </w:p>
                      <w:p w:rsidR="00303D05" w:rsidRDefault="00303D05" w:rsidP="00802EFB">
                        <w:r>
                          <w:t>Appconfig.ini (n+1)</w:t>
                        </w:r>
                      </w:p>
                      <w:p w:rsidR="00303D05" w:rsidRDefault="00303D05" w:rsidP="00802EFB">
                        <w:r>
                          <w:t>Repository.bin(n+1)</w:t>
                        </w:r>
                      </w:p>
                      <w:p w:rsidR="00303D05" w:rsidRDefault="00303D05" w:rsidP="00802EFB">
                        <w:r>
                          <w:t>… (n+1)</w:t>
                        </w:r>
                      </w:p>
                    </w:txbxContent>
                  </v:textbox>
                </v:shape>
                <v:shape id="Text Box 260" o:spid="_x0000_s1714" type="#_x0000_t202" style="position:absolute;left:2160;top:19098;width:17653;height:58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Sky8UA&#10;AADcAAAADwAAAGRycy9kb3ducmV2LnhtbERPz2vCMBS+C/4P4Qlexkx100lnWkRwDA86dYft9tY8&#10;22LzUpKo3X+/HAYeP77fi7wzjbiS87VlBeNRAoK4sLrmUsHncf04B+EDssbGMin4JQ951u8tMNX2&#10;xnu6HkIpYgj7FBVUIbSplL6oyKAf2ZY4cifrDIYIXSm1w1sMN42cJMlMGqw5NlTY0qqi4ny4GAXH&#10;5/3Pg56+zb+e6uX2Y/Oy+964k1LDQbd8BRGoC3fxv/tdK5jM4vx4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BKTLxQAAANwAAAAPAAAAAAAAAAAAAAAAAJgCAABkcnMv&#10;ZG93bnJldi54bWxQSwUGAAAAAAQABAD1AAAAigMAAAAA&#10;" filled="f" stroked="f" strokeweight="2pt">
                  <v:textbox>
                    <w:txbxContent>
                      <w:p w:rsidR="00303D05" w:rsidRDefault="00303D05" w:rsidP="00802EFB">
                        <w:r w:rsidRPr="00173C81">
                          <w:rPr>
                            <w:b/>
                          </w:rPr>
                          <w:t>(1)</w:t>
                        </w:r>
                        <w:r>
                          <w:t xml:space="preserve"> Develop new version of the Application and its environment.</w:t>
                        </w:r>
                      </w:p>
                    </w:txbxContent>
                  </v:textbox>
                </v:shape>
                <v:shape id="Straight Arrow Connector 261" o:spid="_x0000_s1715" type="#_x0000_t32" style="position:absolute;left:19811;top:22042;width:3936;height: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weXcIAAADcAAAADwAAAGRycy9kb3ducmV2LnhtbESPQYvCMBSE74L/ITzBm6YqlVKNIkLR&#10;q7oL6+3ZPNti81KaVOu/3ywIexxm5htmve1NLZ7Uusqygtk0AkGcW11xoeDrkk0SEM4ja6wtk4I3&#10;OdhuhoM1ptq++ETPsy9EgLBLUUHpfZNK6fKSDLqpbYiDd7etQR9kW0jd4ivATS3nUbSUBisOCyU2&#10;tC8pf5w7o2Bxv/WHxO9kkv3YfdfFcfydXZUaj/rdCoSn3v+HP+2jVjBfzuDvTDg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kweXcIAAADcAAAADwAAAAAAAAAAAAAA&#10;AAChAgAAZHJzL2Rvd25yZXYueG1sUEsFBgAAAAAEAAQA+QAAAJADAAAAAA==&#10;" strokecolor="#4579b8 [3044]">
                  <v:stroke endarrow="open"/>
                </v:shape>
                <v:shape id="Text Box 262" o:spid="_x0000_s1716" type="#_x0000_t202" style="position:absolute;width:0;height: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oxMYA&#10;AADcAAAADwAAAGRycy9kb3ducmV2LnhtbESPQWsCMRSE74X+h/AK3mrWPWhZjSJCy3qxqKX0+Ng8&#10;k103L8sm6ra/vhEKPQ4z8w2zWA2uFVfqQ+1ZwWScgSCuvK7ZKPg4vj6/gAgRWWPrmRR8U4DV8vFh&#10;gYX2N97T9RCNSBAOBSqwMXaFlKGy5DCMfUecvJPvHcYkeyN1j7cEd63Ms2wqHdacFix2tLFUnQ8X&#10;p2BWmnL7/tbYyaxpzO7rszme8x+lRk/Deg4i0hD/w3/tUivIpzncz6Qj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oxMYAAADcAAAADwAAAAAAAAAAAAAAAACYAgAAZHJz&#10;L2Rvd25yZXYueG1sUEsFBgAAAAAEAAQA9QAAAIsDAAAAAA==&#10;" fillcolor="#506329 [1638]" stroked="f">
                  <v:fill color2="#93b64c [3014]" rotate="t" angle="180" colors="0 #769535;52429f #9bc348;1 #9cc746" focus="100%" type="gradient">
                    <o:fill v:ext="view" type="gradientUnscaled"/>
                  </v:fill>
                  <v:shadow on="t" color="black" opacity="22937f" origin=",.5" offset="0,.63889mm"/>
                  <v:textbox>
                    <w:txbxContent>
                      <w:p w:rsidR="00303D05" w:rsidRDefault="00303D05" w:rsidP="00802EFB">
                        <w:r>
                          <w:t>Darwinet diff extractor tool</w:t>
                        </w:r>
                      </w:p>
                    </w:txbxContent>
                  </v:textbox>
                </v:shape>
                <v:shape id="Straight Arrow Connector 264" o:spid="_x0000_s1717" type="#_x0000_t32" style="position:absolute;left:38628;top:25828;width:5;height:226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u9xcMAAADcAAAADwAAAGRycy9kb3ducmV2LnhtbESPQYvCMBSE74L/ITxhb5qqWynVKCIU&#10;97ruLujt2TzbYvNSmlTrvzeCsMdhZr5hVpve1OJGrassK5hOIhDEudUVFwp+f7JxAsJ5ZI21ZVLw&#10;IAeb9XCwwlTbO3/T7eALESDsUlRQet+kUrq8JINuYhvi4F1sa9AH2RZSt3gPcFPLWRQtpMGKw0KJ&#10;De1Kyq+HziiYX879PvFbmWRHu+u6OI7/spNSH6N+uwThqff/4Xf7SyuYLT7hdSYcAbl+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7vcXDAAAA3AAAAA8AAAAAAAAAAAAA&#10;AAAAoQIAAGRycy9kb3ducmV2LnhtbFBLBQYAAAAABAAEAPkAAACRAwAAAAA=&#10;" strokecolor="#4579b8 [3044]">
                  <v:stroke endarrow="open"/>
                </v:shape>
                <v:shape id="AutoShape 24" o:spid="_x0000_s1718" type="#_x0000_t5" style="position:absolute;left:23596;top:35577;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6zL8MA&#10;AADcAAAADwAAAGRycy9kb3ducmV2LnhtbESPQYvCMBSE7wv+h/AEb2uqQlmqUUQRehFW14PHZ/Ns&#10;o81LaaLt/vvNguBxmJlvmMWqt7V4UuuNYwWTcQKCuHDacKng9LP7/ALhA7LG2jEp+CUPq+XgY4GZ&#10;dh0f6HkMpYgQ9hkqqEJoMil9UZFFP3YNcfSurrUYomxLqVvsItzWcpokqbRoOC5U2NCmouJ+fFgF&#10;t/xcOHva59vN5XtSmtnaHO6dUqNhv56DCNSHd/jVzrWCaZrC/5l4BO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y6zL8MAAADcAAAADwAAAAAAAAAAAAAAAACYAgAAZHJzL2Rv&#10;d25yZXYueG1sUEsFBgAAAAAEAAQA9QAAAIgDAAAAAA==&#10;" fillcolor="#f79646" strokecolor="#f2f2f2" strokeweight="1pt">
                  <v:fill color2="#974706" angle="45" focus="100%" type="gradient"/>
                  <v:shadow on="t" type="perspective" color="#fbd4b4" opacity=".5" origin=",.5" offset="0,0" matrix=",-56756f,,.5"/>
                  <v:textbox>
                    <w:txbxContent>
                      <w:p w:rsidR="00303D05" w:rsidRDefault="00303D05" w:rsidP="00802EFB"/>
                    </w:txbxContent>
                  </v:textbox>
                </v:shape>
                <v:oval id="Oval 267" o:spid="_x0000_s1719" style="position:absolute;left:29748;top:35589;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Yu8UA&#10;AADcAAAADwAAAGRycy9kb3ducmV2LnhtbESPzW7CMBCE75V4B2uRuBUHDrQEDEIgCuqphJ/zKt7E&#10;EfE6il0S3r6uVKnH0cx8o1mue1uLB7W+cqxgMk5AEOdOV1wquJz3r+8gfEDWWDsmBU/ysF4NXpaY&#10;atfxiR5ZKEWEsE9RgQmhSaX0uSGLfuwa4ugVrrUYomxLqVvsItzWcpokM2mx4rhgsKGtofyefVsF&#10;2WF+3X2Wxbb42Mt73eW37svclBoN+80CRKA+/If/2ketYDp7g98z8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IJi7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02EFB"/>
                    </w:txbxContent>
                  </v:textbox>
                </v:oval>
                <v:rect id="Rectangle 268" o:spid="_x0000_s1720" style="position:absolute;left:37188;top:35577;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2c9MQA&#10;AADcAAAADwAAAGRycy9kb3ducmV2LnhtbESPwWrCQBCG7wXfYRnBW92ordjUVaQg2GO0FI9DdswG&#10;s7MxuzVpn75zKPQ4/PN/8816O/hG3amLdWADs2kGirgMtubKwMdp/7gCFROyxSYwGfimCNvN6GGN&#10;uQ09F3Q/pkoJhGOOBlxKba51LB15jNPQEkt2CZ3HJGNXadthL3Df6HmWLbXHmuWCw5beHJXX45cX&#10;jVX/9H55bs90K36yz2LhzunFGTMZD7tXUImG9L/81z5YA/Ol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NnP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69" o:spid="_x0000_s1721" style="position:absolute;left:38637;top:35577;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E5b8UA&#10;AADcAAAADwAAAGRycy9kb3ducmV2LnhtbESPQWvCQBCF70L/wzKF3nRTW4OmWUWEQnuMLcXjkJ1k&#10;Q7OzMbua6K/vFgSPjzfve/PyzWhbcabeN44VPM8SEMSl0w3XCr6/3qdLED4ga2wdk4ILedisHyY5&#10;ZtoNXNB5H2oRIewzVGBC6DIpfWnIop+5jjh6lesthij7Wuoehwi3rZwnSSotNhwbDHa0M1T+7k82&#10;vrEcXj+rRXegY3FNfooXcwgro9TT47h9AxFoDPfjW/pDK5inK/gfEw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Tlv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70" o:spid="_x0000_s1722" style="position:absolute;left:39857;top:3558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IGL8UA&#10;AADcAAAADwAAAGRycy9kb3ducmV2LnhtbESPTU/DMAyG70j7D5EncWPpNthHWTahSUhw7IbQjlbj&#10;NRWN0zVhLfx6fEDa0Xr9Pn682Q2+UVfqYh3YwHSSgSIug625MvBxfH1YgYoJ2WITmAz8UITddnS3&#10;wdyGngu6HlKlBMIxRwMupTbXOpaOPMZJaIklO4fOY5Kxq7TtsBe4b/QsyxbaY81ywWFLe0fl1+Hb&#10;i8aqf3w/P7UnuhS/2Wcxd6e0dsbcj4eXZ1CJhnRb/m+/WQOzpejLM0IAv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YgYv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71" o:spid="_x0000_s1723" style="position:absolute;left:42274;top:35583;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6jtMUA&#10;AADcAAAADwAAAGRycy9kb3ducmV2LnhtbESPT2vCQBDF7wW/wzKCt7pR+yeNriIFoT3GingcspNs&#10;MDsbs1sT++m7hYLHx5v3e/NWm8E24kqdrx0rmE0TEMSF0zVXCg5fu8cUhA/IGhvHpOBGHjbr0cMK&#10;M+16zum6D5WIEPYZKjAhtJmUvjBk0U9dSxy90nUWQ5RdJXWHfYTbRs6T5EVarDk2GGzp3VBx3n/b&#10;+EbaP32Wz+2JLvlPcswX5hTejFKT8bBdggg0hPvxf/pDK5i/zuBvTCS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LqO0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72" o:spid="_x0000_s1724" style="position:absolute;left:43729;top:35589;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w9w8QA&#10;AADcAAAADwAAAGRycy9kb3ducmV2LnhtbESPQWvCQBCF70L/wzKF3nTTVKtGVylCQY+xRTwO2TEb&#10;mp1Ns6tJ/fWuIPT4ePO+N2+57m0tLtT6yrGC11ECgrhwuuJSwffX53AGwgdkjbVjUvBHHtarp8ES&#10;M+06zumyD6WIEPYZKjAhNJmUvjBk0Y9cQxy9k2sthijbUuoWuwi3tUyT5F1arDg2GGxoY6j42Z9t&#10;fGPWjXenSXOk3/yaHPI3cwxzo9TLc/+xABGoD//Hj/RWK0inKdzHRALI1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8PcP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73" o:spid="_x0000_s1725" style="position:absolute;left:41077;top:35570;width:1219;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CYWMQA&#10;AADcAAAADwAAAGRycy9kb3ducmV2LnhtbESPQWvCQBCF74L/YRmhN92orbWpq5SCUI9REY9DdsyG&#10;Zmdjdmuiv94VCh4fb9735i1Wna3EhRpfOlYwHiUgiHOnSy4U7Hfr4RyED8gaK8ek4EoeVst+b4Gp&#10;di1ndNmGQkQI+xQVmBDqVEqfG7LoR64mjt7JNRZDlE0hdYNthNtKTpJkJi2WHBsM1vRtKP/d/tn4&#10;xrx93Zze6iOds1tyyKbmGD6MUi+D7usTRKAuPI//0z9aweR9Co8xkQB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wmFj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oval id="Oval 274" o:spid="_x0000_s1726" style="position:absolute;left:30968;top:35583;width:1220;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uQEcUA&#10;AADcAAAADwAAAGRycy9kb3ducmV2LnhtbESPT2vCQBTE74V+h+UVvOlGkbZGVxFFW3qy8c/5kX3J&#10;BrNvQ3Y16bfvFoQeh5n5DbNY9bYWd2p95VjBeJSAIM6drrhUcDruhu8gfEDWWDsmBT/kYbV8flpg&#10;ql3H33TPQikihH2KCkwITSqlzw1Z9CPXEEevcK3FEGVbSt1iF+G2lpMkeZUWK44LBhvaGMqv2c0q&#10;yD5m5+1XWWyK/U5e6y6/dAdzUWrw0q/nIAL14T/8aH9qBZO3K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K5AR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02EFB"/>
                    </w:txbxContent>
                  </v:textbox>
                </v:oval>
                <v:oval id="Oval 275" o:spid="_x0000_s1727" style="position:absolute;left:28498;top:35577;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c1isUA&#10;AADcAAAADwAAAGRycy9kb3ducmV2LnhtbESPT2vCQBTE74V+h+UVvOlGwbZGVxFFW3qy8c/5kX3J&#10;BrNvQ3Y16bfvFoQeh5n5DbNY9bYWd2p95VjBeJSAIM6drrhUcDruhu8gfEDWWDsmBT/kYbV8flpg&#10;ql3H33TPQikihH2KCkwITSqlzw1Z9CPXEEevcK3FEGVbSt1iF+G2lpMkeZUWK44LBhvaGMqv2c0q&#10;yD5m5+1XWWyK/U5e6y6/dAdzUWrw0q/nIAL14T/8aH9qBZO3Kf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ZzWK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02EFB"/>
                    </w:txbxContent>
                  </v:textbox>
                </v:oval>
                <v:shape id="AutoShape 34" o:spid="_x0000_s1728" type="#_x0000_t5" style="position:absolute;left:27305;top:35570;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cl8sQA&#10;AADcAAAADwAAAGRycy9kb3ducmV2LnhtbESPT4vCMBTE78J+h/CEvWmqCyrVKOIi9LLgv8Me3zbP&#10;Ntq8lCba7rc3guBxmJnfMItVZytxp8YbxwpGwwQEce604ULB6bgdzED4gKyxckwK/snDavnRW2Cq&#10;Xct7uh9CISKEfYoKyhDqVEqfl2TRD11NHL2zayyGKJtC6gbbCLeVHCfJRFo0HBdKrGlTUn493KyC&#10;S/abO3v6yb43f7tRYb7WZn9tlfrsd+s5iEBdeIdf7UwrGE8n8DwTj4Bc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73JfL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303D05" w:rsidRDefault="00303D05" w:rsidP="00802EFB"/>
                    </w:txbxContent>
                  </v:textbox>
                </v:shape>
                <v:shape id="AutoShape 35" o:spid="_x0000_s1729" type="#_x0000_t5" style="position:absolute;left:25965;top:35583;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uAacQA&#10;AADcAAAADwAAAGRycy9kb3ducmV2LnhtbESPQYvCMBSE7wv+h/AEb2uqgi7VKKIs9CKsrgePz+bZ&#10;RpuX0mRt/fcbQfA4zMw3zGLV2UrcqfHGsYLRMAFBnDttuFBw/P3+/ALhA7LGyjEpeJCH1bL3scBU&#10;u5b3dD+EQkQI+xQVlCHUqZQ+L8miH7qaOHoX11gMUTaF1A22EW4rOU6SqbRoOC6UWNOmpPx2+LMK&#10;rtkpd/a4y7ab88+oMJO12d9apQb9bj0HEagL7/CrnWkF49kMnmfi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7gGn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303D05" w:rsidRDefault="00303D05" w:rsidP="00802EFB"/>
                    </w:txbxContent>
                  </v:textbox>
                </v:shape>
                <v:shape id="AutoShape 24" o:spid="_x0000_s1730" type="#_x0000_t5" style="position:absolute;left:22188;top:35570;width:1181;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QUG8EA&#10;AADcAAAADwAAAGRycy9kb3ducmV2LnhtbERPy4rCMBTdC/MP4Q7MTlMdUKlGEQehG8FHF7O801zb&#10;jM1NaaKtf28WgsvDeS/Xva3FnVpvHCsYjxIQxIXThksF+Xk3nIPwAVlj7ZgUPMjDevUxWGKqXcdH&#10;up9CKWII+xQVVCE0qZS+qMiiH7mGOHIX11oMEbal1C12MdzWcpIkU2nRcGyosKFtRcX1dLMK/rPf&#10;wtl8n/1s/w7j0nxvzPHaKfX12W8WIAL14S1+uTOtYDKLa+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AkFBv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shape id="AutoShape 24" o:spid="_x0000_s1731" type="#_x0000_t5" style="position:absolute;left:24783;top:35583;width:1181;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doOsIA&#10;AADcAAAADwAAAGRycy9kb3ducmV2LnhtbERPz2vCMBS+D/wfwhN2m6kKo1SjlMqgF0E7Dzu+Nc82&#10;2ryUJrPdf28Ogx0/vt/b/WQ78aDBG8cKlosEBHHttOFGweXz4y0F4QOyxs4xKfglD/vd7GWLmXYj&#10;n+lRhUbEEPYZKmhD6DMpfd2SRb9wPXHkrm6wGCIcGqkHHGO47eQqSd6lRcOxocWeipbqe/VjFdzK&#10;r9rZy7E8FN+nZWPWuTnfR6Ve51O+ARFoCv/iP3epFazSOD+eiUdA7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h2g6wgAAANwAAAAPAAAAAAAAAAAAAAAAAJgCAABkcnMvZG93&#10;bnJldi54bWxQSwUGAAAAAAQABAD1AAAAhwM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rect id="Rectangle 281" o:spid="_x0000_s1732" style="position:absolute;left:35975;top:35570;width:1212;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vTk8QA&#10;AADcAAAADwAAAGRycy9kb3ducmV2LnhtbESPT2vCQBDF7wW/wzIFb3Xjn0qaukopCPYYFfE4ZMds&#10;aHY2ZlcT++ldQejx8eb93rzFqre1uFLrK8cKxqMEBHHhdMWlgv1u/ZaC8AFZY+2YFNzIw2o5eFlg&#10;pl3HOV23oRQRwj5DBSaEJpPSF4Ys+pFriKN3cq3FEGVbSt1iF+G2lpMkmUuLFccGgw19Gyp+txcb&#10;30i72c/pvTnSOf9LDvnUHMOHUWr42n99ggjUh//jZ3qjFUzSMTzGRAL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3705P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282" o:spid="_x0000_s1733" style="position:absolute;left:32168;top:35583;width:1212;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lN5MQA&#10;AADcAAAADwAAAGRycy9kb3ducmV2LnhtbESPQWvCQBCF7wX/wzJCb3Vj2kqMrlIKgj1GRTwO2TEb&#10;zM7G7Gpif323UOjx8eZ9b95yPdhG3KnztWMF00kCgrh0uuZKwWG/eclA+ICssXFMCh7kYb0aPS0x&#10;167ngu67UIkIYZ+jAhNCm0vpS0MW/cS1xNE7u85iiLKrpO6wj3DbyDRJZtJizbHBYEufhsrL7mbj&#10;G1n/9nV+b090Lb6TY/FqTmFulHoeDx8LEIGG8H/8l95qBWmWwu+YSA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0pTe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283" o:spid="_x0000_s1734" style="position:absolute;left:33394;top:35570;width:1213;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of8QA&#10;AADcAAAADwAAAGRycy9kb3ducmV2LnhtbESPQWvCQBCF74L/YRnBW91UraSpq0hBaI9REY9DdsyG&#10;ZmdjdmvS/npXEDw+3rzvzVuue1uLK7W+cqzgdZKAIC6crrhUcNhvX1IQPiBrrB2Tgj/ysF4NB0vM&#10;tOs4p+sulCJC2GeowITQZFL6wpBFP3ENcfTOrrUYomxLqVvsItzWcpokC2mx4thgsKFPQ8XP7tfG&#10;N9Ju/n1+a050yf+TYz4zp/BulBqP+s0HiEB9eB4/0l9awTSdwX1MJIBc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l6H/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284" o:spid="_x0000_s1735" style="position:absolute;left:34761;top:35589;width:1213;height:1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xwC8UA&#10;AADcAAAADwAAAGRycy9kb3ducmV2LnhtbESPQWvCQBCF7wX/wzJCb7qpVUnTrCKFQnuMingcspNs&#10;aHY2Zrcm+uu7hUKPjzfve/Py7WhbcaXeN44VPM0TEMSl0w3XCo6H91kKwgdkja1jUnAjD9vN5CHH&#10;TLuBC7ruQy0ihH2GCkwIXSalLw1Z9HPXEUevcr3FEGVfS93jEOG2lYskWUuLDccGgx29GSq/9t82&#10;vpEOy89q1Z3pUtyTU/FszuHFKPU4HXevIAKN4f/4L/2hFSzSJfyOiQSQm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jHAL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shape id="Text Box 285" o:spid="_x0000_s1736" type="#_x0000_t202" style="position:absolute;left:28055;top:28180;width:15830;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EWSsYA&#10;AADcAAAADwAAAGRycy9kb3ducmV2LnhtbESPQUvDQBSE74L/YXmCN7tpQFtiN0EEJV6UNiIeH9nn&#10;btLs25Bd2+ivdwsFj8PMfMNsqtkN4kBT6DwrWC4yEMSt1x0bBe/N080aRIjIGgfPpOCHAlTl5cUG&#10;C+2PvKXDLhqRIBwKVGBjHAspQ2vJYVj4kTh5X35yGJOcjNQTHhPcDTLPsjvpsOO0YHGkR0vtfvft&#10;FKxqU7+8Pfd2uep78/r50Tf7/Fep66v54R5EpDn+h8/tWivI17dwOpOO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1EWSsYAAADcAAAADwAAAAAAAAAAAAAAAACYAgAAZHJz&#10;L2Rvd25yZXYueG1sUEsFBgAAAAAEAAQA9QAAAIsDAAAAAA==&#10;" fillcolor="#506329 [1638]" stroked="f">
                  <v:fill color2="#93b64c [3014]" rotate="t" angle="180" colors="0 #769535;52429f #9bc348;1 #9cc746" focus="100%" type="gradient">
                    <o:fill v:ext="view" type="gradientUnscaled"/>
                  </v:fill>
                  <v:shadow on="t" color="black" opacity="22937f" origin=",.5" offset="0,.63889mm"/>
                  <v:textbox>
                    <w:txbxContent>
                      <w:p w:rsidR="00303D05" w:rsidRDefault="00303D05" w:rsidP="00802EFB">
                        <w:r>
                          <w:t>Darwinet diff extractor tool</w:t>
                        </w:r>
                      </w:p>
                    </w:txbxContent>
                  </v:textbox>
                </v:shape>
                <v:shape id="Left Brace 286" o:spid="_x0000_s1737" type="#_x0000_t87" style="position:absolute;left:32359;top:22922;width:2413;height:22727;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6TpcMA&#10;AADcAAAADwAAAGRycy9kb3ducmV2LnhtbESPzWrDMBCE74W+g9hCb7VkH0JwooQQSMmhtCTxAyzW&#10;1ja1Vq6k+Oftq0Khx2FmvmG2+9n2YiQfOsca8kyBIK6d6bjRUN1OL2sQISIb7B2ThoUC7HePD1ss&#10;jZv4QuM1NiJBOJSooY1xKKUMdUsWQ+YG4uR9Om8xJukbaTxOCW57WSi1khY7TgstDnRsqf663q0G&#10;/7qMaqn4vVKnGS/57Tt/+0Ctn5/mwwZEpDn+h//aZ6OhWK/g90w6AnL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6TpcMAAADcAAAADwAAAAAAAAAAAAAAAACYAgAAZHJzL2Rv&#10;d25yZXYueG1sUEsFBgAAAAAEAAQA9QAAAIgDAAAAAA==&#10;" adj="191" strokecolor="#4579b8 [3044]">
                  <v:textbox>
                    <w:txbxContent>
                      <w:p w:rsidR="00303D05" w:rsidRDefault="00303D05" w:rsidP="00802EFB"/>
                    </w:txbxContent>
                  </v:textbox>
                </v:shape>
                <v:shape id="Straight Arrow Connector 287" o:spid="_x0000_s1738" type="#_x0000_t32" style="position:absolute;left:33561;top:30478;width:5;height:26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XFSMMAAADcAAAADwAAAGRycy9kb3ducmV2LnhtbESPT4vCMBTE78J+h/AWvGmqS91SjSJC&#10;Wa/+Wdi9PZtnW2xeSpNq/fZGEDwOM/MbZrHqTS2u1LrKsoLJOAJBnFtdcaHgeMhGCQjnkTXWlknB&#10;nRyslh+DBaba3nhH170vRICwS1FB6X2TSunykgy6sW2Ig3e2rUEfZFtI3eItwE0tp1E0kwYrDgsl&#10;NrQpKb/sO6Pg63zqfxK/lkn2ZzddF8fxb/av1PCzX89BeOr9O/xqb7WCafINzzPhCM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7lxUjDAAAA3AAAAA8AAAAAAAAAAAAA&#10;AAAAoQIAAGRycy9kb3ducmV2LnhtbFBLBQYAAAAABAAEAPkAAACRAwAAAAA=&#10;" strokecolor="#4579b8 [3044]">
                  <v:stroke endarrow="open"/>
                </v:shape>
                <v:shape id="Text Box 288" o:spid="_x0000_s1739" type="#_x0000_t202" style="position:absolute;left:7038;top:891;width:6794;height:239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W8t8MA&#10;AADcAAAADwAAAGRycy9kb3ducmV2LnhtbERPy2oCMRTdC/2HcAtuRDN1ITIaRQstIq3iA3F5mVwn&#10;g5ObIYk6/n2zKLg8nPd03tpa3MmHyrGCj0EGgrhwuuJSwfHw1R+DCBFZY+2YFDwpwHz21plirt2D&#10;d3Tfx1KkEA45KjAxNrmUoTBkMQxcQ5y4i/MWY4K+lNrjI4XbWg6zbCQtVpwaDDb0aai47m9WwdWs&#10;e9vs+3d5Gq2efnO4ubP/OSvVfW8XExCR2vgS/7tXWsFwnNamM+kI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W8t8MAAADcAAAADwAAAAAAAAAAAAAAAACYAgAAZHJzL2Rv&#10;d25yZXYueG1sUEsFBgAAAAAEAAQA9QAAAIgDAAAAAA==&#10;" filled="f" stroked="f" strokeweight=".5pt">
                  <v:textbox>
                    <w:txbxContent>
                      <w:p w:rsidR="00303D05" w:rsidRDefault="00303D05" w:rsidP="00802EFB">
                        <w:r>
                          <w:t>Release n</w:t>
                        </w:r>
                      </w:p>
                    </w:txbxContent>
                  </v:textbox>
                </v:shape>
                <v:shape id="AutoShape 23" o:spid="_x0000_s1740" style="position:absolute;left:3224;top:48059;width:1264;height:1219;visibility:visible;mso-wrap-style:square;v-text-anchor:top" coordsize="126365,12192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C2+cUA&#10;AADcAAAADwAAAGRycy9kb3ducmV2LnhtbESPQWvCQBSE7wX/w/IEb3VjQNHUVcQiFnoQo9L29sg+&#10;s8Hs2zS71fTfu0Khx2FmvmHmy87W4kqtrxwrGA0TEMSF0xWXCo6HzfMUhA/IGmvHpOCXPCwXvac5&#10;ZtrdeE/XPJQiQthnqMCE0GRS+sKQRT90DXH0zq61GKJsS6lbvEW4rWWaJBNpseK4YLChtaHikv9Y&#10;BZ+T17Ep3pvz9ut0TJk/5Cz/3ik16HerFxCBuvAf/mu/aQXpdAaPM/EIyM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ELb5xQAAANwAAAAPAAAAAAAAAAAAAAAAAJgCAABkcnMv&#10;ZG93bnJldi54bWxQSwUGAAAAAAQABAD1AAAAigMAAAAA&#10;" adj="-11796480,,5400" path="m,46569r48267,1l63183,,78098,46570r48267,-1l87316,75350r14915,46570l63183,93138,24134,121920,39049,75350,,46569xe">
                  <v:stroke joinstyle="miter"/>
                  <v:formulas/>
                  <v:path o:connecttype="custom" o:connectlocs="0,46569;48267,46570;63183,0;78098,46570;126365,46569;87316,75350;102231,121920;63183,93138;24134,121920;39049,75350;0,46569" o:connectangles="0,0,0,0,0,0,0,0,0,0,0" textboxrect="0,0,126365,121920"/>
                  <v:textbox>
                    <w:txbxContent>
                      <w:p w:rsidR="00303D05" w:rsidRDefault="00303D05" w:rsidP="00802EFB"/>
                    </w:txbxContent>
                  </v:textbox>
                </v:shape>
                <v:shape id="AutoShape 24" o:spid="_x0000_s1741" type="#_x0000_t5" style="position:absolute;left:4459;top:48285;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7+58EA&#10;AADcAAAADwAAAGRycy9kb3ducmV2LnhtbERPy4rCMBTdC/MP4Q7MTlMdEK1GEQehG8FHF7O801zb&#10;jM1NaaKtf28WgsvDeS/Xva3FnVpvHCsYjxIQxIXThksF+Xk3nIHwAVlj7ZgUPMjDevUxWGKqXcdH&#10;up9CKWII+xQVVCE0qZS+qMiiH7mGOHIX11oMEbal1C12MdzWcpIkU2nRcGyosKFtRcX1dLMK/rPf&#10;wtl8n/1s/w7j0nxvzPHaKfX12W8WIAL14S1+uTOtYDKP8+OZeAT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e/uf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303D05" w:rsidRDefault="00303D05" w:rsidP="00802EFB"/>
                    </w:txbxContent>
                  </v:textbox>
                </v:shape>
                <v:oval id="Oval 291" o:spid="_x0000_s1742" style="position:absolute;left:5394;top:48243;width:1219;height:12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Vc8QA&#10;AADcAAAADwAAAGRycy9kb3ducmV2LnhtbESPQWvCQBSE74L/YXmCN93oQWrqKkXRFk8aW8+P7Es2&#10;mH0bsluT/nu3IHgcZuYbZrXpbS3u1PrKsYLZNAFBnDtdcang+7KfvIHwAVlj7ZgU/JGHzXo4WGGq&#10;XcdnumehFBHCPkUFJoQmldLnhiz6qWuIo1e41mKIsi2lbrGLcFvLeZIspMWK44LBhraG8lv2axVk&#10;n8uf3bEstsVhL291l1+7k7kqNR71H+8gAvXhFX62v7SC+XIG/2fiEZD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1XP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303D05" w:rsidRDefault="00303D05" w:rsidP="00802EFB"/>
                    </w:txbxContent>
                  </v:textbox>
                </v:oval>
                <v:rect id="Rectangle 292" o:spid="_x0000_s1743" style="position:absolute;left:6632;top:48273;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OcUA&#10;AADcAAAADwAAAGRycy9kb3ducmV2LnhtbESPQWvCQBCF74L/YRmhN92Y1qJpVikFoT1GpXgcspNs&#10;aHY2ZleT9td3CwWPjzfve/Py3WhbcaPeN44VLBcJCOLS6YZrBafjfr4G4QOyxtYxKfgmD7vtdJJj&#10;pt3ABd0OoRYRwj5DBSaELpPSl4Ys+oXriKNXud5iiLKvpe5xiHDbyjRJnqXFhmODwY7eDJVfh6uN&#10;b6yHp49q1Z3pUvwkn8WjOYeNUephNr6+gAg0hvvxf/pdK0g3KfyNiQS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8Ns5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93" o:spid="_x0000_s1744" style="position:absolute;left:11496;top:48358;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x+osQA&#10;AADcAAAADwAAAGRycy9kb3ducmV2LnhtbESPQWvCQBCF74L/YRnBm26qVTR1FREEe4xK8Thkx2xo&#10;djZmVxP767uFgsfHm/e9eatNZyvxoMaXjhW8jRMQxLnTJRcKzqf9aAHCB2SNlWNS8CQPm3W/t8JU&#10;u5YzehxDISKEfYoKTAh1KqXPDVn0Y1cTR+/qGoshyqaQusE2wm0lJ0kylxZLjg0Ga9oZyr+Pdxvf&#10;WLTvn9dZfaFb9pN8ZVNzCUuj1HDQbT9ABOrC6/g/fdAKJssp/I2JBJ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8fq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94" o:spid="_x0000_s1745" style="position:absolute;left:12721;top:48364;width:1220;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Xm1sUA&#10;AADcAAAADwAAAGRycy9kb3ducmV2LnhtbESPQWvCQBCF70L/wzKF3nSj1RJjNlIKhXqMFvE4ZMds&#10;MDubZrcm7a93CwWPjzfve/Py7WhbcaXeN44VzGcJCOLK6YZrBZ+H92kKwgdkja1jUvBDHrbFwyTH&#10;TLuBS7ruQy0ihH2GCkwIXSalrwxZ9DPXEUfv7HqLIcq+lrrHIcJtKxdJ8iItNhwbDHb0Zqi67L9t&#10;fCMdlrvzqjvRV/mbHMtncwpro9TT4/i6ARFoDPfj//SHVrBYL+FvTCSAL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VebW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95" o:spid="_x0000_s1746" style="position:absolute;left:15173;top:48364;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lDTcQA&#10;AADcAAAADwAAAGRycy9kb3ducmV2LnhtbESPQWvCQBCF7wX/wzKCN91Uq2jqKiII9hiV4nHIjtnQ&#10;7GzMrib667sFocfHm/e9ect1Zytxp8aXjhW8jxIQxLnTJRcKTsfdcA7CB2SNlWNS8CAP61XvbYmp&#10;di1ndD+EQkQI+xQVmBDqVEqfG7LoR64mjt7FNRZDlE0hdYNthNtKjpNkJi2WHBsM1rQ1lP8cbja+&#10;MW8/vi7T+kzX7Jl8ZxNzDguj1KDfbT5BBOrC//ErvdcKxosp/I2JBJ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ZQ03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96" o:spid="_x0000_s1747" style="position:absolute;left:17624;top:48352;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vdOsUA&#10;AADcAAAADwAAAGRycy9kb3ducmV2LnhtbESPQWvCQBCF70L/wzKF3nRTW4OmWUWEQnuMLcXjkJ1k&#10;Q7OzMbua6K/vFgSPjzfve/PyzWhbcabeN44VPM8SEMSl0w3XCr6/3qdLED4ga2wdk4ILedisHyY5&#10;ZtoNXNB5H2oRIewzVGBC6DIpfWnIop+5jjh6lesthij7Wuoehwi3rZwnSSotNhwbDHa0M1T+7k82&#10;vrEcXj+rRXegY3FNfooXcwgro9TT47h9AxFoDPfjW/pDK5ivUvgfEwk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y906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rect id="Rectangle 297" o:spid="_x0000_s1748" style="position:absolute;left:13947;top:48364;width:1219;height:1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d4ocUA&#10;AADcAAAADwAAAGRycy9kb3ducmV2LnhtbESPT2vCQBDF70K/wzIFb7qp9k+SukoRhHqMLcXjkB2z&#10;odnZNLua6Kd3hYLHx5v3e/MWq8E24kSdrx0reJomIIhLp2uuFHx/bSYpCB+QNTaOScGZPKyWD6MF&#10;5tr1XNBpFyoRIexzVGBCaHMpfWnIop+6ljh6B9dZDFF2ldQd9hFuGzlLkldpsebYYLCltaHyd3e0&#10;8Y20f94eXto9/RWX5KeYm33IjFLjx+HjHUSgIdyP/9OfWsEse4PbmEgA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3ih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txbxContent>
                  </v:textbox>
                </v:rect>
                <v:oval id="Oval 298" o:spid="_x0000_s1749" style="position:absolute;left:10239;top:48364;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p87sIA&#10;AADcAAAADwAAAGRycy9kb3ducmV2LnhtbERPPU/DMBDdkfofrEPqRhwyVDTUrVCq0ooJ0jbzKb7E&#10;UeNzFJsm/Hs8IDE+ve/Nbra9uNPoO8cKnpMUBHHtdMetgsv58PQCwgdkjb1jUvBDHnbbxcMGc+0m&#10;/qJ7GVoRQ9jnqMCEMORS+tqQRZ+4gThyjRsthgjHVuoRpxhue5ml6Upa7Dg2GByoMFTfym+roDyu&#10;r/uPtima94O89VNdTZ+mUmr5OL+9ggg0h3/xn/ukFWTruDaeiUdAb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anzuwgAAANwAAAAPAAAAAAAAAAAAAAAAAJgCAABkcnMvZG93&#10;bnJldi54bWxQSwUGAAAAAAQABAD1AAAAhwMAAAAA&#10;" fillcolor="#9bbb59" strokecolor="#f2f2f2" strokeweight="1pt">
                  <v:fill color2="#4e6128" angle="45" focus="100%" type="gradient"/>
                  <v:shadow on="t" type="perspective" color="#d6e3bc" opacity=".5" origin=",.5" offset="0,0" matrix=",-56756f,,.5"/>
                  <v:textbox>
                    <w:txbxContent>
                      <w:p w:rsidR="00303D05" w:rsidRDefault="00303D05" w:rsidP="00802EFB"/>
                    </w:txbxContent>
                  </v:textbox>
                </v:oval>
                <v:oval id="Oval 299" o:spid="_x0000_s1750" style="position:absolute;left:16398;top:48358;width:1219;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bZdcQA&#10;AADcAAAADwAAAGRycy9kb3ducmV2LnhtbESPQWvCQBSE74L/YXlCb7rRQ2lSVxGLrXjStPX8yL5k&#10;g9m3Ibs18d+7BcHjMDPfMMv1YBtxpc7XjhXMZwkI4sLpmisFP9+76RsIH5A1No5JwY08rFfj0RIz&#10;7Xo+0TUPlYgQ9hkqMCG0mZS+MGTRz1xLHL3SdRZDlF0ldYd9hNtGLpLkVVqsOS4YbGlrqLjkf1ZB&#10;/pX+fhyqclt+7uSl6YtzfzRnpV4mw+YdRKAhPMOP9l4rWKQp/J+JR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Mm2XXEAAAA3AAAAA8AAAAAAAAAAAAAAAAAmAIAAGRycy9k&#10;b3ducmV2LnhtbFBLBQYAAAAABAAEAPUAAACJAwAAAAA=&#10;" fillcolor="#9bbb59" strokecolor="#f2f2f2" strokeweight="1pt">
                  <v:fill color2="#4e6128" angle="45" focus="100%" type="gradient"/>
                  <v:shadow on="t" type="perspective" color="#d6e3bc" opacity=".5" origin=",.5" offset="0,0" matrix=",-56756f,,.5"/>
                  <v:textbox>
                    <w:txbxContent>
                      <w:p w:rsidR="00303D05" w:rsidRDefault="00303D05" w:rsidP="00802EFB"/>
                    </w:txbxContent>
                  </v:textbox>
                </v:oval>
                <v:shape id="AutoShape 34" o:spid="_x0000_s1751" type="#_x0000_t5" style="position:absolute;left:9045;top:48358;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k/cEA&#10;AADcAAAADwAAAGRycy9kb3ducmV2LnhtbERPy4rCMBTdC/5DuMLsNFVBpGMs4jDQzYCvhcs7zZ02&#10;0+amNNHWvzcLweXhvDfZYBtxp84bxwrmswQEceG04VLB5fw9XYPwAVlj45gUPMhDth2PNphq1/OR&#10;7qdQihjCPkUFVQhtKqUvKrLoZ64ljtyf6yyGCLtS6g77GG4buUiSlbRoODZU2NK+oqI+3ayC//xa&#10;OHv5yb/2v4d5aZY7c6x7pT4mw+4TRKAhvMUvd64VLJM4P56JR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1ZP3BAAAA3AAAAA8AAAAAAAAAAAAAAAAAmAIAAGRycy9kb3du&#10;cmV2LnhtbFBLBQYAAAAABAAEAPUAAACGAwAAAAA=&#10;" fillcolor="#f79646" strokecolor="#f2f2f2" strokeweight="1pt">
                  <v:fill color2="#974706" angle="45" focus="100%" type="gradient"/>
                  <v:shadow on="t" type="perspective" color="#fbd4b4" opacity=".5" origin=",.5" offset="0,0" matrix=",-56756f,,.5"/>
                  <v:textbox>
                    <w:txbxContent>
                      <w:p w:rsidR="00303D05" w:rsidRDefault="00303D05" w:rsidP="00802EFB"/>
                    </w:txbxContent>
                  </v:textbox>
                </v:shape>
                <v:shape id="AutoShape 35" o:spid="_x0000_s1752" type="#_x0000_t5" style="position:absolute;left:7851;top:48364;width:1187;height:1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BZsQA&#10;AADcAAAADwAAAGRycy9kb3ducmV2LnhtbESPT4vCMBTE7wt+h/AWvK1pFUS6RhFF6EXw32GPb5u3&#10;bdbmpTTR1m9vBMHjMDO/YebL3tbiRq03jhWkowQEceG04VLB+bT9moHwAVlj7ZgU3MnDcjH4mGOm&#10;XccHuh1DKSKEfYYKqhCaTEpfVGTRj1xDHL0/11oMUbal1C12EW5rOU6SqbRoOC5U2NC6ouJyvFoF&#10;//lP4ex5l2/Wv/u0NJOVOVw6pYaf/eobRKA+vMOvdq4VTJIUnmfi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wWb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303D05" w:rsidRDefault="00303D05" w:rsidP="00802EFB"/>
                    </w:txbxContent>
                  </v:textbox>
                </v:shape>
                <v:shape id="Left Brace 302" o:spid="_x0000_s1753" type="#_x0000_t87" style="position:absolute;left:9686;top:39150;width:2413;height:15901;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JTfsQA&#10;AADcAAAADwAAAGRycy9kb3ducmV2LnhtbESPQWsCMRSE74L/ITyhN826liJboxTbSk8FVw8eH5vX&#10;bOjmZUmyuv77plDocZiZb5jNbnSduFKI1rOC5aIAQdx4bdkoOJ/e52sQMSFr7DyTgjtF2G2nkw1W&#10;2t/4SNc6GZEhHCtU0KbUV1LGpiWHceF74ux9+eAwZRmM1AFvGe46WRbFk3RoOS+02NO+pea7HpyC&#10;/mLQHg/DJ4fzYWUuj/f69c0q9TAbX55BJBrTf/iv/aEVrIoSfs/kIy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iU37EAAAA3AAAAA8AAAAAAAAAAAAAAAAAmAIAAGRycy9k&#10;b3ducmV2LnhtbFBLBQYAAAAABAAEAPUAAACJAwAAAAA=&#10;" adj="273" strokecolor="#4579b8 [3044]">
                  <v:textbox>
                    <w:txbxContent>
                      <w:p w:rsidR="00303D05" w:rsidRDefault="00303D05" w:rsidP="00802EFB"/>
                    </w:txbxContent>
                  </v:textbox>
                </v:shape>
                <v:shape id="AutoShape 24" o:spid="_x0000_s1754" type="#_x0000_t5" style="position:absolute;left:20761;top:48439;width:1181;height:1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f6isQA&#10;AADcAAAADwAAAGRycy9kb3ducmV2LnhtbESPT4vCMBTE74LfIbwFb5pqQaRrFFGEXhbWPwePz+Zt&#10;m7V5KU3W1m+/EQSPw8z8hlmue1uLO7XeOFYwnSQgiAunDZcKzqf9eAHCB2SNtWNS8CAP69VwsMRM&#10;u44PdD+GUkQI+wwVVCE0mZS+qMiin7iGOHo/rrUYomxLqVvsItzWcpYkc2nRcFyosKFtRcXt+GcV&#10;/OaXwtnzV77bXr+npUk35nDrlBp99JtPEIH68A6/2rlWkCYpPM/EIy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n+or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oval id="Oval 304" o:spid="_x0000_s1755" style="position:absolute;left:26914;top:48452;width:1213;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zs8cUA&#10;AADcAAAADwAAAGRycy9kb3ducmV2LnhtbESPT2vCQBTE7wW/w/KE3nRjW4pGVxGLtvTUxj/nR/Yl&#10;G8y+DdnVxG/vFoQeh5n5DbNY9bYWV2p95VjBZJyAIM6drrhUcNhvR1MQPiBrrB2Tght5WC0HTwtM&#10;tev4l65ZKEWEsE9RgQmhSaX0uSGLfuwa4ugVrrUYomxLqVvsItzW8iVJ3qXFiuOCwYY2hvJzdrEK&#10;ss/Z8eO7LDbFbivPdZefuh9zUup52K/nIAL14T/8aH9pBa/JG/yd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zOzx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02EFB">
                        <w:pPr>
                          <w:pStyle w:val="NormalWeb"/>
                        </w:pPr>
                        <w:r>
                          <w:rPr>
                            <w:rFonts w:cs="Angsana New"/>
                            <w:szCs w:val="20"/>
                          </w:rPr>
                          <w:t> </w:t>
                        </w:r>
                      </w:p>
                    </w:txbxContent>
                  </v:textbox>
                </v:oval>
                <v:rect id="Rectangle 305" o:spid="_x0000_s1756" style="position:absolute;left:34350;top:48439;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LZV8QA&#10;AADcAAAADwAAAGRycy9kb3ducmV2LnhtbESPQWsCMRCF7wX/QxihN02sVXQ1ihSE9ri2iMdhM24W&#10;N5N1E91tf31TEHp8vHnfm7fe9q4Wd2pD5VnDZKxAEBfeVFxq+PrcjxYgQkQ2WHsmDd8UYLsZPK0x&#10;M77jnO6HWIoE4ZChBhtjk0kZCksOw9g3xMk7+9ZhTLItpWmxS3BXyxel5tJhxanBYkNvlorL4ebS&#10;G4vu9eM8a050zX/UMZ/aU1xarZ+H/W4FIlIf/48f6XejYapm8DcmEU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y2Vf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06" o:spid="_x0000_s1757" style="position:absolute;left:35798;top:48439;width:1212;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BHIMQA&#10;AADcAAAADwAAAGRycy9kb3ducmV2LnhtbESPQWsCMRCF70L/QxihN02sVexqlCIU6nFtKR6HzbhZ&#10;3Ey2m+hu/fWNIHh8vHnfm7fa9K4WF2pD5VnDZKxAEBfeVFxq+P76GC1AhIhssPZMGv4owGb9NFhh&#10;ZnzHOV32sRQJwiFDDTbGJpMyFJYchrFviJN39K3DmGRbStNil+Culi9KzaXDilODxYa2lorT/uzS&#10;G4vudXecNQf6za/qJ5/aQ3yzWj8P+/cliEh9fBzf059Gw1TN4TYmEU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kgRy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07" o:spid="_x0000_s1758" style="position:absolute;left:37023;top:48446;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ziu8QA&#10;AADcAAAADwAAAGRycy9kb3ducmV2LnhtbESPQWsCMRCF74X+hzAFbzWp1lZXo4hQqMe1pXgcNuNm&#10;6WaybqK79dcbQejx8eZ9b95i1btanKkNlWcNL0MFgrjwpuJSw/fXx/MURIjIBmvPpOGPAqyWjw8L&#10;zIzvOKfzLpYiQThkqMHG2GRShsKSwzD0DXHyDr51GJNsS2la7BLc1XKk1Jt0WHFqsNjQxlLxuzu5&#10;9Ma0e90eJs2ejvlF/eRju48zq/XgqV/PQUTq4//xPf1pNIzVO9zGJAL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s4rv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08" o:spid="_x0000_s1759" style="position:absolute;left:39436;top:48446;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2ycQA&#10;AADcAAAADwAAAGRycy9kb3ducmV2LnhtbESPwU7DMAyG70i8Q2QkbixhAzTKsglNmgTHbhPa0Wq8&#10;pqJxSpOthaefD5M4Wr//z58XqzG06kx9aiJbeJwYUMRVdA3XFva7zcMcVMrIDtvIZOGXEqyWtzcL&#10;LFwcuKTzNtdKIJwKtOBz7gqtU+UpYJrEjliyY+wDZhn7WrseB4GHVk+NedEBG5YLHjtae6q+t6cg&#10;GvPh6fP43B3op/wzX+XMH/Krt/b+bnx/A5VpzP/L1/aHszAzYivPCAH08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zdsn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09" o:spid="_x0000_s1760" style="position:absolute;left:40890;top:48452;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TUsQA&#10;AADcAAAADwAAAGRycy9kb3ducmV2LnhtbESPQWsCMRCF70L/QxihN02stehqlCIU6nFtKR6HzbhZ&#10;3Ey2m+hu/fWNIHh8vHnfm7fa9K4WF2pD5VnDZKxAEBfeVFxq+P76GM1BhIhssPZMGv4owGb9NFhh&#10;ZnzHOV32sRQJwiFDDTbGJpMyFJYchrFviJN39K3DmGRbStNil+Culi9KvUmHFacGiw1tLRWn/dml&#10;N+bd6+44aw70m1/VTz61h7iwWj8P+/cliEh9fBzf059Gw1Qt4DYmEU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01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10" o:spid="_x0000_s1761" style="position:absolute;left:38242;top:48433;width:1213;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zsEsQA&#10;AADcAAAADwAAAGRycy9kb3ducmV2LnhtbESPwWrCQBCG70LfYZlCb7qxWrHRVUpBqMeoFI9DdswG&#10;s7NpdjVpn75zKPQ4/PN/8816O/hG3amLdWAD00kGirgMtubKwOm4Gy9BxYRssQlMBr4pwnbzMFpj&#10;bkPPBd0PqVIC4ZijAZdSm2sdS0ce4yS0xJJdQucxydhV2nbYC9w3+jnLFtpjzXLBYUvvjsrr4eZF&#10;Y9nP95eX9kxfxU/2WczcOb06Y54eh7cVqERD+l/+a39YA7Op6Ms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c7BL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oval id="Oval 311" o:spid="_x0000_s1762" style="position:absolute;left:28133;top:48446;width:1213;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LZtMUA&#10;AADcAAAADwAAAGRycy9kb3ducmV2LnhtbESPQWvCQBSE7wX/w/IK3ppNFEqNrlIUtfRU0+r5kX3J&#10;BrNvQ3Y16b/vFgo9DjPzDbPajLYVd+p941hBlqQgiEunG64VfH3un15A+ICssXVMCr7Jw2Y9eVhh&#10;rt3AJ7oXoRYRwj5HBSaELpfSl4Ys+sR1xNGrXG8xRNnXUvc4RLht5SxNn6XFhuOCwY62hsprcbMK&#10;iuPivHuvq2112MtrO5SX4cNclJo+jq9LEIHG8B/+a79pBfMsg98z8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Ytm0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02EFB">
                        <w:pPr>
                          <w:pStyle w:val="NormalWeb"/>
                        </w:pPr>
                        <w:r>
                          <w:rPr>
                            <w:rFonts w:cs="Angsana New"/>
                            <w:szCs w:val="20"/>
                          </w:rPr>
                          <w:t> </w:t>
                        </w:r>
                      </w:p>
                    </w:txbxContent>
                  </v:textbox>
                </v:oval>
                <v:oval id="Oval 312" o:spid="_x0000_s1763" style="position:absolute;left:25663;top:48439;width:1213;height:1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BHw8UA&#10;AADcAAAADwAAAGRycy9kb3ducmV2LnhtbESPQWvCQBSE70L/w/IKvdWNFkqN2YgotqUnja3nR/Yl&#10;G8y+DdnVpP++WxA8DjPzDZOtRtuKK/W+caxgNk1AEJdON1wr+D7unt9A+ICssXVMCn7Jwyp/mGSY&#10;ajfwga5FqEWEsE9RgQmhS6X0pSGLfuo64uhVrrcYouxrqXscIty2cp4kr9Jiw3HBYEcbQ+W5uFgF&#10;xcfiZ/tVV5vqfSfP7VCehr05KfX0OK6XIAKN4R6+tT+1gpfZHP7PxCMg8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sEfDxQAAANwAAAAPAAAAAAAAAAAAAAAAAJgCAABkcnMv&#10;ZG93bnJldi54bWxQSwUGAAAAAAQABAD1AAAAigMAAAAA&#10;" fillcolor="#9bbb59" strokecolor="#f2f2f2" strokeweight="1pt">
                  <v:fill color2="#4e6128" angle="45" focus="100%" type="gradient"/>
                  <v:shadow on="t" type="perspective" color="#d6e3bc" opacity=".5" origin=",.5" offset="0,0" matrix=",-56756f,,.5"/>
                  <v:textbox>
                    <w:txbxContent>
                      <w:p w:rsidR="00303D05" w:rsidRDefault="00303D05" w:rsidP="00802EFB">
                        <w:pPr>
                          <w:pStyle w:val="NormalWeb"/>
                        </w:pPr>
                        <w:r>
                          <w:rPr>
                            <w:rFonts w:cs="Angsana New"/>
                            <w:szCs w:val="20"/>
                          </w:rPr>
                          <w:t> </w:t>
                        </w:r>
                      </w:p>
                    </w:txbxContent>
                  </v:textbox>
                </v:oval>
                <v:shape id="AutoShape 34" o:spid="_x0000_s1764" type="#_x0000_t5" style="position:absolute;left:24469;top:48433;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5sV8QA&#10;AADcAAAADwAAAGRycy9kb3ducmV2LnhtbESPQWvCQBSE7wX/w/IEb3UTA1Kiq4gi5CJU66HH1+wz&#10;Wc2+DdnVxH/fFQo9DjPzDbNcD7YRD+q8cawgnSYgiEunDVcKzl/79w8QPiBrbByTgid5WK9Gb0vM&#10;tev5SI9TqESEsM9RQR1Cm0vpy5os+qlriaN3cZ3FEGVXSd1hH+G2kbMkmUuLhuNCjS1taypvp7tV&#10;cC2+S2fPh2K3/flMK5NtzPHWKzUZD5sFiEBD+A//tQutIEszeJ2JR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bFfEAAAA3AAAAA8AAAAAAAAAAAAAAAAAmAIAAGRycy9k&#10;b3ducmV2LnhtbFBLBQYAAAAABAAEAPUAAACJAw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shape id="AutoShape 35" o:spid="_x0000_s1765" type="#_x0000_t5" style="position:absolute;left:23129;top:48446;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0I8UA&#10;AADcAAAADwAAAGRycy9kb3ducmV2LnhtbESPT4vCMBTE74LfITzBm6bVZZFqFFEWehHWPwePz+bZ&#10;RpuX0mRt99tvFhb2OMzMb5jVpre1eFHrjWMF6TQBQVw4bbhUcDl/TBYgfEDWWDsmBd/kYbMeDlaY&#10;adfxkV6nUIoIYZ+hgiqEJpPSFxVZ9FPXEEfv7lqLIcq2lLrFLsJtLWdJ8i4tGo4LFTa0q6h4nr6s&#10;gkd+LZy9HPL97vaZlma+Ncdnp9R41G+XIAL14T/81861gnn6B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V/Qj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shape id="AutoShape 24" o:spid="_x0000_s1766" type="#_x0000_t5" style="position:absolute;left:19351;top:48433;width:1175;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RuMUA&#10;AADcAAAADwAAAGRycy9kb3ducmV2LnhtbESPT4vCMBTE74LfITzBm6ZVdpFqFFEWehHWPwePz+bZ&#10;RpuX0mRt99tvFhb2OMzMb5jVpre1eFHrjWMF6TQBQVw4bbhUcDl/TBYgfEDWWDsmBd/kYbMeDlaY&#10;adfxkV6nUIoIYZ+hgiqEJpPSFxVZ9FPXEEfv7lqLIcq2lLrFLsJtLWdJ8i4tGo4LFTa0q6h4nr6s&#10;gkd+LZy9HPL97vaZlma+Ncdnp9R41G+XIAL14T/81861gnn6B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G1G4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shape id="AutoShape 24" o:spid="_x0000_s1767" type="#_x0000_t5" style="position:absolute;left:21948;top:48446;width:1175;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nPz8MA&#10;AADcAAAADwAAAGRycy9kb3ducmV2LnhtbESPQYvCMBSE74L/ITzBm6ZdQZZqFFGEXgR1PXh8Ns82&#10;2ryUJmvrv98sLOxxmJlvmOW6t7V4UeuNYwXpNAFBXDhtuFRw+dpPPkH4gKyxdkwK3uRhvRoOlphp&#10;1/GJXudQighhn6GCKoQmk9IXFVn0U9cQR+/uWoshyraUusUuwm0tP5JkLi0ajgsVNrStqHiev62C&#10;R34tnL0c8t32dkxLM9uY07NTajzqNwsQgfrwH/5r51rBLJ3D75l4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nPz8MAAADcAAAADwAAAAAAAAAAAAAAAACYAgAAZHJzL2Rv&#10;d25yZXYueG1sUEsFBgAAAAAEAAQA9QAAAIgDA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rect id="Rectangle 317" o:spid="_x0000_s1768" style="position:absolute;left:33137;top:48433;width:1206;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V0ZsUA&#10;AADcAAAADwAAAGRycy9kb3ducmV2LnhtbESPQWvCQBCF74X+h2UKvdWNVWuMrlIKBT3GluJxyE6y&#10;wexsmt2a1F/vCoLHx5v3vXmrzWAbcaLO144VjEcJCOLC6ZorBd9fny8pCB+QNTaOScE/edisHx9W&#10;mGnXc06nfahEhLDPUIEJoc2k9IUhi37kWuLola6zGKLsKqk77CPcNvI1Sd6kxZpjg8GWPgwVx/2f&#10;jW+k/XRXztoD/ebn5CefmENYGKWen4b3JYhAQ7gf39JbrWAynsN1TCSAX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XRm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18" o:spid="_x0000_s1769" style="position:absolute;left:29333;top:48446;width:1207;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rgFMQA&#10;AADcAAAADwAAAGRycy9kb3ducmV2LnhtbESPwWrCQBCG70LfYZlCb7qxWrHRVUpBqMeoFI9DdswG&#10;s7NpdjVpn75zKPQ4/PN/8816O/hG3amLdWAD00kGirgMtubKwOm4Gy9BxYRssQlMBr4pwnbzMFpj&#10;bkPPBd0PqVIC4ZijAZdSm2sdS0ce4yS0xJJdQucxydhV2nbYC9w3+jnLFtpjzXLBYUvvjsrr4eZF&#10;Y9nP95eX9kxfxU/2WczcOb06Y54eh7cVqERD+l/+a39YA7Op2Mo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q4BT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19" o:spid="_x0000_s1770" style="position:absolute;left:30559;top:48433;width:1206;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ZFj8UA&#10;AADcAAAADwAAAGRycy9kb3ducmV2LnhtbESPQWvCQBCF7wX/wzIFb3UTbSWmWUUEoT1GpXgcsmM2&#10;NDsbs6tJ++u7hUKPjzfve/OKzWhbcafeN44VpLMEBHHldMO1gtNx/5SB8AFZY+uYFHyRh8168lBg&#10;rt3AJd0PoRYRwj5HBSaELpfSV4Ys+pnriKN3cb3FEGVfS93jEOG2lfMkWUqLDccGgx3tDFWfh5uN&#10;b2TD8/vlpTvTtfxOPsqFOYeVUWr6OG5fQQQaw//xX/pNK1ikK/gdEwk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ZkWPxQAAANwAAAAPAAAAAAAAAAAAAAAAAJgCAABkcnMv&#10;ZG93bnJldi54bWxQSwUGAAAAAAQABAD1AAAAigM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rect id="Rectangle 320" o:spid="_x0000_s1771" style="position:absolute;left:31924;top:48452;width:1207;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Amr8QA&#10;AADcAAAADwAAAGRycy9kb3ducmV2LnhtbESPwWrCQBCG70LfYZlCb7qpWtHoKqVQqMeoiMchO2aD&#10;2dk0uzVpn75zKPQ4/PN/881mN/hG3amLdWADz5MMFHEZbM2VgdPxfbwEFROyxSYwGfimCLvtw2iD&#10;uQ09F3Q/pEoJhGOOBlxKba51LB15jJPQEkt2DZ3HJGNXadthL3Df6GmWLbTHmuWCw5beHJW3w5cX&#10;jWU/319f2gt9Fj/ZuZi5S1o5Y54eh9c1qERD+l/+a39YA7Op6MszQgC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wJq/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shape id="Left Brace 321" o:spid="_x0000_s1772" type="#_x0000_t87" style="position:absolute;left:29521;top:35787;width:2406;height:2272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BbdsMA&#10;AADcAAAADwAAAGRycy9kb3ducmV2LnhtbESPUWvCMBSF3wf+h3CFvc2kDkQ6o4jg8EE21P6AS3PX&#10;FpubmmS1/ffLQPDxcM75Dme1GWwrevKhcawhmykQxKUzDVcaisv+bQkiRGSDrWPSMFKAzXryssLc&#10;uDufqD/HSiQIhxw11DF2uZShrMlimLmOOHk/zluMSfpKGo/3BLetnCu1kBYbTgs1drSrqbyef60G&#10;/zn2aiz4q1D7AU/Z5ZYdv1Hr1+mw/QARaYjP8KN9MBre5xn8n0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YBbdsMAAADcAAAADwAAAAAAAAAAAAAAAACYAgAAZHJzL2Rv&#10;d25yZXYueG1sUEsFBgAAAAAEAAQA9QAAAIgDAAAAAA==&#10;" adj="191" strokecolor="#4579b8 [3044]">
                  <v:textbox>
                    <w:txbxContent>
                      <w:p w:rsidR="00303D05" w:rsidRDefault="00303D05" w:rsidP="00802EFB">
                        <w:pPr>
                          <w:pStyle w:val="NormalWeb"/>
                        </w:pPr>
                        <w:r>
                          <w:rPr>
                            <w:rFonts w:cs="Angsana New"/>
                            <w:szCs w:val="20"/>
                          </w:rPr>
                          <w:t> </w:t>
                        </w:r>
                      </w:p>
                    </w:txbxContent>
                  </v:textbox>
                </v:shape>
                <v:shape id="Text Box 322" o:spid="_x0000_s1773" type="#_x0000_t202" style="position:absolute;left:7690;top:43428;width:6795;height:241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Gzb8QA&#10;AADcAAAADwAAAGRycy9kb3ducmV2LnhtbESP3YrCMBSE7xd8h3AE79bUFkWqUUQUFgRZXUEvj83p&#10;DzYnpclqffuNIOzlMDPfMPNlZ2pxp9ZVlhWMhhEI4szqigsFp5/t5xSE88gaa8uk4EkOlovexxxT&#10;bR98oPvRFyJA2KWooPS+SaV0WUkG3dA2xMHLbWvQB9kWUrf4CHBTyziKJtJgxWGhxIbWJWW3469R&#10;sF9P7Di5dtN8872zhyJP5GV8VmrQ71YzEJ46/x9+t7+0giSO4XU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Bs2/EAAAA3AAAAA8AAAAAAAAAAAAAAAAAmAIAAGRycy9k&#10;b3ducmV2LnhtbFBLBQYAAAAABAAEAPUAAACJAwAAAAA=&#10;" fillcolor="white [3201]" strokeweight=".5pt">
                  <v:textbox>
                    <w:txbxContent>
                      <w:p w:rsidR="00303D05" w:rsidRDefault="00303D05" w:rsidP="00802EFB">
                        <w:r>
                          <w:t>Release n</w:t>
                        </w:r>
                      </w:p>
                    </w:txbxContent>
                  </v:textbox>
                </v:shape>
                <v:shape id="Text Box 323" o:spid="_x0000_s1774" type="#_x0000_t202" style="position:absolute;left:26447;top:43513;width:8147;height:230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W9MQA&#10;AADcAAAADwAAAGRycy9kb3ducmV2LnhtbESPW4vCMBSE3xf8D+EIvq2pFqV0jSKiIAiLN3Afzzan&#10;F7Y5KU3U7r83guDjMDPfMLNFZ2pxo9ZVlhWMhhEI4szqigsF59PmMwHhPLLG2jIp+CcHi3nvY4ap&#10;tnc+0O3oCxEg7FJUUHrfpFK6rCSDbmgb4uDltjXog2wLqVu8B7ip5TiKptJgxWGhxIZWJWV/x6tR&#10;8L2a2kn82yX5er+zhyKP5c/kotSg3y2/QHjq/Dv8am+1gngcw/NMO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NFvTEAAAA3AAAAA8AAAAAAAAAAAAAAAAAmAIAAGRycy9k&#10;b3ducmV2LnhtbFBLBQYAAAAABAAEAPUAAACJAwAAAAA=&#10;" fillcolor="white [3201]" strokeweight=".5pt">
                  <v:textbox>
                    <w:txbxContent>
                      <w:p w:rsidR="00303D05" w:rsidRDefault="00303D05" w:rsidP="00802EFB">
                        <w:r>
                          <w:t>Release n+1</w:t>
                        </w:r>
                      </w:p>
                    </w:txbxContent>
                  </v:textbox>
                </v:shape>
                <v:shape id="Text Box 327" o:spid="_x0000_s1775" type="#_x0000_t202" style="position:absolute;left:16353;top:54188;width:4680;height:22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zsw8YA&#10;AADcAAAADwAAAGRycy9kb3ducmV2LnhtbESPQWvCQBSE74L/YXmF3nRjArZEVymCKKgHbS14e2af&#10;STD7NmS3Jv57Vyh4HGbmG2Y670wlbtS40rKC0TACQZxZXXKu4Od7OfgE4TyyxsoyKbiTg/ms35ti&#10;qm3Le7odfC4ChF2KCgrv61RKlxVk0A1tTRy8i20M+iCbXOoG2wA3lYyjaCwNlhwWCqxpUVB2PfwZ&#10;Batkd4rPd7dNjvvj5ve6XbajTaXU+1v3NQHhqfOv8H97rRUk8Qc8z4QjIG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Xzsw8YAAADc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w:txbxContent>
                      <w:p w:rsidR="00303D05" w:rsidRDefault="00303D05" w:rsidP="00802EFB">
                        <w:r>
                          <w:t>View</w:t>
                        </w:r>
                      </w:p>
                    </w:txbxContent>
                  </v:textbox>
                </v:shape>
                <v:shape id="Elbow Connector 328" o:spid="_x0000_s1776" type="#_x0000_t35" style="position:absolute;left:18552;top:49059;width:23551;height:5131;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NJyb0AAADcAAAADwAAAGRycy9kb3ducmV2LnhtbERPvQrCMBDeBd8hnOCmqQoi1SgiCg6C&#10;qB0cz+Zsq82lNLHWtzeD4Pjx/S9WrSlFQ7UrLCsYDSMQxKnVBWcKkstuMAPhPLLG0jIp+JCD1bLb&#10;WWCs7ZtP1Jx9JkIIuxgV5N5XsZQuzcmgG9qKOHB3Wxv0AdaZ1DW+Q7gp5TiKptJgwaEhx4o2OaXP&#10;88soYPfRzXFNB1c2xfWmX8lGP7ZK9Xvteg7CU+v/4p97rxVMxmFtOBOOgFx+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YTScm9AAAA3AAAAA8AAAAAAAAAAAAAAAAAoQIA&#10;AGRycy9kb3ducmV2LnhtbFBLBQYAAAAABAAEAPkAAACLAwAAAAA=&#10;" adj="-2097,12076" strokecolor="#4579b8 [3044]">
                  <v:stroke endarrow="open"/>
                </v:shape>
                <v:shape id="Flowchart: Magnetic Disk 329" o:spid="_x0000_s1777" type="#_x0000_t132" style="position:absolute;left:24466;top:52771;width:3201;height:58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La48YA&#10;AADcAAAADwAAAGRycy9kb3ducmV2LnhtbESP3WrCQBSE7wu+w3KE3hTdNIKN0VVKQ9ULoa36AIfs&#10;aRKaPRuy2/y8vSsUejnMzDfMZjeYWnTUusqygud5BII4t7riQsH18j5LQDiPrLG2TApGcrDbTh42&#10;mGrb8xd1Z1+IAGGXooLS+yaV0uUlGXRz2xAH79u2Bn2QbSF1i32Am1rGUbSUBisOCyU29FZS/nP+&#10;NQoS07xk/XJE93TYu5X+PH2YLFHqcTq8rkF4Gvx/+K991AoW8QruZ8IR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La48YAAADcAAAADwAAAAAAAAAAAAAAAACYAgAAZHJz&#10;L2Rvd25yZXYueG1sUEsFBgAAAAAEAAQA9QAAAIsDAAAAAA==&#10;" fillcolor="#4f81bd [3204]" strokecolor="#243f60 [1604]" strokeweight="2pt">
                  <v:textbox>
                    <w:txbxContent>
                      <w:p w:rsidR="00303D05" w:rsidRDefault="00303D05" w:rsidP="00802EFB"/>
                    </w:txbxContent>
                  </v:textbox>
                </v:shape>
                <v:shape id="Text Box 330" o:spid="_x0000_s1778" type="#_x0000_t202" style="position:absolute;left:31042;top:52650;width:12592;height:68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g9eMMA&#10;AADcAAAADwAAAGRycy9kb3ducmV2LnhtbERPS2vCQBC+C/0Pywi9iG5spEjqKm2ptCBSfFy8Ddlp&#10;NpidDdlV03/fORQ8fnzvxar3jbpSF+vABqaTDBRxGWzNlYHjYT2eg4oJ2WITmAz8UoTV8mGwwMKG&#10;G+/ouk+VkhCOBRpwKbWF1rF05DFOQkss3E/oPCaBXaVthzcJ941+yrJn7bFmaXDY0ruj8ry/eCmZ&#10;5pdRv27cbP79od8+T9tqt9ka8zjsX19AJerTXfzv/rIG8lzmyxk5An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g9eMMAAADc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303D05" w:rsidRDefault="00303D05" w:rsidP="00802EFB">
                        <w:r>
                          <w:t>App.exe (n+1)</w:t>
                        </w:r>
                      </w:p>
                      <w:p w:rsidR="00303D05" w:rsidRDefault="00303D05" w:rsidP="00802EFB">
                        <w:r>
                          <w:t>Appconfig (n+1)</w:t>
                        </w:r>
                      </w:p>
                      <w:p w:rsidR="00303D05" w:rsidRDefault="00303D05" w:rsidP="00802EFB">
                        <w:r>
                          <w:t>Repository.bin (n+1)</w:t>
                        </w:r>
                      </w:p>
                      <w:p w:rsidR="00303D05" w:rsidRDefault="00303D05" w:rsidP="00802EFB">
                        <w:r>
                          <w:t>… (n+1)</w:t>
                        </w:r>
                      </w:p>
                    </w:txbxContent>
                  </v:textbox>
                </v:shape>
                <v:shape id="Straight Arrow Connector 331" o:spid="_x0000_s1779" type="#_x0000_t32" style="position:absolute;left:20749;top:55339;width:3717;height:3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4+3cMAAADcAAAADwAAAGRycy9kb3ducmV2LnhtbESPT4vCMBTE78J+h/CEvdnUlUqpRhGh&#10;6HX9A7u3Z/Nsi81LaVLtfvuNIHgcZn4zzHI9mEbcqXO1ZQXTKAZBXFhdc6ngdMwnKQjnkTU2lknB&#10;HzlYrz5GS8y0ffA33Q++FKGEXYYKKu/bTEpXVGTQRbYlDt7VdgZ9kF0pdYePUG4a+RXHc2mw5rBQ&#10;YUvbiorboTcKZtfLsEv9Rqb5j932fZIk5/xXqc/xsFmA8DT4d/hF73XgZlN4nglH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ePt3DAAAA3AAAAA8AAAAAAAAAAAAA&#10;AAAAoQIAAGRycy9kb3ducmV2LnhtbFBLBQYAAAAABAAEAPkAAACRAwAAAAA=&#10;" strokecolor="#4579b8 [3044]">
                  <v:stroke endarrow="open"/>
                </v:shape>
                <v:shape id="Straight Arrow Connector 332" o:spid="_x0000_s1780" type="#_x0000_t32" style="position:absolute;left:27667;top:55696;width:3375;height: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ygqsIAAADcAAAADwAAAGRycy9kb3ducmV2LnhtbESPT4vCMBTE7wt+h/AEb2u6SqV0jSJC&#10;0av/QG9vm2dbtnkpTar12xtB8DjM/GaY+bI3tbhR6yrLCn7GEQji3OqKCwXHQ/adgHAeWWNtmRQ8&#10;yMFyMfiaY6rtnXd02/tChBJ2KSoovW9SKV1ekkE3tg1x8K62NeiDbAupW7yHclPLSRTNpMGKw0KJ&#10;Da1Lyv/3nVEwvf71m8SvZJKd7brr4jg+ZRelRsN+9QvCU+8/4Te91YGbTuB1JhwBuXg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8ygqsIAAADcAAAADwAAAAAAAAAAAAAA&#10;AAChAgAAZHJzL2Rvd25yZXYueG1sUEsFBgAAAAAEAAQA+QAAAJADAAAAAA==&#10;" strokecolor="#4579b8 [3044]">
                  <v:stroke endarrow="open"/>
                </v:shape>
                <v:shape id="Straight Arrow Connector 333" o:spid="_x0000_s1781" type="#_x0000_t32" style="position:absolute;left:30520;top:37676;width:1664;height:58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wne1MUAAADcAAAADwAAAGRycy9kb3ducmV2LnhtbESPX2vCMBTF3wd+h3AHe5vprBvSGUUc&#10;gw1BqQri27W5a4vNTUkyW7+9EQZ7PJw/P8503ptGXMj52rKCl2ECgriwuuZSwX73+TwB4QOyxsYy&#10;KbiSh/ls8DDFTNuOc7psQyniCPsMFVQhtJmUvqjIoB/aljh6P9YZDFG6UmqHXRw3jRwlyZs0WHMk&#10;VNjSsqLivP01EfIxzl9Xh9VpTPli052+j+vgjko9PfaLdxCB+vAf/mt/aQVpmsL9TDwC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wne1MUAAADcAAAADwAAAAAAAAAA&#10;AAAAAAChAgAAZHJzL2Rvd25yZXYueG1sUEsFBgAAAAAEAAQA+QAAAJMDAAAAAA==&#10;" strokecolor="#4579b8 [3044]">
                  <v:stroke endarrow="open"/>
                </v:shape>
                <v:shape id="Text Box 334" o:spid="_x0000_s1782" type="#_x0000_t202" style="position:absolute;left:36588;top:891;width:8846;height:261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ZwyMcA&#10;AADcAAAADwAAAGRycy9kb3ducmV2LnhtbESP3WoCMRSE7wXfIRyhN1Kz/iBla5RWsEjRlmopXh42&#10;p5vFzcmSRF3fvhGEXg4z8w0zW7S2FmfyoXKsYDjIQBAXTldcKvjerx6fQISIrLF2TAquFGAx73Zm&#10;mGt34S8672IpEoRDjgpMjE0uZSgMWQwD1xAn79d5izFJX0rt8ZLgtpajLJtKixWnBYMNLQ0Vx93J&#10;Kjia9/5n9rZ9/Zmur/5jf3IHvzko9dBrX55BRGrjf/jeXmsF4/EEbmfSEZ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GcMjHAAAA3AAAAA8AAAAAAAAAAAAAAAAAmAIAAGRy&#10;cy9kb3ducmV2LnhtbFBLBQYAAAAABAAEAPUAAACMAwAAAAA=&#10;" filled="f" stroked="f" strokeweight=".5pt">
                  <v:textbox>
                    <w:txbxContent>
                      <w:p w:rsidR="00303D05" w:rsidRPr="00173C81" w:rsidRDefault="00303D05" w:rsidP="00802EFB">
                        <w:pPr>
                          <w:rPr>
                            <w:b/>
                          </w:rPr>
                        </w:pPr>
                        <w:r w:rsidRPr="00173C81">
                          <w:rPr>
                            <w:b/>
                          </w:rPr>
                          <w:t>App Domain</w:t>
                        </w:r>
                      </w:p>
                    </w:txbxContent>
                  </v:textbox>
                </v:shape>
                <v:shape id="Text Box 335" o:spid="_x0000_s1783" type="#_x0000_t202" style="position:absolute;left:36803;top:42297;width:8846;height:23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rVU8YA&#10;AADcAAAADwAAAGRycy9kb3ducmV2LnhtbESPQWsCMRSE74L/ITyhF6lZFaVsjdIKFinaUi3F42Pz&#10;ulncvCxJ1PXfN4LQ4zAz3zCzRWtrcSYfKscKhoMMBHHhdMWlgu/96vEJRIjIGmvHpOBKARbzbmeG&#10;uXYX/qLzLpYiQTjkqMDE2ORShsKQxTBwDXHyfp23GJP0pdQeLwluaznKsqm0WHFaMNjQ0lBx3J2s&#10;gqN5739mb9vXn+n66j/2J3fwm4NSD7325RlEpDb+h+/ttVYwHk/gdiYd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4rVU8YAAADcAAAADwAAAAAAAAAAAAAAAACYAgAAZHJz&#10;L2Rvd25yZXYueG1sUEsFBgAAAAAEAAQA9QAAAIsDAAAAAA==&#10;" filled="f" stroked="f" strokeweight=".5pt">
                  <v:textbox>
                    <w:txbxContent>
                      <w:p w:rsidR="00303D05" w:rsidRPr="00173C81" w:rsidRDefault="00303D05" w:rsidP="00802EFB">
                        <w:pPr>
                          <w:rPr>
                            <w:b/>
                          </w:rPr>
                        </w:pPr>
                        <w:r w:rsidRPr="00173C81">
                          <w:rPr>
                            <w:b/>
                          </w:rPr>
                          <w:t>App Domain</w:t>
                        </w:r>
                      </w:p>
                    </w:txbxContent>
                  </v:textbox>
                </v:shape>
                <v:shape id="Text Box 336" o:spid="_x0000_s1784" type="#_x0000_t202" style="position:absolute;left:13110;top:37888;width:13335;height:262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0ZeMMA&#10;AADcAAAADwAAAGRycy9kb3ducmV2LnhtbESPzWoCMRSF90LfIdxCd5pRQWRqZhChpYtuOirY3WVy&#10;nQxOboYkatqnbwqFLg/n5+Ns6mQHcSMfescK5rMCBHHrdM+dgsP+ZboGESKyxsExKfiiAHX1MNlg&#10;qd2dP+jWxE7kEQ4lKjAxjqWUoTVkMczcSJy9s/MWY5a+k9rjPY/bQS6KYiUt9pwJBkfaGWovzdVm&#10;LnYufRpq/Gn/7kzxPX9Nx0Gpp8e0fQYRKcX/8F/7TStYLlfweyYfAVn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S0ZeMMAAADcAAAADwAAAAAAAAAAAAAAAACYAgAAZHJzL2Rv&#10;d25yZXYueG1sUEsFBgAAAAAEAAQA9QAAAIgDAAAAAA==&#10;" filled="f" stroked="f" strokeweight="2pt">
                  <v:textbox style="mso-fit-shape-to-text:t">
                    <w:txbxContent>
                      <w:p w:rsidR="00303D05" w:rsidRDefault="00303D05" w:rsidP="00802EFB">
                        <w:r w:rsidRPr="004E581F">
                          <w:rPr>
                            <w:b/>
                          </w:rPr>
                          <w:t>(3)</w:t>
                        </w:r>
                        <w:r>
                          <w:t xml:space="preserve"> Deploy to Domain</w:t>
                        </w:r>
                      </w:p>
                    </w:txbxContent>
                  </v:textbox>
                </v:shape>
                <v:shape id="Text Box 338" o:spid="_x0000_s1785" type="#_x0000_t202" style="position:absolute;left:2126;top:27950;width:21063;height:269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Ls8EA&#10;AADcAAAADwAAAGRycy9kb3ducmV2LnhtbERPTWsCMRC9C/6HMII3zW6FardmRYSC9lCs9tDjsJkm&#10;wc1k2URd/31zKPT4eN/rzeBbcaM+usAKynkBgrgJ2rFR8HV+m61AxISssQ1MCh4UYVOPR2usdLjz&#10;J91OyYgcwrFCBTalrpIyNpY8xnnoiDP3E3qPKcPeSN3jPYf7Vj4VxbP06Dg3WOxoZ6m5nK5egTuu&#10;LJYv8tDGpTH7j/P799ahUtPJsH0FkWhI/+I/914rWCzy2nwmHwFZ/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RC7PBAAAA3AAAAA8AAAAAAAAAAAAAAAAAmAIAAGRycy9kb3du&#10;cmV2LnhtbFBLBQYAAAAABAAEAPUAAACGAwAAAAA=&#10;" filled="f" stroked="f" strokeweight="2pt">
                  <v:textbox>
                    <w:txbxContent>
                      <w:p w:rsidR="00303D05" w:rsidRDefault="00303D05" w:rsidP="00802EFB">
                        <w:r w:rsidRPr="004E581F">
                          <w:rPr>
                            <w:b/>
                          </w:rPr>
                          <w:t>(2)</w:t>
                        </w:r>
                        <w:r>
                          <w:t xml:space="preserve"> Diff new version with old version</w:t>
                        </w:r>
                      </w:p>
                    </w:txbxContent>
                  </v:textbox>
                </v:shape>
                <w10:anchorlock/>
              </v:group>
            </w:pict>
          </mc:Fallback>
        </mc:AlternateContent>
      </w:r>
    </w:p>
    <w:p w:rsidR="00802EFB" w:rsidRPr="00C81D35" w:rsidRDefault="00802EFB" w:rsidP="00802EFB">
      <w:pPr>
        <w:pStyle w:val="Heading1"/>
        <w:rPr>
          <w:lang w:val="en-GB"/>
        </w:rPr>
      </w:pPr>
      <w:bookmarkStart w:id="74" w:name="_Toc305080296"/>
      <w:r w:rsidRPr="00C81D35">
        <w:rPr>
          <w:lang w:val="en-GB"/>
        </w:rPr>
        <w:lastRenderedPageBreak/>
        <w:t>The Darwinet Local API Independent Platform model</w:t>
      </w:r>
      <w:bookmarkEnd w:id="74"/>
    </w:p>
    <w:p w:rsidR="00802EFB" w:rsidRPr="00C81D35" w:rsidRDefault="00802EFB" w:rsidP="00802EFB">
      <w:pPr>
        <w:pStyle w:val="Heading2"/>
        <w:rPr>
          <w:lang w:val="en-GB"/>
        </w:rPr>
      </w:pPr>
      <w:bookmarkStart w:id="75" w:name="_Toc305080297"/>
      <w:r w:rsidRPr="00C81D35">
        <w:rPr>
          <w:lang w:val="en-GB"/>
        </w:rPr>
        <w:t>Overview</w:t>
      </w:r>
      <w:bookmarkEnd w:id="75"/>
    </w:p>
    <w:p w:rsidR="00802EFB" w:rsidRPr="00C81D35" w:rsidRDefault="00802EFB" w:rsidP="00802EFB">
      <w:pPr>
        <w:pStyle w:val="BodyText"/>
        <w:rPr>
          <w:lang w:val="en-GB"/>
        </w:rPr>
      </w:pPr>
      <w:r w:rsidRPr="00C81D35">
        <w:rPr>
          <w:lang w:val="en-GB"/>
        </w:rPr>
        <w:t>A Darwinet network must be specified in a platform independent way. This enables Darwinet nodes to be implemented on any web-connected device.</w:t>
      </w:r>
    </w:p>
    <w:p w:rsidR="00802EFB" w:rsidRPr="00C81D35" w:rsidRDefault="00802EFB" w:rsidP="00802EFB">
      <w:pPr>
        <w:pStyle w:val="BodyText"/>
        <w:rPr>
          <w:lang w:val="en-GB"/>
        </w:rPr>
      </w:pPr>
      <w:r w:rsidRPr="00C81D35">
        <w:rPr>
          <w:lang w:val="en-GB"/>
        </w:rPr>
        <w:t>Each web-connected device may have its own platform, framework and operating system. And the installed Darwinet node executable may implement the application API using any suitable framework on that platform. This must not disable these applications to interact with other Darwinet nodes.</w:t>
      </w:r>
    </w:p>
    <w:p w:rsidR="00802EFB" w:rsidRPr="00C81D35" w:rsidRDefault="00802EFB" w:rsidP="00802EFB">
      <w:pPr>
        <w:pStyle w:val="BodyText"/>
        <w:rPr>
          <w:lang w:val="en-GB"/>
        </w:rPr>
      </w:pPr>
      <w:proofErr w:type="gramStart"/>
      <w:r w:rsidRPr="00C81D35">
        <w:rPr>
          <w:lang w:val="en-GB"/>
        </w:rPr>
        <w:t>TBD.</w:t>
      </w:r>
      <w:proofErr w:type="gramEnd"/>
    </w:p>
    <w:p w:rsidR="00802EFB" w:rsidRPr="00C81D35" w:rsidRDefault="00802EFB" w:rsidP="00802EFB">
      <w:pPr>
        <w:pStyle w:val="Heading2"/>
        <w:rPr>
          <w:lang w:val="en-GB"/>
        </w:rPr>
      </w:pPr>
      <w:bookmarkStart w:id="76" w:name="_Toc305080298"/>
      <w:r w:rsidRPr="00C81D35">
        <w:rPr>
          <w:lang w:val="en-GB"/>
        </w:rPr>
        <w:t>Roles and actors of the Darwinet network</w:t>
      </w:r>
      <w:bookmarkEnd w:id="76"/>
    </w:p>
    <w:p w:rsidR="00802EFB" w:rsidRPr="00C81D35" w:rsidRDefault="00802EFB" w:rsidP="00802EFB">
      <w:pPr>
        <w:pStyle w:val="C1HBullet"/>
        <w:rPr>
          <w:lang w:val="en-GB"/>
        </w:rPr>
      </w:pPr>
      <w:r w:rsidRPr="00C81D35">
        <w:rPr>
          <w:lang w:val="en-GB"/>
        </w:rPr>
        <w:t>A Darwinet node. This is a single executable with a unique node Id that provides Darwinet applications with access to other nodes in a Darwinet network.</w:t>
      </w:r>
    </w:p>
    <w:p w:rsidR="00802EFB" w:rsidRPr="00C81D35" w:rsidRDefault="00802EFB" w:rsidP="00802EFB">
      <w:pPr>
        <w:pStyle w:val="C1HBullet"/>
        <w:rPr>
          <w:lang w:val="en-GB"/>
        </w:rPr>
      </w:pPr>
      <w:r w:rsidRPr="00C81D35">
        <w:rPr>
          <w:lang w:val="en-GB"/>
        </w:rPr>
        <w:t>A Darwinet Domain. This is a collection of defined users and nodes. Only users and nodes that are members of the Domain may share information.</w:t>
      </w:r>
    </w:p>
    <w:p w:rsidR="00802EFB" w:rsidRPr="00C81D35" w:rsidRDefault="00802EFB" w:rsidP="00802EFB">
      <w:pPr>
        <w:pStyle w:val="C1HBullet"/>
        <w:rPr>
          <w:lang w:val="en-GB"/>
        </w:rPr>
      </w:pPr>
      <w:r w:rsidRPr="00C81D35">
        <w:rPr>
          <w:lang w:val="en-GB"/>
        </w:rPr>
        <w:t>A Darwinet User.</w:t>
      </w:r>
    </w:p>
    <w:p w:rsidR="00802EFB" w:rsidRPr="00C81D35" w:rsidRDefault="00802EFB" w:rsidP="00802EFB">
      <w:pPr>
        <w:pStyle w:val="C1HBullet"/>
        <w:rPr>
          <w:lang w:val="en-GB"/>
        </w:rPr>
      </w:pPr>
      <w:r w:rsidRPr="00C81D35">
        <w:rPr>
          <w:lang w:val="en-GB"/>
        </w:rPr>
        <w:t>A Darwinet Application. This is an executable that uses a Darwinet node to share information with other Darwinet nodes.</w:t>
      </w:r>
    </w:p>
    <w:p w:rsidR="00802EFB" w:rsidRPr="00C81D35" w:rsidRDefault="00802EFB" w:rsidP="00802EFB">
      <w:pPr>
        <w:pStyle w:val="Heading3"/>
        <w:rPr>
          <w:lang w:val="en-GB"/>
        </w:rPr>
      </w:pPr>
      <w:bookmarkStart w:id="77" w:name="_Toc305080299"/>
      <w:r w:rsidRPr="00C81D35">
        <w:rPr>
          <w:lang w:val="en-GB"/>
        </w:rPr>
        <w:t>The Darwinet network architecture</w:t>
      </w:r>
      <w:bookmarkEnd w:id="77"/>
    </w:p>
    <w:p w:rsidR="00802EFB" w:rsidRPr="00C81D35" w:rsidRDefault="00802EFB" w:rsidP="00802EFB">
      <w:pPr>
        <w:pStyle w:val="BodyText"/>
        <w:rPr>
          <w:lang w:val="en-GB"/>
        </w:rPr>
      </w:pPr>
      <w:r w:rsidRPr="00C81D35">
        <w:rPr>
          <w:lang w:val="en-GB"/>
        </w:rPr>
        <w:t>The Darwinet service provider holds user accounts and provides Darwinet services to Darwinet domains.</w:t>
      </w:r>
    </w:p>
    <w:p w:rsidR="00802EFB" w:rsidRPr="00C81D35" w:rsidRDefault="00802EFB" w:rsidP="00802EFB">
      <w:pPr>
        <w:pStyle w:val="BodyText"/>
        <w:rPr>
          <w:lang w:val="en-GB"/>
        </w:rPr>
      </w:pPr>
      <w:r w:rsidRPr="00C81D35">
        <w:rPr>
          <w:lang w:val="en-GB"/>
        </w:rPr>
        <w:t>Services of the Darwinet service provider are:</w:t>
      </w:r>
    </w:p>
    <w:p w:rsidR="00802EFB" w:rsidRPr="00C81D35" w:rsidRDefault="00802EFB" w:rsidP="00802EFB">
      <w:pPr>
        <w:pStyle w:val="C1HBullet"/>
        <w:rPr>
          <w:lang w:val="en-GB"/>
        </w:rPr>
      </w:pPr>
      <w:r w:rsidRPr="00C81D35">
        <w:rPr>
          <w:lang w:val="en-GB"/>
        </w:rPr>
        <w:t>Provides the Darwinet framework nodes that are applications that may run on the platform of the Darwinet node and enables communication with other Darwinet nodes.</w:t>
      </w:r>
    </w:p>
    <w:p w:rsidR="00802EFB" w:rsidRPr="00C81D35" w:rsidRDefault="00802EFB" w:rsidP="00802EFB">
      <w:pPr>
        <w:pStyle w:val="C1HBullet"/>
        <w:rPr>
          <w:lang w:val="en-GB"/>
        </w:rPr>
      </w:pPr>
      <w:r w:rsidRPr="00C81D35">
        <w:rPr>
          <w:lang w:val="en-GB"/>
        </w:rPr>
        <w:t>Provides Darwinet framework updates and configuration.</w:t>
      </w:r>
    </w:p>
    <w:p w:rsidR="00802EFB" w:rsidRPr="00C81D35" w:rsidRDefault="00802EFB" w:rsidP="00802EFB">
      <w:pPr>
        <w:pStyle w:val="C1HBullet"/>
        <w:rPr>
          <w:lang w:val="en-GB"/>
        </w:rPr>
      </w:pPr>
      <w:r w:rsidRPr="00C81D35">
        <w:rPr>
          <w:lang w:val="en-GB"/>
        </w:rPr>
        <w:t>Provides payment services to Darwinet applications to enable them to charge for provided services. The service provider forwards payments to the application developer.</w:t>
      </w:r>
    </w:p>
    <w:p w:rsidR="00802EFB" w:rsidRPr="00C81D35" w:rsidRDefault="00802EFB" w:rsidP="00802EFB">
      <w:pPr>
        <w:pStyle w:val="C1HBullet2A"/>
        <w:rPr>
          <w:lang w:val="en-GB"/>
        </w:rPr>
      </w:pPr>
      <w:r w:rsidRPr="00C81D35">
        <w:rPr>
          <w:lang w:val="en-GB"/>
        </w:rPr>
        <w:t>Service providers are allowed to charge 30% for their services and pay the rest to the application developer (the apple way)</w:t>
      </w:r>
    </w:p>
    <w:p w:rsidR="00802EFB" w:rsidRPr="00C81D35" w:rsidRDefault="00802EFB" w:rsidP="00802EFB">
      <w:pPr>
        <w:pStyle w:val="C1HBullet"/>
        <w:numPr>
          <w:ilvl w:val="0"/>
          <w:numId w:val="0"/>
        </w:numPr>
        <w:ind w:left="2880"/>
        <w:rPr>
          <w:lang w:val="en-GB"/>
        </w:rPr>
      </w:pPr>
      <w:r w:rsidRPr="00C81D35">
        <w:rPr>
          <w:lang w:val="en-GB"/>
        </w:rPr>
        <w:t>A Darwinet service provides service a Darwinet domain. This domain is base domain in which users may create user domains of their own.</w:t>
      </w:r>
    </w:p>
    <w:p w:rsidR="00802EFB" w:rsidRPr="00C81D35" w:rsidRDefault="00802EFB" w:rsidP="00802EFB">
      <w:pPr>
        <w:pStyle w:val="C1HBullet"/>
        <w:numPr>
          <w:ilvl w:val="0"/>
          <w:numId w:val="0"/>
        </w:numPr>
        <w:ind w:left="2880"/>
        <w:rPr>
          <w:lang w:val="en-GB"/>
        </w:rPr>
      </w:pPr>
      <w:r w:rsidRPr="00C81D35">
        <w:rPr>
          <w:lang w:val="en-GB"/>
        </w:rPr>
        <w:lastRenderedPageBreak/>
        <w:t>A user domain is a set of users set up to work together using a defined data domain and a set of Darwinet applications.</w:t>
      </w:r>
    </w:p>
    <w:p w:rsidR="00802EFB" w:rsidRPr="00C81D35" w:rsidRDefault="00802EFB" w:rsidP="00802EFB">
      <w:pPr>
        <w:pStyle w:val="Heading2"/>
        <w:rPr>
          <w:lang w:val="en-GB"/>
        </w:rPr>
      </w:pPr>
      <w:bookmarkStart w:id="78" w:name="_Toc305080300"/>
      <w:r w:rsidRPr="00C81D35">
        <w:rPr>
          <w:lang w:val="en-GB"/>
        </w:rPr>
        <w:t>Darwinet nodes data exchange scenarios</w:t>
      </w:r>
      <w:bookmarkEnd w:id="78"/>
    </w:p>
    <w:p w:rsidR="00802EFB" w:rsidRPr="00C81D35" w:rsidRDefault="00802EFB" w:rsidP="00802EFB">
      <w:pPr>
        <w:pStyle w:val="Heading3"/>
        <w:rPr>
          <w:lang w:val="en-GB"/>
        </w:rPr>
      </w:pPr>
      <w:bookmarkStart w:id="79" w:name="_Toc305080301"/>
      <w:r w:rsidRPr="00C81D35">
        <w:rPr>
          <w:lang w:val="en-GB"/>
        </w:rPr>
        <w:t>Overview</w:t>
      </w:r>
      <w:bookmarkEnd w:id="79"/>
    </w:p>
    <w:p w:rsidR="00802EFB" w:rsidRPr="00C81D35" w:rsidRDefault="00802EFB" w:rsidP="00802EFB">
      <w:pPr>
        <w:pStyle w:val="BodyText"/>
        <w:rPr>
          <w:lang w:val="en-GB"/>
        </w:rPr>
      </w:pPr>
      <w:r w:rsidRPr="00C81D35">
        <w:rPr>
          <w:lang w:val="en-GB"/>
        </w:rPr>
        <w:t>The Darwinet must support asynchronous evolution of the data in the network domain. One user may change data off-line at one node of the network while another one changes data on-line at another node. A third user at a third node will then at some future time receive the changes made online and off-line and end up with the correct state of the data. Also – the third user must be able to work with known state of data until the changes made by the other two users are received.</w:t>
      </w:r>
    </w:p>
    <w:p w:rsidR="00802EFB" w:rsidRPr="00C81D35" w:rsidRDefault="00802EFB" w:rsidP="00802EFB">
      <w:pPr>
        <w:pStyle w:val="BodyText"/>
        <w:rPr>
          <w:lang w:val="en-GB"/>
        </w:rPr>
      </w:pPr>
      <w:r w:rsidRPr="00C81D35">
        <w:rPr>
          <w:lang w:val="en-GB"/>
        </w:rPr>
        <w:t xml:space="preserve">The solution to create this </w:t>
      </w:r>
      <w:proofErr w:type="spellStart"/>
      <w:r w:rsidRPr="00C81D35">
        <w:rPr>
          <w:lang w:val="en-GB"/>
        </w:rPr>
        <w:t>behavior</w:t>
      </w:r>
      <w:proofErr w:type="spellEnd"/>
      <w:r w:rsidRPr="00C81D35">
        <w:rPr>
          <w:lang w:val="en-GB"/>
        </w:rPr>
        <w:t xml:space="preserve"> is the following:</w:t>
      </w:r>
    </w:p>
    <w:p w:rsidR="00802EFB" w:rsidRPr="00C81D35" w:rsidRDefault="00802EFB" w:rsidP="005263F1">
      <w:pPr>
        <w:pStyle w:val="BodyText"/>
        <w:numPr>
          <w:ilvl w:val="0"/>
          <w:numId w:val="9"/>
        </w:numPr>
        <w:rPr>
          <w:lang w:val="en-GB"/>
        </w:rPr>
      </w:pPr>
      <w:r w:rsidRPr="00C81D35">
        <w:rPr>
          <w:lang w:val="en-GB"/>
        </w:rPr>
        <w:t>All changes are recorded as changes (diffs) from current state and sent to the other nodes as changes to the defined state.</w:t>
      </w:r>
    </w:p>
    <w:p w:rsidR="00802EFB" w:rsidRPr="00C81D35" w:rsidRDefault="00802EFB" w:rsidP="005263F1">
      <w:pPr>
        <w:pStyle w:val="BodyText"/>
        <w:numPr>
          <w:ilvl w:val="0"/>
          <w:numId w:val="9"/>
        </w:numPr>
        <w:rPr>
          <w:lang w:val="en-GB"/>
        </w:rPr>
      </w:pPr>
      <w:r w:rsidRPr="00C81D35">
        <w:rPr>
          <w:lang w:val="en-GB"/>
        </w:rPr>
        <w:t>Changes may be:</w:t>
      </w:r>
    </w:p>
    <w:p w:rsidR="00802EFB" w:rsidRPr="00C81D35" w:rsidRDefault="00802EFB" w:rsidP="005263F1">
      <w:pPr>
        <w:pStyle w:val="BodyText"/>
        <w:numPr>
          <w:ilvl w:val="1"/>
          <w:numId w:val="9"/>
        </w:numPr>
        <w:rPr>
          <w:lang w:val="en-GB"/>
        </w:rPr>
      </w:pPr>
      <w:r w:rsidRPr="00C81D35">
        <w:rPr>
          <w:lang w:val="en-GB"/>
        </w:rPr>
        <w:t>Data model changes (declaration changes)</w:t>
      </w:r>
    </w:p>
    <w:p w:rsidR="00802EFB" w:rsidRPr="00C81D35" w:rsidRDefault="00802EFB" w:rsidP="005263F1">
      <w:pPr>
        <w:pStyle w:val="BodyText"/>
        <w:numPr>
          <w:ilvl w:val="1"/>
          <w:numId w:val="9"/>
        </w:numPr>
        <w:rPr>
          <w:lang w:val="en-GB"/>
        </w:rPr>
      </w:pPr>
      <w:r w:rsidRPr="00C81D35">
        <w:rPr>
          <w:lang w:val="en-GB"/>
        </w:rPr>
        <w:t>Data instance changes (definition changes)</w:t>
      </w:r>
    </w:p>
    <w:p w:rsidR="00802EFB" w:rsidRPr="00C81D35" w:rsidRDefault="00802EFB" w:rsidP="005263F1">
      <w:pPr>
        <w:pStyle w:val="BodyText"/>
        <w:numPr>
          <w:ilvl w:val="1"/>
          <w:numId w:val="9"/>
        </w:numPr>
        <w:rPr>
          <w:lang w:val="en-GB"/>
        </w:rPr>
      </w:pPr>
      <w:r w:rsidRPr="00C81D35">
        <w:rPr>
          <w:lang w:val="en-GB"/>
        </w:rPr>
        <w:t>Value changes (assignments changes)</w:t>
      </w:r>
    </w:p>
    <w:p w:rsidR="00802EFB" w:rsidRPr="00C81D35" w:rsidRDefault="00802EFB" w:rsidP="005263F1">
      <w:pPr>
        <w:pStyle w:val="BodyText"/>
        <w:numPr>
          <w:ilvl w:val="0"/>
          <w:numId w:val="9"/>
        </w:numPr>
        <w:rPr>
          <w:lang w:val="en-GB"/>
        </w:rPr>
      </w:pPr>
      <w:r w:rsidRPr="00C81D35">
        <w:rPr>
          <w:lang w:val="en-GB"/>
        </w:rPr>
        <w:t>All changes must be reversible based on the change information only. This enables backward changes to be created from received forward changes. Local storage may be based on saving latest state and a series of reverse changes although changes are exchanged from older to newer state.</w:t>
      </w:r>
    </w:p>
    <w:p w:rsidR="00802EFB" w:rsidRPr="00C81D35" w:rsidRDefault="00802EFB" w:rsidP="00802EFB">
      <w:pPr>
        <w:pStyle w:val="Heading2"/>
        <w:rPr>
          <w:lang w:val="en-GB"/>
        </w:rPr>
      </w:pPr>
      <w:bookmarkStart w:id="80" w:name="_Toc305080302"/>
      <w:r w:rsidRPr="00C81D35">
        <w:rPr>
          <w:lang w:val="en-GB"/>
        </w:rPr>
        <w:t>Darwinet network system scenarios</w:t>
      </w:r>
      <w:bookmarkEnd w:id="80"/>
    </w:p>
    <w:p w:rsidR="00802EFB" w:rsidRPr="00C81D35" w:rsidRDefault="00802EFB" w:rsidP="00802EFB">
      <w:pPr>
        <w:pStyle w:val="Heading3"/>
        <w:rPr>
          <w:lang w:val="en-GB"/>
        </w:rPr>
      </w:pPr>
      <w:bookmarkStart w:id="81" w:name="_Toc305080303"/>
      <w:r w:rsidRPr="00C81D35">
        <w:rPr>
          <w:lang w:val="en-GB"/>
        </w:rPr>
        <w:t>Creating the first node of a user domain</w:t>
      </w:r>
      <w:bookmarkEnd w:id="81"/>
    </w:p>
    <w:p w:rsidR="00802EFB" w:rsidRPr="00C81D35" w:rsidRDefault="00802EFB" w:rsidP="00802EFB">
      <w:pPr>
        <w:pStyle w:val="BodyText"/>
        <w:rPr>
          <w:lang w:val="en-GB"/>
        </w:rPr>
      </w:pPr>
      <w:r w:rsidRPr="00C81D35">
        <w:rPr>
          <w:lang w:val="en-GB"/>
        </w:rPr>
        <w:t>A user that wants to create a Darwinet user domain starts of by creating the first Darwinet domain. The steps are as follows:</w:t>
      </w:r>
    </w:p>
    <w:p w:rsidR="00802EFB" w:rsidRPr="00C81D35" w:rsidRDefault="00802EFB" w:rsidP="00802EFB">
      <w:pPr>
        <w:pStyle w:val="C1HBullet"/>
        <w:rPr>
          <w:lang w:val="en-GB"/>
        </w:rPr>
      </w:pPr>
      <w:r w:rsidRPr="00C81D35">
        <w:rPr>
          <w:lang w:val="en-GB"/>
        </w:rPr>
        <w:t xml:space="preserve">Contact a Darwinet service provider; register an e-mail </w:t>
      </w:r>
      <w:r w:rsidR="006C3A25" w:rsidRPr="00C81D35">
        <w:rPr>
          <w:lang w:val="en-GB"/>
        </w:rPr>
        <w:t>address</w:t>
      </w:r>
      <w:r w:rsidRPr="00C81D35">
        <w:rPr>
          <w:lang w:val="en-GB"/>
        </w:rPr>
        <w:t xml:space="preserve"> to get an account.</w:t>
      </w:r>
    </w:p>
    <w:p w:rsidR="00802EFB" w:rsidRPr="00C81D35" w:rsidRDefault="00802EFB" w:rsidP="00802EFB">
      <w:pPr>
        <w:pStyle w:val="C1HBullet"/>
        <w:rPr>
          <w:lang w:val="en-GB"/>
        </w:rPr>
      </w:pPr>
      <w:r w:rsidRPr="00C81D35">
        <w:rPr>
          <w:lang w:val="en-GB"/>
        </w:rPr>
        <w:t xml:space="preserve">The Darwinet service providers mail a “Darwinet node seed” to this mail </w:t>
      </w:r>
      <w:r w:rsidR="006C3A25" w:rsidRPr="00C81D35">
        <w:rPr>
          <w:lang w:val="en-GB"/>
        </w:rPr>
        <w:t>address</w:t>
      </w:r>
      <w:r w:rsidRPr="00C81D35">
        <w:rPr>
          <w:lang w:val="en-GB"/>
        </w:rPr>
        <w:t>. The seed may be one of the following:</w:t>
      </w:r>
    </w:p>
    <w:p w:rsidR="00802EFB" w:rsidRPr="00C81D35" w:rsidRDefault="00802EFB" w:rsidP="00802EFB">
      <w:pPr>
        <w:pStyle w:val="C1HBullet2A"/>
        <w:rPr>
          <w:lang w:val="en-GB"/>
        </w:rPr>
      </w:pPr>
      <w:r w:rsidRPr="00C81D35">
        <w:rPr>
          <w:lang w:val="en-GB"/>
        </w:rPr>
        <w:t>A file with a configuration of the Darwinet node.</w:t>
      </w:r>
    </w:p>
    <w:p w:rsidR="00802EFB" w:rsidRPr="00C81D35" w:rsidRDefault="00802EFB" w:rsidP="00802EFB">
      <w:pPr>
        <w:pStyle w:val="C1HBullet2A"/>
        <w:rPr>
          <w:lang w:val="en-GB"/>
        </w:rPr>
      </w:pPr>
      <w:r w:rsidRPr="00C81D35">
        <w:rPr>
          <w:lang w:val="en-GB"/>
        </w:rPr>
        <w:t>A small executable that will download the Darwinet framework.</w:t>
      </w:r>
    </w:p>
    <w:p w:rsidR="00802EFB" w:rsidRPr="00C81D35" w:rsidRDefault="00802EFB" w:rsidP="00802EFB">
      <w:pPr>
        <w:pStyle w:val="C1HBullet2A"/>
        <w:rPr>
          <w:lang w:val="en-GB"/>
        </w:rPr>
      </w:pPr>
      <w:r w:rsidRPr="00C81D35">
        <w:rPr>
          <w:lang w:val="en-GB"/>
        </w:rPr>
        <w:t>Other? The seed must enable installation and configuration of the Darwinet node framework on the platform at hand. Examples of platforms are Windows PC, Macintosh PC, Mobile phone, other portable device.</w:t>
      </w:r>
    </w:p>
    <w:p w:rsidR="00802EFB" w:rsidRPr="00C81D35" w:rsidRDefault="00802EFB" w:rsidP="00802EFB">
      <w:pPr>
        <w:pStyle w:val="C1HBullet"/>
        <w:rPr>
          <w:lang w:val="en-GB"/>
        </w:rPr>
      </w:pPr>
      <w:r w:rsidRPr="00C81D35">
        <w:rPr>
          <w:lang w:val="en-GB"/>
        </w:rPr>
        <w:t>The user uses the seed to install the Darwinet node framework on the platform where the node is to execute.</w:t>
      </w:r>
    </w:p>
    <w:p w:rsidR="00802EFB" w:rsidRPr="00C81D35" w:rsidRDefault="00802EFB" w:rsidP="00802EFB">
      <w:pPr>
        <w:pStyle w:val="C1HBullet"/>
        <w:rPr>
          <w:lang w:val="en-GB"/>
        </w:rPr>
      </w:pPr>
      <w:r w:rsidRPr="00C81D35">
        <w:rPr>
          <w:lang w:val="en-GB"/>
        </w:rPr>
        <w:t>The user starts the Darwinet framework administrator interface and creates the user domain.</w:t>
      </w:r>
    </w:p>
    <w:p w:rsidR="00802EFB" w:rsidRPr="00C81D35" w:rsidRDefault="00802EFB" w:rsidP="00802EFB">
      <w:pPr>
        <w:pStyle w:val="C1HBullet"/>
        <w:rPr>
          <w:lang w:val="en-GB"/>
        </w:rPr>
      </w:pPr>
      <w:r w:rsidRPr="00C81D35">
        <w:rPr>
          <w:lang w:val="en-GB"/>
        </w:rPr>
        <w:lastRenderedPageBreak/>
        <w:t>The user domain defines the following:</w:t>
      </w:r>
    </w:p>
    <w:p w:rsidR="00802EFB" w:rsidRPr="00C81D35" w:rsidRDefault="00802EFB" w:rsidP="00802EFB">
      <w:pPr>
        <w:pStyle w:val="C1HBullet2A"/>
        <w:rPr>
          <w:lang w:val="en-GB"/>
        </w:rPr>
      </w:pPr>
      <w:r w:rsidRPr="00C81D35">
        <w:rPr>
          <w:lang w:val="en-GB"/>
        </w:rPr>
        <w:t>The user domain name</w:t>
      </w:r>
    </w:p>
    <w:p w:rsidR="00802EFB" w:rsidRPr="00C81D35" w:rsidRDefault="00802EFB" w:rsidP="00802EFB">
      <w:pPr>
        <w:pStyle w:val="C1HBullet2A"/>
        <w:rPr>
          <w:lang w:val="en-GB"/>
        </w:rPr>
      </w:pPr>
      <w:r w:rsidRPr="00C81D35">
        <w:rPr>
          <w:lang w:val="en-GB"/>
        </w:rPr>
        <w:t>The users that are members of the user domain</w:t>
      </w:r>
    </w:p>
    <w:p w:rsidR="00802EFB" w:rsidRPr="00C81D35" w:rsidRDefault="00802EFB" w:rsidP="00802EFB">
      <w:pPr>
        <w:pStyle w:val="C1HBullet2A"/>
        <w:rPr>
          <w:lang w:val="en-GB"/>
        </w:rPr>
      </w:pPr>
      <w:r w:rsidRPr="00C81D35">
        <w:rPr>
          <w:lang w:val="en-GB"/>
        </w:rPr>
        <w:t>The physical nodes of the domain. This is the locations where there will be user nodes executing that are allowed to participate in this domain.</w:t>
      </w:r>
    </w:p>
    <w:p w:rsidR="00802EFB" w:rsidRPr="00C81D35" w:rsidRDefault="00802EFB" w:rsidP="00802EFB">
      <w:pPr>
        <w:pStyle w:val="C1HBullet2A"/>
        <w:rPr>
          <w:lang w:val="en-GB"/>
        </w:rPr>
      </w:pPr>
      <w:r w:rsidRPr="00C81D35">
        <w:rPr>
          <w:lang w:val="en-GB"/>
        </w:rPr>
        <w:t>Darwinet Applications which are available within the domain.</w:t>
      </w:r>
    </w:p>
    <w:p w:rsidR="00802EFB" w:rsidRPr="00C81D35" w:rsidRDefault="00802EFB" w:rsidP="00802EFB">
      <w:pPr>
        <w:pStyle w:val="C1HBullet2A"/>
        <w:rPr>
          <w:lang w:val="en-GB"/>
        </w:rPr>
      </w:pPr>
      <w:r w:rsidRPr="00C81D35">
        <w:rPr>
          <w:lang w:val="en-GB"/>
        </w:rPr>
        <w:t>The folder structure and file contents of the shared files.</w:t>
      </w:r>
    </w:p>
    <w:p w:rsidR="00802EFB" w:rsidRPr="00C81D35" w:rsidRDefault="00802EFB" w:rsidP="00802EFB">
      <w:pPr>
        <w:pStyle w:val="BodyText"/>
        <w:rPr>
          <w:lang w:val="en-GB"/>
        </w:rPr>
      </w:pPr>
      <w:r w:rsidRPr="00C81D35">
        <w:rPr>
          <w:lang w:val="en-GB"/>
        </w:rPr>
        <w:t>Note that all aspects except the domain name may be altered during the life-time of the domain. New users may be added. New physical execution locations of nodes may be added. New applications may be added. The folder structure of the shared files may be altered.</w:t>
      </w:r>
    </w:p>
    <w:p w:rsidR="00802EFB" w:rsidRPr="00C81D35" w:rsidRDefault="00802EFB" w:rsidP="00802EFB">
      <w:pPr>
        <w:pStyle w:val="BodyText"/>
        <w:rPr>
          <w:lang w:val="en-GB"/>
        </w:rPr>
      </w:pPr>
      <w:r w:rsidRPr="00C81D35">
        <w:rPr>
          <w:lang w:val="en-GB"/>
        </w:rPr>
        <w:t>And all alterations are recorded in a time-line allowing each user to access change history of any aspect of the domain.</w:t>
      </w:r>
    </w:p>
    <w:p w:rsidR="00802EFB" w:rsidRPr="00C81D35" w:rsidRDefault="00802EFB" w:rsidP="00802EFB">
      <w:pPr>
        <w:pStyle w:val="Heading3"/>
        <w:rPr>
          <w:lang w:val="en-GB"/>
        </w:rPr>
      </w:pPr>
      <w:bookmarkStart w:id="82" w:name="_Toc305080304"/>
      <w:r w:rsidRPr="00C81D35">
        <w:rPr>
          <w:lang w:val="en-GB"/>
        </w:rPr>
        <w:t>Adding applications provided by the Darwinet service provider</w:t>
      </w:r>
      <w:bookmarkEnd w:id="82"/>
    </w:p>
    <w:p w:rsidR="00802EFB" w:rsidRPr="00C81D35" w:rsidRDefault="00802EFB" w:rsidP="00802EFB">
      <w:pPr>
        <w:pStyle w:val="BodyText"/>
        <w:rPr>
          <w:lang w:val="en-GB"/>
        </w:rPr>
      </w:pPr>
      <w:r w:rsidRPr="00C81D35">
        <w:rPr>
          <w:lang w:val="en-GB"/>
        </w:rPr>
        <w:t>The Darwinet service provider provides Darwinet applications to be installed and used in Darwinet user domains.</w:t>
      </w:r>
    </w:p>
    <w:p w:rsidR="00802EFB" w:rsidRPr="00C81D35" w:rsidRDefault="00802EFB" w:rsidP="00802EFB">
      <w:pPr>
        <w:pStyle w:val="C1HNumber"/>
        <w:rPr>
          <w:lang w:val="en-GB"/>
        </w:rPr>
      </w:pPr>
      <w:r w:rsidRPr="00C81D35">
        <w:rPr>
          <w:lang w:val="en-GB"/>
        </w:rPr>
        <w:t>Darwinet applications are developed by third party developers. Anyone is allowed to develop and distribute Darwinet applications.</w:t>
      </w:r>
    </w:p>
    <w:p w:rsidR="00802EFB" w:rsidRPr="00C81D35" w:rsidRDefault="00802EFB" w:rsidP="00802EFB">
      <w:pPr>
        <w:pStyle w:val="C1HNumber"/>
        <w:rPr>
          <w:lang w:val="en-GB"/>
        </w:rPr>
      </w:pPr>
      <w:r w:rsidRPr="00C81D35">
        <w:rPr>
          <w:lang w:val="en-GB"/>
        </w:rPr>
        <w:t>Darwinet applications are provided by the Darwinet service provider. Anyone is allowed to set up a Darwinet service provider.</w:t>
      </w:r>
    </w:p>
    <w:p w:rsidR="00802EFB" w:rsidRPr="00C81D35" w:rsidRDefault="00802EFB" w:rsidP="00802EFB">
      <w:pPr>
        <w:pStyle w:val="C1HNumber"/>
        <w:rPr>
          <w:lang w:val="en-GB"/>
        </w:rPr>
      </w:pPr>
      <w:r w:rsidRPr="00C81D35">
        <w:rPr>
          <w:lang w:val="en-GB"/>
        </w:rPr>
        <w:t xml:space="preserve">A Darwinet application developer cuts a deal with one or many Darwinet service providers to provide their application. The deal defines the price (if </w:t>
      </w:r>
      <w:r w:rsidR="006C3A25" w:rsidRPr="00C81D35">
        <w:rPr>
          <w:lang w:val="en-GB"/>
        </w:rPr>
        <w:t>any</w:t>
      </w:r>
      <w:r w:rsidRPr="00C81D35">
        <w:rPr>
          <w:lang w:val="en-GB"/>
        </w:rPr>
        <w:t>) the user must pay to use the application in their user domain.</w:t>
      </w:r>
    </w:p>
    <w:p w:rsidR="00802EFB" w:rsidRPr="00C81D35" w:rsidRDefault="00802EFB" w:rsidP="00802EFB">
      <w:pPr>
        <w:pStyle w:val="BodyText"/>
        <w:rPr>
          <w:lang w:val="en-GB"/>
        </w:rPr>
      </w:pPr>
      <w:r w:rsidRPr="00C81D35">
        <w:rPr>
          <w:lang w:val="en-GB"/>
        </w:rPr>
        <w:t>When the Darwinet service provider is set up with the new Darwinet application it is instantly available to be installable into Darwinet user domains.</w:t>
      </w:r>
    </w:p>
    <w:p w:rsidR="00802EFB" w:rsidRPr="00C81D35" w:rsidRDefault="00802EFB" w:rsidP="00802EFB">
      <w:pPr>
        <w:pStyle w:val="C1HBullet"/>
        <w:rPr>
          <w:lang w:val="en-GB"/>
        </w:rPr>
      </w:pPr>
      <w:r w:rsidRPr="00C81D35">
        <w:rPr>
          <w:lang w:val="en-GB"/>
        </w:rPr>
        <w:t>A user of a Darwinet user domain may open the “Darwinet application store” and select to buy an application.</w:t>
      </w:r>
    </w:p>
    <w:p w:rsidR="00802EFB" w:rsidRPr="00C81D35" w:rsidRDefault="00802EFB" w:rsidP="00802EFB">
      <w:pPr>
        <w:pStyle w:val="C1HBullet"/>
        <w:rPr>
          <w:lang w:val="en-GB"/>
        </w:rPr>
      </w:pPr>
      <w:r w:rsidRPr="00C81D35">
        <w:rPr>
          <w:lang w:val="en-GB"/>
        </w:rPr>
        <w:t>The user pays for the application and the application is installed for use by the user in the user domain.</w:t>
      </w:r>
    </w:p>
    <w:p w:rsidR="00802EFB" w:rsidRPr="00C81D35" w:rsidRDefault="00802EFB" w:rsidP="00802EFB">
      <w:pPr>
        <w:pStyle w:val="C1HBullet"/>
        <w:rPr>
          <w:lang w:val="en-GB"/>
        </w:rPr>
      </w:pPr>
      <w:r w:rsidRPr="00C81D35">
        <w:rPr>
          <w:lang w:val="en-GB"/>
        </w:rPr>
        <w:t>Applications bought by a single user are only available to that user. But it is available on all physical nodes of the user domain.</w:t>
      </w:r>
    </w:p>
    <w:p w:rsidR="00802EFB" w:rsidRPr="00C81D35" w:rsidRDefault="00802EFB" w:rsidP="00802EFB">
      <w:pPr>
        <w:pStyle w:val="C1HBullet"/>
        <w:rPr>
          <w:lang w:val="en-GB"/>
        </w:rPr>
      </w:pPr>
      <w:r w:rsidRPr="00C81D35">
        <w:rPr>
          <w:lang w:val="en-GB"/>
        </w:rPr>
        <w:t>A user domain administrator may select to buy and application to be used by all users of the domain. In this way the administrator may populate a user domain with the applications of choice.</w:t>
      </w:r>
    </w:p>
    <w:p w:rsidR="00802EFB" w:rsidRPr="00C81D35" w:rsidRDefault="00802EFB" w:rsidP="00802EFB">
      <w:pPr>
        <w:pStyle w:val="Heading3"/>
        <w:rPr>
          <w:lang w:val="en-GB"/>
        </w:rPr>
      </w:pPr>
      <w:bookmarkStart w:id="83" w:name="_Toc305080305"/>
      <w:r w:rsidRPr="00C81D35">
        <w:rPr>
          <w:lang w:val="en-GB"/>
        </w:rPr>
        <w:t>Example of a Darwinet user domain usage scenario</w:t>
      </w:r>
      <w:bookmarkEnd w:id="83"/>
    </w:p>
    <w:p w:rsidR="00802EFB" w:rsidRPr="00C81D35" w:rsidRDefault="00802EFB" w:rsidP="00802EFB">
      <w:pPr>
        <w:pStyle w:val="BodyText"/>
        <w:rPr>
          <w:lang w:val="en-GB"/>
        </w:rPr>
      </w:pPr>
      <w:r w:rsidRPr="00C81D35">
        <w:rPr>
          <w:lang w:val="en-GB"/>
        </w:rPr>
        <w:t>A company starts a project to develop a new product.</w:t>
      </w:r>
    </w:p>
    <w:p w:rsidR="00802EFB" w:rsidRPr="00C81D35" w:rsidRDefault="00802EFB" w:rsidP="00802EFB">
      <w:pPr>
        <w:pStyle w:val="BodyText"/>
        <w:rPr>
          <w:lang w:val="en-GB"/>
        </w:rPr>
      </w:pPr>
      <w:r w:rsidRPr="00C81D35">
        <w:rPr>
          <w:lang w:val="en-GB"/>
        </w:rPr>
        <w:t>The project needs to share a project plan, project files and the ability to report time they spend in the project.</w:t>
      </w:r>
    </w:p>
    <w:p w:rsidR="00802EFB" w:rsidRPr="00C81D35" w:rsidRDefault="00802EFB" w:rsidP="00802EFB">
      <w:pPr>
        <w:pStyle w:val="BodyText"/>
        <w:rPr>
          <w:lang w:val="en-GB"/>
        </w:rPr>
      </w:pPr>
      <w:r w:rsidRPr="00C81D35">
        <w:rPr>
          <w:lang w:val="en-GB"/>
        </w:rPr>
        <w:t>The project leader decides to create a protected Darwinet user domain for the project.</w:t>
      </w:r>
    </w:p>
    <w:p w:rsidR="00802EFB" w:rsidRPr="00C81D35" w:rsidRDefault="00802EFB" w:rsidP="00802EFB">
      <w:pPr>
        <w:pStyle w:val="C1HBullet"/>
        <w:rPr>
          <w:lang w:val="en-GB"/>
        </w:rPr>
      </w:pPr>
      <w:r w:rsidRPr="00C81D35">
        <w:rPr>
          <w:lang w:val="en-GB"/>
        </w:rPr>
        <w:lastRenderedPageBreak/>
        <w:t xml:space="preserve">The project leader visits the web-site of a Darwinet domain service provider and creates a user account using an e-mail </w:t>
      </w:r>
      <w:r w:rsidR="006C3A25" w:rsidRPr="00C81D35">
        <w:rPr>
          <w:lang w:val="en-GB"/>
        </w:rPr>
        <w:t>address</w:t>
      </w:r>
      <w:r w:rsidRPr="00C81D35">
        <w:rPr>
          <w:lang w:val="en-GB"/>
        </w:rPr>
        <w:t>.</w:t>
      </w:r>
    </w:p>
    <w:p w:rsidR="00802EFB" w:rsidRPr="00C81D35" w:rsidRDefault="00802EFB" w:rsidP="00802EFB">
      <w:pPr>
        <w:pStyle w:val="C1HBullet"/>
        <w:rPr>
          <w:lang w:val="en-GB"/>
        </w:rPr>
      </w:pPr>
      <w:r w:rsidRPr="00C81D35">
        <w:rPr>
          <w:lang w:val="en-GB"/>
        </w:rPr>
        <w:t>The service provider provides the domain seed to the mail-address selected.</w:t>
      </w:r>
    </w:p>
    <w:p w:rsidR="00802EFB" w:rsidRPr="00C81D35" w:rsidRDefault="00802EFB" w:rsidP="00802EFB">
      <w:pPr>
        <w:pStyle w:val="C1HBullet"/>
        <w:rPr>
          <w:lang w:val="en-GB"/>
        </w:rPr>
      </w:pPr>
      <w:r w:rsidRPr="00C81D35">
        <w:rPr>
          <w:lang w:val="en-GB"/>
        </w:rPr>
        <w:t>The project leader confirms the e-mail address and installs the Darwinet node framework using the seed.</w:t>
      </w:r>
    </w:p>
    <w:p w:rsidR="00802EFB" w:rsidRPr="00C81D35" w:rsidRDefault="00802EFB" w:rsidP="00802EFB">
      <w:pPr>
        <w:pStyle w:val="C1HBullet"/>
        <w:rPr>
          <w:lang w:val="en-GB"/>
        </w:rPr>
      </w:pPr>
      <w:r w:rsidRPr="00C81D35">
        <w:rPr>
          <w:lang w:val="en-GB"/>
        </w:rPr>
        <w:t>When the node is installed the project leader opens the Darwinet domain administrator interface and creates the Darwinet user domain giving it a unique name.</w:t>
      </w:r>
    </w:p>
    <w:p w:rsidR="00802EFB" w:rsidRPr="00C81D35" w:rsidRDefault="00802EFB" w:rsidP="00802EFB">
      <w:pPr>
        <w:pStyle w:val="C1HBullet"/>
        <w:rPr>
          <w:lang w:val="en-GB"/>
        </w:rPr>
      </w:pPr>
      <w:r w:rsidRPr="00C81D35">
        <w:rPr>
          <w:lang w:val="en-GB"/>
        </w:rPr>
        <w:t>The project leader then opens the administrator interface of the created user domain and performs the following:</w:t>
      </w:r>
    </w:p>
    <w:p w:rsidR="00802EFB" w:rsidRPr="00C81D35" w:rsidRDefault="00802EFB" w:rsidP="00802EFB">
      <w:pPr>
        <w:pStyle w:val="C1HBullet2A"/>
        <w:rPr>
          <w:lang w:val="en-GB"/>
        </w:rPr>
      </w:pPr>
      <w:r w:rsidRPr="00C81D35">
        <w:rPr>
          <w:lang w:val="en-GB"/>
        </w:rPr>
        <w:t>Buys a project administration application and adds it to be used by all users of the domain.</w:t>
      </w:r>
    </w:p>
    <w:p w:rsidR="00802EFB" w:rsidRPr="00C81D35" w:rsidRDefault="00802EFB" w:rsidP="00802EFB">
      <w:pPr>
        <w:pStyle w:val="C1HBullet2A"/>
        <w:rPr>
          <w:lang w:val="en-GB"/>
        </w:rPr>
      </w:pPr>
      <w:r w:rsidRPr="00C81D35">
        <w:rPr>
          <w:lang w:val="en-GB"/>
        </w:rPr>
        <w:t>Buys a time report application and adds it to the domain to be used by all users of the domain.</w:t>
      </w:r>
    </w:p>
    <w:p w:rsidR="00802EFB" w:rsidRPr="00C81D35" w:rsidRDefault="00802EFB" w:rsidP="00802EFB">
      <w:pPr>
        <w:pStyle w:val="C1HBullet2A"/>
        <w:rPr>
          <w:lang w:val="en-GB"/>
        </w:rPr>
      </w:pPr>
      <w:r w:rsidRPr="00C81D35">
        <w:rPr>
          <w:lang w:val="en-GB"/>
        </w:rPr>
        <w:t>Creates a project folder in the shared files folder for the domain.</w:t>
      </w:r>
    </w:p>
    <w:p w:rsidR="00802EFB" w:rsidRPr="00C81D35" w:rsidRDefault="00802EFB" w:rsidP="00802EFB">
      <w:pPr>
        <w:pStyle w:val="BodyText"/>
        <w:rPr>
          <w:lang w:val="en-GB"/>
        </w:rPr>
      </w:pPr>
      <w:r w:rsidRPr="00C81D35">
        <w:rPr>
          <w:lang w:val="en-GB"/>
        </w:rPr>
        <w:t>The project leader now starts to use the applications of the domain to set up the project.</w:t>
      </w:r>
    </w:p>
    <w:p w:rsidR="00802EFB" w:rsidRPr="00C81D35" w:rsidRDefault="00802EFB" w:rsidP="00802EFB">
      <w:pPr>
        <w:pStyle w:val="BodyText"/>
        <w:rPr>
          <w:lang w:val="en-GB"/>
        </w:rPr>
      </w:pPr>
      <w:r w:rsidRPr="00C81D35">
        <w:rPr>
          <w:lang w:val="en-GB"/>
        </w:rPr>
        <w:t>The project leader then clones the node for all the users of the project.</w:t>
      </w:r>
    </w:p>
    <w:p w:rsidR="00802EFB" w:rsidRPr="00C81D35" w:rsidRDefault="00802EFB" w:rsidP="00802EFB">
      <w:pPr>
        <w:pStyle w:val="BodyText"/>
        <w:rPr>
          <w:lang w:val="en-GB"/>
        </w:rPr>
      </w:pPr>
      <w:r w:rsidRPr="00C81D35">
        <w:rPr>
          <w:lang w:val="en-GB"/>
        </w:rPr>
        <w:t>The node cloning is made as follows:</w:t>
      </w:r>
    </w:p>
    <w:p w:rsidR="00802EFB" w:rsidRPr="00C81D35" w:rsidRDefault="00802EFB" w:rsidP="00802EFB">
      <w:pPr>
        <w:pStyle w:val="C1HBullet"/>
        <w:rPr>
          <w:lang w:val="en-GB"/>
        </w:rPr>
      </w:pPr>
      <w:r w:rsidRPr="00C81D35">
        <w:rPr>
          <w:lang w:val="en-GB"/>
        </w:rPr>
        <w:t>The project leader opens the user domain interface and selects to invite new users to the domain.</w:t>
      </w:r>
    </w:p>
    <w:p w:rsidR="00802EFB" w:rsidRPr="00C81D35" w:rsidRDefault="00802EFB" w:rsidP="00802EFB">
      <w:pPr>
        <w:pStyle w:val="C1HBullet"/>
        <w:rPr>
          <w:lang w:val="en-GB"/>
        </w:rPr>
      </w:pPr>
      <w:r w:rsidRPr="00C81D35">
        <w:rPr>
          <w:lang w:val="en-GB"/>
        </w:rPr>
        <w:t xml:space="preserve">Each user is defined using an e-mail </w:t>
      </w:r>
      <w:r w:rsidR="006C3A25" w:rsidRPr="00C81D35">
        <w:rPr>
          <w:lang w:val="en-GB"/>
        </w:rPr>
        <w:t>address</w:t>
      </w:r>
      <w:r w:rsidRPr="00C81D35">
        <w:rPr>
          <w:lang w:val="en-GB"/>
        </w:rPr>
        <w:t xml:space="preserve"> of the user.</w:t>
      </w:r>
    </w:p>
    <w:p w:rsidR="00802EFB" w:rsidRPr="00C81D35" w:rsidRDefault="00802EFB" w:rsidP="00802EFB">
      <w:pPr>
        <w:pStyle w:val="C1HBullet"/>
        <w:rPr>
          <w:lang w:val="en-GB"/>
        </w:rPr>
      </w:pPr>
      <w:r w:rsidRPr="00C81D35">
        <w:rPr>
          <w:lang w:val="en-GB"/>
        </w:rPr>
        <w:t>The Darwinet framework creates a node seed for each user and mails it to the user.</w:t>
      </w:r>
    </w:p>
    <w:p w:rsidR="00802EFB" w:rsidRPr="00C81D35" w:rsidRDefault="00802EFB" w:rsidP="00802EFB">
      <w:pPr>
        <w:pStyle w:val="C1HBullet"/>
        <w:rPr>
          <w:lang w:val="en-GB"/>
        </w:rPr>
      </w:pPr>
      <w:r w:rsidRPr="00C81D35">
        <w:rPr>
          <w:lang w:val="en-GB"/>
        </w:rPr>
        <w:t>Each user installs the user domain node using the seed received on mail.</w:t>
      </w:r>
    </w:p>
    <w:p w:rsidR="00802EFB" w:rsidRPr="00C81D35" w:rsidRDefault="00802EFB" w:rsidP="00802EFB">
      <w:pPr>
        <w:pStyle w:val="Heading3"/>
        <w:rPr>
          <w:lang w:val="en-GB"/>
        </w:rPr>
      </w:pPr>
      <w:bookmarkStart w:id="84" w:name="_Toc305080306"/>
      <w:r w:rsidRPr="00C81D35">
        <w:rPr>
          <w:lang w:val="en-GB"/>
        </w:rPr>
        <w:t>Installing a Darwinet user domain node using a seed received on mail</w:t>
      </w:r>
      <w:bookmarkEnd w:id="84"/>
    </w:p>
    <w:p w:rsidR="00802EFB" w:rsidRPr="00C81D35" w:rsidRDefault="00802EFB" w:rsidP="00802EFB">
      <w:pPr>
        <w:pStyle w:val="BodyText"/>
        <w:rPr>
          <w:lang w:val="en-GB"/>
        </w:rPr>
      </w:pPr>
      <w:r w:rsidRPr="00C81D35">
        <w:rPr>
          <w:lang w:val="en-GB"/>
        </w:rPr>
        <w:t>The Darwinet domain service provider holds the user accounts of all users of the serviced Darwinet domain.</w:t>
      </w:r>
    </w:p>
    <w:p w:rsidR="00802EFB" w:rsidRPr="00C81D35" w:rsidRDefault="00802EFB" w:rsidP="00802EFB">
      <w:pPr>
        <w:pStyle w:val="BodyText"/>
        <w:rPr>
          <w:lang w:val="en-GB"/>
        </w:rPr>
      </w:pPr>
      <w:r w:rsidRPr="00C81D35">
        <w:rPr>
          <w:lang w:val="en-GB"/>
        </w:rPr>
        <w:t>When a new user is invited to a user domain the Darwinet service provider provides the Darwinet node framework to the new user.</w:t>
      </w:r>
    </w:p>
    <w:p w:rsidR="00802EFB" w:rsidRPr="00C81D35" w:rsidRDefault="00802EFB" w:rsidP="00802EFB">
      <w:pPr>
        <w:pStyle w:val="BodyText"/>
        <w:rPr>
          <w:lang w:val="en-GB"/>
        </w:rPr>
      </w:pPr>
      <w:r w:rsidRPr="00C81D35">
        <w:rPr>
          <w:lang w:val="en-GB"/>
        </w:rPr>
        <w:t>This scenario is the following:</w:t>
      </w:r>
    </w:p>
    <w:p w:rsidR="00802EFB" w:rsidRPr="00C81D35" w:rsidRDefault="00802EFB" w:rsidP="00802EFB">
      <w:pPr>
        <w:pStyle w:val="C1HBullet"/>
        <w:rPr>
          <w:lang w:val="en-GB"/>
        </w:rPr>
      </w:pPr>
      <w:r w:rsidRPr="00C81D35">
        <w:rPr>
          <w:lang w:val="en-GB"/>
        </w:rPr>
        <w:t>The user receives a user domain seed on mail.</w:t>
      </w:r>
    </w:p>
    <w:p w:rsidR="00802EFB" w:rsidRPr="00C81D35" w:rsidRDefault="00802EFB" w:rsidP="00802EFB">
      <w:pPr>
        <w:pStyle w:val="C1HBullet"/>
        <w:rPr>
          <w:lang w:val="en-GB"/>
        </w:rPr>
      </w:pPr>
      <w:r w:rsidRPr="00C81D35">
        <w:rPr>
          <w:lang w:val="en-GB"/>
        </w:rPr>
        <w:t>The seed is a special link to the Darwinet service provider to manage the user invitation</w:t>
      </w:r>
    </w:p>
    <w:p w:rsidR="00802EFB" w:rsidRPr="00C81D35" w:rsidRDefault="00802EFB" w:rsidP="00802EFB">
      <w:pPr>
        <w:pStyle w:val="C1HBullet"/>
        <w:rPr>
          <w:lang w:val="en-GB"/>
        </w:rPr>
      </w:pPr>
      <w:r w:rsidRPr="00C81D35">
        <w:rPr>
          <w:lang w:val="en-GB"/>
        </w:rPr>
        <w:t>The user clicks the link and is brought to a web-page.</w:t>
      </w:r>
    </w:p>
    <w:p w:rsidR="00802EFB" w:rsidRPr="00C81D35" w:rsidRDefault="00802EFB" w:rsidP="00802EFB">
      <w:pPr>
        <w:pStyle w:val="C1HBullet"/>
        <w:rPr>
          <w:lang w:val="en-GB"/>
        </w:rPr>
      </w:pPr>
      <w:r w:rsidRPr="00C81D35">
        <w:rPr>
          <w:lang w:val="en-GB"/>
        </w:rPr>
        <w:t>The user has to log in to the user account, creating the account if the user is not yet a member.</w:t>
      </w:r>
    </w:p>
    <w:p w:rsidR="00802EFB" w:rsidRPr="00C81D35" w:rsidRDefault="00802EFB" w:rsidP="00802EFB">
      <w:pPr>
        <w:pStyle w:val="C1HBullet"/>
        <w:rPr>
          <w:lang w:val="en-GB"/>
        </w:rPr>
      </w:pPr>
      <w:r w:rsidRPr="00C81D35">
        <w:rPr>
          <w:lang w:val="en-GB"/>
        </w:rPr>
        <w:t>If the user creates a new account a new mail will be created where the user has to verify the mail-</w:t>
      </w:r>
      <w:r w:rsidR="006C3A25" w:rsidRPr="00C81D35">
        <w:rPr>
          <w:lang w:val="en-GB"/>
        </w:rPr>
        <w:t>address</w:t>
      </w:r>
      <w:r w:rsidRPr="00C81D35">
        <w:rPr>
          <w:lang w:val="en-GB"/>
        </w:rPr>
        <w:t xml:space="preserve"> and activate the account.</w:t>
      </w:r>
    </w:p>
    <w:p w:rsidR="00802EFB" w:rsidRPr="00C81D35" w:rsidRDefault="00802EFB" w:rsidP="00802EFB">
      <w:pPr>
        <w:pStyle w:val="C1HBullet"/>
        <w:rPr>
          <w:lang w:val="en-GB"/>
        </w:rPr>
      </w:pPr>
      <w:r w:rsidRPr="00C81D35">
        <w:rPr>
          <w:lang w:val="en-GB"/>
        </w:rPr>
        <w:t>When the user logs in it is able to install the Darwinet framework and the user domain configuration.</w:t>
      </w:r>
    </w:p>
    <w:p w:rsidR="00802EFB" w:rsidRPr="00C81D35" w:rsidRDefault="00802EFB" w:rsidP="00802EFB">
      <w:pPr>
        <w:pStyle w:val="C1HBullet"/>
        <w:rPr>
          <w:lang w:val="en-GB"/>
        </w:rPr>
      </w:pPr>
      <w:r w:rsidRPr="00C81D35">
        <w:rPr>
          <w:lang w:val="en-GB"/>
        </w:rPr>
        <w:lastRenderedPageBreak/>
        <w:t>The user performs the installation and the result is a Darwinet domain node configured to act as the user domain node in the user domain to which the user was invited.</w:t>
      </w:r>
    </w:p>
    <w:p w:rsidR="00802EFB" w:rsidRPr="00C81D35" w:rsidRDefault="00802EFB" w:rsidP="00802EFB">
      <w:pPr>
        <w:pStyle w:val="BodyText"/>
        <w:rPr>
          <w:lang w:val="en-GB"/>
        </w:rPr>
      </w:pPr>
      <w:r w:rsidRPr="00C81D35">
        <w:rPr>
          <w:lang w:val="en-GB"/>
        </w:rPr>
        <w:t>Also see other scenario where an existing member of a user domain clones the existing node to be used on another location.</w:t>
      </w:r>
    </w:p>
    <w:p w:rsidR="00802EFB" w:rsidRPr="00C81D35" w:rsidRDefault="00802EFB" w:rsidP="00802EFB">
      <w:pPr>
        <w:pStyle w:val="Heading3"/>
        <w:rPr>
          <w:lang w:val="en-GB"/>
        </w:rPr>
      </w:pPr>
      <w:bookmarkStart w:id="85" w:name="_Toc305080307"/>
      <w:r w:rsidRPr="00C81D35">
        <w:rPr>
          <w:lang w:val="en-GB"/>
        </w:rPr>
        <w:t>Domain growth through new node scenario</w:t>
      </w:r>
      <w:bookmarkEnd w:id="85"/>
    </w:p>
    <w:p w:rsidR="00802EFB" w:rsidRPr="00C81D35" w:rsidRDefault="00802EFB" w:rsidP="00802EFB">
      <w:pPr>
        <w:pStyle w:val="BodyText"/>
        <w:rPr>
          <w:lang w:val="en-GB"/>
        </w:rPr>
      </w:pPr>
      <w:r w:rsidRPr="00C81D35">
        <w:rPr>
          <w:lang w:val="en-GB"/>
        </w:rPr>
        <w:t xml:space="preserve">The Domain should grow with new nodes in a way controlled by mechanisms within the Domain. </w:t>
      </w:r>
    </w:p>
    <w:p w:rsidR="00802EFB" w:rsidRPr="00C81D35" w:rsidRDefault="00802EFB" w:rsidP="00802EFB">
      <w:pPr>
        <w:pStyle w:val="BodyText"/>
        <w:rPr>
          <w:lang w:val="en-GB"/>
        </w:rPr>
      </w:pPr>
      <w:r w:rsidRPr="00C81D35">
        <w:rPr>
          <w:lang w:val="en-GB"/>
        </w:rPr>
        <w:t>Member of the Domain with the right privileges are allowed to clone an existing node for a new or existing user. And the new node must be given a unique ID when installed to distinguish it from other nodes.</w:t>
      </w:r>
    </w:p>
    <w:p w:rsidR="00802EFB" w:rsidRPr="00C81D35" w:rsidRDefault="00802EFB" w:rsidP="00802EFB">
      <w:pPr>
        <w:pStyle w:val="BodyText"/>
        <w:rPr>
          <w:lang w:val="en-GB"/>
        </w:rPr>
      </w:pPr>
      <w:r w:rsidRPr="00C81D35">
        <w:rPr>
          <w:lang w:val="en-GB"/>
        </w:rPr>
        <w:t>This would impose the following scenario when a new node is cloned, installed and authorized.</w:t>
      </w:r>
    </w:p>
    <w:p w:rsidR="00802EFB" w:rsidRPr="00C81D35" w:rsidRDefault="00802EFB" w:rsidP="00802EFB">
      <w:pPr>
        <w:pStyle w:val="C1HNumber"/>
        <w:rPr>
          <w:lang w:val="en-GB"/>
        </w:rPr>
      </w:pPr>
      <w:r w:rsidRPr="00C81D35">
        <w:rPr>
          <w:lang w:val="en-GB"/>
        </w:rPr>
        <w:t>Node N1 is used by User A to create a Domain node clone for User B. We call this node for Node N*.</w:t>
      </w:r>
    </w:p>
    <w:p w:rsidR="00802EFB" w:rsidRPr="00C81D35" w:rsidRDefault="00802EFB" w:rsidP="00802EFB">
      <w:pPr>
        <w:pStyle w:val="C1HNumber"/>
        <w:rPr>
          <w:lang w:val="en-GB"/>
        </w:rPr>
      </w:pPr>
      <w:r w:rsidRPr="00C81D35">
        <w:rPr>
          <w:lang w:val="en-GB"/>
        </w:rPr>
        <w:t>User B installs node N* in a lap top.</w:t>
      </w:r>
    </w:p>
    <w:p w:rsidR="00802EFB" w:rsidRPr="00C81D35" w:rsidRDefault="00802EFB" w:rsidP="00802EFB">
      <w:pPr>
        <w:pStyle w:val="C1HNumber"/>
        <w:rPr>
          <w:lang w:val="en-GB"/>
        </w:rPr>
      </w:pPr>
      <w:r w:rsidRPr="00C81D35">
        <w:rPr>
          <w:lang w:val="en-GB"/>
        </w:rPr>
        <w:t>The User B starts node N* and logs in.</w:t>
      </w:r>
    </w:p>
    <w:p w:rsidR="00802EFB" w:rsidRPr="00C81D35" w:rsidRDefault="00802EFB" w:rsidP="00802EFB">
      <w:pPr>
        <w:pStyle w:val="C1HNumber"/>
        <w:rPr>
          <w:lang w:val="en-GB"/>
        </w:rPr>
      </w:pPr>
      <w:r w:rsidRPr="00C81D35">
        <w:rPr>
          <w:lang w:val="en-GB"/>
        </w:rPr>
        <w:t>The Node identifies it has not yet been authorized and asks for access to node N1 through the nodes it has record of in the installation.</w:t>
      </w:r>
    </w:p>
    <w:p w:rsidR="00802EFB" w:rsidRPr="00C81D35" w:rsidRDefault="00802EFB" w:rsidP="00802EFB">
      <w:pPr>
        <w:pStyle w:val="C1HNumber"/>
        <w:rPr>
          <w:lang w:val="en-GB"/>
        </w:rPr>
      </w:pPr>
      <w:r w:rsidRPr="00C81D35">
        <w:rPr>
          <w:lang w:val="en-GB"/>
        </w:rPr>
        <w:t>N1 receives the authorization request and produces a task to user A to authorize the new node.</w:t>
      </w:r>
    </w:p>
    <w:p w:rsidR="00802EFB" w:rsidRPr="00C81D35" w:rsidRDefault="00802EFB" w:rsidP="00802EFB">
      <w:pPr>
        <w:pStyle w:val="C1HNumber"/>
        <w:rPr>
          <w:lang w:val="en-GB"/>
        </w:rPr>
      </w:pPr>
      <w:r w:rsidRPr="00C81D35">
        <w:rPr>
          <w:lang w:val="en-GB"/>
        </w:rPr>
        <w:t>User A sees the task and attends to it. User A is then presented with a description of node N* including a description of the location, the machine etc. that identifies where the node is installed.</w:t>
      </w:r>
    </w:p>
    <w:p w:rsidR="00802EFB" w:rsidRPr="00C81D35" w:rsidRDefault="00802EFB" w:rsidP="00802EFB">
      <w:pPr>
        <w:pStyle w:val="C1HNumber"/>
        <w:rPr>
          <w:lang w:val="en-GB"/>
        </w:rPr>
      </w:pPr>
      <w:r w:rsidRPr="00C81D35">
        <w:rPr>
          <w:lang w:val="en-GB"/>
        </w:rPr>
        <w:t>User A fins all satisfactory and grants N* to be member of the Domain. N* gets the Id N73.</w:t>
      </w:r>
    </w:p>
    <w:p w:rsidR="00802EFB" w:rsidRPr="00C81D35" w:rsidRDefault="00802EFB" w:rsidP="00802EFB">
      <w:pPr>
        <w:pStyle w:val="C1HNumber"/>
        <w:rPr>
          <w:lang w:val="en-GB"/>
        </w:rPr>
      </w:pPr>
      <w:r w:rsidRPr="00C81D35">
        <w:rPr>
          <w:lang w:val="en-GB"/>
        </w:rPr>
        <w:t>Node N73 to allows User B to launch any of the applications of the Domain.</w:t>
      </w:r>
    </w:p>
    <w:p w:rsidR="00802EFB" w:rsidRPr="00C81D35" w:rsidRDefault="00802EFB" w:rsidP="00802EFB">
      <w:pPr>
        <w:pStyle w:val="Heading3"/>
        <w:rPr>
          <w:lang w:val="en-GB"/>
        </w:rPr>
      </w:pPr>
      <w:bookmarkStart w:id="86" w:name="_Toc305080308"/>
      <w:r w:rsidRPr="00C81D35">
        <w:rPr>
          <w:lang w:val="en-GB"/>
        </w:rPr>
        <w:t xml:space="preserve">Triple </w:t>
      </w:r>
      <w:proofErr w:type="gramStart"/>
      <w:r w:rsidRPr="00C81D35">
        <w:rPr>
          <w:lang w:val="en-GB"/>
        </w:rPr>
        <w:t>A</w:t>
      </w:r>
      <w:proofErr w:type="gramEnd"/>
      <w:r w:rsidRPr="00C81D35">
        <w:rPr>
          <w:lang w:val="en-GB"/>
        </w:rPr>
        <w:t xml:space="preserve"> Scenario</w:t>
      </w:r>
      <w:bookmarkEnd w:id="86"/>
    </w:p>
    <w:p w:rsidR="00802EFB" w:rsidRPr="00C81D35" w:rsidRDefault="00802EFB" w:rsidP="00802EFB">
      <w:pPr>
        <w:pStyle w:val="BodyText"/>
        <w:rPr>
          <w:lang w:val="en-GB"/>
        </w:rPr>
      </w:pPr>
      <w:r w:rsidRPr="00C81D35">
        <w:rPr>
          <w:lang w:val="en-GB"/>
        </w:rPr>
        <w:t xml:space="preserve">Consider to implement the Triple </w:t>
      </w:r>
      <w:proofErr w:type="gramStart"/>
      <w:r w:rsidRPr="00C81D35">
        <w:rPr>
          <w:lang w:val="en-GB"/>
        </w:rPr>
        <w:t>A</w:t>
      </w:r>
      <w:proofErr w:type="gramEnd"/>
      <w:r w:rsidRPr="00C81D35">
        <w:rPr>
          <w:lang w:val="en-GB"/>
        </w:rPr>
        <w:t xml:space="preserve"> scenario to all changes within the Darwinet.</w:t>
      </w:r>
    </w:p>
    <w:p w:rsidR="00802EFB" w:rsidRPr="00C81D35" w:rsidRDefault="00802EFB" w:rsidP="00802EFB">
      <w:pPr>
        <w:pStyle w:val="C1HBullet"/>
        <w:rPr>
          <w:lang w:val="en-GB"/>
        </w:rPr>
      </w:pPr>
      <w:r w:rsidRPr="00C81D35">
        <w:rPr>
          <w:lang w:val="en-GB"/>
        </w:rPr>
        <w:t>Authenticate the change – Meaning all changes have a producer that may provide an authentication of the produced change.</w:t>
      </w:r>
      <w:r w:rsidRPr="00C81D35">
        <w:rPr>
          <w:lang w:val="en-GB"/>
        </w:rPr>
        <w:br/>
        <w:t>An example of this may be a weather forecast producer that authenticates all produced data to be correct and produced by them.</w:t>
      </w:r>
    </w:p>
    <w:p w:rsidR="00802EFB" w:rsidRPr="00C81D35" w:rsidRDefault="00802EFB" w:rsidP="00802EFB">
      <w:pPr>
        <w:pStyle w:val="C1HBullet"/>
        <w:rPr>
          <w:lang w:val="en-GB"/>
        </w:rPr>
      </w:pPr>
      <w:r w:rsidRPr="00C81D35">
        <w:rPr>
          <w:lang w:val="en-GB"/>
        </w:rPr>
        <w:t>Authorize the change – Meaning that no change is accepted unless the producer are Authorized to publish the change.</w:t>
      </w:r>
    </w:p>
    <w:p w:rsidR="00802EFB" w:rsidRPr="00C81D35" w:rsidRDefault="00802EFB" w:rsidP="00802EFB">
      <w:pPr>
        <w:pStyle w:val="C1HBullet"/>
        <w:rPr>
          <w:lang w:val="en-GB"/>
        </w:rPr>
      </w:pPr>
      <w:r w:rsidRPr="00C81D35">
        <w:rPr>
          <w:lang w:val="en-GB"/>
        </w:rPr>
        <w:t>Account the change – Meaning the change actually takes effect in other nodes. It also means that information may be charged for and debited the consumer of the information.</w:t>
      </w:r>
    </w:p>
    <w:p w:rsidR="00802EFB" w:rsidRPr="00C81D35" w:rsidRDefault="00802EFB" w:rsidP="00802EFB">
      <w:pPr>
        <w:pStyle w:val="Heading1"/>
        <w:rPr>
          <w:lang w:val="en-GB"/>
        </w:rPr>
      </w:pPr>
      <w:bookmarkStart w:id="87" w:name="_Toc305080309"/>
      <w:r w:rsidRPr="00C81D35">
        <w:rPr>
          <w:lang w:val="en-GB"/>
        </w:rPr>
        <w:lastRenderedPageBreak/>
        <w:t>The Darwinet framework</w:t>
      </w:r>
      <w:bookmarkEnd w:id="87"/>
    </w:p>
    <w:p w:rsidR="00802EFB" w:rsidRPr="00C81D35" w:rsidRDefault="00802EFB" w:rsidP="00802EFB">
      <w:pPr>
        <w:pStyle w:val="Heading2"/>
        <w:rPr>
          <w:lang w:val="en-GB"/>
        </w:rPr>
      </w:pPr>
      <w:bookmarkStart w:id="88" w:name="_Toc305080310"/>
      <w:r w:rsidRPr="00C81D35">
        <w:rPr>
          <w:lang w:val="en-GB"/>
        </w:rPr>
        <w:t>Darwinet data management</w:t>
      </w:r>
      <w:bookmarkEnd w:id="88"/>
    </w:p>
    <w:p w:rsidR="00802EFB" w:rsidRPr="00C81D35" w:rsidRDefault="00802EFB" w:rsidP="00802EFB">
      <w:pPr>
        <w:pStyle w:val="BodyText"/>
        <w:rPr>
          <w:lang w:val="en-GB"/>
        </w:rPr>
      </w:pPr>
      <w:r w:rsidRPr="00C81D35">
        <w:rPr>
          <w:lang w:val="en-GB"/>
        </w:rPr>
        <w:t>The Darwinet data management is the technology to store and distribute data within a Darwinet network.</w:t>
      </w:r>
    </w:p>
    <w:p w:rsidR="00802EFB" w:rsidRPr="00C81D35" w:rsidRDefault="00802EFB" w:rsidP="00802EFB">
      <w:pPr>
        <w:pStyle w:val="BodyText"/>
        <w:rPr>
          <w:lang w:val="en-GB"/>
        </w:rPr>
      </w:pPr>
      <w:r w:rsidRPr="00C81D35">
        <w:rPr>
          <w:lang w:val="en-GB"/>
        </w:rPr>
        <w:t>Data is stored in a Model, Instance, and Value layer model built from deltas (changes) within each layer.</w:t>
      </w:r>
    </w:p>
    <w:p w:rsidR="00802EFB" w:rsidRPr="00C81D35" w:rsidRDefault="00802EFB" w:rsidP="00802EFB">
      <w:pPr>
        <w:pStyle w:val="Heading2"/>
        <w:rPr>
          <w:lang w:val="en-GB"/>
        </w:rPr>
      </w:pPr>
      <w:bookmarkStart w:id="89" w:name="_Toc305080311"/>
      <w:r w:rsidRPr="00C81D35">
        <w:rPr>
          <w:lang w:val="en-GB"/>
        </w:rPr>
        <w:t>The MIV (Model, Instance, Value) data structure</w:t>
      </w:r>
      <w:bookmarkEnd w:id="89"/>
    </w:p>
    <w:p w:rsidR="00802EFB" w:rsidRPr="00C81D35" w:rsidRDefault="00802EFB" w:rsidP="00802EFB">
      <w:pPr>
        <w:pStyle w:val="BodyText"/>
        <w:rPr>
          <w:lang w:val="en-GB"/>
        </w:rPr>
      </w:pPr>
      <w:r w:rsidRPr="00C81D35">
        <w:rPr>
          <w:lang w:val="en-GB"/>
        </w:rPr>
        <w:t>All data within a Darwinet domain are defined in a MIV (Model, Instance, and Value layer model).</w:t>
      </w:r>
    </w:p>
    <w:p w:rsidR="00802EFB" w:rsidRPr="00C81D35" w:rsidRDefault="00802EFB" w:rsidP="00802EFB">
      <w:pPr>
        <w:pStyle w:val="BodyText"/>
        <w:rPr>
          <w:lang w:val="en-GB"/>
        </w:rPr>
      </w:pPr>
      <w:r w:rsidRPr="00C81D35">
        <w:rPr>
          <w:lang w:val="en-GB"/>
        </w:rPr>
        <w:t>The Model is the highest structure and defines available data structures or “types” within the domain.</w:t>
      </w:r>
    </w:p>
    <w:p w:rsidR="00802EFB" w:rsidRPr="00C81D35" w:rsidRDefault="00802EFB" w:rsidP="00802EFB">
      <w:pPr>
        <w:pStyle w:val="BodyText"/>
        <w:rPr>
          <w:lang w:val="en-GB"/>
        </w:rPr>
      </w:pPr>
      <w:r w:rsidRPr="00C81D35">
        <w:rPr>
          <w:lang w:val="en-GB"/>
        </w:rPr>
        <w:t>The Instance structure defines current instances of types in the Model.</w:t>
      </w:r>
    </w:p>
    <w:p w:rsidR="00802EFB" w:rsidRPr="00C81D35" w:rsidRDefault="00802EFB" w:rsidP="00802EFB">
      <w:pPr>
        <w:pStyle w:val="BodyText"/>
        <w:rPr>
          <w:lang w:val="en-GB"/>
        </w:rPr>
      </w:pPr>
      <w:r w:rsidRPr="00C81D35">
        <w:rPr>
          <w:lang w:val="en-GB"/>
        </w:rPr>
        <w:t>And finally the Value structure defines the current value of model instances.</w:t>
      </w:r>
    </w:p>
    <w:p w:rsidR="00802EFB" w:rsidRPr="00C81D35" w:rsidRDefault="00802EFB" w:rsidP="00802EFB">
      <w:pPr>
        <w:pStyle w:val="Heading2"/>
        <w:rPr>
          <w:lang w:val="en-GB"/>
        </w:rPr>
      </w:pPr>
      <w:bookmarkStart w:id="90" w:name="_Toc305080312"/>
      <w:r w:rsidRPr="00C81D35">
        <w:rPr>
          <w:lang w:val="en-GB"/>
        </w:rPr>
        <w:t>Model, Instance, Value deltas (changes)</w:t>
      </w:r>
      <w:bookmarkEnd w:id="90"/>
    </w:p>
    <w:p w:rsidR="00802EFB" w:rsidRPr="00C81D35" w:rsidRDefault="00802EFB" w:rsidP="00802EFB">
      <w:pPr>
        <w:pStyle w:val="BodyText"/>
        <w:rPr>
          <w:lang w:val="en-GB"/>
        </w:rPr>
      </w:pPr>
      <w:r w:rsidRPr="00C81D35">
        <w:rPr>
          <w:lang w:val="en-GB"/>
        </w:rPr>
        <w:t>All data of a Darwinet domain are built from recorded changes within the Model, Instance, Value layers. A change is called a “Delta”.</w:t>
      </w:r>
    </w:p>
    <w:p w:rsidR="00802EFB" w:rsidRPr="00C81D35" w:rsidRDefault="00802EFB" w:rsidP="00802EFB">
      <w:pPr>
        <w:pStyle w:val="BodyText"/>
        <w:rPr>
          <w:lang w:val="en-GB"/>
        </w:rPr>
      </w:pPr>
      <w:r w:rsidRPr="00C81D35">
        <w:rPr>
          <w:lang w:val="en-GB"/>
        </w:rPr>
        <w:t>Thus a change to the Model is recorded as a Model delta (ΔM), an Instance Delta (ΔI) or a Value Delta (ΔV).</w:t>
      </w:r>
    </w:p>
    <w:p w:rsidR="00802EFB" w:rsidRPr="00C81D35" w:rsidRDefault="00802EFB" w:rsidP="00802EFB">
      <w:pPr>
        <w:pStyle w:val="BodyText"/>
        <w:rPr>
          <w:lang w:val="en-GB"/>
        </w:rPr>
      </w:pPr>
      <w:r w:rsidRPr="00C81D35">
        <w:rPr>
          <w:lang w:val="en-GB"/>
        </w:rPr>
        <w:t>The current state of the Model, Instance, and Value layer stack is then defined by the sum of all Deltas up to the current time.</w:t>
      </w:r>
    </w:p>
    <w:p w:rsidR="00802EFB" w:rsidRPr="00C81D35" w:rsidRDefault="00802EFB" w:rsidP="00802EFB">
      <w:pPr>
        <w:pStyle w:val="Heading2"/>
        <w:rPr>
          <w:lang w:val="en-GB"/>
        </w:rPr>
      </w:pPr>
      <w:bookmarkStart w:id="91" w:name="_Toc305080313"/>
      <w:r w:rsidRPr="00C81D35">
        <w:rPr>
          <w:lang w:val="en-GB"/>
        </w:rPr>
        <w:t>Data exchange</w:t>
      </w:r>
      <w:bookmarkEnd w:id="91"/>
    </w:p>
    <w:p w:rsidR="00802EFB" w:rsidRPr="00C81D35" w:rsidRDefault="00802EFB" w:rsidP="00802EFB">
      <w:pPr>
        <w:pStyle w:val="BodyText"/>
        <w:rPr>
          <w:lang w:val="en-GB"/>
        </w:rPr>
      </w:pPr>
      <w:r w:rsidRPr="00C81D35">
        <w:rPr>
          <w:lang w:val="en-GB"/>
        </w:rPr>
        <w:t>Data between nodes of a Darwinet domain is exchanged in the form of recorded changes. Thus the data that flows between the nodes are streams of deltas.</w:t>
      </w:r>
    </w:p>
    <w:p w:rsidR="00802EFB" w:rsidRPr="00C81D35" w:rsidRDefault="00802EFB" w:rsidP="00802EFB">
      <w:pPr>
        <w:pStyle w:val="Heading2"/>
        <w:rPr>
          <w:lang w:val="en-GB"/>
        </w:rPr>
      </w:pPr>
      <w:bookmarkStart w:id="92" w:name="_Toc305080314"/>
      <w:r w:rsidRPr="00C81D35">
        <w:rPr>
          <w:lang w:val="en-GB"/>
        </w:rPr>
        <w:t>The Darwinet API stack</w:t>
      </w:r>
      <w:bookmarkEnd w:id="92"/>
    </w:p>
    <w:p w:rsidR="00802EFB" w:rsidRPr="00C81D35" w:rsidRDefault="00802EFB" w:rsidP="00802EFB">
      <w:pPr>
        <w:pStyle w:val="BodyText"/>
        <w:rPr>
          <w:lang w:val="en-GB"/>
        </w:rPr>
      </w:pPr>
      <w:r w:rsidRPr="00C81D35">
        <w:rPr>
          <w:lang w:val="en-GB"/>
        </w:rPr>
        <w:t>The Darwinet API stack is the architecture of Darwinet services of a Darwinet node that provides access to Darwinet controlled data and services.</w:t>
      </w:r>
    </w:p>
    <w:p w:rsidR="00802EFB" w:rsidRPr="00C81D35" w:rsidRDefault="00802EFB" w:rsidP="00802EFB">
      <w:pPr>
        <w:pStyle w:val="BodyText"/>
        <w:rPr>
          <w:lang w:val="en-GB"/>
        </w:rPr>
      </w:pPr>
      <w:r w:rsidRPr="00C81D35">
        <w:rPr>
          <w:lang w:val="en-GB"/>
        </w:rPr>
        <w:t>As the name implies these services are organized into layers, one layer working on the data and services of the layer below.</w:t>
      </w:r>
    </w:p>
    <w:p w:rsidR="00802EFB" w:rsidRPr="00C81D35" w:rsidRDefault="00802EFB" w:rsidP="00802EFB">
      <w:pPr>
        <w:pStyle w:val="Heading2"/>
        <w:rPr>
          <w:lang w:val="en-GB"/>
        </w:rPr>
      </w:pPr>
      <w:bookmarkStart w:id="93" w:name="_Toc305080315"/>
      <w:r w:rsidRPr="00C81D35">
        <w:rPr>
          <w:lang w:val="en-GB"/>
        </w:rPr>
        <w:t>Darwinet data distribution policy layer</w:t>
      </w:r>
      <w:bookmarkEnd w:id="93"/>
    </w:p>
    <w:p w:rsidR="00802EFB" w:rsidRPr="00C81D35" w:rsidRDefault="00802EFB" w:rsidP="00802EFB">
      <w:pPr>
        <w:pStyle w:val="BodyText"/>
        <w:rPr>
          <w:lang w:val="en-GB"/>
        </w:rPr>
      </w:pPr>
      <w:r w:rsidRPr="00C81D35">
        <w:rPr>
          <w:lang w:val="en-GB"/>
        </w:rPr>
        <w:t>This is the Darwinet stack layer responsible for implementing the data distribution policy.</w:t>
      </w:r>
    </w:p>
    <w:p w:rsidR="00802EFB" w:rsidRPr="00C81D35" w:rsidRDefault="00802EFB" w:rsidP="00802EFB">
      <w:pPr>
        <w:pStyle w:val="BodyText"/>
        <w:rPr>
          <w:lang w:val="en-GB"/>
        </w:rPr>
      </w:pPr>
      <w:r w:rsidRPr="00C81D35">
        <w:rPr>
          <w:lang w:val="en-GB"/>
        </w:rPr>
        <w:lastRenderedPageBreak/>
        <w:t>Data is distributed based on:</w:t>
      </w:r>
    </w:p>
    <w:p w:rsidR="00802EFB" w:rsidRPr="00C81D35" w:rsidRDefault="00802EFB" w:rsidP="005263F1">
      <w:pPr>
        <w:pStyle w:val="BodyText"/>
        <w:numPr>
          <w:ilvl w:val="0"/>
          <w:numId w:val="10"/>
        </w:numPr>
        <w:rPr>
          <w:lang w:val="en-GB"/>
        </w:rPr>
      </w:pPr>
      <w:r w:rsidRPr="00C81D35">
        <w:rPr>
          <w:lang w:val="en-GB"/>
        </w:rPr>
        <w:t>Locally assigned storage size. Nodes configured to not store the whole body of data are assigned to store a selected fraction and fetch needed data from other nodes on demand.</w:t>
      </w:r>
    </w:p>
    <w:p w:rsidR="00802EFB" w:rsidRPr="00C81D35" w:rsidRDefault="00802EFB" w:rsidP="005263F1">
      <w:pPr>
        <w:pStyle w:val="BodyText"/>
        <w:numPr>
          <w:ilvl w:val="0"/>
          <w:numId w:val="10"/>
        </w:numPr>
        <w:rPr>
          <w:lang w:val="en-GB"/>
        </w:rPr>
      </w:pPr>
      <w:r w:rsidRPr="00C81D35">
        <w:rPr>
          <w:lang w:val="en-GB"/>
        </w:rPr>
        <w:t>Redundancy requirements. Data may be marked to be stored with a degree of redundancy like “At least two nodes” or “maximum number of nodes”.</w:t>
      </w:r>
    </w:p>
    <w:p w:rsidR="00802EFB" w:rsidRPr="00C81D35" w:rsidRDefault="00802EFB" w:rsidP="005263F1">
      <w:pPr>
        <w:pStyle w:val="BodyText"/>
        <w:numPr>
          <w:ilvl w:val="0"/>
          <w:numId w:val="10"/>
        </w:numPr>
        <w:rPr>
          <w:lang w:val="en-GB"/>
        </w:rPr>
      </w:pPr>
      <w:r w:rsidRPr="00C81D35">
        <w:rPr>
          <w:lang w:val="en-GB"/>
        </w:rPr>
        <w:t>Access time requirement. Data may be required to be stored on nodes accessible through high data rates or with high online time.</w:t>
      </w:r>
    </w:p>
    <w:p w:rsidR="00802EFB" w:rsidRPr="00C81D35" w:rsidRDefault="00802EFB" w:rsidP="005263F1">
      <w:pPr>
        <w:pStyle w:val="BodyText"/>
        <w:numPr>
          <w:ilvl w:val="0"/>
          <w:numId w:val="10"/>
        </w:numPr>
        <w:rPr>
          <w:lang w:val="en-GB"/>
        </w:rPr>
      </w:pPr>
      <w:r w:rsidRPr="00C81D35">
        <w:rPr>
          <w:lang w:val="en-GB"/>
        </w:rPr>
        <w:t>Etc...</w:t>
      </w:r>
    </w:p>
    <w:p w:rsidR="00802EFB" w:rsidRPr="00C81D35" w:rsidRDefault="00802EFB" w:rsidP="00802EFB">
      <w:pPr>
        <w:pStyle w:val="Heading2"/>
        <w:rPr>
          <w:lang w:val="en-GB"/>
        </w:rPr>
      </w:pPr>
      <w:bookmarkStart w:id="94" w:name="_Toc305080316"/>
      <w:r w:rsidRPr="00C81D35">
        <w:rPr>
          <w:lang w:val="en-GB"/>
        </w:rPr>
        <w:t>Darwinet data protection layer</w:t>
      </w:r>
      <w:bookmarkEnd w:id="94"/>
    </w:p>
    <w:p w:rsidR="00802EFB" w:rsidRPr="00C81D35" w:rsidRDefault="00802EFB" w:rsidP="00802EFB">
      <w:pPr>
        <w:pStyle w:val="BodyText"/>
        <w:rPr>
          <w:lang w:val="en-GB"/>
        </w:rPr>
      </w:pPr>
      <w:r w:rsidRPr="00C81D35">
        <w:rPr>
          <w:lang w:val="en-GB"/>
        </w:rPr>
        <w:t>The Darwinet data protection layer is responsible for protecting the data from unauthorized access.</w:t>
      </w:r>
    </w:p>
    <w:p w:rsidR="00802EFB" w:rsidRPr="00C81D35" w:rsidRDefault="00802EFB" w:rsidP="00802EFB">
      <w:pPr>
        <w:pStyle w:val="BodyText"/>
        <w:rPr>
          <w:lang w:val="en-GB"/>
        </w:rPr>
      </w:pPr>
      <w:r w:rsidRPr="00C81D35">
        <w:rPr>
          <w:lang w:val="en-GB"/>
        </w:rPr>
        <w:t>Data access may be granted based on a combination of:</w:t>
      </w:r>
    </w:p>
    <w:p w:rsidR="00802EFB" w:rsidRPr="00C81D35" w:rsidRDefault="00802EFB" w:rsidP="005263F1">
      <w:pPr>
        <w:pStyle w:val="BodyText"/>
        <w:numPr>
          <w:ilvl w:val="0"/>
          <w:numId w:val="11"/>
        </w:numPr>
        <w:rPr>
          <w:lang w:val="en-GB"/>
        </w:rPr>
      </w:pPr>
      <w:r w:rsidRPr="00C81D35">
        <w:rPr>
          <w:lang w:val="en-GB"/>
        </w:rPr>
        <w:t>Current node</w:t>
      </w:r>
    </w:p>
    <w:p w:rsidR="00802EFB" w:rsidRPr="00C81D35" w:rsidRDefault="00802EFB" w:rsidP="005263F1">
      <w:pPr>
        <w:pStyle w:val="BodyText"/>
        <w:numPr>
          <w:ilvl w:val="0"/>
          <w:numId w:val="11"/>
        </w:numPr>
        <w:rPr>
          <w:lang w:val="en-GB"/>
        </w:rPr>
      </w:pPr>
      <w:r w:rsidRPr="00C81D35">
        <w:rPr>
          <w:lang w:val="en-GB"/>
        </w:rPr>
        <w:t>Current application</w:t>
      </w:r>
    </w:p>
    <w:p w:rsidR="00802EFB" w:rsidRPr="00C81D35" w:rsidRDefault="00802EFB" w:rsidP="005263F1">
      <w:pPr>
        <w:pStyle w:val="BodyText"/>
        <w:numPr>
          <w:ilvl w:val="0"/>
          <w:numId w:val="11"/>
        </w:numPr>
        <w:rPr>
          <w:lang w:val="en-GB"/>
        </w:rPr>
      </w:pPr>
      <w:r w:rsidRPr="00C81D35">
        <w:rPr>
          <w:lang w:val="en-GB"/>
        </w:rPr>
        <w:t>Current user</w:t>
      </w:r>
    </w:p>
    <w:p w:rsidR="00802EFB" w:rsidRPr="00C81D35" w:rsidRDefault="00802EFB" w:rsidP="005263F1">
      <w:pPr>
        <w:pStyle w:val="BodyText"/>
        <w:numPr>
          <w:ilvl w:val="0"/>
          <w:numId w:val="11"/>
        </w:numPr>
        <w:rPr>
          <w:lang w:val="en-GB"/>
        </w:rPr>
      </w:pPr>
      <w:r w:rsidRPr="00C81D35">
        <w:rPr>
          <w:lang w:val="en-GB"/>
        </w:rPr>
        <w:t>Current time</w:t>
      </w:r>
    </w:p>
    <w:p w:rsidR="00802EFB" w:rsidRPr="00C81D35" w:rsidRDefault="00802EFB" w:rsidP="005263F1">
      <w:pPr>
        <w:pStyle w:val="BodyText"/>
        <w:numPr>
          <w:ilvl w:val="0"/>
          <w:numId w:val="11"/>
        </w:numPr>
        <w:rPr>
          <w:lang w:val="en-GB"/>
        </w:rPr>
      </w:pPr>
      <w:r w:rsidRPr="00C81D35">
        <w:rPr>
          <w:lang w:val="en-GB"/>
        </w:rPr>
        <w:t>Current location</w:t>
      </w:r>
    </w:p>
    <w:p w:rsidR="00802EFB" w:rsidRPr="00C81D35" w:rsidRDefault="00802EFB" w:rsidP="005263F1">
      <w:pPr>
        <w:pStyle w:val="BodyText"/>
        <w:numPr>
          <w:ilvl w:val="0"/>
          <w:numId w:val="11"/>
        </w:numPr>
        <w:rPr>
          <w:lang w:val="en-GB"/>
        </w:rPr>
      </w:pPr>
      <w:r w:rsidRPr="00C81D35">
        <w:rPr>
          <w:lang w:val="en-GB"/>
        </w:rPr>
        <w:t>Current communication line properties</w:t>
      </w:r>
    </w:p>
    <w:p w:rsidR="00802EFB" w:rsidRPr="00C81D35" w:rsidRDefault="00802EFB" w:rsidP="005263F1">
      <w:pPr>
        <w:pStyle w:val="BodyText"/>
        <w:numPr>
          <w:ilvl w:val="0"/>
          <w:numId w:val="11"/>
        </w:numPr>
        <w:rPr>
          <w:lang w:val="en-GB"/>
        </w:rPr>
      </w:pPr>
      <w:r w:rsidRPr="00C81D35">
        <w:rPr>
          <w:lang w:val="en-GB"/>
        </w:rPr>
        <w:t>Current environment OS</w:t>
      </w:r>
    </w:p>
    <w:p w:rsidR="00802EFB" w:rsidRPr="00C81D35" w:rsidRDefault="00802EFB" w:rsidP="005263F1">
      <w:pPr>
        <w:pStyle w:val="BodyText"/>
        <w:numPr>
          <w:ilvl w:val="0"/>
          <w:numId w:val="11"/>
        </w:numPr>
        <w:rPr>
          <w:lang w:val="en-GB"/>
        </w:rPr>
      </w:pPr>
      <w:r w:rsidRPr="00C81D35">
        <w:rPr>
          <w:lang w:val="en-GB"/>
        </w:rPr>
        <w:t>Etc...</w:t>
      </w:r>
    </w:p>
    <w:p w:rsidR="00802EFB" w:rsidRPr="00C81D35" w:rsidRDefault="00802EFB" w:rsidP="00802EFB">
      <w:pPr>
        <w:pStyle w:val="Heading2"/>
        <w:rPr>
          <w:lang w:val="en-GB"/>
        </w:rPr>
      </w:pPr>
      <w:bookmarkStart w:id="95" w:name="_Toc305080317"/>
      <w:r w:rsidRPr="00C81D35">
        <w:rPr>
          <w:lang w:val="en-GB"/>
        </w:rPr>
        <w:t>Darwinet Authentication service</w:t>
      </w:r>
      <w:bookmarkEnd w:id="95"/>
    </w:p>
    <w:p w:rsidR="00802EFB" w:rsidRPr="00C81D35" w:rsidRDefault="00802EFB" w:rsidP="00802EFB">
      <w:pPr>
        <w:pStyle w:val="BodyText"/>
        <w:rPr>
          <w:lang w:val="en-GB"/>
        </w:rPr>
      </w:pPr>
      <w:r w:rsidRPr="00C81D35">
        <w:rPr>
          <w:lang w:val="en-GB"/>
        </w:rPr>
        <w:t>The Darwinet Authentication service is a layer of the API stack that checks the authentication of Darwinet network role players.</w:t>
      </w:r>
    </w:p>
    <w:p w:rsidR="00802EFB" w:rsidRPr="00C81D35" w:rsidRDefault="00802EFB" w:rsidP="005263F1">
      <w:pPr>
        <w:pStyle w:val="BodyText"/>
        <w:numPr>
          <w:ilvl w:val="0"/>
          <w:numId w:val="12"/>
        </w:numPr>
        <w:rPr>
          <w:lang w:val="en-GB"/>
        </w:rPr>
      </w:pPr>
      <w:r w:rsidRPr="00C81D35">
        <w:rPr>
          <w:lang w:val="en-GB"/>
        </w:rPr>
        <w:t>Node authentication</w:t>
      </w:r>
    </w:p>
    <w:p w:rsidR="00802EFB" w:rsidRPr="00C81D35" w:rsidRDefault="00802EFB" w:rsidP="005263F1">
      <w:pPr>
        <w:pStyle w:val="BodyText"/>
        <w:numPr>
          <w:ilvl w:val="0"/>
          <w:numId w:val="12"/>
        </w:numPr>
        <w:rPr>
          <w:lang w:val="en-GB"/>
        </w:rPr>
      </w:pPr>
      <w:r w:rsidRPr="00C81D35">
        <w:rPr>
          <w:lang w:val="en-GB"/>
        </w:rPr>
        <w:t>Application authentication</w:t>
      </w:r>
    </w:p>
    <w:p w:rsidR="00802EFB" w:rsidRPr="00C81D35" w:rsidRDefault="00802EFB" w:rsidP="005263F1">
      <w:pPr>
        <w:pStyle w:val="BodyText"/>
        <w:numPr>
          <w:ilvl w:val="0"/>
          <w:numId w:val="12"/>
        </w:numPr>
        <w:rPr>
          <w:lang w:val="en-GB"/>
        </w:rPr>
      </w:pPr>
      <w:r w:rsidRPr="00C81D35">
        <w:rPr>
          <w:lang w:val="en-GB"/>
        </w:rPr>
        <w:t>Domain authentication</w:t>
      </w:r>
    </w:p>
    <w:p w:rsidR="00802EFB" w:rsidRPr="00C81D35" w:rsidRDefault="00802EFB" w:rsidP="005263F1">
      <w:pPr>
        <w:pStyle w:val="BodyText"/>
        <w:numPr>
          <w:ilvl w:val="0"/>
          <w:numId w:val="12"/>
        </w:numPr>
        <w:rPr>
          <w:lang w:val="en-GB"/>
        </w:rPr>
      </w:pPr>
      <w:r w:rsidRPr="00C81D35">
        <w:rPr>
          <w:lang w:val="en-GB"/>
        </w:rPr>
        <w:t>User authentication</w:t>
      </w:r>
    </w:p>
    <w:p w:rsidR="00802EFB" w:rsidRPr="00C81D35" w:rsidRDefault="00802EFB" w:rsidP="005263F1">
      <w:pPr>
        <w:pStyle w:val="BodyText"/>
        <w:numPr>
          <w:ilvl w:val="0"/>
          <w:numId w:val="12"/>
        </w:numPr>
        <w:rPr>
          <w:lang w:val="en-GB"/>
        </w:rPr>
      </w:pPr>
      <w:r w:rsidRPr="00C81D35">
        <w:rPr>
          <w:lang w:val="en-GB"/>
        </w:rPr>
        <w:t>Etc…</w:t>
      </w:r>
    </w:p>
    <w:p w:rsidR="00802EFB" w:rsidRPr="00C81D35" w:rsidRDefault="00802EFB" w:rsidP="00802EFB">
      <w:pPr>
        <w:pStyle w:val="Heading2"/>
        <w:rPr>
          <w:lang w:val="en-GB"/>
        </w:rPr>
      </w:pPr>
      <w:bookmarkStart w:id="96" w:name="_Toc305080318"/>
      <w:r w:rsidRPr="00C81D35">
        <w:rPr>
          <w:lang w:val="en-GB"/>
        </w:rPr>
        <w:t>Darwinet encryption service</w:t>
      </w:r>
      <w:bookmarkEnd w:id="96"/>
    </w:p>
    <w:p w:rsidR="00802EFB" w:rsidRPr="00C81D35" w:rsidRDefault="00802EFB" w:rsidP="00802EFB">
      <w:pPr>
        <w:pStyle w:val="BodyText"/>
        <w:rPr>
          <w:lang w:val="en-GB"/>
        </w:rPr>
      </w:pPr>
      <w:r w:rsidRPr="00C81D35">
        <w:rPr>
          <w:lang w:val="en-GB"/>
        </w:rPr>
        <w:t>The Darwinet encryption service is the API stack layer handling encryption of data in a Darwinet domain.</w:t>
      </w:r>
    </w:p>
    <w:p w:rsidR="00802EFB" w:rsidRPr="00C81D35" w:rsidRDefault="00802EFB" w:rsidP="00802EFB">
      <w:pPr>
        <w:pStyle w:val="BodyText"/>
        <w:rPr>
          <w:lang w:val="en-GB"/>
        </w:rPr>
      </w:pPr>
      <w:r w:rsidRPr="00C81D35">
        <w:rPr>
          <w:lang w:val="en-GB"/>
        </w:rPr>
        <w:t>Data may be encrypted for access only by:</w:t>
      </w:r>
    </w:p>
    <w:p w:rsidR="00802EFB" w:rsidRPr="00C81D35" w:rsidRDefault="00802EFB" w:rsidP="005263F1">
      <w:pPr>
        <w:pStyle w:val="BodyText"/>
        <w:numPr>
          <w:ilvl w:val="0"/>
          <w:numId w:val="13"/>
        </w:numPr>
        <w:rPr>
          <w:lang w:val="en-GB"/>
        </w:rPr>
      </w:pPr>
      <w:r w:rsidRPr="00C81D35">
        <w:rPr>
          <w:lang w:val="en-GB"/>
        </w:rPr>
        <w:t>A domain</w:t>
      </w:r>
    </w:p>
    <w:p w:rsidR="00802EFB" w:rsidRPr="00C81D35" w:rsidRDefault="00802EFB" w:rsidP="005263F1">
      <w:pPr>
        <w:pStyle w:val="BodyText"/>
        <w:numPr>
          <w:ilvl w:val="0"/>
          <w:numId w:val="13"/>
        </w:numPr>
        <w:rPr>
          <w:lang w:val="en-GB"/>
        </w:rPr>
      </w:pPr>
      <w:r w:rsidRPr="00C81D35">
        <w:rPr>
          <w:lang w:val="en-GB"/>
        </w:rPr>
        <w:t>A Node</w:t>
      </w:r>
    </w:p>
    <w:p w:rsidR="00802EFB" w:rsidRPr="00C81D35" w:rsidRDefault="00802EFB" w:rsidP="005263F1">
      <w:pPr>
        <w:pStyle w:val="BodyText"/>
        <w:numPr>
          <w:ilvl w:val="0"/>
          <w:numId w:val="13"/>
        </w:numPr>
        <w:rPr>
          <w:lang w:val="en-GB"/>
        </w:rPr>
      </w:pPr>
      <w:r w:rsidRPr="00C81D35">
        <w:rPr>
          <w:lang w:val="en-GB"/>
        </w:rPr>
        <w:t>A user</w:t>
      </w:r>
    </w:p>
    <w:p w:rsidR="00802EFB" w:rsidRPr="00C81D35" w:rsidRDefault="00802EFB" w:rsidP="005263F1">
      <w:pPr>
        <w:pStyle w:val="BodyText"/>
        <w:numPr>
          <w:ilvl w:val="0"/>
          <w:numId w:val="13"/>
        </w:numPr>
        <w:rPr>
          <w:lang w:val="en-GB"/>
        </w:rPr>
      </w:pPr>
      <w:r w:rsidRPr="00C81D35">
        <w:rPr>
          <w:lang w:val="en-GB"/>
        </w:rPr>
        <w:t>End-to-end between two nodes</w:t>
      </w:r>
    </w:p>
    <w:p w:rsidR="00802EFB" w:rsidRPr="00C81D35" w:rsidRDefault="00802EFB" w:rsidP="005263F1">
      <w:pPr>
        <w:pStyle w:val="BodyText"/>
        <w:numPr>
          <w:ilvl w:val="0"/>
          <w:numId w:val="13"/>
        </w:numPr>
        <w:rPr>
          <w:lang w:val="en-GB"/>
        </w:rPr>
      </w:pPr>
      <w:r w:rsidRPr="00C81D35">
        <w:rPr>
          <w:lang w:val="en-GB"/>
        </w:rPr>
        <w:lastRenderedPageBreak/>
        <w:t>An environment OS</w:t>
      </w:r>
    </w:p>
    <w:p w:rsidR="00802EFB" w:rsidRPr="00C81D35" w:rsidRDefault="00802EFB" w:rsidP="005263F1">
      <w:pPr>
        <w:pStyle w:val="BodyText"/>
        <w:numPr>
          <w:ilvl w:val="0"/>
          <w:numId w:val="13"/>
        </w:numPr>
        <w:rPr>
          <w:lang w:val="en-GB"/>
        </w:rPr>
      </w:pPr>
      <w:r w:rsidRPr="00C81D35">
        <w:rPr>
          <w:lang w:val="en-GB"/>
        </w:rPr>
        <w:t>An Application</w:t>
      </w:r>
    </w:p>
    <w:p w:rsidR="00802EFB" w:rsidRPr="00C81D35" w:rsidRDefault="00802EFB" w:rsidP="005263F1">
      <w:pPr>
        <w:pStyle w:val="BodyText"/>
        <w:numPr>
          <w:ilvl w:val="0"/>
          <w:numId w:val="13"/>
        </w:numPr>
        <w:rPr>
          <w:lang w:val="en-GB"/>
        </w:rPr>
      </w:pPr>
      <w:r w:rsidRPr="00C81D35">
        <w:rPr>
          <w:lang w:val="en-GB"/>
        </w:rPr>
        <w:t>Darwinet networks</w:t>
      </w:r>
    </w:p>
    <w:p w:rsidR="00802EFB" w:rsidRPr="00C81D35" w:rsidRDefault="00802EFB" w:rsidP="005263F1">
      <w:pPr>
        <w:pStyle w:val="BodyText"/>
        <w:numPr>
          <w:ilvl w:val="0"/>
          <w:numId w:val="13"/>
        </w:numPr>
        <w:rPr>
          <w:lang w:val="en-GB"/>
        </w:rPr>
      </w:pPr>
      <w:r w:rsidRPr="00C81D35">
        <w:rPr>
          <w:lang w:val="en-GB"/>
        </w:rPr>
        <w:t>Etc…</w:t>
      </w:r>
    </w:p>
    <w:p w:rsidR="00802EFB" w:rsidRPr="00C81D35" w:rsidRDefault="00802EFB" w:rsidP="00802EFB">
      <w:pPr>
        <w:pStyle w:val="Heading2"/>
        <w:rPr>
          <w:lang w:val="en-GB"/>
        </w:rPr>
      </w:pPr>
      <w:bookmarkStart w:id="97" w:name="_Toc305080319"/>
      <w:r w:rsidRPr="00C81D35">
        <w:rPr>
          <w:lang w:val="en-GB"/>
        </w:rPr>
        <w:t>Darwinet Encryption Key infrastructure</w:t>
      </w:r>
      <w:bookmarkEnd w:id="97"/>
    </w:p>
    <w:p w:rsidR="00802EFB" w:rsidRPr="00C81D35" w:rsidRDefault="00802EFB" w:rsidP="00802EFB">
      <w:pPr>
        <w:pStyle w:val="BodyText"/>
        <w:rPr>
          <w:lang w:val="en-GB"/>
        </w:rPr>
      </w:pPr>
      <w:r w:rsidRPr="00C81D35">
        <w:rPr>
          <w:lang w:val="en-GB"/>
        </w:rPr>
        <w:t>Data within Darwinet networks manage a number of different keys for data protection using encryption.</w:t>
      </w:r>
    </w:p>
    <w:p w:rsidR="00802EFB" w:rsidRPr="00C81D35" w:rsidRDefault="00802EFB" w:rsidP="005263F1">
      <w:pPr>
        <w:pStyle w:val="BodyText"/>
        <w:numPr>
          <w:ilvl w:val="0"/>
          <w:numId w:val="14"/>
        </w:numPr>
        <w:rPr>
          <w:lang w:val="en-GB"/>
        </w:rPr>
      </w:pPr>
      <w:r w:rsidRPr="00C81D35">
        <w:rPr>
          <w:lang w:val="en-GB"/>
        </w:rPr>
        <w:t>Each node creates a key pair by using properties of the local hardware. This key is never exposed nor stored. And it is unique to a physical or virtual hardware. The public part of this key is exposed within the domain and used by other nodes when sending data to the node.</w:t>
      </w:r>
    </w:p>
    <w:p w:rsidR="00802EFB" w:rsidRPr="00C81D35" w:rsidRDefault="00802EFB" w:rsidP="005263F1">
      <w:pPr>
        <w:pStyle w:val="BodyText"/>
        <w:numPr>
          <w:ilvl w:val="0"/>
          <w:numId w:val="14"/>
        </w:numPr>
        <w:rPr>
          <w:lang w:val="en-GB"/>
        </w:rPr>
      </w:pPr>
      <w:r w:rsidRPr="00C81D35">
        <w:rPr>
          <w:lang w:val="en-GB"/>
        </w:rPr>
        <w:t>Each domain uses a key pair for all data within the domain. This key is created at the node where the domain was created and is maintained and updated of the authorized nodes of the domain. The public part of this key is used by other domains when sending data to the domain.</w:t>
      </w:r>
    </w:p>
    <w:p w:rsidR="00802EFB" w:rsidRPr="00C81D35" w:rsidRDefault="00802EFB" w:rsidP="005263F1">
      <w:pPr>
        <w:pStyle w:val="BodyText"/>
        <w:numPr>
          <w:ilvl w:val="0"/>
          <w:numId w:val="14"/>
        </w:numPr>
        <w:rPr>
          <w:lang w:val="en-GB"/>
        </w:rPr>
      </w:pPr>
      <w:r w:rsidRPr="00C81D35">
        <w:rPr>
          <w:lang w:val="en-GB"/>
        </w:rPr>
        <w:t>Each user is assigned a key within a domain used to protect data of this user. User data at a node of the domain is not accessible by other users unless they are authorized. This key is stored at each node where the user has logged in and is protected by the domain key and the node key.</w:t>
      </w:r>
    </w:p>
    <w:p w:rsidR="00802EFB" w:rsidRPr="00C81D35" w:rsidRDefault="00802EFB" w:rsidP="00802EFB">
      <w:pPr>
        <w:pStyle w:val="Heading1"/>
        <w:rPr>
          <w:lang w:val="en-GB"/>
        </w:rPr>
      </w:pPr>
      <w:bookmarkStart w:id="98" w:name="_Toc305080320"/>
      <w:r w:rsidRPr="00C81D35">
        <w:rPr>
          <w:lang w:val="en-GB"/>
        </w:rPr>
        <w:t>The Darwinet API based on XML over TCP/IP</w:t>
      </w:r>
      <w:bookmarkEnd w:id="98"/>
    </w:p>
    <w:p w:rsidR="00802EFB" w:rsidRPr="00C81D35" w:rsidRDefault="00802EFB" w:rsidP="00802EFB">
      <w:pPr>
        <w:pStyle w:val="Heading2"/>
        <w:rPr>
          <w:lang w:val="en-GB"/>
        </w:rPr>
      </w:pPr>
      <w:bookmarkStart w:id="99" w:name="_Toc305080321"/>
      <w:r w:rsidRPr="00C81D35">
        <w:rPr>
          <w:lang w:val="en-GB"/>
        </w:rPr>
        <w:t>Draft scenarios</w:t>
      </w:r>
      <w:bookmarkEnd w:id="99"/>
    </w:p>
    <w:p w:rsidR="00802EFB" w:rsidRPr="00C81D35" w:rsidRDefault="00802EFB" w:rsidP="00802EFB">
      <w:pPr>
        <w:pStyle w:val="Heading3"/>
        <w:rPr>
          <w:lang w:val="en-GB"/>
        </w:rPr>
      </w:pPr>
      <w:bookmarkStart w:id="100" w:name="_Toc305080322"/>
      <w:r w:rsidRPr="00C81D35">
        <w:rPr>
          <w:lang w:val="en-GB"/>
        </w:rPr>
        <w:t>Building a Darwinet Data View</w:t>
      </w:r>
      <w:bookmarkEnd w:id="100"/>
    </w:p>
    <w:p w:rsidR="00802EFB" w:rsidRPr="00C81D35" w:rsidRDefault="00802EFB" w:rsidP="00802EFB">
      <w:pPr>
        <w:pStyle w:val="BodyText"/>
        <w:rPr>
          <w:lang w:val="en-GB"/>
        </w:rPr>
      </w:pPr>
      <w:r w:rsidRPr="00C81D35">
        <w:rPr>
          <w:lang w:val="en-GB"/>
        </w:rPr>
        <w:t>A Darwinet application will access data of a domain through a Data view. This data view defines the data model, the data instances and the data values at a specific time of the history (including current time).</w:t>
      </w:r>
    </w:p>
    <w:p w:rsidR="00802EFB" w:rsidRPr="00C81D35" w:rsidRDefault="00802EFB" w:rsidP="00802EFB">
      <w:pPr>
        <w:pStyle w:val="BodyText"/>
        <w:rPr>
          <w:lang w:val="en-GB"/>
        </w:rPr>
      </w:pPr>
      <w:r w:rsidRPr="00C81D35">
        <w:rPr>
          <w:lang w:val="en-GB"/>
        </w:rPr>
        <w:t>The data model, the data instances and the data values are results of a series of changes that lead to current state (state at the time defined by the view).</w:t>
      </w:r>
    </w:p>
    <w:p w:rsidR="00802EFB" w:rsidRPr="00C81D35" w:rsidRDefault="00802EFB" w:rsidP="00802EFB">
      <w:pPr>
        <w:pStyle w:val="BodyText"/>
        <w:rPr>
          <w:lang w:val="en-GB"/>
        </w:rPr>
      </w:pPr>
      <w:r w:rsidRPr="00C81D35">
        <w:rPr>
          <w:lang w:val="en-GB"/>
        </w:rPr>
        <w:t>These changes are exchanged between nodes of the Darwinet domain nodes using XML.</w:t>
      </w:r>
    </w:p>
    <w:p w:rsidR="00802EFB" w:rsidRPr="00C81D35" w:rsidRDefault="00802EFB" w:rsidP="00802EFB">
      <w:pPr>
        <w:pStyle w:val="BodyText"/>
        <w:rPr>
          <w:lang w:val="en-GB"/>
        </w:rPr>
      </w:pPr>
      <w:r w:rsidRPr="00C81D35">
        <w:rPr>
          <w:lang w:val="en-GB"/>
        </w:rPr>
        <w:t>Here follows a draft of how a view may be built using changes.</w:t>
      </w:r>
    </w:p>
    <w:p w:rsidR="00802EFB" w:rsidRPr="00C81D35" w:rsidRDefault="00802EFB" w:rsidP="005263F1">
      <w:pPr>
        <w:pStyle w:val="BodyText"/>
        <w:numPr>
          <w:ilvl w:val="0"/>
          <w:numId w:val="8"/>
        </w:numPr>
        <w:rPr>
          <w:lang w:val="en-GB"/>
        </w:rPr>
      </w:pPr>
      <w:r w:rsidRPr="00C81D35">
        <w:rPr>
          <w:lang w:val="en-GB"/>
        </w:rPr>
        <w:t>The builder starts of by creating an empty data model</w:t>
      </w:r>
    </w:p>
    <w:p w:rsidR="00802EFB" w:rsidRPr="00C81D35" w:rsidRDefault="00802EFB" w:rsidP="005263F1">
      <w:pPr>
        <w:pStyle w:val="BodyText"/>
        <w:numPr>
          <w:ilvl w:val="0"/>
          <w:numId w:val="8"/>
        </w:numPr>
        <w:rPr>
          <w:lang w:val="en-GB"/>
        </w:rPr>
      </w:pPr>
      <w:r w:rsidRPr="00C81D35">
        <w:rPr>
          <w:lang w:val="en-GB"/>
        </w:rPr>
        <w:lastRenderedPageBreak/>
        <w:t>It then retrieves the sequence of changes (model, instance and value) and starts of processing them.</w:t>
      </w:r>
    </w:p>
    <w:p w:rsidR="00802EFB" w:rsidRPr="00C81D35" w:rsidRDefault="00802EFB" w:rsidP="005263F1">
      <w:pPr>
        <w:pStyle w:val="BodyText"/>
        <w:numPr>
          <w:ilvl w:val="0"/>
          <w:numId w:val="8"/>
        </w:numPr>
        <w:rPr>
          <w:lang w:val="en-GB"/>
        </w:rPr>
      </w:pPr>
      <w:r w:rsidRPr="00C81D35">
        <w:rPr>
          <w:lang w:val="en-GB"/>
        </w:rPr>
        <w:t>When all change has been processed the data body of the view is built.</w:t>
      </w:r>
    </w:p>
    <w:p w:rsidR="00802EFB" w:rsidRPr="00C81D35" w:rsidRDefault="00802EFB" w:rsidP="00802EFB">
      <w:pPr>
        <w:pStyle w:val="BodyText"/>
        <w:rPr>
          <w:lang w:val="en-GB"/>
        </w:rPr>
      </w:pPr>
      <w:r w:rsidRPr="00C81D35">
        <w:rPr>
          <w:lang w:val="en-GB"/>
        </w:rPr>
        <w:t>A model change may be the following in XML.</w:t>
      </w:r>
    </w:p>
    <w:p w:rsidR="00802EFB" w:rsidRPr="00C81D35" w:rsidRDefault="00802EFB" w:rsidP="00802EFB">
      <w:pPr>
        <w:pStyle w:val="CodeBase"/>
        <w:rPr>
          <w:noProof/>
          <w:lang w:val="en-GB"/>
        </w:rPr>
      </w:pPr>
      <w:r w:rsidRPr="00C81D35">
        <w:rPr>
          <w:noProof/>
          <w:lang w:val="en-GB"/>
        </w:rPr>
        <w:t>&lt;model_change operation=new&gt;</w:t>
      </w:r>
    </w:p>
    <w:p w:rsidR="00802EFB" w:rsidRPr="00C81D35" w:rsidRDefault="00802EFB" w:rsidP="00802EFB">
      <w:pPr>
        <w:pStyle w:val="CodeBase"/>
        <w:rPr>
          <w:noProof/>
          <w:lang w:val="en-GB"/>
        </w:rPr>
      </w:pPr>
      <w:r w:rsidRPr="00C81D35">
        <w:rPr>
          <w:noProof/>
          <w:lang w:val="en-GB"/>
        </w:rPr>
        <w:tab/>
        <w:t>&lt;scope&gt;time_account&lt;\scope&gt;</w:t>
      </w:r>
    </w:p>
    <w:p w:rsidR="00802EFB" w:rsidRPr="00C81D35" w:rsidRDefault="00802EFB" w:rsidP="00802EFB">
      <w:pPr>
        <w:pStyle w:val="CodeBase"/>
        <w:rPr>
          <w:noProof/>
          <w:lang w:val="en-GB"/>
        </w:rPr>
      </w:pPr>
      <w:r w:rsidRPr="00C81D35">
        <w:rPr>
          <w:noProof/>
          <w:lang w:val="en-GB"/>
        </w:rPr>
        <w:tab/>
        <w:t>&lt;id&gt;time&lt;\id&gt;</w:t>
      </w:r>
    </w:p>
    <w:p w:rsidR="00802EFB" w:rsidRPr="00C81D35" w:rsidRDefault="00802EFB" w:rsidP="00802EFB">
      <w:pPr>
        <w:pStyle w:val="CodeBase"/>
        <w:rPr>
          <w:noProof/>
          <w:lang w:val="en-GB"/>
        </w:rPr>
      </w:pPr>
      <w:r w:rsidRPr="00C81D35">
        <w:rPr>
          <w:noProof/>
          <w:lang w:val="en-GB"/>
        </w:rPr>
        <w:tab/>
        <w:t>&lt;type&gt;integer&lt;\type&gt;</w:t>
      </w:r>
    </w:p>
    <w:p w:rsidR="00802EFB" w:rsidRPr="00C81D35" w:rsidRDefault="00802EFB" w:rsidP="00802EFB">
      <w:pPr>
        <w:pStyle w:val="CodeBase"/>
        <w:rPr>
          <w:noProof/>
          <w:lang w:val="en-GB"/>
        </w:rPr>
      </w:pPr>
      <w:r w:rsidRPr="00C81D35">
        <w:rPr>
          <w:noProof/>
          <w:lang w:val="en-GB"/>
        </w:rPr>
        <w:t>&lt;\model_change&gt;</w:t>
      </w:r>
    </w:p>
    <w:p w:rsidR="00802EFB" w:rsidRPr="00C81D35" w:rsidRDefault="00802EFB" w:rsidP="00802EFB">
      <w:pPr>
        <w:pStyle w:val="BodyText"/>
        <w:rPr>
          <w:lang w:val="en-GB"/>
        </w:rPr>
      </w:pPr>
      <w:r w:rsidRPr="00C81D35">
        <w:rPr>
          <w:lang w:val="en-GB"/>
        </w:rPr>
        <w:t xml:space="preserve">The result of this change is that the existing type </w:t>
      </w:r>
      <w:proofErr w:type="spellStart"/>
      <w:r w:rsidRPr="00C81D35">
        <w:rPr>
          <w:lang w:val="en-GB"/>
        </w:rPr>
        <w:t>time_account</w:t>
      </w:r>
      <w:proofErr w:type="spellEnd"/>
      <w:r w:rsidRPr="00C81D35">
        <w:rPr>
          <w:lang w:val="en-GB"/>
        </w:rPr>
        <w:t xml:space="preserve"> now aggregates the field time of type integer. This corresponds to the </w:t>
      </w:r>
      <w:proofErr w:type="spellStart"/>
      <w:r w:rsidRPr="00C81D35">
        <w:rPr>
          <w:lang w:val="en-GB"/>
        </w:rPr>
        <w:t>c++</w:t>
      </w:r>
      <w:proofErr w:type="spellEnd"/>
      <w:r w:rsidRPr="00C81D35">
        <w:rPr>
          <w:lang w:val="en-GB"/>
        </w:rPr>
        <w:t xml:space="preserve"> declaration:</w:t>
      </w:r>
    </w:p>
    <w:p w:rsidR="00802EFB" w:rsidRPr="00C81D35" w:rsidRDefault="00802EFB" w:rsidP="00802EFB">
      <w:pPr>
        <w:pStyle w:val="CodeBase"/>
        <w:rPr>
          <w:noProof/>
          <w:lang w:val="en-GB"/>
        </w:rPr>
      </w:pPr>
      <w:r w:rsidRPr="00C81D35">
        <w:rPr>
          <w:noProof/>
          <w:lang w:val="en-GB"/>
        </w:rPr>
        <w:t>struct time_account {</w:t>
      </w:r>
    </w:p>
    <w:p w:rsidR="00802EFB" w:rsidRPr="00C81D35" w:rsidRDefault="00802EFB" w:rsidP="00802EFB">
      <w:pPr>
        <w:pStyle w:val="CodeBase"/>
        <w:rPr>
          <w:noProof/>
          <w:lang w:val="en-GB"/>
        </w:rPr>
      </w:pPr>
      <w:r w:rsidRPr="00C81D35">
        <w:rPr>
          <w:noProof/>
          <w:lang w:val="en-GB"/>
        </w:rPr>
        <w:tab/>
        <w:t>int time;</w:t>
      </w:r>
    </w:p>
    <w:p w:rsidR="00802EFB" w:rsidRPr="00C81D35" w:rsidRDefault="00802EFB" w:rsidP="00802EFB">
      <w:pPr>
        <w:pStyle w:val="CodeBase"/>
        <w:rPr>
          <w:noProof/>
          <w:lang w:val="en-GB"/>
        </w:rPr>
      </w:pPr>
      <w:r w:rsidRPr="00C81D35">
        <w:rPr>
          <w:noProof/>
          <w:lang w:val="en-GB"/>
        </w:rPr>
        <w:t>}</w:t>
      </w:r>
    </w:p>
    <w:p w:rsidR="00802EFB" w:rsidRPr="00C81D35" w:rsidRDefault="00802EFB" w:rsidP="00802EFB">
      <w:pPr>
        <w:pStyle w:val="BodyText"/>
        <w:rPr>
          <w:lang w:val="en-GB"/>
        </w:rPr>
      </w:pPr>
      <w:r w:rsidRPr="00C81D35">
        <w:rPr>
          <w:lang w:val="en-GB"/>
        </w:rPr>
        <w:t>A data instance change may be the following in XML</w:t>
      </w:r>
    </w:p>
    <w:p w:rsidR="00802EFB" w:rsidRPr="00C81D35" w:rsidRDefault="00802EFB" w:rsidP="00802EFB">
      <w:pPr>
        <w:pStyle w:val="CodeBase"/>
        <w:rPr>
          <w:noProof/>
          <w:lang w:val="en-GB"/>
        </w:rPr>
      </w:pPr>
      <w:r w:rsidRPr="00C81D35">
        <w:rPr>
          <w:noProof/>
          <w:lang w:val="en-GB"/>
        </w:rPr>
        <w:t>&lt;instance_change operation=new&gt;</w:t>
      </w:r>
    </w:p>
    <w:p w:rsidR="00802EFB" w:rsidRPr="00C81D35" w:rsidRDefault="00802EFB" w:rsidP="00802EFB">
      <w:pPr>
        <w:pStyle w:val="CodeBase"/>
        <w:rPr>
          <w:noProof/>
          <w:lang w:val="en-GB"/>
        </w:rPr>
      </w:pPr>
      <w:r w:rsidRPr="00C81D35">
        <w:rPr>
          <w:noProof/>
          <w:lang w:val="en-GB"/>
        </w:rPr>
        <w:tab/>
        <w:t>&lt;scope&gt;root&lt;\scope&gt;</w:t>
      </w:r>
    </w:p>
    <w:p w:rsidR="00802EFB" w:rsidRPr="00C81D35" w:rsidRDefault="00802EFB" w:rsidP="00802EFB">
      <w:pPr>
        <w:pStyle w:val="CodeBase"/>
        <w:rPr>
          <w:noProof/>
          <w:lang w:val="en-GB"/>
        </w:rPr>
      </w:pPr>
      <w:r w:rsidRPr="00C81D35">
        <w:rPr>
          <w:noProof/>
          <w:lang w:val="en-GB"/>
        </w:rPr>
        <w:tab/>
        <w:t>&lt;type&gt;time_account&lt;\type&gt;</w:t>
      </w:r>
    </w:p>
    <w:p w:rsidR="00802EFB" w:rsidRPr="00C81D35" w:rsidRDefault="00802EFB" w:rsidP="00802EFB">
      <w:pPr>
        <w:pStyle w:val="CodeBase"/>
        <w:rPr>
          <w:noProof/>
          <w:lang w:val="en-GB"/>
        </w:rPr>
      </w:pPr>
      <w:r w:rsidRPr="00C81D35">
        <w:rPr>
          <w:noProof/>
          <w:lang w:val="en-GB"/>
        </w:rPr>
        <w:tab/>
        <w:t>&lt;id&gt;TimeAccount&lt;\id&gt;</w:t>
      </w:r>
    </w:p>
    <w:p w:rsidR="00802EFB" w:rsidRPr="00C81D35" w:rsidRDefault="00802EFB" w:rsidP="00802EFB">
      <w:pPr>
        <w:pStyle w:val="CodeBase"/>
        <w:rPr>
          <w:noProof/>
          <w:lang w:val="en-GB"/>
        </w:rPr>
      </w:pPr>
      <w:r w:rsidRPr="00C81D35">
        <w:rPr>
          <w:noProof/>
          <w:lang w:val="en-GB"/>
        </w:rPr>
        <w:t>&lt;\instance_change&gt;</w:t>
      </w:r>
    </w:p>
    <w:p w:rsidR="00802EFB" w:rsidRPr="00C81D35" w:rsidRDefault="00802EFB" w:rsidP="00802EFB">
      <w:pPr>
        <w:pStyle w:val="BodyText"/>
        <w:rPr>
          <w:lang w:val="en-GB"/>
        </w:rPr>
      </w:pPr>
      <w:r w:rsidRPr="00C81D35">
        <w:rPr>
          <w:lang w:val="en-GB"/>
        </w:rPr>
        <w:t xml:space="preserve">The result of this change is that there is now an instance called </w:t>
      </w:r>
      <w:proofErr w:type="spellStart"/>
      <w:r w:rsidRPr="00C81D35">
        <w:rPr>
          <w:lang w:val="en-GB"/>
        </w:rPr>
        <w:t>TimeAccount</w:t>
      </w:r>
      <w:proofErr w:type="spellEnd"/>
      <w:r w:rsidRPr="00C81D35">
        <w:rPr>
          <w:lang w:val="en-GB"/>
        </w:rPr>
        <w:t xml:space="preserve"> in the root scope which is of the type “</w:t>
      </w:r>
      <w:proofErr w:type="spellStart"/>
      <w:r w:rsidRPr="00C81D35">
        <w:rPr>
          <w:lang w:val="en-GB"/>
        </w:rPr>
        <w:t>time_account</w:t>
      </w:r>
      <w:proofErr w:type="spellEnd"/>
      <w:r w:rsidRPr="00C81D35">
        <w:rPr>
          <w:lang w:val="en-GB"/>
        </w:rPr>
        <w:t>”.</w:t>
      </w:r>
    </w:p>
    <w:p w:rsidR="00802EFB" w:rsidRPr="00C81D35" w:rsidRDefault="00802EFB" w:rsidP="00802EFB">
      <w:pPr>
        <w:pStyle w:val="BodyText"/>
        <w:rPr>
          <w:lang w:val="en-GB"/>
        </w:rPr>
      </w:pPr>
      <w:r w:rsidRPr="00C81D35">
        <w:rPr>
          <w:lang w:val="en-GB"/>
        </w:rPr>
        <w:t>A data value change may be the following in XML.</w:t>
      </w:r>
    </w:p>
    <w:p w:rsidR="00802EFB" w:rsidRPr="00C81D35" w:rsidRDefault="00802EFB" w:rsidP="00802EFB">
      <w:pPr>
        <w:pStyle w:val="CodeBase"/>
        <w:rPr>
          <w:noProof/>
          <w:lang w:val="en-GB"/>
        </w:rPr>
      </w:pPr>
      <w:r w:rsidRPr="00C81D35">
        <w:rPr>
          <w:noProof/>
          <w:lang w:val="en-GB"/>
        </w:rPr>
        <w:t>&lt;value_change operation=add&gt;</w:t>
      </w:r>
    </w:p>
    <w:p w:rsidR="00802EFB" w:rsidRPr="00C81D35" w:rsidRDefault="00802EFB" w:rsidP="00802EFB">
      <w:pPr>
        <w:pStyle w:val="CodeBase"/>
        <w:rPr>
          <w:noProof/>
          <w:lang w:val="en-GB"/>
        </w:rPr>
      </w:pPr>
      <w:r w:rsidRPr="00C81D35">
        <w:rPr>
          <w:noProof/>
          <w:lang w:val="en-GB"/>
        </w:rPr>
        <w:tab/>
        <w:t>&lt;instance&gt;root.TimeAccount.time&lt;\instance&gt;</w:t>
      </w:r>
    </w:p>
    <w:p w:rsidR="00802EFB" w:rsidRPr="00C81D35" w:rsidRDefault="00802EFB" w:rsidP="00802EFB">
      <w:pPr>
        <w:pStyle w:val="CodeBase"/>
        <w:rPr>
          <w:noProof/>
          <w:lang w:val="en-GB"/>
        </w:rPr>
      </w:pPr>
      <w:r w:rsidRPr="00C81D35">
        <w:rPr>
          <w:noProof/>
          <w:lang w:val="en-GB"/>
        </w:rPr>
        <w:tab/>
        <w:t>&lt;value&gt;7,5&lt;\value&gt;</w:t>
      </w:r>
    </w:p>
    <w:p w:rsidR="00802EFB" w:rsidRPr="00C81D35" w:rsidRDefault="00802EFB" w:rsidP="00802EFB">
      <w:pPr>
        <w:pStyle w:val="CodeBase"/>
        <w:rPr>
          <w:noProof/>
          <w:lang w:val="en-GB"/>
        </w:rPr>
      </w:pPr>
      <w:r w:rsidRPr="00C81D35">
        <w:rPr>
          <w:noProof/>
          <w:lang w:val="en-GB"/>
        </w:rPr>
        <w:t>&lt;\value_change&gt;</w:t>
      </w:r>
    </w:p>
    <w:p w:rsidR="00802EFB" w:rsidRPr="00C81D35" w:rsidRDefault="00802EFB" w:rsidP="00802EFB">
      <w:pPr>
        <w:pStyle w:val="BodyText"/>
        <w:rPr>
          <w:lang w:val="en-GB"/>
        </w:rPr>
      </w:pPr>
      <w:r w:rsidRPr="00C81D35">
        <w:rPr>
          <w:lang w:val="en-GB"/>
        </w:rPr>
        <w:t xml:space="preserve">The result of this change is that the value of the field “time” of the composite instance </w:t>
      </w:r>
      <w:proofErr w:type="spellStart"/>
      <w:r w:rsidRPr="00C81D35">
        <w:rPr>
          <w:lang w:val="en-GB"/>
        </w:rPr>
        <w:t>TimeAccount</w:t>
      </w:r>
      <w:proofErr w:type="spellEnd"/>
      <w:r w:rsidRPr="00C81D35">
        <w:rPr>
          <w:lang w:val="en-GB"/>
        </w:rPr>
        <w:t xml:space="preserve"> is incremented by 7</w:t>
      </w:r>
      <w:proofErr w:type="gramStart"/>
      <w:r w:rsidRPr="00C81D35">
        <w:rPr>
          <w:lang w:val="en-GB"/>
        </w:rPr>
        <w:t>,5</w:t>
      </w:r>
      <w:proofErr w:type="gramEnd"/>
      <w:r w:rsidRPr="00C81D35">
        <w:rPr>
          <w:lang w:val="en-GB"/>
        </w:rPr>
        <w:t>. In C++ this would correspond to the code:</w:t>
      </w:r>
    </w:p>
    <w:p w:rsidR="00802EFB" w:rsidRPr="00C81D35" w:rsidRDefault="00802EFB" w:rsidP="00802EFB">
      <w:pPr>
        <w:pStyle w:val="CodeBase"/>
        <w:rPr>
          <w:noProof/>
          <w:lang w:val="en-GB"/>
        </w:rPr>
      </w:pPr>
      <w:r w:rsidRPr="00C81D35">
        <w:rPr>
          <w:noProof/>
          <w:lang w:val="en-GB"/>
        </w:rPr>
        <w:t>…</w:t>
      </w:r>
    </w:p>
    <w:p w:rsidR="00802EFB" w:rsidRPr="00C81D35" w:rsidRDefault="00802EFB" w:rsidP="00802EFB">
      <w:pPr>
        <w:pStyle w:val="CodeBase"/>
        <w:rPr>
          <w:noProof/>
          <w:lang w:val="en-GB"/>
        </w:rPr>
      </w:pPr>
      <w:r w:rsidRPr="00C81D35">
        <w:rPr>
          <w:noProof/>
          <w:lang w:val="en-GB"/>
        </w:rPr>
        <w:tab/>
        <w:t>TimeAccount.time += 7,5;</w:t>
      </w:r>
    </w:p>
    <w:p w:rsidR="00802EFB" w:rsidRPr="00C81D35" w:rsidRDefault="00802EFB" w:rsidP="00802EFB">
      <w:pPr>
        <w:pStyle w:val="CodeBase"/>
        <w:rPr>
          <w:noProof/>
          <w:lang w:val="en-GB"/>
        </w:rPr>
      </w:pPr>
      <w:r w:rsidRPr="00C81D35">
        <w:rPr>
          <w:noProof/>
          <w:lang w:val="en-GB"/>
        </w:rPr>
        <w:t>…</w:t>
      </w:r>
    </w:p>
    <w:p w:rsidR="00802EFB" w:rsidRPr="00C81D35" w:rsidRDefault="00802EFB" w:rsidP="00802EFB">
      <w:pPr>
        <w:pStyle w:val="BodyText"/>
        <w:rPr>
          <w:lang w:val="en-GB"/>
        </w:rPr>
      </w:pPr>
      <w:r w:rsidRPr="00C81D35">
        <w:rPr>
          <w:lang w:val="en-GB"/>
        </w:rPr>
        <w:t>NOTE: All changes must be reported using operations that are reversible based on the contained change information. This means that the operations new, delete, add, subtract etc. are allowed change operations. But the “set” or “assign” operation are not (any previous state will be lost in the operation so it is not reversible)!</w:t>
      </w:r>
    </w:p>
    <w:p w:rsidR="00802EFB" w:rsidRPr="00C81D35" w:rsidRDefault="00802EFB" w:rsidP="00802EFB">
      <w:pPr>
        <w:pStyle w:val="BodyText"/>
        <w:rPr>
          <w:lang w:val="en-GB"/>
        </w:rPr>
      </w:pPr>
      <w:proofErr w:type="gramStart"/>
      <w:r w:rsidRPr="00C81D35">
        <w:rPr>
          <w:lang w:val="en-GB"/>
        </w:rPr>
        <w:t>TBD.</w:t>
      </w:r>
      <w:proofErr w:type="gramEnd"/>
    </w:p>
    <w:p w:rsidR="00802EFB" w:rsidRPr="00C81D35" w:rsidRDefault="00802EFB" w:rsidP="00802EFB">
      <w:pPr>
        <w:pStyle w:val="Heading2"/>
        <w:rPr>
          <w:lang w:val="en-GB"/>
        </w:rPr>
      </w:pPr>
      <w:bookmarkStart w:id="101" w:name="_Toc305080323"/>
      <w:r w:rsidRPr="00C81D35">
        <w:rPr>
          <w:lang w:val="en-GB"/>
        </w:rPr>
        <w:lastRenderedPageBreak/>
        <w:t>Overview of Darwinet API based on XML over TCP/IP</w:t>
      </w:r>
      <w:bookmarkEnd w:id="101"/>
    </w:p>
    <w:p w:rsidR="00802EFB" w:rsidRPr="00C81D35" w:rsidRDefault="00802EFB" w:rsidP="00802EFB">
      <w:pPr>
        <w:pStyle w:val="Heading3"/>
        <w:rPr>
          <w:lang w:val="en-GB"/>
        </w:rPr>
      </w:pPr>
      <w:bookmarkStart w:id="102" w:name="_Toc305080324"/>
      <w:r w:rsidRPr="00C81D35">
        <w:rPr>
          <w:lang w:val="en-GB"/>
        </w:rPr>
        <w:t>XML data compression</w:t>
      </w:r>
      <w:bookmarkEnd w:id="102"/>
    </w:p>
    <w:p w:rsidR="00802EFB" w:rsidRPr="00C81D35" w:rsidRDefault="00802EFB" w:rsidP="00802EFB">
      <w:pPr>
        <w:pStyle w:val="BodyText"/>
        <w:rPr>
          <w:lang w:val="en-GB"/>
        </w:rPr>
      </w:pPr>
      <w:r w:rsidRPr="00C81D35">
        <w:rPr>
          <w:lang w:val="en-GB"/>
        </w:rPr>
        <w:t xml:space="preserve">XML documents are sent between Darwinet nodes using the ISO/IEC 24824-1 (Fast </w:t>
      </w:r>
      <w:proofErr w:type="spellStart"/>
      <w:r w:rsidRPr="00C81D35">
        <w:rPr>
          <w:lang w:val="en-GB"/>
        </w:rPr>
        <w:t>Infoset</w:t>
      </w:r>
      <w:proofErr w:type="spellEnd"/>
      <w:r w:rsidRPr="00C81D35">
        <w:rPr>
          <w:lang w:val="en-GB"/>
        </w:rPr>
        <w:t>) compression algorithm.</w:t>
      </w:r>
    </w:p>
    <w:p w:rsidR="00802EFB" w:rsidRPr="00C81D35" w:rsidRDefault="00802EFB" w:rsidP="00802EFB">
      <w:pPr>
        <w:pStyle w:val="Heading2"/>
        <w:rPr>
          <w:lang w:val="en-GB"/>
        </w:rPr>
      </w:pPr>
      <w:r w:rsidRPr="00C81D35">
        <w:rPr>
          <w:lang w:val="en-GB"/>
        </w:rPr>
        <w:t>Model change record</w:t>
      </w: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48573741" wp14:editId="54EF8843">
                <wp:extent cx="4600280" cy="2364877"/>
                <wp:effectExtent l="0" t="0" r="0" b="0"/>
                <wp:docPr id="346" name="Canvas 34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45" name="Text Box 345"/>
                        <wps:cNvSpPr txBox="1"/>
                        <wps:spPr>
                          <a:xfrm>
                            <a:off x="206414" y="181117"/>
                            <a:ext cx="4228465" cy="20688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pPr>
                                <w:pStyle w:val="CodeBase"/>
                                <w:ind w:left="0"/>
                                <w:rPr>
                                  <w:noProof/>
                                </w:rPr>
                              </w:pPr>
                              <w:r>
                                <w:rPr>
                                  <w:noProof/>
                                </w:rPr>
                                <w:t>&lt;darwinet_message&gt;</w:t>
                              </w:r>
                            </w:p>
                            <w:p w:rsidR="00303D05" w:rsidRDefault="00303D05" w:rsidP="00802EFB">
                              <w:pPr>
                                <w:pStyle w:val="CodeBase"/>
                                <w:ind w:left="0"/>
                                <w:rPr>
                                  <w:noProof/>
                                </w:rPr>
                              </w:pPr>
                              <w:r>
                                <w:rPr>
                                  <w:noProof/>
                                </w:rPr>
                                <w:tab/>
                                <w:t>&lt;domain&gt; itfied.acquiron &lt;/domain&gt;</w:t>
                              </w:r>
                            </w:p>
                            <w:p w:rsidR="00303D05" w:rsidRDefault="00303D05" w:rsidP="00802EFB">
                              <w:pPr>
                                <w:pStyle w:val="CodeBase"/>
                                <w:ind w:left="0"/>
                                <w:rPr>
                                  <w:noProof/>
                                </w:rPr>
                              </w:pPr>
                              <w:r>
                                <w:rPr>
                                  <w:noProof/>
                                </w:rPr>
                                <w:tab/>
                                <w:t>&lt;user&gt; itfied.acquiron.users.kjell-olov &lt;/user&gt;</w:t>
                              </w:r>
                            </w:p>
                            <w:p w:rsidR="00303D05" w:rsidRDefault="00303D05" w:rsidP="00802EFB">
                              <w:pPr>
                                <w:pStyle w:val="CodeBase"/>
                                <w:ind w:left="0"/>
                                <w:rPr>
                                  <w:noProof/>
                                </w:rPr>
                              </w:pPr>
                              <w:r>
                                <w:rPr>
                                  <w:noProof/>
                                </w:rPr>
                                <w:tab/>
                                <w:t>&lt;from_peer&gt; 1 &lt;from_peer&gt;</w:t>
                              </w:r>
                            </w:p>
                            <w:p w:rsidR="00303D05" w:rsidRDefault="00303D05" w:rsidP="00802EFB">
                              <w:pPr>
                                <w:pStyle w:val="CodeBase"/>
                                <w:ind w:left="0"/>
                                <w:rPr>
                                  <w:noProof/>
                                </w:rPr>
                              </w:pPr>
                              <w:r>
                                <w:rPr>
                                  <w:noProof/>
                                </w:rPr>
                                <w:tab/>
                                <w:t>&lt;to_peer&gt; 2 &lt;to_peer&gt;</w:t>
                              </w:r>
                            </w:p>
                            <w:p w:rsidR="00303D05" w:rsidRDefault="00303D05" w:rsidP="00802EFB">
                              <w:pPr>
                                <w:pStyle w:val="CodeBase"/>
                                <w:ind w:left="0"/>
                                <w:rPr>
                                  <w:noProof/>
                                </w:rPr>
                              </w:pPr>
                              <w:r>
                                <w:rPr>
                                  <w:noProof/>
                                </w:rPr>
                                <w:tab/>
                                <w:t>&lt;evolution&gt;</w:t>
                              </w:r>
                            </w:p>
                            <w:p w:rsidR="00303D05" w:rsidRDefault="00303D05" w:rsidP="00802EFB">
                              <w:pPr>
                                <w:pStyle w:val="CodeBase"/>
                                <w:ind w:left="0"/>
                                <w:rPr>
                                  <w:noProof/>
                                </w:rPr>
                              </w:pPr>
                              <w:r>
                                <w:rPr>
                                  <w:noProof/>
                                </w:rPr>
                                <w:tab/>
                              </w:r>
                              <w:r>
                                <w:rPr>
                                  <w:noProof/>
                                </w:rPr>
                                <w:tab/>
                                <w:t>… evolutions …</w:t>
                              </w:r>
                              <w:r>
                                <w:rPr>
                                  <w:noProof/>
                                </w:rPr>
                                <w:drawing>
                                  <wp:inline distT="0" distB="0" distL="0" distR="0" wp14:anchorId="3D1D4C13" wp14:editId="27FC551D">
                                    <wp:extent cx="179070" cy="132080"/>
                                    <wp:effectExtent l="0" t="0" r="0" b="127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Pr>
                                  <w:noProof/>
                                </w:rPr>
                                <w:drawing>
                                  <wp:inline distT="0" distB="0" distL="0" distR="0" wp14:anchorId="1659F5B5" wp14:editId="1433CEC3">
                                    <wp:extent cx="216535" cy="132080"/>
                                    <wp:effectExtent l="0" t="0" r="0" b="127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535" cy="132080"/>
                                            </a:xfrm>
                                            <a:prstGeom prst="rect">
                                              <a:avLst/>
                                            </a:prstGeom>
                                            <a:noFill/>
                                            <a:ln>
                                              <a:noFill/>
                                            </a:ln>
                                          </pic:spPr>
                                        </pic:pic>
                                      </a:graphicData>
                                    </a:graphic>
                                  </wp:inline>
                                </w:drawing>
                              </w:r>
                              <w:r>
                                <w:rPr>
                                  <w:noProof/>
                                </w:rPr>
                                <w:drawing>
                                  <wp:inline distT="0" distB="0" distL="0" distR="0" wp14:anchorId="228FD68C" wp14:editId="03268C2F">
                                    <wp:extent cx="207645" cy="132080"/>
                                    <wp:effectExtent l="0" t="0" r="1905" b="127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7645" cy="132080"/>
                                            </a:xfrm>
                                            <a:prstGeom prst="rect">
                                              <a:avLst/>
                                            </a:prstGeom>
                                            <a:noFill/>
                                            <a:ln>
                                              <a:noFill/>
                                            </a:ln>
                                          </pic:spPr>
                                        </pic:pic>
                                      </a:graphicData>
                                    </a:graphic>
                                  </wp:inline>
                                </w:drawing>
                              </w:r>
                            </w:p>
                            <w:p w:rsidR="00303D05" w:rsidRDefault="00303D05" w:rsidP="00802EFB">
                              <w:pPr>
                                <w:pStyle w:val="CodeBase"/>
                                <w:ind w:left="0"/>
                                <w:rPr>
                                  <w:noProof/>
                                </w:rPr>
                              </w:pPr>
                              <w:r>
                                <w:rPr>
                                  <w:noProof/>
                                </w:rPr>
                                <w:tab/>
                                <w:t>&lt;/evolutions&gt;</w:t>
                              </w:r>
                            </w:p>
                            <w:p w:rsidR="00303D05" w:rsidRDefault="00303D05" w:rsidP="00802EFB">
                              <w:pPr>
                                <w:pStyle w:val="CodeBase"/>
                                <w:ind w:left="0"/>
                                <w:rPr>
                                  <w:noProof/>
                                </w:rPr>
                              </w:pPr>
                              <w:r>
                                <w:rPr>
                                  <w:noProof/>
                                </w:rPr>
                                <w:t>&lt;/darwinet_message&gt;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46" o:spid="_x0000_s1786" editas="canvas" style="width:362.25pt;height:186.2pt;mso-position-horizontal-relative:char;mso-position-vertical-relative:line" coordsize="45999,23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">
                <v:shape id="_x0000_s1787" type="#_x0000_t75" style="position:absolute;width:45999;height:23647;visibility:visible;mso-wrap-style:square">
                  <v:fill o:detectmouseclick="t"/>
                  <v:path o:connecttype="none"/>
                </v:shape>
                <v:shape id="Text Box 345" o:spid="_x0000_s1788" type="#_x0000_t202" style="position:absolute;left:2064;top:1811;width:42284;height:2068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Ou8YA&#10;AADcAAAADwAAAGRycy9kb3ducmV2LnhtbESP3WrCQBSE7wu+w3KE3tWNphFJsxGRFgoF0bSgl6fZ&#10;kx/Mng3ZraZv7wqFXg4z8w2TrUfTiQsNrrWsYD6LQBCXVrdcK/j6fHtagXAeWWNnmRT8koN1PnnI&#10;MNX2yge6FL4WAcIuRQWN930qpSsbMuhmticOXmUHgz7IoZZ6wGuAm04uomgpDbYcFhrsadtQeS5+&#10;jILddmmT+HtcVa/7D3uoq1iekqNSj9Nx8wLC0+j/w3/td60gfk7gfiYcAZ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fOu8YAAADcAAAADwAAAAAAAAAAAAAAAACYAgAAZHJz&#10;L2Rvd25yZXYueG1sUEsFBgAAAAAEAAQA9QAAAIsDAAAAAA==&#10;" fillcolor="white [3201]" strokeweight=".5pt">
                  <v:textbox>
                    <w:txbxContent>
                      <w:p w:rsidR="00303D05" w:rsidRDefault="00303D05" w:rsidP="00802EFB">
                        <w:pPr>
                          <w:pStyle w:val="CodeBase"/>
                          <w:ind w:left="0"/>
                          <w:rPr>
                            <w:noProof/>
                          </w:rPr>
                        </w:pPr>
                        <w:r>
                          <w:rPr>
                            <w:noProof/>
                          </w:rPr>
                          <w:t>&lt;darwinet_message&gt;</w:t>
                        </w:r>
                      </w:p>
                      <w:p w:rsidR="00303D05" w:rsidRDefault="00303D05" w:rsidP="00802EFB">
                        <w:pPr>
                          <w:pStyle w:val="CodeBase"/>
                          <w:ind w:left="0"/>
                          <w:rPr>
                            <w:noProof/>
                          </w:rPr>
                        </w:pPr>
                        <w:r>
                          <w:rPr>
                            <w:noProof/>
                          </w:rPr>
                          <w:tab/>
                          <w:t>&lt;domain&gt; itfied.acquiron &lt;/domain&gt;</w:t>
                        </w:r>
                      </w:p>
                      <w:p w:rsidR="00303D05" w:rsidRDefault="00303D05" w:rsidP="00802EFB">
                        <w:pPr>
                          <w:pStyle w:val="CodeBase"/>
                          <w:ind w:left="0"/>
                          <w:rPr>
                            <w:noProof/>
                          </w:rPr>
                        </w:pPr>
                        <w:r>
                          <w:rPr>
                            <w:noProof/>
                          </w:rPr>
                          <w:tab/>
                          <w:t>&lt;user&gt; itfied.acquiron.users.kjell-olov &lt;/user&gt;</w:t>
                        </w:r>
                      </w:p>
                      <w:p w:rsidR="00303D05" w:rsidRDefault="00303D05" w:rsidP="00802EFB">
                        <w:pPr>
                          <w:pStyle w:val="CodeBase"/>
                          <w:ind w:left="0"/>
                          <w:rPr>
                            <w:noProof/>
                          </w:rPr>
                        </w:pPr>
                        <w:r>
                          <w:rPr>
                            <w:noProof/>
                          </w:rPr>
                          <w:tab/>
                          <w:t>&lt;from_peer&gt; 1 &lt;from_peer&gt;</w:t>
                        </w:r>
                      </w:p>
                      <w:p w:rsidR="00303D05" w:rsidRDefault="00303D05" w:rsidP="00802EFB">
                        <w:pPr>
                          <w:pStyle w:val="CodeBase"/>
                          <w:ind w:left="0"/>
                          <w:rPr>
                            <w:noProof/>
                          </w:rPr>
                        </w:pPr>
                        <w:r>
                          <w:rPr>
                            <w:noProof/>
                          </w:rPr>
                          <w:tab/>
                          <w:t>&lt;to_peer&gt; 2 &lt;to_peer&gt;</w:t>
                        </w:r>
                      </w:p>
                      <w:p w:rsidR="00303D05" w:rsidRDefault="00303D05" w:rsidP="00802EFB">
                        <w:pPr>
                          <w:pStyle w:val="CodeBase"/>
                          <w:ind w:left="0"/>
                          <w:rPr>
                            <w:noProof/>
                          </w:rPr>
                        </w:pPr>
                        <w:r>
                          <w:rPr>
                            <w:noProof/>
                          </w:rPr>
                          <w:tab/>
                          <w:t>&lt;evolution&gt;</w:t>
                        </w:r>
                      </w:p>
                      <w:p w:rsidR="00303D05" w:rsidRDefault="00303D05" w:rsidP="00802EFB">
                        <w:pPr>
                          <w:pStyle w:val="CodeBase"/>
                          <w:ind w:left="0"/>
                          <w:rPr>
                            <w:noProof/>
                          </w:rPr>
                        </w:pPr>
                        <w:r>
                          <w:rPr>
                            <w:noProof/>
                          </w:rPr>
                          <w:tab/>
                        </w:r>
                        <w:r>
                          <w:rPr>
                            <w:noProof/>
                          </w:rPr>
                          <w:tab/>
                          <w:t>… evolutions …</w:t>
                        </w:r>
                        <w:r>
                          <w:rPr>
                            <w:noProof/>
                          </w:rPr>
                          <w:drawing>
                            <wp:inline distT="0" distB="0" distL="0" distR="0" wp14:anchorId="3D1D4C13" wp14:editId="27FC551D">
                              <wp:extent cx="179070" cy="132080"/>
                              <wp:effectExtent l="0" t="0" r="0" b="127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070" cy="132080"/>
                                      </a:xfrm>
                                      <a:prstGeom prst="rect">
                                        <a:avLst/>
                                      </a:prstGeom>
                                      <a:noFill/>
                                      <a:ln>
                                        <a:noFill/>
                                      </a:ln>
                                    </pic:spPr>
                                  </pic:pic>
                                </a:graphicData>
                              </a:graphic>
                            </wp:inline>
                          </w:drawing>
                        </w:r>
                        <w:r>
                          <w:rPr>
                            <w:noProof/>
                          </w:rPr>
                          <w:drawing>
                            <wp:inline distT="0" distB="0" distL="0" distR="0" wp14:anchorId="1659F5B5" wp14:editId="1433CEC3">
                              <wp:extent cx="216535" cy="132080"/>
                              <wp:effectExtent l="0" t="0" r="0" b="127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535" cy="132080"/>
                                      </a:xfrm>
                                      <a:prstGeom prst="rect">
                                        <a:avLst/>
                                      </a:prstGeom>
                                      <a:noFill/>
                                      <a:ln>
                                        <a:noFill/>
                                      </a:ln>
                                    </pic:spPr>
                                  </pic:pic>
                                </a:graphicData>
                              </a:graphic>
                            </wp:inline>
                          </w:drawing>
                        </w:r>
                        <w:r>
                          <w:rPr>
                            <w:noProof/>
                          </w:rPr>
                          <w:drawing>
                            <wp:inline distT="0" distB="0" distL="0" distR="0" wp14:anchorId="228FD68C" wp14:editId="03268C2F">
                              <wp:extent cx="207645" cy="132080"/>
                              <wp:effectExtent l="0" t="0" r="1905" b="127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7645" cy="132080"/>
                                      </a:xfrm>
                                      <a:prstGeom prst="rect">
                                        <a:avLst/>
                                      </a:prstGeom>
                                      <a:noFill/>
                                      <a:ln>
                                        <a:noFill/>
                                      </a:ln>
                                    </pic:spPr>
                                  </pic:pic>
                                </a:graphicData>
                              </a:graphic>
                            </wp:inline>
                          </w:drawing>
                        </w:r>
                      </w:p>
                      <w:p w:rsidR="00303D05" w:rsidRDefault="00303D05" w:rsidP="00802EFB">
                        <w:pPr>
                          <w:pStyle w:val="CodeBase"/>
                          <w:ind w:left="0"/>
                          <w:rPr>
                            <w:noProof/>
                          </w:rPr>
                        </w:pPr>
                        <w:r>
                          <w:rPr>
                            <w:noProof/>
                          </w:rPr>
                          <w:tab/>
                          <w:t>&lt;/evolutions&gt;</w:t>
                        </w:r>
                      </w:p>
                      <w:p w:rsidR="00303D05" w:rsidRDefault="00303D05" w:rsidP="00802EFB">
                        <w:pPr>
                          <w:pStyle w:val="CodeBase"/>
                          <w:ind w:left="0"/>
                          <w:rPr>
                            <w:noProof/>
                          </w:rPr>
                        </w:pPr>
                        <w:r>
                          <w:rPr>
                            <w:noProof/>
                          </w:rPr>
                          <w:t>&lt;/darwinet_message&gt;</w:t>
                        </w:r>
                      </w:p>
                    </w:txbxContent>
                  </v:textbox>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044B4F68" wp14:editId="5831ECD2">
                <wp:extent cx="4600280" cy="2479813"/>
                <wp:effectExtent l="0" t="0" r="0" b="0"/>
                <wp:docPr id="103"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79" name="AutoShape 24"/>
                        <wps:cNvSpPr>
                          <a:spLocks noChangeArrowheads="1"/>
                        </wps:cNvSpPr>
                        <wps:spPr bwMode="auto">
                          <a:xfrm>
                            <a:off x="218120" y="129263"/>
                            <a:ext cx="118110" cy="102235"/>
                          </a:xfrm>
                          <a:prstGeom prst="triangle">
                            <a:avLst>
                              <a:gd name="adj" fmla="val 50000"/>
                            </a:avLst>
                          </a:prstGeom>
                          <a:gradFill rotWithShape="0">
                            <a:gsLst>
                              <a:gs pos="0">
                                <a:srgbClr val="F79646"/>
                              </a:gs>
                              <a:gs pos="100000">
                                <a:srgbClr val="974706"/>
                              </a:gs>
                            </a:gsLst>
                            <a:lin ang="2700000" scaled="1"/>
                          </a:gradFill>
                          <a:ln w="12700">
                            <a:solidFill>
                              <a:srgbClr val="F2F2F2"/>
                            </a:solidFill>
                            <a:miter lim="800000"/>
                            <a:headEnd/>
                            <a:tailEnd/>
                          </a:ln>
                          <a:effectLst>
                            <a:outerShdw sy="50000" kx="-2453608" rotWithShape="0">
                              <a:srgbClr val="FBD4B4">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103" name="Text Box 279"/>
                        <wps:cNvSpPr txBox="1"/>
                        <wps:spPr>
                          <a:xfrm>
                            <a:off x="216635" y="410914"/>
                            <a:ext cx="3847465" cy="19539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pPr>
                                <w:pStyle w:val="CodeBase"/>
                                <w:ind w:left="0"/>
                                <w:rPr>
                                  <w:noProof/>
                                </w:rPr>
                              </w:pPr>
                              <w:r>
                                <w:rPr>
                                  <w:noProof/>
                                </w:rPr>
                                <w:t>&lt;model_evolution&gt;</w:t>
                              </w:r>
                            </w:p>
                            <w:p w:rsidR="00303D05" w:rsidRDefault="00303D05" w:rsidP="00802EFB">
                              <w:pPr>
                                <w:pStyle w:val="CodeBase"/>
                                <w:ind w:left="0"/>
                                <w:rPr>
                                  <w:noProof/>
                                </w:rPr>
                              </w:pPr>
                              <w:r>
                                <w:rPr>
                                  <w:noProof/>
                                </w:rPr>
                                <w:tab/>
                                <w:t>&lt;add&gt;</w:t>
                              </w:r>
                            </w:p>
                            <w:p w:rsidR="00303D05" w:rsidRDefault="00303D05" w:rsidP="00802EFB">
                              <w:pPr>
                                <w:pStyle w:val="CodeBase"/>
                                <w:ind w:left="0"/>
                                <w:rPr>
                                  <w:noProof/>
                                </w:rPr>
                              </w:pPr>
                              <w:r>
                                <w:rPr>
                                  <w:noProof/>
                                </w:rPr>
                                <w:tab/>
                              </w:r>
                              <w:r>
                                <w:rPr>
                                  <w:noProof/>
                                </w:rPr>
                                <w:tab/>
                                <w:t>&lt;target&gt; root.user &lt;/target&gt;</w:t>
                              </w:r>
                            </w:p>
                            <w:p w:rsidR="00303D05" w:rsidRDefault="00303D05" w:rsidP="00802EFB">
                              <w:pPr>
                                <w:pStyle w:val="CodeBase"/>
                                <w:ind w:left="0"/>
                                <w:rPr>
                                  <w:noProof/>
                                </w:rPr>
                              </w:pPr>
                              <w:r>
                                <w:rPr>
                                  <w:noProof/>
                                </w:rPr>
                                <w:tab/>
                              </w:r>
                              <w:r>
                                <w:rPr>
                                  <w:noProof/>
                                </w:rPr>
                                <w:tab/>
                                <w:t>&lt;type&gt; darwinet.types.string &lt;/type&gt;</w:t>
                              </w:r>
                            </w:p>
                            <w:p w:rsidR="00303D05" w:rsidRDefault="00303D05" w:rsidP="00802EFB">
                              <w:pPr>
                                <w:pStyle w:val="CodeBase"/>
                                <w:ind w:left="0"/>
                                <w:rPr>
                                  <w:noProof/>
                                </w:rPr>
                              </w:pPr>
                              <w:r>
                                <w:rPr>
                                  <w:noProof/>
                                </w:rPr>
                                <w:tab/>
                              </w:r>
                              <w:r>
                                <w:rPr>
                                  <w:noProof/>
                                </w:rPr>
                                <w:tab/>
                                <w:t>&lt;caption&gt; name &lt;/caption&gt;</w:t>
                              </w:r>
                            </w:p>
                            <w:p w:rsidR="00303D05" w:rsidRDefault="00303D05" w:rsidP="00802EFB">
                              <w:pPr>
                                <w:pStyle w:val="CodeBase"/>
                                <w:ind w:left="0"/>
                                <w:rPr>
                                  <w:noProof/>
                                </w:rPr>
                              </w:pPr>
                              <w:r>
                                <w:rPr>
                                  <w:noProof/>
                                </w:rPr>
                                <w:tab/>
                                <w:t>&lt;/add&gt;</w:t>
                              </w:r>
                            </w:p>
                            <w:p w:rsidR="00303D05" w:rsidRDefault="00303D05" w:rsidP="00802EFB">
                              <w:pPr>
                                <w:pStyle w:val="CodeBase"/>
                                <w:ind w:left="0"/>
                                <w:rPr>
                                  <w:noProof/>
                                </w:rPr>
                              </w:pPr>
                              <w:r>
                                <w:rPr>
                                  <w:noProof/>
                                </w:rPr>
                                <w:t>&lt;/model_evolution&gt;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3" o:spid="_x0000_s1789" editas="canvas" style="width:362.25pt;height:195.25pt;mso-position-horizontal-relative:char;mso-position-vertical-relative:line" coordsize="45999,24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">
                <v:shape id="_x0000_s1790" type="#_x0000_t75" style="position:absolute;width:45999;height:24796;visibility:visible;mso-wrap-style:square">
                  <v:fill o:detectmouseclick="t"/>
                  <v:path o:connecttype="none"/>
                </v:shape>
                <v:shape id="AutoShape 24" o:spid="_x0000_s1791" type="#_x0000_t5" style="position:absolute;left:2181;top:1292;width:1181;height:10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ixgMUA&#10;AADcAAAADwAAAGRycy9kb3ducmV2LnhtbESPT2vCQBTE70K/w/IKvelGC61GVxGLkEvBPzl4fGaf&#10;ydbs25BdTfrtu0LB4zAzv2EWq97W4k6tN44VjEcJCOLCacOlgvy4HU5B+ICssXZMCn7Jw2r5Mlhg&#10;ql3He7ofQikihH2KCqoQmlRKX1Rk0Y9cQxy9i2sthijbUuoWuwi3tZwkyYe0aDguVNjQpqLierhZ&#10;BT/ZqXA2/86+NufduDTva7O/dkq9vfbrOYhAfXiG/9uZVjD5nMHjTDw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LGAxQAAANwAAAAPAAAAAAAAAAAAAAAAAJgCAABkcnMv&#10;ZG93bnJldi54bWxQSwUGAAAAAAQABAD1AAAAigMAAAAA&#10;" fillcolor="#f79646" strokecolor="#f2f2f2" strokeweight="1pt">
                  <v:fill color2="#974706" angle="45" focus="100%" type="gradient"/>
                  <v:shadow on="t" type="perspective" color="#fbd4b4" opacity=".5" origin=",.5" offset="0,0" matrix=",-56756f,,.5"/>
                  <v:textbox>
                    <w:txbxContent>
                      <w:p w:rsidR="00303D05" w:rsidRDefault="00303D05" w:rsidP="00802EFB">
                        <w:pPr>
                          <w:pStyle w:val="NormalWeb"/>
                        </w:pPr>
                        <w:r>
                          <w:rPr>
                            <w:rFonts w:cs="Angsana New"/>
                            <w:szCs w:val="20"/>
                          </w:rPr>
                          <w:t> </w:t>
                        </w:r>
                      </w:p>
                    </w:txbxContent>
                  </v:textbox>
                </v:shape>
                <v:shape id="Text Box 279" o:spid="_x0000_s1792" type="#_x0000_t202" style="position:absolute;left:2166;top:4109;width:38475;height:195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wkdcIA&#10;AADcAAAADwAAAGRycy9kb3ducmV2LnhtbERP24rCMBB9F/yHMAu+aboWpVSjLKKwIIg30MexmV7Y&#10;ZlKarNa/NwsLvs3hXGe+7Ewt7tS6yrKCz1EEgjizuuJCwfm0GSYgnEfWWFsmBU9ysFz0e3NMtX3w&#10;ge5HX4gQwi5FBaX3TSqly0oy6Ea2IQ5cbluDPsC2kLrFRwg3tRxH0VQarDg0lNjQqqTs5/hrFOxW&#10;UzuJb12Sr/dbeyjyWF4nF6UGH93XDISnzr/F/+5vHeZHMfw9Ey6Qi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PCR1wgAAANwAAAAPAAAAAAAAAAAAAAAAAJgCAABkcnMvZG93&#10;bnJldi54bWxQSwUGAAAAAAQABAD1AAAAhwMAAAAA&#10;" fillcolor="white [3201]" strokeweight=".5pt">
                  <v:textbox>
                    <w:txbxContent>
                      <w:p w:rsidR="00303D05" w:rsidRDefault="00303D05" w:rsidP="00802EFB">
                        <w:pPr>
                          <w:pStyle w:val="CodeBase"/>
                          <w:ind w:left="0"/>
                          <w:rPr>
                            <w:noProof/>
                          </w:rPr>
                        </w:pPr>
                        <w:r>
                          <w:rPr>
                            <w:noProof/>
                          </w:rPr>
                          <w:t>&lt;model_evolution&gt;</w:t>
                        </w:r>
                      </w:p>
                      <w:p w:rsidR="00303D05" w:rsidRDefault="00303D05" w:rsidP="00802EFB">
                        <w:pPr>
                          <w:pStyle w:val="CodeBase"/>
                          <w:ind w:left="0"/>
                          <w:rPr>
                            <w:noProof/>
                          </w:rPr>
                        </w:pPr>
                        <w:r>
                          <w:rPr>
                            <w:noProof/>
                          </w:rPr>
                          <w:tab/>
                          <w:t>&lt;add&gt;</w:t>
                        </w:r>
                      </w:p>
                      <w:p w:rsidR="00303D05" w:rsidRDefault="00303D05" w:rsidP="00802EFB">
                        <w:pPr>
                          <w:pStyle w:val="CodeBase"/>
                          <w:ind w:left="0"/>
                          <w:rPr>
                            <w:noProof/>
                          </w:rPr>
                        </w:pPr>
                        <w:r>
                          <w:rPr>
                            <w:noProof/>
                          </w:rPr>
                          <w:tab/>
                        </w:r>
                        <w:r>
                          <w:rPr>
                            <w:noProof/>
                          </w:rPr>
                          <w:tab/>
                          <w:t>&lt;target&gt; root.user &lt;/target&gt;</w:t>
                        </w:r>
                      </w:p>
                      <w:p w:rsidR="00303D05" w:rsidRDefault="00303D05" w:rsidP="00802EFB">
                        <w:pPr>
                          <w:pStyle w:val="CodeBase"/>
                          <w:ind w:left="0"/>
                          <w:rPr>
                            <w:noProof/>
                          </w:rPr>
                        </w:pPr>
                        <w:r>
                          <w:rPr>
                            <w:noProof/>
                          </w:rPr>
                          <w:tab/>
                        </w:r>
                        <w:r>
                          <w:rPr>
                            <w:noProof/>
                          </w:rPr>
                          <w:tab/>
                          <w:t>&lt;type&gt; darwinet.types.string &lt;/type&gt;</w:t>
                        </w:r>
                      </w:p>
                      <w:p w:rsidR="00303D05" w:rsidRDefault="00303D05" w:rsidP="00802EFB">
                        <w:pPr>
                          <w:pStyle w:val="CodeBase"/>
                          <w:ind w:left="0"/>
                          <w:rPr>
                            <w:noProof/>
                          </w:rPr>
                        </w:pPr>
                        <w:r>
                          <w:rPr>
                            <w:noProof/>
                          </w:rPr>
                          <w:tab/>
                        </w:r>
                        <w:r>
                          <w:rPr>
                            <w:noProof/>
                          </w:rPr>
                          <w:tab/>
                          <w:t>&lt;caption&gt; name &lt;/caption&gt;</w:t>
                        </w:r>
                      </w:p>
                      <w:p w:rsidR="00303D05" w:rsidRDefault="00303D05" w:rsidP="00802EFB">
                        <w:pPr>
                          <w:pStyle w:val="CodeBase"/>
                          <w:ind w:left="0"/>
                          <w:rPr>
                            <w:noProof/>
                          </w:rPr>
                        </w:pPr>
                        <w:r>
                          <w:rPr>
                            <w:noProof/>
                          </w:rPr>
                          <w:tab/>
                          <w:t>&lt;/add&gt;</w:t>
                        </w:r>
                      </w:p>
                      <w:p w:rsidR="00303D05" w:rsidRDefault="00303D05" w:rsidP="00802EFB">
                        <w:pPr>
                          <w:pStyle w:val="CodeBase"/>
                          <w:ind w:left="0"/>
                          <w:rPr>
                            <w:noProof/>
                          </w:rPr>
                        </w:pPr>
                        <w:r>
                          <w:rPr>
                            <w:noProof/>
                          </w:rPr>
                          <w:t>&lt;/model_evolution&gt;</w:t>
                        </w:r>
                      </w:p>
                    </w:txbxContent>
                  </v:textbox>
                </v:shape>
                <w10:anchorlock/>
              </v:group>
            </w:pict>
          </mc:Fallback>
        </mc:AlternateContent>
      </w:r>
    </w:p>
    <w:p w:rsidR="00802EFB" w:rsidRPr="00C81D35" w:rsidRDefault="00802EFB" w:rsidP="00802EFB">
      <w:pPr>
        <w:pStyle w:val="BodyText"/>
        <w:rPr>
          <w:lang w:val="en-GB"/>
        </w:rPr>
      </w:pPr>
      <w:r w:rsidRPr="00C81D35">
        <w:rPr>
          <w:noProof/>
          <w:lang w:val="en-GB"/>
        </w:rPr>
        <w:lastRenderedPageBreak/>
        <mc:AlternateContent>
          <mc:Choice Requires="wpc">
            <w:drawing>
              <wp:inline distT="0" distB="0" distL="0" distR="0" wp14:anchorId="0E571C4B" wp14:editId="3EE52138">
                <wp:extent cx="4600280" cy="2043633"/>
                <wp:effectExtent l="0" t="0" r="0" b="0"/>
                <wp:docPr id="121" name="Canvas 12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13" name="Oval 1"/>
                        <wps:cNvSpPr>
                          <a:spLocks noChangeArrowheads="1"/>
                        </wps:cNvSpPr>
                        <wps:spPr bwMode="auto">
                          <a:xfrm>
                            <a:off x="218380" y="179612"/>
                            <a:ext cx="121285" cy="120650"/>
                          </a:xfrm>
                          <a:prstGeom prst="ellipse">
                            <a:avLst/>
                          </a:prstGeom>
                          <a:gradFill rotWithShape="0">
                            <a:gsLst>
                              <a:gs pos="0">
                                <a:srgbClr val="9BBB59"/>
                              </a:gs>
                              <a:gs pos="100000">
                                <a:srgbClr val="4E6128"/>
                              </a:gs>
                            </a:gsLst>
                            <a:lin ang="2700000" scaled="1"/>
                          </a:gradFill>
                          <a:ln w="12700">
                            <a:solidFill>
                              <a:srgbClr val="F2F2F2"/>
                            </a:solidFill>
                            <a:round/>
                            <a:headEnd/>
                            <a:tailEnd/>
                          </a:ln>
                          <a:effectLst>
                            <a:outerShdw sy="50000" kx="-2453608" rotWithShape="0">
                              <a:srgbClr val="D6E3BC">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118" name="Text Box 2"/>
                        <wps:cNvSpPr txBox="1"/>
                        <wps:spPr>
                          <a:xfrm>
                            <a:off x="216043" y="409447"/>
                            <a:ext cx="3466465" cy="15192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pPr>
                                <w:pStyle w:val="CodeBase"/>
                                <w:ind w:left="0"/>
                                <w:rPr>
                                  <w:noProof/>
                                </w:rPr>
                              </w:pPr>
                              <w:r>
                                <w:rPr>
                                  <w:noProof/>
                                </w:rPr>
                                <w:t>&lt;instance_evolution&gt;</w:t>
                              </w:r>
                            </w:p>
                            <w:p w:rsidR="00303D05" w:rsidRDefault="00303D05" w:rsidP="00802EFB">
                              <w:pPr>
                                <w:pStyle w:val="CodeBase"/>
                                <w:ind w:left="0"/>
                                <w:rPr>
                                  <w:noProof/>
                                </w:rPr>
                              </w:pPr>
                              <w:r>
                                <w:rPr>
                                  <w:noProof/>
                                </w:rPr>
                                <w:tab/>
                                <w:t>&lt;create&gt;</w:t>
                              </w:r>
                            </w:p>
                            <w:p w:rsidR="00303D05" w:rsidRDefault="00303D05" w:rsidP="00802EFB">
                              <w:pPr>
                                <w:pStyle w:val="CodeBase"/>
                                <w:ind w:left="0"/>
                                <w:rPr>
                                  <w:noProof/>
                                </w:rPr>
                              </w:pPr>
                              <w:r>
                                <w:rPr>
                                  <w:noProof/>
                                </w:rPr>
                                <w:tab/>
                              </w:r>
                              <w:r>
                                <w:rPr>
                                  <w:noProof/>
                                </w:rPr>
                                <w:tab/>
                                <w:t>&lt;type&gt; root.user &lt;/type&gt;</w:t>
                              </w:r>
                            </w:p>
                            <w:p w:rsidR="00303D05" w:rsidRDefault="00303D05" w:rsidP="00802EFB">
                              <w:pPr>
                                <w:pStyle w:val="CodeBase"/>
                                <w:ind w:left="0"/>
                                <w:rPr>
                                  <w:noProof/>
                                </w:rPr>
                              </w:pPr>
                              <w:r>
                                <w:rPr>
                                  <w:noProof/>
                                </w:rPr>
                                <w:tab/>
                              </w:r>
                              <w:r>
                                <w:rPr>
                                  <w:noProof/>
                                </w:rPr>
                                <w:tab/>
                                <w:t>&lt;instance&gt; user[23] &lt;/instance&gt;</w:t>
                              </w:r>
                            </w:p>
                            <w:p w:rsidR="00303D05" w:rsidRDefault="00303D05" w:rsidP="00802EFB">
                              <w:pPr>
                                <w:pStyle w:val="CodeBase"/>
                                <w:ind w:left="0"/>
                                <w:rPr>
                                  <w:noProof/>
                                </w:rPr>
                              </w:pPr>
                              <w:r>
                                <w:rPr>
                                  <w:noProof/>
                                </w:rPr>
                                <w:tab/>
                                <w:t>&lt;/create&gt;</w:t>
                              </w:r>
                            </w:p>
                            <w:p w:rsidR="00303D05" w:rsidRDefault="00303D05" w:rsidP="00802EFB">
                              <w:pPr>
                                <w:pStyle w:val="CodeBase"/>
                                <w:ind w:left="0"/>
                                <w:rPr>
                                  <w:noProof/>
                                </w:rPr>
                              </w:pPr>
                              <w:r>
                                <w:rPr>
                                  <w:noProof/>
                                </w:rPr>
                                <w:t>&lt;/instance_evolution&gt;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21" o:spid="_x0000_s1793" editas="canvas" style="width:362.25pt;height:160.9pt;mso-position-horizontal-relative:char;mso-position-vertical-relative:line" coordsize="45999,20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">
                <v:shape id="_x0000_s1794" type="#_x0000_t75" style="position:absolute;width:45999;height:20434;visibility:visible;mso-wrap-style:square">
                  <v:fill o:detectmouseclick="t"/>
                  <v:path o:connecttype="none"/>
                </v:shape>
                <v:oval id="Oval 1" o:spid="_x0000_s1795" style="position:absolute;left:2183;top:1796;width:1213;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iMucIA&#10;AADcAAAADwAAAGRycy9kb3ducmV2LnhtbERPTWvCQBC9C/6HZQq96cYKRVPXUBRt6alG63nITrIh&#10;2dmQ3Zr033cLBW/zeJ+zyUbbihv1vnasYDFPQBAXTtdcKbicD7MVCB+QNbaOScEPeci208kGU+0G&#10;PtEtD5WIIexTVGBC6FIpfWHIop+7jjhypesthgj7SuoehxhuW/mUJM/SYs2xwWBHO0NFk39bBfnb&#10;+mv/UZW78niQTTsU1+HTXJV6fBhfX0AEGsNd/O9+13H+Ygl/z8QL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Iy5wgAAANwAAAAPAAAAAAAAAAAAAAAAAJgCAABkcnMvZG93&#10;bnJldi54bWxQSwUGAAAAAAQABAD1AAAAhwMAAAAA&#10;" fillcolor="#9bbb59" strokecolor="#f2f2f2" strokeweight="1pt">
                  <v:fill color2="#4e6128" angle="45" focus="100%" type="gradient"/>
                  <v:shadow on="t" type="perspective" color="#d6e3bc" opacity=".5" origin=",.5" offset="0,0" matrix=",-56756f,,.5"/>
                  <v:textbox>
                    <w:txbxContent>
                      <w:p w:rsidR="00303D05" w:rsidRDefault="00303D05" w:rsidP="00802EFB">
                        <w:pPr>
                          <w:pStyle w:val="NormalWeb"/>
                        </w:pPr>
                        <w:r>
                          <w:rPr>
                            <w:rFonts w:cs="Angsana New"/>
                            <w:szCs w:val="20"/>
                          </w:rPr>
                          <w:t> </w:t>
                        </w:r>
                      </w:p>
                    </w:txbxContent>
                  </v:textbox>
                </v:oval>
                <v:shape id="Text Box 2" o:spid="_x0000_s1796" type="#_x0000_t202" style="position:absolute;left:2160;top:4094;width:34665;height:1519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g2cYA&#10;AADcAAAADwAAAGRycy9kb3ducmV2LnhtbESPT2vCQBDF7wW/wzKF3uomiiKpayiiUCiUGgV7HLOT&#10;P5idDdmtpt++cyj0NsN7895v1vnoOnWjIbSeDaTTBBRx6W3LtYHTcf+8AhUissXOMxn4oQD5ZvKw&#10;xsz6Ox/oVsRaSQiHDA00MfaZ1qFsyGGY+p5YtMoPDqOsQ63tgHcJd52eJclSO2xZGhrsadtQeS2+&#10;nYGP7dIv5pdxVe0+3/2hrub6a3E25ulxfH0BFWmM/+a/6zcr+KnQyjMygd7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Eg2cYAAADcAAAADwAAAAAAAAAAAAAAAACYAgAAZHJz&#10;L2Rvd25yZXYueG1sUEsFBgAAAAAEAAQA9QAAAIsDAAAAAA==&#10;" fillcolor="white [3201]" strokeweight=".5pt">
                  <v:textbox>
                    <w:txbxContent>
                      <w:p w:rsidR="00303D05" w:rsidRDefault="00303D05" w:rsidP="00802EFB">
                        <w:pPr>
                          <w:pStyle w:val="CodeBase"/>
                          <w:ind w:left="0"/>
                          <w:rPr>
                            <w:noProof/>
                          </w:rPr>
                        </w:pPr>
                        <w:r>
                          <w:rPr>
                            <w:noProof/>
                          </w:rPr>
                          <w:t>&lt;instance_evolution&gt;</w:t>
                        </w:r>
                      </w:p>
                      <w:p w:rsidR="00303D05" w:rsidRDefault="00303D05" w:rsidP="00802EFB">
                        <w:pPr>
                          <w:pStyle w:val="CodeBase"/>
                          <w:ind w:left="0"/>
                          <w:rPr>
                            <w:noProof/>
                          </w:rPr>
                        </w:pPr>
                        <w:r>
                          <w:rPr>
                            <w:noProof/>
                          </w:rPr>
                          <w:tab/>
                          <w:t>&lt;create&gt;</w:t>
                        </w:r>
                      </w:p>
                      <w:p w:rsidR="00303D05" w:rsidRDefault="00303D05" w:rsidP="00802EFB">
                        <w:pPr>
                          <w:pStyle w:val="CodeBase"/>
                          <w:ind w:left="0"/>
                          <w:rPr>
                            <w:noProof/>
                          </w:rPr>
                        </w:pPr>
                        <w:r>
                          <w:rPr>
                            <w:noProof/>
                          </w:rPr>
                          <w:tab/>
                        </w:r>
                        <w:r>
                          <w:rPr>
                            <w:noProof/>
                          </w:rPr>
                          <w:tab/>
                          <w:t>&lt;type&gt; root.user &lt;/type&gt;</w:t>
                        </w:r>
                      </w:p>
                      <w:p w:rsidR="00303D05" w:rsidRDefault="00303D05" w:rsidP="00802EFB">
                        <w:pPr>
                          <w:pStyle w:val="CodeBase"/>
                          <w:ind w:left="0"/>
                          <w:rPr>
                            <w:noProof/>
                          </w:rPr>
                        </w:pPr>
                        <w:r>
                          <w:rPr>
                            <w:noProof/>
                          </w:rPr>
                          <w:tab/>
                        </w:r>
                        <w:r>
                          <w:rPr>
                            <w:noProof/>
                          </w:rPr>
                          <w:tab/>
                          <w:t>&lt;instance&gt; user[23] &lt;/instance&gt;</w:t>
                        </w:r>
                      </w:p>
                      <w:p w:rsidR="00303D05" w:rsidRDefault="00303D05" w:rsidP="00802EFB">
                        <w:pPr>
                          <w:pStyle w:val="CodeBase"/>
                          <w:ind w:left="0"/>
                          <w:rPr>
                            <w:noProof/>
                          </w:rPr>
                        </w:pPr>
                        <w:r>
                          <w:rPr>
                            <w:noProof/>
                          </w:rPr>
                          <w:tab/>
                          <w:t>&lt;/create&gt;</w:t>
                        </w:r>
                      </w:p>
                      <w:p w:rsidR="00303D05" w:rsidRDefault="00303D05" w:rsidP="00802EFB">
                        <w:pPr>
                          <w:pStyle w:val="CodeBase"/>
                          <w:ind w:left="0"/>
                          <w:rPr>
                            <w:noProof/>
                          </w:rPr>
                        </w:pPr>
                        <w:r>
                          <w:rPr>
                            <w:noProof/>
                          </w:rPr>
                          <w:t>&lt;/instance_evolution&gt;</w:t>
                        </w:r>
                      </w:p>
                    </w:txbxContent>
                  </v:textbox>
                </v:shape>
                <w10:anchorlock/>
              </v:group>
            </w:pict>
          </mc:Fallback>
        </mc:AlternateContent>
      </w:r>
    </w:p>
    <w:p w:rsidR="00802EFB" w:rsidRPr="00C81D35" w:rsidRDefault="00802EFB" w:rsidP="00802EFB">
      <w:pPr>
        <w:pStyle w:val="BodyText"/>
        <w:rPr>
          <w:lang w:val="en-GB"/>
        </w:rPr>
      </w:pPr>
    </w:p>
    <w:p w:rsidR="00802EFB" w:rsidRPr="00C81D35" w:rsidRDefault="00802EFB" w:rsidP="00802EFB">
      <w:pPr>
        <w:pStyle w:val="BodyText"/>
        <w:rPr>
          <w:lang w:val="en-GB"/>
        </w:rPr>
      </w:pPr>
      <w:r w:rsidRPr="00C81D35">
        <w:rPr>
          <w:noProof/>
          <w:lang w:val="en-GB"/>
        </w:rPr>
        <mc:AlternateContent>
          <mc:Choice Requires="wpc">
            <w:drawing>
              <wp:inline distT="0" distB="0" distL="0" distR="0" wp14:anchorId="77382F1E" wp14:editId="41748091">
                <wp:extent cx="4600280" cy="1957351"/>
                <wp:effectExtent l="0" t="0" r="0" b="0"/>
                <wp:docPr id="326" name="Canvas 32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26" name="Rectangle 113"/>
                        <wps:cNvSpPr>
                          <a:spLocks noChangeArrowheads="1"/>
                        </wps:cNvSpPr>
                        <wps:spPr bwMode="auto">
                          <a:xfrm>
                            <a:off x="216213" y="162387"/>
                            <a:ext cx="121285" cy="121285"/>
                          </a:xfrm>
                          <a:prstGeom prst="rect">
                            <a:avLst/>
                          </a:prstGeom>
                          <a:gradFill rotWithShape="0">
                            <a:gsLst>
                              <a:gs pos="0">
                                <a:srgbClr val="4BACC6"/>
                              </a:gs>
                              <a:gs pos="100000">
                                <a:srgbClr val="205867"/>
                              </a:gs>
                            </a:gsLst>
                            <a:lin ang="2700000" scaled="1"/>
                          </a:gradFill>
                          <a:ln w="12700">
                            <a:solidFill>
                              <a:srgbClr val="F2F2F2"/>
                            </a:solidFill>
                            <a:miter lim="800000"/>
                            <a:headEnd/>
                            <a:tailEnd/>
                          </a:ln>
                          <a:effectLst>
                            <a:outerShdw sy="50000" kx="-2453608" rotWithShape="0">
                              <a:srgbClr val="B6DDE8">
                                <a:alpha val="50000"/>
                              </a:srgbClr>
                            </a:outerShdw>
                          </a:effectLst>
                        </wps:spPr>
                        <wps:txbx>
                          <w:txbxContent>
                            <w:p w:rsidR="00303D05" w:rsidRDefault="00303D05" w:rsidP="00802EFB">
                              <w:pPr>
                                <w:pStyle w:val="NormalWeb"/>
                              </w:pPr>
                              <w:r>
                                <w:rPr>
                                  <w:rFonts w:cs="Angsana New"/>
                                  <w:szCs w:val="20"/>
                                </w:rPr>
                                <w:t> </w:t>
                              </w:r>
                            </w:p>
                          </w:txbxContent>
                        </wps:txbx>
                        <wps:bodyPr rot="0" vert="horz" wrap="square" lIns="91440" tIns="45720" rIns="91440" bIns="45720" anchor="t" anchorCtr="0" upright="1">
                          <a:noAutofit/>
                        </wps:bodyPr>
                      </wps:wsp>
                      <wps:wsp>
                        <wps:cNvPr id="337" name="Text Box 118"/>
                        <wps:cNvSpPr txBox="1"/>
                        <wps:spPr>
                          <a:xfrm>
                            <a:off x="215931" y="408894"/>
                            <a:ext cx="3847465" cy="143352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03D05" w:rsidRDefault="00303D05" w:rsidP="00802EFB">
                              <w:pPr>
                                <w:pStyle w:val="CodeBase"/>
                                <w:ind w:left="0"/>
                                <w:rPr>
                                  <w:noProof/>
                                </w:rPr>
                              </w:pPr>
                              <w:r>
                                <w:rPr>
                                  <w:noProof/>
                                </w:rPr>
                                <w:t>&lt;value_evolution&gt;</w:t>
                              </w:r>
                            </w:p>
                            <w:p w:rsidR="00303D05" w:rsidRDefault="00303D05" w:rsidP="00802EFB">
                              <w:pPr>
                                <w:pStyle w:val="CodeBase"/>
                                <w:ind w:left="0"/>
                                <w:rPr>
                                  <w:noProof/>
                                </w:rPr>
                              </w:pPr>
                              <w:r>
                                <w:rPr>
                                  <w:noProof/>
                                </w:rPr>
                                <w:tab/>
                                <w:t>&lt;set&gt;</w:t>
                              </w:r>
                            </w:p>
                            <w:p w:rsidR="00303D05" w:rsidRDefault="00303D05" w:rsidP="00802EFB">
                              <w:pPr>
                                <w:pStyle w:val="CodeBase"/>
                                <w:ind w:left="0"/>
                                <w:rPr>
                                  <w:noProof/>
                                </w:rPr>
                              </w:pPr>
                              <w:r>
                                <w:rPr>
                                  <w:noProof/>
                                </w:rPr>
                                <w:tab/>
                              </w:r>
                              <w:r>
                                <w:rPr>
                                  <w:noProof/>
                                </w:rPr>
                                <w:tab/>
                                <w:t>&lt;instance&gt; user[23].name &lt;/instance&gt;</w:t>
                              </w:r>
                            </w:p>
                            <w:p w:rsidR="00303D05" w:rsidRDefault="00303D05" w:rsidP="00802EFB">
                              <w:pPr>
                                <w:pStyle w:val="CodeBase"/>
                                <w:ind w:left="0"/>
                                <w:rPr>
                                  <w:noProof/>
                                </w:rPr>
                              </w:pPr>
                              <w:r>
                                <w:rPr>
                                  <w:noProof/>
                                </w:rPr>
                                <w:tab/>
                              </w:r>
                              <w:r>
                                <w:rPr>
                                  <w:noProof/>
                                </w:rPr>
                                <w:tab/>
                                <w:t>&lt;value&gt; kjell-olov &lt;/value&gt;</w:t>
                              </w:r>
                            </w:p>
                            <w:p w:rsidR="00303D05" w:rsidRDefault="00303D05" w:rsidP="00802EFB">
                              <w:pPr>
                                <w:pStyle w:val="CodeBase"/>
                                <w:ind w:left="0"/>
                                <w:rPr>
                                  <w:noProof/>
                                </w:rPr>
                              </w:pPr>
                              <w:r>
                                <w:rPr>
                                  <w:noProof/>
                                </w:rPr>
                                <w:tab/>
                                <w:t>&lt;/set&gt;</w:t>
                              </w:r>
                            </w:p>
                            <w:p w:rsidR="00303D05" w:rsidRDefault="00303D05" w:rsidP="00802EFB">
                              <w:pPr>
                                <w:pStyle w:val="CodeBase"/>
                                <w:ind w:left="0"/>
                                <w:rPr>
                                  <w:noProof/>
                                </w:rPr>
                              </w:pPr>
                              <w:r>
                                <w:rPr>
                                  <w:noProof/>
                                </w:rPr>
                                <w:t>&lt;/value_evolution&gt;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26" o:spid="_x0000_s1797" editas="canvas" style="width:362.25pt;height:154.1pt;mso-position-horizontal-relative:char;mso-position-vertical-relative:line" coordsize="45999,19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">
                <v:shape id="_x0000_s1798" type="#_x0000_t75" style="position:absolute;width:45999;height:19570;visibility:visible;mso-wrap-style:square">
                  <v:fill o:detectmouseclick="t"/>
                  <v:path o:connecttype="none"/>
                </v:shape>
                <v:rect id="Rectangle 113" o:spid="_x0000_s1799" style="position:absolute;left:2162;top:1623;width:1212;height:1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UbQMQA&#10;AADcAAAADwAAAGRycy9kb3ducmV2LnhtbESPQWvCQBCF7wX/wzKCt7qp2mBTV5GCUI9REY9DdsyG&#10;ZmdjdmtSf70rCD0+3rzvzVuseluLK7W+cqzgbZyAIC6crrhUcNhvXucgfEDWWDsmBX/kYbUcvCww&#10;067jnK67UIoIYZ+hAhNCk0npC0MW/dg1xNE7u9ZiiLItpW6xi3Bby0mSpNJixbHBYENfhoqf3a+N&#10;b8y72fb83pzokt+SYz41p/BhlBoN+/UniEB9+D9+pr+1gukkhceYSAC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VG0DEAAAA3AAAAA8AAAAAAAAAAAAAAAAAmAIAAGRycy9k&#10;b3ducmV2LnhtbFBLBQYAAAAABAAEAPUAAACJAwAAAAA=&#10;" fillcolor="#4bacc6" strokecolor="#f2f2f2" strokeweight="1pt">
                  <v:fill color2="#205867" angle="45" focus="100%" type="gradient"/>
                  <v:shadow on="t" type="perspective" color="#b6dde8" opacity=".5" origin=",.5" offset="0,0" matrix=",-56756f,,.5"/>
                  <v:textbox>
                    <w:txbxContent>
                      <w:p w:rsidR="00303D05" w:rsidRDefault="00303D05" w:rsidP="00802EFB">
                        <w:pPr>
                          <w:pStyle w:val="NormalWeb"/>
                        </w:pPr>
                        <w:r>
                          <w:rPr>
                            <w:rFonts w:cs="Angsana New"/>
                            <w:szCs w:val="20"/>
                          </w:rPr>
                          <w:t> </w:t>
                        </w:r>
                      </w:p>
                    </w:txbxContent>
                  </v:textbox>
                </v:rect>
                <v:shape id="Text Box 118" o:spid="_x0000_s1800" type="#_x0000_t202" style="position:absolute;left:2159;top:4088;width:38474;height:1433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GKsYA&#10;AADcAAAADwAAAGRycy9kb3ducmV2LnhtbESP3WrCQBSE7wu+w3KE3jUbG0wldZUiCoJQTFpoL0+z&#10;Jz+YPRuyW41v7xaEXg4z8w2zXI+mE2caXGtZwSyKQRCXVrdcK/j82D0tQDiPrLGzTAqu5GC9mjws&#10;MdP2wjmdC1+LAGGXoYLG+z6T0pUNGXSR7YmDV9nBoA9yqKUe8BLgppPPcZxKgy2HhQZ72jRUnopf&#10;o+B9k9p58jMuqu3xYPO6SuT3/Eupx+n49grC0+j/w/f2XitIkhf4OxOO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GKsYAAADcAAAADwAAAAAAAAAAAAAAAACYAgAAZHJz&#10;L2Rvd25yZXYueG1sUEsFBgAAAAAEAAQA9QAAAIsDAAAAAA==&#10;" fillcolor="white [3201]" strokeweight=".5pt">
                  <v:textbox>
                    <w:txbxContent>
                      <w:p w:rsidR="00303D05" w:rsidRDefault="00303D05" w:rsidP="00802EFB">
                        <w:pPr>
                          <w:pStyle w:val="CodeBase"/>
                          <w:ind w:left="0"/>
                          <w:rPr>
                            <w:noProof/>
                          </w:rPr>
                        </w:pPr>
                        <w:r>
                          <w:rPr>
                            <w:noProof/>
                          </w:rPr>
                          <w:t>&lt;value_evolution&gt;</w:t>
                        </w:r>
                      </w:p>
                      <w:p w:rsidR="00303D05" w:rsidRDefault="00303D05" w:rsidP="00802EFB">
                        <w:pPr>
                          <w:pStyle w:val="CodeBase"/>
                          <w:ind w:left="0"/>
                          <w:rPr>
                            <w:noProof/>
                          </w:rPr>
                        </w:pPr>
                        <w:r>
                          <w:rPr>
                            <w:noProof/>
                          </w:rPr>
                          <w:tab/>
                          <w:t>&lt;set&gt;</w:t>
                        </w:r>
                      </w:p>
                      <w:p w:rsidR="00303D05" w:rsidRDefault="00303D05" w:rsidP="00802EFB">
                        <w:pPr>
                          <w:pStyle w:val="CodeBase"/>
                          <w:ind w:left="0"/>
                          <w:rPr>
                            <w:noProof/>
                          </w:rPr>
                        </w:pPr>
                        <w:r>
                          <w:rPr>
                            <w:noProof/>
                          </w:rPr>
                          <w:tab/>
                        </w:r>
                        <w:r>
                          <w:rPr>
                            <w:noProof/>
                          </w:rPr>
                          <w:tab/>
                          <w:t>&lt;instance&gt; user[23].name &lt;/instance&gt;</w:t>
                        </w:r>
                      </w:p>
                      <w:p w:rsidR="00303D05" w:rsidRDefault="00303D05" w:rsidP="00802EFB">
                        <w:pPr>
                          <w:pStyle w:val="CodeBase"/>
                          <w:ind w:left="0"/>
                          <w:rPr>
                            <w:noProof/>
                          </w:rPr>
                        </w:pPr>
                        <w:r>
                          <w:rPr>
                            <w:noProof/>
                          </w:rPr>
                          <w:tab/>
                        </w:r>
                        <w:r>
                          <w:rPr>
                            <w:noProof/>
                          </w:rPr>
                          <w:tab/>
                          <w:t>&lt;value&gt; kjell-olov &lt;/value&gt;</w:t>
                        </w:r>
                      </w:p>
                      <w:p w:rsidR="00303D05" w:rsidRDefault="00303D05" w:rsidP="00802EFB">
                        <w:pPr>
                          <w:pStyle w:val="CodeBase"/>
                          <w:ind w:left="0"/>
                          <w:rPr>
                            <w:noProof/>
                          </w:rPr>
                        </w:pPr>
                        <w:r>
                          <w:rPr>
                            <w:noProof/>
                          </w:rPr>
                          <w:tab/>
                          <w:t>&lt;/set&gt;</w:t>
                        </w:r>
                      </w:p>
                      <w:p w:rsidR="00303D05" w:rsidRDefault="00303D05" w:rsidP="00802EFB">
                        <w:pPr>
                          <w:pStyle w:val="CodeBase"/>
                          <w:ind w:left="0"/>
                          <w:rPr>
                            <w:noProof/>
                          </w:rPr>
                        </w:pPr>
                        <w:r>
                          <w:rPr>
                            <w:noProof/>
                          </w:rPr>
                          <w:t>&lt;/value_evolution&gt;</w:t>
                        </w:r>
                      </w:p>
                    </w:txbxContent>
                  </v:textbox>
                </v:shape>
                <w10:anchorlock/>
              </v:group>
            </w:pict>
          </mc:Fallback>
        </mc:AlternateContent>
      </w:r>
    </w:p>
    <w:p w:rsidR="00802EFB" w:rsidRPr="00C81D35" w:rsidRDefault="00802EFB" w:rsidP="00802EFB">
      <w:pPr>
        <w:pStyle w:val="Heading1"/>
        <w:rPr>
          <w:lang w:val="en-GB"/>
        </w:rPr>
      </w:pPr>
      <w:bookmarkStart w:id="103" w:name="_Toc305080325"/>
      <w:r w:rsidRPr="00C81D35">
        <w:rPr>
          <w:lang w:val="en-GB"/>
        </w:rPr>
        <w:t>The Darwinet API based on C++ class interface</w:t>
      </w:r>
      <w:bookmarkEnd w:id="103"/>
    </w:p>
    <w:p w:rsidR="00802EFB" w:rsidRPr="00C81D35" w:rsidRDefault="00802EFB" w:rsidP="00802EFB">
      <w:pPr>
        <w:pStyle w:val="Heading2"/>
        <w:rPr>
          <w:lang w:val="en-GB"/>
        </w:rPr>
      </w:pPr>
      <w:bookmarkStart w:id="104" w:name="_Toc305080326"/>
      <w:r w:rsidRPr="00C81D35">
        <w:rPr>
          <w:lang w:val="en-GB"/>
        </w:rPr>
        <w:t>Overview of Darwinet API based on C++ class interface.</w:t>
      </w:r>
      <w:bookmarkEnd w:id="104"/>
    </w:p>
    <w:p w:rsidR="00802EFB" w:rsidRPr="00C81D35" w:rsidRDefault="00802EFB" w:rsidP="00802EFB">
      <w:pPr>
        <w:pStyle w:val="BodyText"/>
        <w:rPr>
          <w:lang w:val="en-GB"/>
        </w:rPr>
      </w:pPr>
      <w:proofErr w:type="gramStart"/>
      <w:r w:rsidRPr="00C81D35">
        <w:rPr>
          <w:lang w:val="en-GB"/>
        </w:rPr>
        <w:t>TBD.</w:t>
      </w:r>
      <w:proofErr w:type="gramEnd"/>
    </w:p>
    <w:p w:rsidR="001E33C5" w:rsidRPr="00C81D35" w:rsidRDefault="001E33C5" w:rsidP="001E33C5">
      <w:pPr>
        <w:pStyle w:val="Heading1"/>
        <w:rPr>
          <w:lang w:val="en-GB"/>
        </w:rPr>
      </w:pPr>
      <w:r w:rsidRPr="00C81D35">
        <w:rPr>
          <w:lang w:val="en-GB"/>
        </w:rPr>
        <w:lastRenderedPageBreak/>
        <w:t>Darwinet Project Plan</w:t>
      </w:r>
    </w:p>
    <w:p w:rsidR="001E33C5" w:rsidRPr="00C81D35" w:rsidRDefault="001E33C5" w:rsidP="001E33C5">
      <w:pPr>
        <w:pStyle w:val="Heading2"/>
        <w:rPr>
          <w:lang w:val="en-GB"/>
        </w:rPr>
      </w:pPr>
      <w:r w:rsidRPr="00C81D35">
        <w:rPr>
          <w:lang w:val="en-GB"/>
        </w:rPr>
        <w:t>Mile stones</w:t>
      </w:r>
    </w:p>
    <w:p w:rsidR="001E33C5" w:rsidRPr="00C81D35" w:rsidRDefault="001E33C5" w:rsidP="001E33C5">
      <w:pPr>
        <w:pStyle w:val="BodyText"/>
        <w:numPr>
          <w:ilvl w:val="0"/>
          <w:numId w:val="33"/>
        </w:numPr>
        <w:rPr>
          <w:lang w:val="en-GB"/>
        </w:rPr>
      </w:pPr>
      <w:r w:rsidRPr="00C81D35">
        <w:rPr>
          <w:lang w:val="en-GB"/>
        </w:rPr>
        <w:t>A value sharing Darwinet node for windows. Simplest possible hard wired implementation.</w:t>
      </w:r>
    </w:p>
    <w:p w:rsidR="001E33C5" w:rsidRPr="00C81D35" w:rsidRDefault="001E33C5" w:rsidP="001E33C5">
      <w:pPr>
        <w:pStyle w:val="BodyText"/>
        <w:numPr>
          <w:ilvl w:val="0"/>
          <w:numId w:val="33"/>
        </w:numPr>
        <w:rPr>
          <w:lang w:val="en-GB"/>
        </w:rPr>
      </w:pPr>
      <w:r w:rsidRPr="00C81D35">
        <w:rPr>
          <w:lang w:val="en-GB"/>
        </w:rPr>
        <w:t>A file sharing Darwinet node for windows. Simplest possible hard wired implementation. Just enough to distribute the Darwinet exe-file.</w:t>
      </w:r>
    </w:p>
    <w:p w:rsidR="001E33C5" w:rsidRPr="00C81D35" w:rsidRDefault="006C3A25" w:rsidP="001E33C5">
      <w:pPr>
        <w:pStyle w:val="BodyText"/>
        <w:numPr>
          <w:ilvl w:val="0"/>
          <w:numId w:val="33"/>
        </w:numPr>
        <w:rPr>
          <w:lang w:val="en-GB"/>
        </w:rPr>
      </w:pPr>
      <w:r w:rsidRPr="00C81D35">
        <w:rPr>
          <w:lang w:val="en-GB"/>
        </w:rPr>
        <w:t>An</w:t>
      </w:r>
      <w:r w:rsidR="001E33C5" w:rsidRPr="00C81D35">
        <w:rPr>
          <w:lang w:val="en-GB"/>
        </w:rPr>
        <w:t xml:space="preserve"> “Expand network” enabled Darwinet node for windows. Simplest possible hard wired implementation. It must only be able to allow new nodes to be added to the network from existing nodes.</w:t>
      </w:r>
    </w:p>
    <w:p w:rsidR="001E33C5" w:rsidRPr="00C81D35" w:rsidRDefault="001E33C5" w:rsidP="001E33C5">
      <w:pPr>
        <w:pStyle w:val="BodyText"/>
        <w:ind w:left="3240"/>
        <w:rPr>
          <w:lang w:val="en-GB"/>
        </w:rPr>
      </w:pPr>
      <w:r w:rsidRPr="00C81D35">
        <w:rPr>
          <w:lang w:val="en-GB"/>
        </w:rPr>
        <w:t>At this stage we have a very simple Darwinet node for Windows that are able to distribute updates to its own exe-file and to expand the network with new nodes.</w:t>
      </w:r>
    </w:p>
    <w:p w:rsidR="001E33C5" w:rsidRPr="00C81D35" w:rsidRDefault="001E33C5" w:rsidP="001E33C5">
      <w:pPr>
        <w:pStyle w:val="BodyText"/>
        <w:numPr>
          <w:ilvl w:val="0"/>
          <w:numId w:val="33"/>
        </w:numPr>
        <w:rPr>
          <w:lang w:val="en-GB"/>
        </w:rPr>
      </w:pPr>
      <w:r w:rsidRPr="00C81D35">
        <w:rPr>
          <w:lang w:val="en-GB"/>
        </w:rPr>
        <w:t xml:space="preserve">A Darwinet node and a Darwinet Application for windows. Simplest possible implementation. The API between the Application and the Darwinet node must be extendable to </w:t>
      </w:r>
      <w:proofErr w:type="spellStart"/>
      <w:r w:rsidRPr="00C81D35">
        <w:rPr>
          <w:lang w:val="en-GB"/>
        </w:rPr>
        <w:t>iOS</w:t>
      </w:r>
      <w:proofErr w:type="spellEnd"/>
      <w:r w:rsidRPr="00C81D35">
        <w:rPr>
          <w:lang w:val="en-GB"/>
        </w:rPr>
        <w:t xml:space="preserve">, Android, Mac and </w:t>
      </w:r>
      <w:r w:rsidR="006C3A25" w:rsidRPr="00C81D35">
        <w:rPr>
          <w:lang w:val="en-GB"/>
        </w:rPr>
        <w:t>UNIX</w:t>
      </w:r>
      <w:r w:rsidRPr="00C81D35">
        <w:rPr>
          <w:lang w:val="en-GB"/>
        </w:rPr>
        <w:t>.</w:t>
      </w:r>
    </w:p>
    <w:p w:rsidR="001E33C5" w:rsidRPr="00C81D35" w:rsidRDefault="001E33C5" w:rsidP="001E33C5">
      <w:pPr>
        <w:pStyle w:val="BodyText"/>
        <w:numPr>
          <w:ilvl w:val="0"/>
          <w:numId w:val="33"/>
        </w:numPr>
        <w:rPr>
          <w:lang w:val="en-GB"/>
        </w:rPr>
      </w:pPr>
      <w:r w:rsidRPr="00C81D35">
        <w:rPr>
          <w:lang w:val="en-GB"/>
        </w:rPr>
        <w:t>Add of Domain handling. Two domains. No user handling yet.</w:t>
      </w:r>
    </w:p>
    <w:p w:rsidR="001E33C5" w:rsidRPr="00C81D35" w:rsidRDefault="001E33C5" w:rsidP="001E33C5">
      <w:pPr>
        <w:pStyle w:val="BodyText"/>
        <w:numPr>
          <w:ilvl w:val="0"/>
          <w:numId w:val="33"/>
        </w:numPr>
        <w:rPr>
          <w:lang w:val="en-GB"/>
        </w:rPr>
      </w:pPr>
      <w:r w:rsidRPr="00C81D35">
        <w:rPr>
          <w:lang w:val="en-GB"/>
        </w:rPr>
        <w:t>Add of User Handling. Two users.</w:t>
      </w:r>
    </w:p>
    <w:p w:rsidR="001E33C5" w:rsidRPr="00C81D35" w:rsidRDefault="001E33C5" w:rsidP="001E33C5">
      <w:pPr>
        <w:pStyle w:val="BodyText"/>
        <w:numPr>
          <w:ilvl w:val="0"/>
          <w:numId w:val="33"/>
        </w:numPr>
        <w:rPr>
          <w:lang w:val="en-GB"/>
        </w:rPr>
      </w:pPr>
      <w:r w:rsidRPr="00C81D35">
        <w:rPr>
          <w:lang w:val="en-GB"/>
        </w:rPr>
        <w:t>Add of Domain data protection through encryption. No non-domain node should be able to read data in the domain.</w:t>
      </w:r>
    </w:p>
    <w:p w:rsidR="001E33C5" w:rsidRPr="00C81D35" w:rsidRDefault="001E33C5" w:rsidP="001E33C5">
      <w:pPr>
        <w:pStyle w:val="BodyText"/>
        <w:numPr>
          <w:ilvl w:val="0"/>
          <w:numId w:val="33"/>
        </w:numPr>
        <w:rPr>
          <w:lang w:val="en-GB"/>
        </w:rPr>
      </w:pPr>
      <w:r w:rsidRPr="00C81D35">
        <w:rPr>
          <w:lang w:val="en-GB"/>
        </w:rPr>
        <w:t>Add of “New node Authorization” mechanism. A new node must retrieve authorization from existing node to be able to interact in the network.</w:t>
      </w:r>
    </w:p>
    <w:p w:rsidR="001E33C5" w:rsidRPr="00C81D35" w:rsidRDefault="001E33C5" w:rsidP="001E33C5">
      <w:pPr>
        <w:pStyle w:val="Heading2"/>
        <w:rPr>
          <w:lang w:val="en-GB"/>
        </w:rPr>
      </w:pPr>
      <w:r w:rsidRPr="00C81D35">
        <w:rPr>
          <w:lang w:val="en-GB"/>
        </w:rPr>
        <w:t>Suggested Sprints</w:t>
      </w:r>
    </w:p>
    <w:p w:rsidR="001E33C5" w:rsidRPr="00C81D35" w:rsidRDefault="001E33C5" w:rsidP="001E33C5">
      <w:pPr>
        <w:pStyle w:val="BodyText"/>
        <w:numPr>
          <w:ilvl w:val="0"/>
          <w:numId w:val="32"/>
        </w:numPr>
        <w:rPr>
          <w:lang w:val="en-GB"/>
        </w:rPr>
      </w:pPr>
      <w:r w:rsidRPr="00C81D35">
        <w:rPr>
          <w:lang w:val="en-GB"/>
        </w:rPr>
        <w:t>Share one value in a MIV between two nodes. Value change is exchanged.</w:t>
      </w:r>
      <w:r w:rsidRPr="00C81D35">
        <w:rPr>
          <w:lang w:val="en-GB"/>
        </w:rPr>
        <w:br/>
        <w:t>Simplest communication and implementation possible used. This implementation only serves as a core to iterate from.</w:t>
      </w:r>
    </w:p>
    <w:p w:rsidR="001E33C5" w:rsidRPr="00C81D35" w:rsidRDefault="001E33C5" w:rsidP="001E33C5">
      <w:pPr>
        <w:pStyle w:val="BodyText"/>
        <w:numPr>
          <w:ilvl w:val="1"/>
          <w:numId w:val="32"/>
        </w:numPr>
        <w:rPr>
          <w:lang w:val="en-GB"/>
        </w:rPr>
      </w:pPr>
      <w:r w:rsidRPr="00C81D35">
        <w:rPr>
          <w:lang w:val="en-GB"/>
        </w:rPr>
        <w:t>No domain. No user functionality.</w:t>
      </w:r>
    </w:p>
    <w:p w:rsidR="001E33C5" w:rsidRPr="00C81D35" w:rsidRDefault="001E33C5" w:rsidP="001E33C5">
      <w:pPr>
        <w:pStyle w:val="BodyText"/>
        <w:numPr>
          <w:ilvl w:val="1"/>
          <w:numId w:val="32"/>
        </w:numPr>
        <w:rPr>
          <w:lang w:val="en-GB"/>
        </w:rPr>
      </w:pPr>
      <w:r w:rsidRPr="00C81D35">
        <w:rPr>
          <w:lang w:val="en-GB"/>
        </w:rPr>
        <w:t>No p2p addressing or messaging. Nodes are hard wired to each other.</w:t>
      </w:r>
    </w:p>
    <w:p w:rsidR="001E33C5" w:rsidRPr="00C81D35" w:rsidRDefault="001E33C5" w:rsidP="001E33C5">
      <w:pPr>
        <w:pStyle w:val="BodyText"/>
        <w:numPr>
          <w:ilvl w:val="1"/>
          <w:numId w:val="32"/>
        </w:numPr>
        <w:rPr>
          <w:lang w:val="en-GB"/>
        </w:rPr>
      </w:pPr>
      <w:r w:rsidRPr="00C81D35">
        <w:rPr>
          <w:lang w:val="en-GB"/>
        </w:rPr>
        <w:t>No specific messaging protocol. Send value as simple as possible. Receiver hard wired to know the value.</w:t>
      </w:r>
    </w:p>
    <w:p w:rsidR="001E33C5" w:rsidRPr="00C81D35" w:rsidRDefault="001E33C5" w:rsidP="001E33C5">
      <w:pPr>
        <w:pStyle w:val="BodyText"/>
        <w:numPr>
          <w:ilvl w:val="1"/>
          <w:numId w:val="32"/>
        </w:numPr>
        <w:rPr>
          <w:lang w:val="en-GB"/>
        </w:rPr>
      </w:pPr>
      <w:r w:rsidRPr="00C81D35">
        <w:rPr>
          <w:lang w:val="en-GB"/>
        </w:rPr>
        <w:t>Value is transmitted as a value change! Receiver update value according to change!</w:t>
      </w:r>
    </w:p>
    <w:p w:rsidR="001E33C5" w:rsidRPr="00C81D35" w:rsidRDefault="001E33C5" w:rsidP="001E33C5">
      <w:pPr>
        <w:pStyle w:val="BodyText"/>
        <w:numPr>
          <w:ilvl w:val="0"/>
          <w:numId w:val="32"/>
        </w:numPr>
        <w:rPr>
          <w:lang w:val="en-GB"/>
        </w:rPr>
      </w:pPr>
    </w:p>
    <w:p w:rsidR="001E33C5" w:rsidRPr="00C81D35" w:rsidRDefault="001E33C5" w:rsidP="001E33C5">
      <w:pPr>
        <w:pStyle w:val="Heading2"/>
        <w:rPr>
          <w:lang w:val="en-GB"/>
        </w:rPr>
      </w:pPr>
      <w:r w:rsidRPr="00C81D35">
        <w:rPr>
          <w:lang w:val="en-GB"/>
        </w:rPr>
        <w:lastRenderedPageBreak/>
        <w:t>Sprint One</w:t>
      </w:r>
    </w:p>
    <w:p w:rsidR="001E33C5" w:rsidRPr="00C81D35" w:rsidRDefault="001E33C5" w:rsidP="001E33C5">
      <w:pPr>
        <w:pStyle w:val="Heading3"/>
        <w:rPr>
          <w:lang w:val="en-GB"/>
        </w:rPr>
      </w:pPr>
      <w:r w:rsidRPr="00C81D35">
        <w:rPr>
          <w:lang w:val="en-GB"/>
        </w:rPr>
        <w:t>Overview</w:t>
      </w:r>
    </w:p>
    <w:p w:rsidR="001E33C5" w:rsidRPr="00C81D35" w:rsidRDefault="001E33C5" w:rsidP="001E33C5">
      <w:pPr>
        <w:pStyle w:val="BodyText"/>
        <w:rPr>
          <w:lang w:val="en-GB"/>
        </w:rPr>
      </w:pPr>
      <w:r w:rsidRPr="00C81D35">
        <w:rPr>
          <w:lang w:val="en-GB"/>
        </w:rPr>
        <w:t>This sprint is finished when the test cases defined for sprint one passes by the system built based on the design goals.</w:t>
      </w:r>
    </w:p>
    <w:p w:rsidR="001E33C5" w:rsidRPr="00C81D35" w:rsidRDefault="001E33C5" w:rsidP="001E33C5">
      <w:pPr>
        <w:pStyle w:val="Heading3"/>
        <w:rPr>
          <w:lang w:val="en-GB"/>
        </w:rPr>
      </w:pPr>
      <w:r w:rsidRPr="00C81D35">
        <w:rPr>
          <w:lang w:val="en-GB"/>
        </w:rPr>
        <w:t>Test case</w:t>
      </w:r>
    </w:p>
    <w:p w:rsidR="001E33C5" w:rsidRPr="00C81D35" w:rsidRDefault="001E33C5" w:rsidP="001E33C5">
      <w:pPr>
        <w:pStyle w:val="BodyText"/>
        <w:rPr>
          <w:lang w:val="en-GB"/>
        </w:rPr>
      </w:pPr>
    </w:p>
    <w:p w:rsidR="001E33C5" w:rsidRPr="00C81D35" w:rsidRDefault="001E33C5" w:rsidP="001E33C5">
      <w:pPr>
        <w:pStyle w:val="Heading2"/>
        <w:rPr>
          <w:lang w:val="en-GB"/>
        </w:rPr>
      </w:pPr>
      <w:r w:rsidRPr="00C81D35">
        <w:rPr>
          <w:lang w:val="en-GB"/>
        </w:rPr>
        <w:t>Sprint Two</w:t>
      </w:r>
    </w:p>
    <w:p w:rsidR="001E33C5" w:rsidRPr="00C81D35" w:rsidRDefault="001E33C5" w:rsidP="001E33C5">
      <w:pPr>
        <w:pStyle w:val="Heading3"/>
        <w:rPr>
          <w:lang w:val="en-GB"/>
        </w:rPr>
      </w:pPr>
      <w:r w:rsidRPr="00C81D35">
        <w:rPr>
          <w:lang w:val="en-GB"/>
        </w:rPr>
        <w:t>Overview</w:t>
      </w:r>
    </w:p>
    <w:p w:rsidR="001E33C5" w:rsidRPr="00C81D35" w:rsidRDefault="001E33C5" w:rsidP="001E33C5">
      <w:pPr>
        <w:pStyle w:val="BodyText"/>
        <w:rPr>
          <w:lang w:val="en-GB"/>
        </w:rPr>
      </w:pPr>
      <w:r w:rsidRPr="00C81D35">
        <w:rPr>
          <w:lang w:val="en-GB"/>
        </w:rPr>
        <w:t>This sprint is finished when the test cases defined for sprint one passes by the system built based on the design goals.</w:t>
      </w:r>
    </w:p>
    <w:p w:rsidR="001E33C5" w:rsidRPr="00C81D35" w:rsidRDefault="001E33C5" w:rsidP="001E33C5">
      <w:pPr>
        <w:pStyle w:val="Heading3"/>
        <w:rPr>
          <w:lang w:val="en-GB"/>
        </w:rPr>
      </w:pPr>
      <w:r w:rsidRPr="00C81D35">
        <w:rPr>
          <w:lang w:val="en-GB"/>
        </w:rPr>
        <w:t>Development goals</w:t>
      </w:r>
    </w:p>
    <w:p w:rsidR="001E33C5" w:rsidRPr="00C81D35" w:rsidRDefault="001E33C5" w:rsidP="001E33C5">
      <w:pPr>
        <w:pStyle w:val="BodyText"/>
        <w:rPr>
          <w:lang w:val="en-GB"/>
        </w:rPr>
      </w:pPr>
      <w:r w:rsidRPr="00C81D35">
        <w:rPr>
          <w:lang w:val="en-GB"/>
        </w:rPr>
        <w:t>The design must support the following mechanism.</w:t>
      </w:r>
    </w:p>
    <w:p w:rsidR="001E33C5" w:rsidRPr="00C81D35" w:rsidRDefault="001E33C5" w:rsidP="001E33C5">
      <w:pPr>
        <w:pStyle w:val="C1HBullet"/>
        <w:rPr>
          <w:lang w:val="en-GB"/>
        </w:rPr>
      </w:pPr>
      <w:r w:rsidRPr="00C81D35">
        <w:rPr>
          <w:lang w:val="en-GB"/>
        </w:rPr>
        <w:t>A user logs in at a node.</w:t>
      </w:r>
    </w:p>
    <w:p w:rsidR="001E33C5" w:rsidRPr="00C81D35" w:rsidRDefault="001E33C5" w:rsidP="001E33C5">
      <w:pPr>
        <w:pStyle w:val="C1HBullet"/>
        <w:rPr>
          <w:lang w:val="en-GB"/>
        </w:rPr>
      </w:pPr>
      <w:r w:rsidRPr="00C81D35">
        <w:rPr>
          <w:lang w:val="en-GB"/>
        </w:rPr>
        <w:t>The user changes model definition, variable instance or variable value.</w:t>
      </w:r>
    </w:p>
    <w:p w:rsidR="001E33C5" w:rsidRPr="00C81D35" w:rsidRDefault="001E33C5" w:rsidP="001E33C5">
      <w:pPr>
        <w:pStyle w:val="C1HBullet"/>
        <w:rPr>
          <w:lang w:val="en-GB"/>
        </w:rPr>
      </w:pPr>
      <w:r w:rsidRPr="00C81D35">
        <w:rPr>
          <w:lang w:val="en-GB"/>
        </w:rPr>
        <w:t>The change propagates to the other nodes of the domain.</w:t>
      </w:r>
    </w:p>
    <w:p w:rsidR="001E33C5" w:rsidRPr="00C81D35" w:rsidRDefault="001E33C5" w:rsidP="001E33C5">
      <w:pPr>
        <w:pStyle w:val="Heading3"/>
        <w:rPr>
          <w:lang w:val="en-GB"/>
        </w:rPr>
      </w:pPr>
      <w:r w:rsidRPr="00C81D35">
        <w:rPr>
          <w:lang w:val="en-GB"/>
        </w:rPr>
        <w:t>Specification update goals</w:t>
      </w:r>
    </w:p>
    <w:p w:rsidR="001E33C5" w:rsidRPr="00C81D35" w:rsidRDefault="001E33C5" w:rsidP="001E33C5">
      <w:pPr>
        <w:pStyle w:val="BodyText"/>
        <w:rPr>
          <w:lang w:val="en-GB"/>
        </w:rPr>
      </w:pPr>
      <w:r w:rsidRPr="00C81D35">
        <w:rPr>
          <w:lang w:val="en-GB"/>
        </w:rPr>
        <w:t xml:space="preserve">All </w:t>
      </w:r>
      <w:r w:rsidR="006C3A25" w:rsidRPr="00C81D35">
        <w:rPr>
          <w:lang w:val="en-GB"/>
        </w:rPr>
        <w:t>Darwinet</w:t>
      </w:r>
      <w:r w:rsidRPr="00C81D35">
        <w:rPr>
          <w:lang w:val="en-GB"/>
        </w:rPr>
        <w:t xml:space="preserve"> specification documents must be updated according to findings in this sprint.</w:t>
      </w:r>
    </w:p>
    <w:p w:rsidR="001E33C5" w:rsidRPr="00C81D35" w:rsidRDefault="001E33C5" w:rsidP="001E33C5">
      <w:pPr>
        <w:pStyle w:val="Heading3"/>
        <w:rPr>
          <w:lang w:val="en-GB"/>
        </w:rPr>
      </w:pPr>
      <w:r w:rsidRPr="00C81D35">
        <w:rPr>
          <w:lang w:val="en-GB"/>
        </w:rPr>
        <w:t>Design suggestions</w:t>
      </w:r>
    </w:p>
    <w:p w:rsidR="001E33C5" w:rsidRPr="00C81D35" w:rsidRDefault="001E33C5" w:rsidP="001E33C5">
      <w:pPr>
        <w:pStyle w:val="BodyText"/>
        <w:rPr>
          <w:lang w:val="en-GB"/>
        </w:rPr>
      </w:pPr>
      <w:r w:rsidRPr="00C81D35">
        <w:rPr>
          <w:lang w:val="en-GB"/>
        </w:rPr>
        <w:t>The following design is suggested at sprint start. Final design is documented during sprint and at sprint end.</w:t>
      </w:r>
    </w:p>
    <w:p w:rsidR="001E33C5" w:rsidRPr="00C81D35" w:rsidRDefault="001E33C5" w:rsidP="001E33C5">
      <w:pPr>
        <w:pStyle w:val="C1HBullet"/>
        <w:rPr>
          <w:lang w:val="en-GB"/>
        </w:rPr>
      </w:pPr>
      <w:r w:rsidRPr="00C81D35">
        <w:rPr>
          <w:lang w:val="en-GB"/>
        </w:rPr>
        <w:t xml:space="preserve">At start of an application in a domain, the application asks the </w:t>
      </w:r>
      <w:r w:rsidR="006C3A25" w:rsidRPr="00C81D35">
        <w:rPr>
          <w:lang w:val="en-GB"/>
        </w:rPr>
        <w:t>Darwinet</w:t>
      </w:r>
      <w:r w:rsidRPr="00C81D35">
        <w:rPr>
          <w:lang w:val="en-GB"/>
        </w:rPr>
        <w:t xml:space="preserve"> node to build a) The Model Declaration, b) The Variable definitions and c) the variable values.</w:t>
      </w:r>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declarations, definitions and values from files of changes.</w:t>
      </w:r>
    </w:p>
    <w:p w:rsidR="001E33C5" w:rsidRPr="00C81D35" w:rsidRDefault="001E33C5" w:rsidP="001E33C5">
      <w:pPr>
        <w:pStyle w:val="C1HBullet"/>
        <w:rPr>
          <w:lang w:val="en-GB"/>
        </w:rPr>
      </w:pPr>
      <w:r w:rsidRPr="00C81D35">
        <w:rPr>
          <w:lang w:val="en-GB"/>
        </w:rPr>
        <w:t xml:space="preserve">All changes </w:t>
      </w:r>
      <w:r w:rsidR="006C3A25" w:rsidRPr="00C81D35">
        <w:rPr>
          <w:lang w:val="en-GB"/>
        </w:rPr>
        <w:t>contain</w:t>
      </w:r>
      <w:r w:rsidRPr="00C81D35">
        <w:rPr>
          <w:lang w:val="en-GB"/>
        </w:rPr>
        <w:t xml:space="preserve"> a change identifier consisting of the following information.</w:t>
      </w:r>
    </w:p>
    <w:p w:rsidR="001E33C5" w:rsidRPr="00C81D35" w:rsidRDefault="001E33C5" w:rsidP="001E33C5">
      <w:pPr>
        <w:pStyle w:val="C1HBullet2A"/>
        <w:rPr>
          <w:lang w:val="en-GB"/>
        </w:rPr>
      </w:pPr>
      <w:r w:rsidRPr="00C81D35">
        <w:rPr>
          <w:lang w:val="en-GB"/>
        </w:rPr>
        <w:t>The domain identifier in which the change was made</w:t>
      </w:r>
    </w:p>
    <w:p w:rsidR="001E33C5" w:rsidRPr="00C81D35" w:rsidRDefault="001E33C5" w:rsidP="001E33C5">
      <w:pPr>
        <w:pStyle w:val="C1HBullet2A"/>
        <w:rPr>
          <w:lang w:val="en-GB"/>
        </w:rPr>
      </w:pPr>
      <w:r w:rsidRPr="00C81D35">
        <w:rPr>
          <w:lang w:val="en-GB"/>
        </w:rPr>
        <w:t>The Application identifier that made the change</w:t>
      </w:r>
    </w:p>
    <w:p w:rsidR="001E33C5" w:rsidRPr="00C81D35" w:rsidRDefault="001E33C5" w:rsidP="001E33C5">
      <w:pPr>
        <w:pStyle w:val="C1HBullet2A"/>
        <w:rPr>
          <w:lang w:val="en-GB"/>
        </w:rPr>
      </w:pPr>
      <w:r w:rsidRPr="00C81D35">
        <w:rPr>
          <w:lang w:val="en-GB"/>
        </w:rPr>
        <w:t>The date and time of the change</w:t>
      </w:r>
    </w:p>
    <w:p w:rsidR="001E33C5" w:rsidRPr="00C81D35" w:rsidRDefault="001E33C5" w:rsidP="001E33C5">
      <w:pPr>
        <w:pStyle w:val="C1HBullet2A"/>
        <w:rPr>
          <w:lang w:val="en-GB"/>
        </w:rPr>
      </w:pPr>
      <w:r w:rsidRPr="00C81D35">
        <w:rPr>
          <w:lang w:val="en-GB"/>
        </w:rPr>
        <w:t>The user who made the change</w:t>
      </w:r>
    </w:p>
    <w:p w:rsidR="001E33C5" w:rsidRPr="00C81D35" w:rsidRDefault="001E33C5" w:rsidP="001E33C5">
      <w:pPr>
        <w:pStyle w:val="C1HBullet2A"/>
        <w:rPr>
          <w:lang w:val="en-GB"/>
        </w:rPr>
      </w:pPr>
      <w:r w:rsidRPr="00C81D35">
        <w:rPr>
          <w:lang w:val="en-GB"/>
        </w:rPr>
        <w:t>The node at which the change was made</w:t>
      </w:r>
    </w:p>
    <w:p w:rsidR="001E33C5" w:rsidRPr="00C81D35" w:rsidRDefault="001E33C5" w:rsidP="001E33C5">
      <w:pPr>
        <w:pStyle w:val="C1HBullet2A"/>
        <w:rPr>
          <w:lang w:val="en-GB"/>
        </w:rPr>
      </w:pPr>
      <w:r w:rsidRPr="00C81D35">
        <w:rPr>
          <w:lang w:val="en-GB"/>
        </w:rPr>
        <w:t>The user change entry sequence number</w:t>
      </w:r>
    </w:p>
    <w:p w:rsidR="001E33C5" w:rsidRPr="00C81D35" w:rsidRDefault="001E33C5" w:rsidP="001E33C5">
      <w:pPr>
        <w:pStyle w:val="C1HBullet"/>
        <w:rPr>
          <w:lang w:val="en-GB"/>
        </w:rPr>
      </w:pPr>
      <w:r w:rsidRPr="00C81D35">
        <w:rPr>
          <w:lang w:val="en-GB"/>
        </w:rPr>
        <w:lastRenderedPageBreak/>
        <w:t>The user change entry sequence number is a unique unbroken number 1...n of one user for a Domain and application. The sequence number enables nodes to detect if all changes of a user within a domain and application are received.</w:t>
      </w:r>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the model declaration from the file of model declaration changes.</w:t>
      </w:r>
    </w:p>
    <w:p w:rsidR="001E33C5" w:rsidRPr="00C81D35" w:rsidRDefault="001E33C5" w:rsidP="001E33C5">
      <w:pPr>
        <w:pStyle w:val="C1HBullet2A"/>
        <w:rPr>
          <w:lang w:val="en-GB"/>
        </w:rPr>
      </w:pPr>
      <w:r w:rsidRPr="00C81D35">
        <w:rPr>
          <w:lang w:val="en-GB"/>
        </w:rPr>
        <w:t>A declaration defines a type.</w:t>
      </w:r>
    </w:p>
    <w:p w:rsidR="001E33C5" w:rsidRPr="00C81D35" w:rsidRDefault="001E33C5" w:rsidP="001E33C5">
      <w:pPr>
        <w:pStyle w:val="C1HBullet2A"/>
        <w:rPr>
          <w:lang w:val="en-GB"/>
        </w:rPr>
      </w:pPr>
      <w:r w:rsidRPr="00C81D35">
        <w:rPr>
          <w:lang w:val="en-GB"/>
        </w:rPr>
        <w:t>A declaration change operation is Add or Remove.</w:t>
      </w:r>
    </w:p>
    <w:p w:rsidR="001E33C5" w:rsidRPr="00C81D35" w:rsidRDefault="001E33C5" w:rsidP="001E33C5">
      <w:pPr>
        <w:pStyle w:val="C1HBullet2A"/>
        <w:rPr>
          <w:lang w:val="en-GB"/>
        </w:rPr>
      </w:pPr>
      <w:r w:rsidRPr="00C81D35">
        <w:rPr>
          <w:lang w:val="en-GB"/>
        </w:rPr>
        <w:t xml:space="preserve">The Add declaration syntax is: </w:t>
      </w:r>
      <w:r w:rsidRPr="00C81D35">
        <w:rPr>
          <w:lang w:val="en-GB"/>
        </w:rPr>
        <w:br/>
      </w:r>
      <w:r w:rsidRPr="00C81D35">
        <w:rPr>
          <w:rFonts w:ascii="Arial" w:hAnsi="Arial" w:cs="Arial"/>
          <w:b/>
          <w:lang w:val="en-GB"/>
        </w:rPr>
        <w:t>Add</w:t>
      </w:r>
      <w:r w:rsidRPr="00C81D35">
        <w:rPr>
          <w:lang w:val="en-GB"/>
        </w:rPr>
        <w:t xml:space="preserve"> &lt;added declaration identifier&gt; &lt;type identifier&gt;</w:t>
      </w:r>
    </w:p>
    <w:p w:rsidR="001E33C5" w:rsidRPr="00C81D35" w:rsidRDefault="001E33C5" w:rsidP="001E33C5">
      <w:pPr>
        <w:pStyle w:val="C1HBullet2A"/>
        <w:rPr>
          <w:lang w:val="en-GB"/>
        </w:rPr>
      </w:pPr>
      <w:r w:rsidRPr="00C81D35">
        <w:rPr>
          <w:lang w:val="en-GB"/>
        </w:rPr>
        <w:t>The Remove declaration syntax is:</w:t>
      </w:r>
      <w:r w:rsidRPr="00C81D35">
        <w:rPr>
          <w:lang w:val="en-GB"/>
        </w:rPr>
        <w:br/>
      </w:r>
      <w:r w:rsidRPr="00C81D35">
        <w:rPr>
          <w:rFonts w:ascii="Arial" w:hAnsi="Arial" w:cs="Arial"/>
          <w:b/>
          <w:lang w:val="en-GB"/>
        </w:rPr>
        <w:t>Remove</w:t>
      </w:r>
      <w:r w:rsidRPr="00C81D35">
        <w:rPr>
          <w:lang w:val="en-GB"/>
        </w:rPr>
        <w:t xml:space="preserve"> &lt;removed declaration identifier&gt;</w:t>
      </w:r>
    </w:p>
    <w:p w:rsidR="001E33C5" w:rsidRPr="00C81D35" w:rsidRDefault="001E33C5" w:rsidP="001E33C5">
      <w:pPr>
        <w:pStyle w:val="C1HBullet2A"/>
        <w:rPr>
          <w:lang w:val="en-GB"/>
        </w:rPr>
      </w:pPr>
      <w:r w:rsidRPr="00C81D35">
        <w:rPr>
          <w:lang w:val="en-GB"/>
        </w:rPr>
        <w:t>The declaration identifier is:</w:t>
      </w:r>
      <w:r w:rsidRPr="00C81D35">
        <w:rPr>
          <w:lang w:val="en-GB"/>
        </w:rPr>
        <w:br/>
      </w:r>
      <w:r w:rsidRPr="00C81D35">
        <w:rPr>
          <w:rFonts w:ascii="Arial" w:hAnsi="Arial" w:cs="Arial"/>
          <w:b/>
          <w:lang w:val="en-GB"/>
        </w:rPr>
        <w:t>declarations</w:t>
      </w:r>
      <w:r w:rsidRPr="00C81D35">
        <w:rPr>
          <w:lang w:val="en-GB"/>
        </w:rPr>
        <w:t>.&lt;identifier&gt;.&lt;identifier&gt;…&lt;identifier&gt;</w:t>
      </w:r>
    </w:p>
    <w:p w:rsidR="001E33C5" w:rsidRPr="00C81D35" w:rsidRDefault="001E33C5" w:rsidP="001E33C5">
      <w:pPr>
        <w:pStyle w:val="C1HBullet2A"/>
        <w:rPr>
          <w:lang w:val="en-GB"/>
        </w:rPr>
      </w:pPr>
      <w:r w:rsidRPr="00C81D35">
        <w:rPr>
          <w:lang w:val="en-GB"/>
        </w:rPr>
        <w:t xml:space="preserve">Example: Add </w:t>
      </w:r>
      <w:proofErr w:type="spellStart"/>
      <w:r w:rsidRPr="00C81D35">
        <w:rPr>
          <w:lang w:val="en-GB"/>
        </w:rPr>
        <w:t>scc.chronos.declarations.time_account</w:t>
      </w:r>
      <w:proofErr w:type="spellEnd"/>
      <w:r w:rsidRPr="00C81D35">
        <w:rPr>
          <w:lang w:val="en-GB"/>
        </w:rPr>
        <w:t xml:space="preserve"> </w:t>
      </w:r>
      <w:proofErr w:type="spellStart"/>
      <w:r w:rsidRPr="00C81D35">
        <w:rPr>
          <w:lang w:val="en-GB"/>
        </w:rPr>
        <w:t>int</w:t>
      </w:r>
      <w:proofErr w:type="spellEnd"/>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the variable definitions from the file of definition changes.</w:t>
      </w:r>
    </w:p>
    <w:p w:rsidR="001E33C5" w:rsidRPr="00C81D35" w:rsidRDefault="001E33C5" w:rsidP="001E33C5">
      <w:pPr>
        <w:pStyle w:val="C1HBullet2A"/>
        <w:rPr>
          <w:lang w:val="en-GB"/>
        </w:rPr>
      </w:pPr>
      <w:r w:rsidRPr="00C81D35">
        <w:rPr>
          <w:lang w:val="en-GB"/>
        </w:rPr>
        <w:t>A definition defines a variable.</w:t>
      </w:r>
    </w:p>
    <w:p w:rsidR="001E33C5" w:rsidRPr="00C81D35" w:rsidRDefault="001E33C5" w:rsidP="001E33C5">
      <w:pPr>
        <w:pStyle w:val="C1HBullet2A"/>
        <w:rPr>
          <w:lang w:val="en-GB"/>
        </w:rPr>
      </w:pPr>
      <w:r w:rsidRPr="00C81D35">
        <w:rPr>
          <w:lang w:val="en-GB"/>
        </w:rPr>
        <w:t xml:space="preserve">A definition identifier is </w:t>
      </w:r>
      <w:r w:rsidRPr="00C81D35">
        <w:rPr>
          <w:rFonts w:ascii="Arial" w:hAnsi="Arial" w:cs="Arial"/>
          <w:b/>
          <w:lang w:val="en-GB"/>
        </w:rPr>
        <w:t>definitions</w:t>
      </w:r>
      <w:r w:rsidRPr="00C81D35">
        <w:rPr>
          <w:lang w:val="en-GB"/>
        </w:rPr>
        <w:t>.&lt;identifier&gt;.&lt;identifier&gt;…&lt;identifier&gt;</w:t>
      </w:r>
    </w:p>
    <w:p w:rsidR="001E33C5" w:rsidRPr="00C81D35" w:rsidRDefault="001E33C5" w:rsidP="001E33C5">
      <w:pPr>
        <w:pStyle w:val="C1HBullet2A"/>
        <w:rPr>
          <w:lang w:val="en-GB"/>
        </w:rPr>
      </w:pPr>
      <w:r w:rsidRPr="00C81D35">
        <w:rPr>
          <w:lang w:val="en-GB"/>
        </w:rPr>
        <w:t>A definition change operation is Add or Remove.</w:t>
      </w:r>
    </w:p>
    <w:p w:rsidR="001E33C5" w:rsidRPr="00C81D35" w:rsidRDefault="001E33C5" w:rsidP="001E33C5">
      <w:pPr>
        <w:pStyle w:val="C1HBullet2A"/>
        <w:rPr>
          <w:lang w:val="en-GB"/>
        </w:rPr>
      </w:pPr>
      <w:r w:rsidRPr="00C81D35">
        <w:rPr>
          <w:lang w:val="en-GB"/>
        </w:rPr>
        <w:t>The Add definition syntax is:</w:t>
      </w:r>
      <w:r w:rsidRPr="00C81D35">
        <w:rPr>
          <w:lang w:val="en-GB"/>
        </w:rPr>
        <w:br/>
        <w:t>Add &lt;definition identifier&gt; &lt;type&gt;</w:t>
      </w:r>
    </w:p>
    <w:p w:rsidR="001E33C5" w:rsidRPr="00C81D35" w:rsidRDefault="001E33C5" w:rsidP="001E33C5">
      <w:pPr>
        <w:pStyle w:val="C1HBullet2A"/>
        <w:rPr>
          <w:lang w:val="en-GB"/>
        </w:rPr>
      </w:pPr>
      <w:r w:rsidRPr="00C81D35">
        <w:rPr>
          <w:lang w:val="en-GB"/>
        </w:rPr>
        <w:t>The Remove definition syntax is:</w:t>
      </w:r>
      <w:r w:rsidRPr="00C81D35">
        <w:rPr>
          <w:lang w:val="en-GB"/>
        </w:rPr>
        <w:br/>
        <w:t>Remove &lt;definition identifier&gt;</w:t>
      </w:r>
    </w:p>
    <w:p w:rsidR="001E33C5" w:rsidRPr="00C81D35" w:rsidRDefault="001E33C5" w:rsidP="001E33C5">
      <w:pPr>
        <w:pStyle w:val="C1HBullet2A"/>
        <w:rPr>
          <w:lang w:val="en-GB"/>
        </w:rPr>
      </w:pPr>
      <w:r w:rsidRPr="00C81D35">
        <w:rPr>
          <w:lang w:val="en-GB"/>
        </w:rPr>
        <w:t xml:space="preserve">Example: Add scc.chronos.definitions.0001 </w:t>
      </w:r>
      <w:proofErr w:type="spellStart"/>
      <w:r w:rsidRPr="00C81D35">
        <w:rPr>
          <w:lang w:val="en-GB"/>
        </w:rPr>
        <w:t>scc.chronos.declarations.time_account</w:t>
      </w:r>
      <w:proofErr w:type="spellEnd"/>
    </w:p>
    <w:p w:rsidR="001E33C5" w:rsidRPr="00C81D35" w:rsidRDefault="001E33C5" w:rsidP="001E33C5">
      <w:pPr>
        <w:pStyle w:val="C1HBullet"/>
        <w:rPr>
          <w:lang w:val="en-GB"/>
        </w:rPr>
      </w:pPr>
      <w:r w:rsidRPr="00C81D35">
        <w:rPr>
          <w:lang w:val="en-GB"/>
        </w:rPr>
        <w:t xml:space="preserve">The </w:t>
      </w:r>
      <w:r w:rsidR="006C3A25" w:rsidRPr="00C81D35">
        <w:rPr>
          <w:lang w:val="en-GB"/>
        </w:rPr>
        <w:t>Darwinet</w:t>
      </w:r>
      <w:r w:rsidRPr="00C81D35">
        <w:rPr>
          <w:lang w:val="en-GB"/>
        </w:rPr>
        <w:t xml:space="preserve"> node builds the variable values from the file of variable value changes.</w:t>
      </w:r>
    </w:p>
    <w:p w:rsidR="001E33C5" w:rsidRPr="00C81D35" w:rsidRDefault="001E33C5" w:rsidP="001E33C5">
      <w:pPr>
        <w:pStyle w:val="C1HBullet2A"/>
        <w:rPr>
          <w:lang w:val="en-GB"/>
        </w:rPr>
      </w:pPr>
      <w:r w:rsidRPr="00C81D35">
        <w:rPr>
          <w:lang w:val="en-GB"/>
        </w:rPr>
        <w:t>Variable value change defines the contents value of a variable</w:t>
      </w:r>
    </w:p>
    <w:p w:rsidR="001E33C5" w:rsidRPr="00C81D35" w:rsidRDefault="001E33C5" w:rsidP="001E33C5">
      <w:pPr>
        <w:pStyle w:val="C1HBullet2A"/>
        <w:rPr>
          <w:lang w:val="en-GB"/>
        </w:rPr>
      </w:pPr>
      <w:r w:rsidRPr="00C81D35">
        <w:rPr>
          <w:lang w:val="en-GB"/>
        </w:rPr>
        <w:t>A variable value change operation is Add or Remove.</w:t>
      </w:r>
    </w:p>
    <w:p w:rsidR="001E33C5" w:rsidRPr="00C81D35" w:rsidRDefault="001E33C5" w:rsidP="001E33C5">
      <w:pPr>
        <w:pStyle w:val="C1HBullet2A"/>
        <w:rPr>
          <w:lang w:val="en-GB"/>
        </w:rPr>
      </w:pPr>
      <w:r w:rsidRPr="00C81D35">
        <w:rPr>
          <w:lang w:val="en-GB"/>
        </w:rPr>
        <w:t>Example:</w:t>
      </w:r>
      <w:r w:rsidRPr="00C81D35">
        <w:rPr>
          <w:lang w:val="en-GB"/>
        </w:rPr>
        <w:br/>
        <w:t>Add scc.chronos.variables.0001 4</w:t>
      </w:r>
    </w:p>
    <w:p w:rsidR="001E33C5" w:rsidRPr="00C81D35" w:rsidRDefault="001E33C5" w:rsidP="001E33C5">
      <w:pPr>
        <w:pStyle w:val="Heading3"/>
        <w:rPr>
          <w:lang w:val="en-GB"/>
        </w:rPr>
      </w:pPr>
      <w:r w:rsidRPr="00C81D35">
        <w:rPr>
          <w:lang w:val="en-GB"/>
        </w:rPr>
        <w:t>Test case 1</w:t>
      </w:r>
    </w:p>
    <w:p w:rsidR="001E33C5" w:rsidRPr="00C81D35" w:rsidRDefault="001E33C5" w:rsidP="001E33C5">
      <w:pPr>
        <w:pStyle w:val="C1HBullet"/>
        <w:rPr>
          <w:lang w:val="en-GB"/>
        </w:rPr>
      </w:pPr>
      <w:r w:rsidRPr="00C81D35">
        <w:rPr>
          <w:lang w:val="en-GB"/>
        </w:rPr>
        <w:t>Log in as user one (U1) on node one (N1) and report one time entry on time account 0001.</w:t>
      </w:r>
    </w:p>
    <w:p w:rsidR="001E33C5" w:rsidRPr="00C81D35" w:rsidRDefault="001E33C5" w:rsidP="001E33C5">
      <w:pPr>
        <w:pStyle w:val="C1HBullet"/>
        <w:rPr>
          <w:lang w:val="en-GB"/>
        </w:rPr>
      </w:pPr>
      <w:r w:rsidRPr="00C81D35">
        <w:rPr>
          <w:lang w:val="en-GB"/>
        </w:rPr>
        <w:t>Log in as user two (U2) on node two (N2) and report one time entry on time account 0001.</w:t>
      </w:r>
    </w:p>
    <w:p w:rsidR="001E33C5" w:rsidRPr="00C81D35" w:rsidRDefault="001E33C5" w:rsidP="001E33C5">
      <w:pPr>
        <w:pStyle w:val="C1HBullet"/>
        <w:rPr>
          <w:lang w:val="en-GB"/>
        </w:rPr>
      </w:pPr>
      <w:r w:rsidRPr="00C81D35">
        <w:rPr>
          <w:lang w:val="en-GB"/>
        </w:rPr>
        <w:t>Now log in as U2 on node N1 and check that U2 sees the time reported at N2.</w:t>
      </w:r>
    </w:p>
    <w:p w:rsidR="001E33C5" w:rsidRPr="00C81D35" w:rsidRDefault="001E33C5" w:rsidP="001E33C5">
      <w:pPr>
        <w:pStyle w:val="C1HBullet"/>
        <w:rPr>
          <w:lang w:val="en-GB"/>
        </w:rPr>
      </w:pPr>
      <w:r w:rsidRPr="00C81D35">
        <w:rPr>
          <w:lang w:val="en-GB"/>
        </w:rPr>
        <w:t>Now log in as U1 on node N2 and check that U1 sees the time reported at N1.</w:t>
      </w:r>
    </w:p>
    <w:p w:rsidR="00123D49" w:rsidRPr="00C81D35" w:rsidRDefault="00123D49" w:rsidP="00123D49">
      <w:pPr>
        <w:pStyle w:val="Heading1"/>
        <w:rPr>
          <w:lang w:val="en-GB"/>
        </w:rPr>
      </w:pPr>
      <w:bookmarkStart w:id="105" w:name="_Ref338073607"/>
      <w:r w:rsidRPr="00C81D35">
        <w:rPr>
          <w:lang w:val="en-GB"/>
        </w:rPr>
        <w:lastRenderedPageBreak/>
        <w:t>Document Revision History</w:t>
      </w:r>
    </w:p>
    <w:bookmarkEnd w:id="105"/>
    <w:p w:rsidR="00123D49" w:rsidRPr="00C81D35" w:rsidRDefault="001E0BFD" w:rsidP="00123D49">
      <w:pPr>
        <w:pStyle w:val="Heading2"/>
        <w:rPr>
          <w:lang w:val="en-GB"/>
        </w:rPr>
      </w:pPr>
      <w:r w:rsidRPr="00C81D35">
        <w:rPr>
          <w:lang w:val="en-GB"/>
        </w:rPr>
        <w:t>Requirement change history</w:t>
      </w:r>
    </w:p>
    <w:p w:rsidR="00123D49" w:rsidRPr="00C81D35" w:rsidRDefault="00123D49" w:rsidP="00123D49">
      <w:pPr>
        <w:pStyle w:val="BodyText"/>
        <w:rPr>
          <w:lang w:val="en-GB"/>
        </w:rPr>
      </w:pPr>
      <w:r w:rsidRPr="00C81D35">
        <w:rPr>
          <w:lang w:val="en-GB"/>
        </w:rPr>
        <w:t>The following changes have been made that affect the requirements defined in this document.</w:t>
      </w:r>
    </w:p>
    <w:p w:rsidR="001E0BFD" w:rsidRPr="00C81D35" w:rsidRDefault="001E0BFD" w:rsidP="001E0BFD">
      <w:pPr>
        <w:pStyle w:val="BodyText"/>
        <w:rPr>
          <w:lang w:val="en-GB"/>
        </w:rPr>
      </w:pPr>
      <w:r w:rsidRPr="00C81D35">
        <w:rPr>
          <w:lang w:val="en-GB"/>
        </w:rPr>
        <w:t>Newest changes are at the top of the list.</w:t>
      </w:r>
    </w:p>
    <w:tbl>
      <w:tblPr>
        <w:tblStyle w:val="TableGrid"/>
        <w:tblW w:w="9290" w:type="dxa"/>
        <w:tblInd w:w="9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C0C0C0"/>
        <w:tblCellMar>
          <w:left w:w="0" w:type="dxa"/>
          <w:right w:w="0" w:type="dxa"/>
        </w:tblCellMar>
        <w:tblLook w:val="04A0" w:firstRow="1" w:lastRow="0" w:firstColumn="1" w:lastColumn="0" w:noHBand="0" w:noVBand="1"/>
      </w:tblPr>
      <w:tblGrid>
        <w:gridCol w:w="1417"/>
        <w:gridCol w:w="853"/>
        <w:gridCol w:w="5812"/>
        <w:gridCol w:w="1208"/>
      </w:tblGrid>
      <w:tr w:rsidR="00123D49" w:rsidRPr="00C81D35" w:rsidTr="00303D05">
        <w:tc>
          <w:tcPr>
            <w:tcW w:w="763" w:type="pct"/>
            <w:shd w:val="clear" w:color="auto" w:fill="C0C0C0"/>
          </w:tcPr>
          <w:p w:rsidR="00123D49" w:rsidRPr="00C81D35" w:rsidRDefault="00123D49" w:rsidP="00303D05">
            <w:pPr>
              <w:pStyle w:val="TableHeading"/>
              <w:rPr>
                <w:lang w:val="en-GB"/>
              </w:rPr>
            </w:pPr>
            <w:r w:rsidRPr="00C81D35">
              <w:rPr>
                <w:lang w:val="en-GB"/>
              </w:rPr>
              <w:t>VERSION</w:t>
            </w:r>
          </w:p>
        </w:tc>
        <w:tc>
          <w:tcPr>
            <w:tcW w:w="459" w:type="pct"/>
            <w:shd w:val="clear" w:color="auto" w:fill="C0C0C0"/>
          </w:tcPr>
          <w:p w:rsidR="00123D49" w:rsidRPr="00C81D35" w:rsidRDefault="00123D49" w:rsidP="00303D05">
            <w:pPr>
              <w:pStyle w:val="TableHeading"/>
              <w:rPr>
                <w:lang w:val="en-GB"/>
              </w:rPr>
            </w:pPr>
            <w:r w:rsidRPr="00C81D35">
              <w:rPr>
                <w:lang w:val="en-GB"/>
              </w:rPr>
              <w:t>DATE</w:t>
            </w:r>
          </w:p>
        </w:tc>
        <w:tc>
          <w:tcPr>
            <w:tcW w:w="3128" w:type="pct"/>
            <w:shd w:val="clear" w:color="auto" w:fill="C0C0C0"/>
          </w:tcPr>
          <w:p w:rsidR="00123D49" w:rsidRPr="00C81D35" w:rsidRDefault="00123D49" w:rsidP="00303D05">
            <w:pPr>
              <w:pStyle w:val="TableHeading"/>
              <w:rPr>
                <w:lang w:val="en-GB"/>
              </w:rPr>
            </w:pPr>
            <w:r w:rsidRPr="00C81D35">
              <w:rPr>
                <w:lang w:val="en-GB"/>
              </w:rPr>
              <w:t>DESCRIPTION</w:t>
            </w:r>
          </w:p>
        </w:tc>
        <w:tc>
          <w:tcPr>
            <w:tcW w:w="650" w:type="pct"/>
            <w:shd w:val="clear" w:color="auto" w:fill="C0C0C0"/>
          </w:tcPr>
          <w:p w:rsidR="00123D49" w:rsidRPr="00C81D35" w:rsidRDefault="00123D49" w:rsidP="00303D05">
            <w:pPr>
              <w:pStyle w:val="TableHeading"/>
              <w:rPr>
                <w:lang w:val="en-GB"/>
              </w:rPr>
            </w:pPr>
            <w:r w:rsidRPr="00C81D35">
              <w:rPr>
                <w:lang w:val="en-GB"/>
              </w:rPr>
              <w:t>ISSUED BY</w:t>
            </w:r>
          </w:p>
        </w:tc>
      </w:tr>
      <w:tr w:rsidR="00123D49" w:rsidRPr="00C81D35" w:rsidTr="00303D05">
        <w:tc>
          <w:tcPr>
            <w:tcW w:w="763" w:type="pct"/>
            <w:shd w:val="clear" w:color="auto" w:fill="auto"/>
          </w:tcPr>
          <w:p w:rsidR="00123D49" w:rsidRPr="00C81D35" w:rsidRDefault="00123D49" w:rsidP="00303D05">
            <w:pPr>
              <w:pStyle w:val="TableText"/>
              <w:rPr>
                <w:lang w:val="en-GB"/>
              </w:rPr>
            </w:pPr>
            <w:r w:rsidRPr="00C81D35">
              <w:rPr>
                <w:lang w:val="en-GB"/>
              </w:rPr>
              <w:t>1.0 Revision 8</w:t>
            </w:r>
          </w:p>
        </w:tc>
        <w:tc>
          <w:tcPr>
            <w:tcW w:w="459" w:type="pct"/>
            <w:shd w:val="clear" w:color="auto" w:fill="auto"/>
          </w:tcPr>
          <w:p w:rsidR="00123D49" w:rsidRPr="00C81D35" w:rsidRDefault="00123D49" w:rsidP="00303D05">
            <w:pPr>
              <w:pStyle w:val="TableText"/>
              <w:rPr>
                <w:lang w:val="en-GB"/>
              </w:rPr>
            </w:pPr>
            <w:r w:rsidRPr="00C81D35">
              <w:rPr>
                <w:lang w:val="en-GB"/>
              </w:rPr>
              <w:t>130206</w:t>
            </w:r>
          </w:p>
        </w:tc>
        <w:tc>
          <w:tcPr>
            <w:tcW w:w="3128" w:type="pct"/>
            <w:shd w:val="clear" w:color="auto" w:fill="auto"/>
          </w:tcPr>
          <w:p w:rsidR="00123D49" w:rsidRPr="00C81D35" w:rsidRDefault="001E0BFD" w:rsidP="00123D49">
            <w:pPr>
              <w:pStyle w:val="TableText"/>
              <w:rPr>
                <w:lang w:val="en-GB"/>
              </w:rPr>
            </w:pPr>
            <w:r w:rsidRPr="00C81D35">
              <w:rPr>
                <w:lang w:val="en-GB"/>
              </w:rPr>
              <w:t>Created this Revision Hi</w:t>
            </w:r>
            <w:r w:rsidR="00123D49" w:rsidRPr="00C81D35">
              <w:rPr>
                <w:lang w:val="en-GB"/>
              </w:rPr>
              <w:t>story.</w:t>
            </w:r>
          </w:p>
        </w:tc>
        <w:tc>
          <w:tcPr>
            <w:tcW w:w="650" w:type="pct"/>
            <w:shd w:val="clear" w:color="auto" w:fill="auto"/>
          </w:tcPr>
          <w:p w:rsidR="00123D49" w:rsidRPr="00C81D35" w:rsidRDefault="00123D49" w:rsidP="00303D05">
            <w:pPr>
              <w:pStyle w:val="TableText"/>
              <w:rPr>
                <w:lang w:val="en-GB"/>
              </w:rPr>
            </w:pPr>
            <w:r w:rsidRPr="00C81D35">
              <w:rPr>
                <w:lang w:val="en-GB"/>
              </w:rPr>
              <w:t>Kjell-Olov Högdahl</w:t>
            </w:r>
          </w:p>
        </w:tc>
      </w:tr>
    </w:tbl>
    <w:p w:rsidR="001E0BFD" w:rsidRPr="00C81D35" w:rsidRDefault="001E0BFD" w:rsidP="001E0BFD">
      <w:pPr>
        <w:pStyle w:val="Heading2"/>
        <w:rPr>
          <w:lang w:val="en-GB"/>
        </w:rPr>
      </w:pPr>
      <w:r w:rsidRPr="00C81D35">
        <w:rPr>
          <w:lang w:val="en-GB"/>
        </w:rPr>
        <w:t>Editorial change history</w:t>
      </w:r>
    </w:p>
    <w:p w:rsidR="001E0BFD" w:rsidRPr="00C81D35" w:rsidRDefault="001E0BFD" w:rsidP="001E0BFD">
      <w:pPr>
        <w:pStyle w:val="BodyText"/>
        <w:rPr>
          <w:lang w:val="en-GB"/>
        </w:rPr>
      </w:pPr>
      <w:r w:rsidRPr="00C81D35">
        <w:rPr>
          <w:lang w:val="en-GB"/>
        </w:rPr>
        <w:t>The following editorial changes have been made to this document. Editorial changes do not affect the specified requirements.</w:t>
      </w:r>
    </w:p>
    <w:p w:rsidR="001E0BFD" w:rsidRPr="00C81D35" w:rsidRDefault="001E0BFD" w:rsidP="001E0BFD">
      <w:pPr>
        <w:pStyle w:val="BodyText"/>
        <w:rPr>
          <w:lang w:val="en-GB"/>
        </w:rPr>
      </w:pPr>
      <w:r w:rsidRPr="00C81D35">
        <w:rPr>
          <w:lang w:val="en-GB"/>
        </w:rPr>
        <w:t>Newest changes are at the top of the list.</w:t>
      </w:r>
    </w:p>
    <w:tbl>
      <w:tblPr>
        <w:tblStyle w:val="TableGrid"/>
        <w:tblW w:w="9290" w:type="dxa"/>
        <w:tblInd w:w="9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shd w:val="clear" w:color="auto" w:fill="C0C0C0"/>
        <w:tblCellMar>
          <w:left w:w="0" w:type="dxa"/>
          <w:right w:w="0" w:type="dxa"/>
        </w:tblCellMar>
        <w:tblLook w:val="04A0" w:firstRow="1" w:lastRow="0" w:firstColumn="1" w:lastColumn="0" w:noHBand="0" w:noVBand="1"/>
      </w:tblPr>
      <w:tblGrid>
        <w:gridCol w:w="1417"/>
        <w:gridCol w:w="853"/>
        <w:gridCol w:w="5812"/>
        <w:gridCol w:w="1208"/>
      </w:tblGrid>
      <w:tr w:rsidR="001E0BFD" w:rsidRPr="00C81D35" w:rsidTr="00303D05">
        <w:tc>
          <w:tcPr>
            <w:tcW w:w="763" w:type="pct"/>
            <w:shd w:val="clear" w:color="auto" w:fill="C0C0C0"/>
          </w:tcPr>
          <w:p w:rsidR="001E0BFD" w:rsidRPr="00C81D35" w:rsidRDefault="001E0BFD" w:rsidP="00303D05">
            <w:pPr>
              <w:pStyle w:val="TableHeading"/>
              <w:rPr>
                <w:lang w:val="en-GB"/>
              </w:rPr>
            </w:pPr>
            <w:r w:rsidRPr="00C81D35">
              <w:rPr>
                <w:lang w:val="en-GB"/>
              </w:rPr>
              <w:t>VERSION</w:t>
            </w:r>
          </w:p>
        </w:tc>
        <w:tc>
          <w:tcPr>
            <w:tcW w:w="459" w:type="pct"/>
            <w:shd w:val="clear" w:color="auto" w:fill="C0C0C0"/>
          </w:tcPr>
          <w:p w:rsidR="001E0BFD" w:rsidRPr="00C81D35" w:rsidRDefault="001E0BFD" w:rsidP="00303D05">
            <w:pPr>
              <w:pStyle w:val="TableHeading"/>
              <w:rPr>
                <w:lang w:val="en-GB"/>
              </w:rPr>
            </w:pPr>
            <w:r w:rsidRPr="00C81D35">
              <w:rPr>
                <w:lang w:val="en-GB"/>
              </w:rPr>
              <w:t>DATE</w:t>
            </w:r>
          </w:p>
        </w:tc>
        <w:tc>
          <w:tcPr>
            <w:tcW w:w="3128" w:type="pct"/>
            <w:shd w:val="clear" w:color="auto" w:fill="C0C0C0"/>
          </w:tcPr>
          <w:p w:rsidR="001E0BFD" w:rsidRPr="00C81D35" w:rsidRDefault="001E0BFD" w:rsidP="00303D05">
            <w:pPr>
              <w:pStyle w:val="TableHeading"/>
              <w:rPr>
                <w:lang w:val="en-GB"/>
              </w:rPr>
            </w:pPr>
            <w:r w:rsidRPr="00C81D35">
              <w:rPr>
                <w:lang w:val="en-GB"/>
              </w:rPr>
              <w:t>DESCRIPTION</w:t>
            </w:r>
          </w:p>
        </w:tc>
        <w:tc>
          <w:tcPr>
            <w:tcW w:w="650" w:type="pct"/>
            <w:shd w:val="clear" w:color="auto" w:fill="C0C0C0"/>
          </w:tcPr>
          <w:p w:rsidR="001E0BFD" w:rsidRPr="00C81D35" w:rsidRDefault="001E0BFD" w:rsidP="00303D05">
            <w:pPr>
              <w:pStyle w:val="TableHeading"/>
              <w:rPr>
                <w:lang w:val="en-GB"/>
              </w:rPr>
            </w:pPr>
            <w:r w:rsidRPr="00C81D35">
              <w:rPr>
                <w:lang w:val="en-GB"/>
              </w:rPr>
              <w:t>ISSUED BY</w:t>
            </w:r>
          </w:p>
        </w:tc>
      </w:tr>
      <w:tr w:rsidR="00C81D35" w:rsidRPr="00C81D35" w:rsidTr="00303D05">
        <w:tc>
          <w:tcPr>
            <w:tcW w:w="763" w:type="pct"/>
            <w:shd w:val="clear" w:color="auto" w:fill="auto"/>
          </w:tcPr>
          <w:p w:rsidR="00C81D35" w:rsidRPr="00C81D35" w:rsidRDefault="00C81D35" w:rsidP="00303D05">
            <w:pPr>
              <w:pStyle w:val="TableText"/>
              <w:rPr>
                <w:lang w:val="en-GB"/>
              </w:rPr>
            </w:pPr>
            <w:r>
              <w:rPr>
                <w:lang w:val="en-GB"/>
              </w:rPr>
              <w:t>3.1 Revision 8</w:t>
            </w:r>
          </w:p>
        </w:tc>
        <w:tc>
          <w:tcPr>
            <w:tcW w:w="459" w:type="pct"/>
            <w:shd w:val="clear" w:color="auto" w:fill="auto"/>
          </w:tcPr>
          <w:p w:rsidR="00C81D35" w:rsidRPr="00C81D35" w:rsidRDefault="00C81D35" w:rsidP="00303D05">
            <w:pPr>
              <w:pStyle w:val="TableText"/>
              <w:rPr>
                <w:lang w:val="en-GB"/>
              </w:rPr>
            </w:pPr>
            <w:r>
              <w:rPr>
                <w:lang w:val="en-GB"/>
              </w:rPr>
              <w:t>130209</w:t>
            </w:r>
          </w:p>
        </w:tc>
        <w:tc>
          <w:tcPr>
            <w:tcW w:w="3128" w:type="pct"/>
            <w:shd w:val="clear" w:color="auto" w:fill="auto"/>
          </w:tcPr>
          <w:p w:rsidR="00C81D35" w:rsidRDefault="00274BCA" w:rsidP="00D65BA3">
            <w:pPr>
              <w:pStyle w:val="TableText"/>
              <w:rPr>
                <w:lang w:val="en-GB"/>
              </w:rPr>
            </w:pPr>
            <w:r>
              <w:rPr>
                <w:lang w:val="en-GB"/>
              </w:rPr>
              <w:t>Illustrated User, Link and Service provider roles of Darwinet nodes in “</w:t>
            </w:r>
            <w:r w:rsidRPr="00C81D35">
              <w:rPr>
                <w:lang w:val="en-GB"/>
              </w:rPr>
              <w:t>Small set of base Darwinet services used to build all complex services</w:t>
            </w:r>
            <w:r>
              <w:rPr>
                <w:lang w:val="en-GB"/>
              </w:rPr>
              <w:t>”.</w:t>
            </w:r>
          </w:p>
          <w:p w:rsidR="00E55E65" w:rsidRDefault="00E55E65" w:rsidP="00E55E65">
            <w:pPr>
              <w:pStyle w:val="TableText"/>
              <w:rPr>
                <w:lang w:val="en-GB"/>
              </w:rPr>
            </w:pPr>
            <w:r>
              <w:rPr>
                <w:lang w:val="en-GB"/>
              </w:rPr>
              <w:t>Described node support for multiple messaging protocol stacks</w:t>
            </w:r>
          </w:p>
          <w:p w:rsidR="00E55E65" w:rsidRPr="00E55E65" w:rsidRDefault="00E55E65" w:rsidP="00DA22D0">
            <w:pPr>
              <w:pStyle w:val="TableText"/>
              <w:numPr>
                <w:ilvl w:val="0"/>
                <w:numId w:val="42"/>
              </w:numPr>
              <w:rPr>
                <w:lang w:val="en-GB"/>
              </w:rPr>
            </w:pPr>
            <w:r w:rsidRPr="00E55E65">
              <w:rPr>
                <w:lang w:val="en-GB"/>
              </w:rPr>
              <w:t>“P2P using different messaging protocol stacks”</w:t>
            </w:r>
          </w:p>
          <w:p w:rsidR="00E55E65" w:rsidRPr="00E55E65" w:rsidRDefault="00E55E65" w:rsidP="00DA22D0">
            <w:pPr>
              <w:pStyle w:val="TableText"/>
              <w:numPr>
                <w:ilvl w:val="0"/>
                <w:numId w:val="42"/>
              </w:numPr>
              <w:rPr>
                <w:lang w:val="en-GB"/>
              </w:rPr>
            </w:pPr>
            <w:r w:rsidRPr="00E55E65">
              <w:rPr>
                <w:lang w:val="en-GB"/>
              </w:rPr>
              <w:t>“P2P internode messaging protocol stack option”</w:t>
            </w:r>
          </w:p>
          <w:p w:rsidR="00E55E65" w:rsidRPr="00E55E65" w:rsidRDefault="00E55E65" w:rsidP="00DA22D0">
            <w:pPr>
              <w:pStyle w:val="TableText"/>
              <w:numPr>
                <w:ilvl w:val="0"/>
                <w:numId w:val="42"/>
              </w:numPr>
              <w:rPr>
                <w:lang w:val="en-GB"/>
              </w:rPr>
            </w:pPr>
            <w:r w:rsidRPr="00E55E65">
              <w:rPr>
                <w:lang w:val="en-GB"/>
              </w:rPr>
              <w:t>“Node Protocol Stack model”</w:t>
            </w:r>
          </w:p>
          <w:p w:rsidR="00E55E65" w:rsidRDefault="00E55E65" w:rsidP="00DA22D0">
            <w:pPr>
              <w:pStyle w:val="TableText"/>
              <w:numPr>
                <w:ilvl w:val="0"/>
                <w:numId w:val="42"/>
              </w:numPr>
              <w:rPr>
                <w:lang w:val="en-GB"/>
              </w:rPr>
            </w:pPr>
            <w:r w:rsidRPr="00E55E65">
              <w:rPr>
                <w:lang w:val="en-GB"/>
              </w:rPr>
              <w:t>“Node Messaging Protocol stack support modelling”</w:t>
            </w:r>
          </w:p>
          <w:p w:rsidR="00554562" w:rsidRDefault="00554562" w:rsidP="00554562">
            <w:pPr>
              <w:pStyle w:val="TableText"/>
              <w:rPr>
                <w:lang w:val="en-GB"/>
              </w:rPr>
            </w:pPr>
            <w:r>
              <w:rPr>
                <w:lang w:val="en-GB"/>
              </w:rPr>
              <w:t>Totally revised “</w:t>
            </w:r>
            <w:r w:rsidRPr="00C81D35">
              <w:rPr>
                <w:lang w:val="en-GB"/>
              </w:rPr>
              <w:t>Darwinet usage scenarios</w:t>
            </w:r>
            <w:r>
              <w:rPr>
                <w:lang w:val="en-GB"/>
              </w:rPr>
              <w:t>”</w:t>
            </w:r>
          </w:p>
          <w:p w:rsidR="00554562" w:rsidRDefault="00554562" w:rsidP="00DA22D0">
            <w:pPr>
              <w:pStyle w:val="TableText"/>
              <w:numPr>
                <w:ilvl w:val="0"/>
                <w:numId w:val="45"/>
              </w:numPr>
              <w:rPr>
                <w:lang w:val="en-GB"/>
              </w:rPr>
            </w:pPr>
            <w:r>
              <w:rPr>
                <w:lang w:val="en-GB"/>
              </w:rPr>
              <w:t>All previous chapters deleted (deprecated)</w:t>
            </w:r>
          </w:p>
          <w:p w:rsidR="00554562" w:rsidRDefault="00554562" w:rsidP="00DA22D0">
            <w:pPr>
              <w:pStyle w:val="TableText"/>
              <w:numPr>
                <w:ilvl w:val="0"/>
                <w:numId w:val="45"/>
              </w:numPr>
              <w:rPr>
                <w:lang w:val="en-GB"/>
              </w:rPr>
            </w:pPr>
            <w:r>
              <w:rPr>
                <w:lang w:val="en-GB"/>
              </w:rPr>
              <w:t xml:space="preserve">New </w:t>
            </w:r>
            <w:r w:rsidR="005E38EF">
              <w:rPr>
                <w:lang w:val="en-GB"/>
              </w:rPr>
              <w:t xml:space="preserve">chapters added. They are mostly empty but </w:t>
            </w:r>
            <w:proofErr w:type="gramStart"/>
            <w:r w:rsidR="005E38EF">
              <w:rPr>
                <w:lang w:val="en-GB"/>
              </w:rPr>
              <w:t>defines</w:t>
            </w:r>
            <w:proofErr w:type="gramEnd"/>
            <w:r w:rsidR="005E38EF">
              <w:rPr>
                <w:lang w:val="en-GB"/>
              </w:rPr>
              <w:t xml:space="preserve"> a structure into which to add text.</w:t>
            </w:r>
          </w:p>
          <w:p w:rsidR="00D65BA3" w:rsidRDefault="00D65BA3" w:rsidP="00D65BA3">
            <w:pPr>
              <w:pStyle w:val="TableText"/>
              <w:rPr>
                <w:lang w:val="en-GB"/>
              </w:rPr>
            </w:pPr>
            <w:r>
              <w:rPr>
                <w:lang w:val="en-GB"/>
              </w:rPr>
              <w:t>Removed “</w:t>
            </w:r>
            <w:bookmarkStart w:id="106" w:name="_Toc332292463"/>
            <w:r w:rsidRPr="00C81D35">
              <w:rPr>
                <w:lang w:val="en-GB"/>
              </w:rPr>
              <w:t>Darwinet data API usage scenarios</w:t>
            </w:r>
            <w:bookmarkEnd w:id="106"/>
            <w:r>
              <w:rPr>
                <w:lang w:val="en-GB"/>
              </w:rPr>
              <w:t>” (</w:t>
            </w:r>
            <w:proofErr w:type="spellStart"/>
            <w:r>
              <w:rPr>
                <w:lang w:val="en-GB"/>
              </w:rPr>
              <w:t>Depracated</w:t>
            </w:r>
            <w:proofErr w:type="spellEnd"/>
            <w:r>
              <w:rPr>
                <w:lang w:val="en-GB"/>
              </w:rPr>
              <w:t>)</w:t>
            </w:r>
          </w:p>
          <w:p w:rsidR="00D65BA3" w:rsidRDefault="00D0555B" w:rsidP="00D65BA3">
            <w:pPr>
              <w:pStyle w:val="TableText"/>
              <w:rPr>
                <w:lang w:val="en-GB"/>
              </w:rPr>
            </w:pPr>
            <w:r>
              <w:rPr>
                <w:lang w:val="en-GB"/>
              </w:rPr>
              <w:t>Added “</w:t>
            </w:r>
            <w:r>
              <w:rPr>
                <w:lang w:val="en-GB"/>
              </w:rPr>
              <w:t>Seeding over Darwinet</w:t>
            </w:r>
            <w:r>
              <w:rPr>
                <w:lang w:val="en-GB"/>
              </w:rPr>
              <w:t>”</w:t>
            </w:r>
          </w:p>
          <w:p w:rsidR="00D0555B" w:rsidRPr="00C81D35" w:rsidRDefault="00D0555B" w:rsidP="00DA22D0">
            <w:pPr>
              <w:pStyle w:val="TableText"/>
              <w:numPr>
                <w:ilvl w:val="0"/>
                <w:numId w:val="47"/>
              </w:numPr>
              <w:rPr>
                <w:lang w:val="en-GB"/>
              </w:rPr>
            </w:pPr>
            <w:r>
              <w:rPr>
                <w:lang w:val="en-GB"/>
              </w:rPr>
              <w:t>Described how a Darwinet Domain may “Seed” over Darwinet to nodes already a Darwinet member.</w:t>
            </w:r>
          </w:p>
        </w:tc>
        <w:tc>
          <w:tcPr>
            <w:tcW w:w="650" w:type="pct"/>
            <w:shd w:val="clear" w:color="auto" w:fill="auto"/>
          </w:tcPr>
          <w:p w:rsidR="00C81D35" w:rsidRPr="00C81D35" w:rsidRDefault="00C81D35" w:rsidP="00303D05">
            <w:pPr>
              <w:pStyle w:val="TableText"/>
              <w:rPr>
                <w:lang w:val="en-GB"/>
              </w:rPr>
            </w:pPr>
          </w:p>
        </w:tc>
      </w:tr>
      <w:tr w:rsidR="001E0BFD" w:rsidRPr="00C81D35" w:rsidTr="00303D05">
        <w:tc>
          <w:tcPr>
            <w:tcW w:w="763" w:type="pct"/>
            <w:shd w:val="clear" w:color="auto" w:fill="auto"/>
          </w:tcPr>
          <w:p w:rsidR="001E0BFD" w:rsidRPr="00C81D35" w:rsidRDefault="00C81D35" w:rsidP="00303D05">
            <w:pPr>
              <w:pStyle w:val="TableText"/>
              <w:rPr>
                <w:lang w:val="en-GB"/>
              </w:rPr>
            </w:pPr>
            <w:r>
              <w:rPr>
                <w:lang w:val="en-GB"/>
              </w:rPr>
              <w:t xml:space="preserve">3.1 Revision </w:t>
            </w:r>
            <w:r w:rsidR="001E0BFD" w:rsidRPr="00C81D35">
              <w:rPr>
                <w:lang w:val="en-GB"/>
              </w:rPr>
              <w:t>8</w:t>
            </w:r>
          </w:p>
        </w:tc>
        <w:tc>
          <w:tcPr>
            <w:tcW w:w="459" w:type="pct"/>
            <w:shd w:val="clear" w:color="auto" w:fill="auto"/>
          </w:tcPr>
          <w:p w:rsidR="001E0BFD" w:rsidRPr="00C81D35" w:rsidRDefault="00C81D35" w:rsidP="00303D05">
            <w:pPr>
              <w:pStyle w:val="TableText"/>
              <w:rPr>
                <w:lang w:val="en-GB"/>
              </w:rPr>
            </w:pPr>
            <w:r>
              <w:rPr>
                <w:lang w:val="en-GB"/>
              </w:rPr>
              <w:t>130206</w:t>
            </w:r>
          </w:p>
        </w:tc>
        <w:tc>
          <w:tcPr>
            <w:tcW w:w="3128" w:type="pct"/>
            <w:shd w:val="clear" w:color="auto" w:fill="auto"/>
          </w:tcPr>
          <w:p w:rsidR="001E0BFD" w:rsidRPr="00C81D35" w:rsidRDefault="001E0BFD" w:rsidP="001E0BFD">
            <w:pPr>
              <w:pStyle w:val="TableText"/>
              <w:rPr>
                <w:lang w:val="en-GB"/>
              </w:rPr>
            </w:pPr>
            <w:r w:rsidRPr="00C81D35">
              <w:rPr>
                <w:lang w:val="en-GB"/>
              </w:rPr>
              <w:t>Created this Revision History.</w:t>
            </w:r>
          </w:p>
        </w:tc>
        <w:tc>
          <w:tcPr>
            <w:tcW w:w="650" w:type="pct"/>
            <w:shd w:val="clear" w:color="auto" w:fill="auto"/>
          </w:tcPr>
          <w:p w:rsidR="001E0BFD" w:rsidRPr="00C81D35" w:rsidRDefault="001E0BFD" w:rsidP="00303D05">
            <w:pPr>
              <w:pStyle w:val="TableText"/>
              <w:rPr>
                <w:lang w:val="en-GB"/>
              </w:rPr>
            </w:pPr>
            <w:r w:rsidRPr="00C81D35">
              <w:rPr>
                <w:lang w:val="en-GB"/>
              </w:rPr>
              <w:t>Kjell-Olov Högdahl</w:t>
            </w:r>
          </w:p>
        </w:tc>
      </w:tr>
    </w:tbl>
    <w:p w:rsidR="00123D49" w:rsidRPr="00C81D35" w:rsidRDefault="00123D49" w:rsidP="00123D49">
      <w:pPr>
        <w:pStyle w:val="C1HBullet"/>
        <w:numPr>
          <w:ilvl w:val="0"/>
          <w:numId w:val="0"/>
        </w:numPr>
        <w:rPr>
          <w:lang w:val="en-GB"/>
        </w:rPr>
      </w:pPr>
    </w:p>
    <w:sectPr w:rsidR="00123D49" w:rsidRPr="00C81D35" w:rsidSect="00C3460D">
      <w:footerReference w:type="default" r:id="rId32"/>
      <w:type w:val="oddPage"/>
      <w:pgSz w:w="11909" w:h="16834" w:code="9"/>
      <w:pgMar w:top="1440" w:right="1080" w:bottom="1440" w:left="1440" w:header="504"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22D0" w:rsidRDefault="00DA22D0">
      <w:r>
        <w:separator/>
      </w:r>
    </w:p>
  </w:endnote>
  <w:endnote w:type="continuationSeparator" w:id="0">
    <w:p w:rsidR="00DA22D0" w:rsidRDefault="00DA2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D05" w:rsidRDefault="00303D05">
    <w:pPr>
      <w:pStyle w:val="Footer"/>
    </w:pPr>
    <w:r>
      <w:fldChar w:fldCharType="begin"/>
    </w:r>
    <w:r>
      <w:instrText>TITLE</w:instrText>
    </w:r>
    <w:r>
      <w:fldChar w:fldCharType="separate"/>
    </w:r>
    <w:r>
      <w:t>Doc-To-Help Standard Template</w:t>
    </w:r>
    <w:r>
      <w:fldChar w:fldCharType="end"/>
    </w:r>
    <w:r>
      <w:tab/>
    </w:r>
    <w:r>
      <w:fldChar w:fldCharType="begin"/>
    </w:r>
    <w:r>
      <w:instrText>STYLEREF "1"</w:instrText>
    </w:r>
    <w:r>
      <w:fldChar w:fldCharType="separate"/>
    </w:r>
    <w:r w:rsidR="00384697">
      <w:rPr>
        <w:noProof/>
      </w:rPr>
      <w:t>Darwinet Requirement specification</w:t>
    </w:r>
    <w:r>
      <w:rPr>
        <w:noProof/>
      </w:rPr>
      <w:fldChar w:fldCharType="end"/>
    </w:r>
    <w:r>
      <w:t xml:space="preserve">  </w:t>
    </w:r>
    <w:r>
      <w:fldChar w:fldCharType="begin"/>
    </w:r>
    <w:r>
      <w:instrText>SYMBOL 183 \f "Symbol"</w:instrText>
    </w:r>
    <w:r>
      <w:fldChar w:fldCharType="end"/>
    </w:r>
    <w:r>
      <w:t xml:space="preserve">  </w:t>
    </w:r>
    <w:r>
      <w:fldChar w:fldCharType="begin"/>
    </w:r>
    <w:r>
      <w:instrText>PAGE</w:instrText>
    </w:r>
    <w:r>
      <w:fldChar w:fldCharType="separate"/>
    </w:r>
    <w:r w:rsidR="00384697">
      <w:rPr>
        <w:noProof/>
      </w:rPr>
      <w:t>25</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22D0" w:rsidRDefault="00DA22D0">
      <w:r>
        <w:separator/>
      </w:r>
    </w:p>
  </w:footnote>
  <w:footnote w:type="continuationSeparator" w:id="0">
    <w:p w:rsidR="00DA22D0" w:rsidRDefault="00DA22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3072D7DC"/>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89"/>
    <w:multiLevelType w:val="singleLevel"/>
    <w:tmpl w:val="BE068288"/>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20E0571"/>
    <w:multiLevelType w:val="hybridMultilevel"/>
    <w:tmpl w:val="F26CB68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nsid w:val="04751E23"/>
    <w:multiLevelType w:val="hybridMultilevel"/>
    <w:tmpl w:val="AA04C98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nsid w:val="0B1146EB"/>
    <w:multiLevelType w:val="hybridMultilevel"/>
    <w:tmpl w:val="BB74F5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nsid w:val="0DD550C5"/>
    <w:multiLevelType w:val="singleLevel"/>
    <w:tmpl w:val="E550ED7C"/>
    <w:name w:val="C1H Number"/>
    <w:lvl w:ilvl="0">
      <w:start w:val="1"/>
      <w:numFmt w:val="decimal"/>
      <w:lvlRestart w:val="0"/>
      <w:pStyle w:val="C1HNumber"/>
      <w:lvlText w:val="%1."/>
      <w:lvlJc w:val="left"/>
      <w:pPr>
        <w:tabs>
          <w:tab w:val="num" w:pos="3960"/>
        </w:tabs>
        <w:ind w:left="3960" w:hanging="360"/>
      </w:pPr>
    </w:lvl>
  </w:abstractNum>
  <w:abstractNum w:abstractNumId="6">
    <w:nsid w:val="0ECC4F00"/>
    <w:multiLevelType w:val="hybridMultilevel"/>
    <w:tmpl w:val="CE6A740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0FEF6632"/>
    <w:multiLevelType w:val="hybridMultilevel"/>
    <w:tmpl w:val="8BB2C8E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nsid w:val="10135657"/>
    <w:multiLevelType w:val="hybridMultilevel"/>
    <w:tmpl w:val="0DD854F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nsid w:val="12DC3EF2"/>
    <w:multiLevelType w:val="hybridMultilevel"/>
    <w:tmpl w:val="115EC7D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0">
    <w:nsid w:val="15D11F47"/>
    <w:multiLevelType w:val="hybridMultilevel"/>
    <w:tmpl w:val="DCB0F83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nsid w:val="160E4450"/>
    <w:multiLevelType w:val="hybridMultilevel"/>
    <w:tmpl w:val="096A680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18552A5E"/>
    <w:multiLevelType w:val="hybridMultilevel"/>
    <w:tmpl w:val="0B36862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3">
    <w:nsid w:val="1AE276B6"/>
    <w:multiLevelType w:val="hybridMultilevel"/>
    <w:tmpl w:val="F800CD1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nsid w:val="1BFF3BDD"/>
    <w:multiLevelType w:val="hybridMultilevel"/>
    <w:tmpl w:val="B282BE18"/>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5">
    <w:nsid w:val="21C546C4"/>
    <w:multiLevelType w:val="hybridMultilevel"/>
    <w:tmpl w:val="08D29D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nsid w:val="232C7CD9"/>
    <w:multiLevelType w:val="hybridMultilevel"/>
    <w:tmpl w:val="CEB225A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nsid w:val="263F0585"/>
    <w:multiLevelType w:val="hybridMultilevel"/>
    <w:tmpl w:val="C624F5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nsid w:val="264A204C"/>
    <w:multiLevelType w:val="hybridMultilevel"/>
    <w:tmpl w:val="9750752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nsid w:val="2A123BA8"/>
    <w:multiLevelType w:val="singleLevel"/>
    <w:tmpl w:val="E79E1A9C"/>
    <w:name w:val="C1H Number 2"/>
    <w:lvl w:ilvl="0">
      <w:start w:val="1"/>
      <w:numFmt w:val="decimal"/>
      <w:lvlRestart w:val="0"/>
      <w:pStyle w:val="C1HNumber2"/>
      <w:lvlText w:val="%1."/>
      <w:lvlJc w:val="left"/>
      <w:pPr>
        <w:tabs>
          <w:tab w:val="num" w:pos="4320"/>
        </w:tabs>
        <w:ind w:left="4320" w:hanging="360"/>
      </w:pPr>
    </w:lvl>
  </w:abstractNum>
  <w:abstractNum w:abstractNumId="20">
    <w:nsid w:val="2BC27A56"/>
    <w:multiLevelType w:val="hybridMultilevel"/>
    <w:tmpl w:val="0B9E2BF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nsid w:val="30991BD6"/>
    <w:multiLevelType w:val="hybridMultilevel"/>
    <w:tmpl w:val="501CD474"/>
    <w:lvl w:ilvl="0" w:tplc="041D0001">
      <w:start w:val="1"/>
      <w:numFmt w:val="bullet"/>
      <w:lvlText w:val=""/>
      <w:lvlJc w:val="left"/>
      <w:pPr>
        <w:tabs>
          <w:tab w:val="num" w:pos="3600"/>
        </w:tabs>
        <w:ind w:left="3600" w:hanging="360"/>
      </w:pPr>
      <w:rPr>
        <w:rFonts w:ascii="Symbol" w:hAnsi="Symbol" w:hint="default"/>
      </w:rPr>
    </w:lvl>
    <w:lvl w:ilvl="1" w:tplc="041D0003">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22">
    <w:nsid w:val="334F2888"/>
    <w:multiLevelType w:val="hybridMultilevel"/>
    <w:tmpl w:val="3BC8B82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3">
    <w:nsid w:val="33854606"/>
    <w:multiLevelType w:val="hybridMultilevel"/>
    <w:tmpl w:val="5194F75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4">
    <w:nsid w:val="35F11975"/>
    <w:multiLevelType w:val="hybridMultilevel"/>
    <w:tmpl w:val="954638D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nsid w:val="3DBA50B8"/>
    <w:multiLevelType w:val="hybridMultilevel"/>
    <w:tmpl w:val="C4660894"/>
    <w:lvl w:ilvl="0" w:tplc="041D0001">
      <w:start w:val="1"/>
      <w:numFmt w:val="bullet"/>
      <w:lvlText w:val=""/>
      <w:lvlJc w:val="left"/>
      <w:pPr>
        <w:tabs>
          <w:tab w:val="num" w:pos="3600"/>
        </w:tabs>
        <w:ind w:left="3600" w:hanging="36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26">
    <w:nsid w:val="3FC22709"/>
    <w:multiLevelType w:val="hybridMultilevel"/>
    <w:tmpl w:val="6AA46D48"/>
    <w:lvl w:ilvl="0" w:tplc="041D0001">
      <w:start w:val="1"/>
      <w:numFmt w:val="bullet"/>
      <w:lvlText w:val=""/>
      <w:lvlJc w:val="left"/>
      <w:pPr>
        <w:tabs>
          <w:tab w:val="num" w:pos="3600"/>
        </w:tabs>
        <w:ind w:left="3600" w:hanging="360"/>
      </w:pPr>
      <w:rPr>
        <w:rFonts w:ascii="Symbol" w:hAnsi="Symbol" w:hint="default"/>
      </w:rPr>
    </w:lvl>
    <w:lvl w:ilvl="1" w:tplc="041D0003">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27">
    <w:nsid w:val="43B3723C"/>
    <w:multiLevelType w:val="singleLevel"/>
    <w:tmpl w:val="84645570"/>
    <w:name w:val="C1H Bullet 2A"/>
    <w:lvl w:ilvl="0">
      <w:start w:val="1"/>
      <w:numFmt w:val="bullet"/>
      <w:lvlRestart w:val="0"/>
      <w:pStyle w:val="C1HBullet2A"/>
      <w:lvlText w:val="o"/>
      <w:lvlJc w:val="left"/>
      <w:pPr>
        <w:tabs>
          <w:tab w:val="num" w:pos="4320"/>
        </w:tabs>
        <w:ind w:left="4320" w:hanging="360"/>
      </w:pPr>
      <w:rPr>
        <w:rFonts w:ascii="Courier New" w:hAnsi="Courier New"/>
      </w:rPr>
    </w:lvl>
  </w:abstractNum>
  <w:abstractNum w:abstractNumId="28">
    <w:nsid w:val="44762959"/>
    <w:multiLevelType w:val="hybridMultilevel"/>
    <w:tmpl w:val="DC8C63B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nsid w:val="454B0453"/>
    <w:multiLevelType w:val="hybridMultilevel"/>
    <w:tmpl w:val="2C088F3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0">
    <w:nsid w:val="45A17813"/>
    <w:multiLevelType w:val="hybridMultilevel"/>
    <w:tmpl w:val="9C74BA40"/>
    <w:lvl w:ilvl="0" w:tplc="041D0001">
      <w:start w:val="1"/>
      <w:numFmt w:val="bullet"/>
      <w:lvlText w:val=""/>
      <w:lvlJc w:val="left"/>
      <w:pPr>
        <w:tabs>
          <w:tab w:val="num" w:pos="3600"/>
        </w:tabs>
        <w:ind w:left="3600" w:hanging="36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31">
    <w:nsid w:val="472E67E4"/>
    <w:multiLevelType w:val="hybridMultilevel"/>
    <w:tmpl w:val="DA50ED9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2">
    <w:nsid w:val="49C003C5"/>
    <w:multiLevelType w:val="hybridMultilevel"/>
    <w:tmpl w:val="B378883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3">
    <w:nsid w:val="4AC4029F"/>
    <w:multiLevelType w:val="hybridMultilevel"/>
    <w:tmpl w:val="97BA5528"/>
    <w:lvl w:ilvl="0" w:tplc="6BF87BD0">
      <w:start w:val="1"/>
      <w:numFmt w:val="bullet"/>
      <w:lvlText w:val=""/>
      <w:lvlJc w:val="left"/>
      <w:pPr>
        <w:tabs>
          <w:tab w:val="num" w:pos="3120"/>
        </w:tabs>
        <w:ind w:left="3120" w:hanging="240"/>
      </w:pPr>
      <w:rPr>
        <w:rFonts w:ascii="Symbol" w:hAnsi="Symbol" w:hint="default"/>
      </w:rPr>
    </w:lvl>
    <w:lvl w:ilvl="1" w:tplc="041D0003" w:tentative="1">
      <w:start w:val="1"/>
      <w:numFmt w:val="bullet"/>
      <w:lvlText w:val="o"/>
      <w:lvlJc w:val="left"/>
      <w:pPr>
        <w:tabs>
          <w:tab w:val="num" w:pos="4320"/>
        </w:tabs>
        <w:ind w:left="4320" w:hanging="360"/>
      </w:pPr>
      <w:rPr>
        <w:rFonts w:ascii="Courier New" w:hAnsi="Courier New" w:cs="Courier New" w:hint="default"/>
      </w:rPr>
    </w:lvl>
    <w:lvl w:ilvl="2" w:tplc="041D0005" w:tentative="1">
      <w:start w:val="1"/>
      <w:numFmt w:val="bullet"/>
      <w:lvlText w:val=""/>
      <w:lvlJc w:val="left"/>
      <w:pPr>
        <w:tabs>
          <w:tab w:val="num" w:pos="5040"/>
        </w:tabs>
        <w:ind w:left="5040" w:hanging="360"/>
      </w:pPr>
      <w:rPr>
        <w:rFonts w:ascii="Wingdings" w:hAnsi="Wingdings" w:hint="default"/>
      </w:rPr>
    </w:lvl>
    <w:lvl w:ilvl="3" w:tplc="041D0001" w:tentative="1">
      <w:start w:val="1"/>
      <w:numFmt w:val="bullet"/>
      <w:lvlText w:val=""/>
      <w:lvlJc w:val="left"/>
      <w:pPr>
        <w:tabs>
          <w:tab w:val="num" w:pos="5760"/>
        </w:tabs>
        <w:ind w:left="5760" w:hanging="360"/>
      </w:pPr>
      <w:rPr>
        <w:rFonts w:ascii="Symbol" w:hAnsi="Symbol" w:hint="default"/>
      </w:rPr>
    </w:lvl>
    <w:lvl w:ilvl="4" w:tplc="041D0003" w:tentative="1">
      <w:start w:val="1"/>
      <w:numFmt w:val="bullet"/>
      <w:lvlText w:val="o"/>
      <w:lvlJc w:val="left"/>
      <w:pPr>
        <w:tabs>
          <w:tab w:val="num" w:pos="6480"/>
        </w:tabs>
        <w:ind w:left="6480" w:hanging="360"/>
      </w:pPr>
      <w:rPr>
        <w:rFonts w:ascii="Courier New" w:hAnsi="Courier New" w:cs="Courier New" w:hint="default"/>
      </w:rPr>
    </w:lvl>
    <w:lvl w:ilvl="5" w:tplc="041D0005" w:tentative="1">
      <w:start w:val="1"/>
      <w:numFmt w:val="bullet"/>
      <w:lvlText w:val=""/>
      <w:lvlJc w:val="left"/>
      <w:pPr>
        <w:tabs>
          <w:tab w:val="num" w:pos="7200"/>
        </w:tabs>
        <w:ind w:left="7200" w:hanging="360"/>
      </w:pPr>
      <w:rPr>
        <w:rFonts w:ascii="Wingdings" w:hAnsi="Wingdings" w:hint="default"/>
      </w:rPr>
    </w:lvl>
    <w:lvl w:ilvl="6" w:tplc="041D0001" w:tentative="1">
      <w:start w:val="1"/>
      <w:numFmt w:val="bullet"/>
      <w:lvlText w:val=""/>
      <w:lvlJc w:val="left"/>
      <w:pPr>
        <w:tabs>
          <w:tab w:val="num" w:pos="7920"/>
        </w:tabs>
        <w:ind w:left="7920" w:hanging="360"/>
      </w:pPr>
      <w:rPr>
        <w:rFonts w:ascii="Symbol" w:hAnsi="Symbol" w:hint="default"/>
      </w:rPr>
    </w:lvl>
    <w:lvl w:ilvl="7" w:tplc="041D0003" w:tentative="1">
      <w:start w:val="1"/>
      <w:numFmt w:val="bullet"/>
      <w:lvlText w:val="o"/>
      <w:lvlJc w:val="left"/>
      <w:pPr>
        <w:tabs>
          <w:tab w:val="num" w:pos="8640"/>
        </w:tabs>
        <w:ind w:left="8640" w:hanging="360"/>
      </w:pPr>
      <w:rPr>
        <w:rFonts w:ascii="Courier New" w:hAnsi="Courier New" w:cs="Courier New" w:hint="default"/>
      </w:rPr>
    </w:lvl>
    <w:lvl w:ilvl="8" w:tplc="041D0005" w:tentative="1">
      <w:start w:val="1"/>
      <w:numFmt w:val="bullet"/>
      <w:lvlText w:val=""/>
      <w:lvlJc w:val="left"/>
      <w:pPr>
        <w:tabs>
          <w:tab w:val="num" w:pos="9360"/>
        </w:tabs>
        <w:ind w:left="9360" w:hanging="360"/>
      </w:pPr>
      <w:rPr>
        <w:rFonts w:ascii="Wingdings" w:hAnsi="Wingdings" w:hint="default"/>
      </w:rPr>
    </w:lvl>
  </w:abstractNum>
  <w:abstractNum w:abstractNumId="34">
    <w:nsid w:val="4AE02D1F"/>
    <w:multiLevelType w:val="singleLevel"/>
    <w:tmpl w:val="53EA9CA8"/>
    <w:name w:val="C1H Bullet 2"/>
    <w:lvl w:ilvl="0">
      <w:start w:val="1"/>
      <w:numFmt w:val="bullet"/>
      <w:lvlRestart w:val="0"/>
      <w:pStyle w:val="C1HBullet2"/>
      <w:lvlText w:val=""/>
      <w:lvlJc w:val="left"/>
      <w:pPr>
        <w:tabs>
          <w:tab w:val="num" w:pos="4320"/>
        </w:tabs>
        <w:ind w:left="4320" w:hanging="360"/>
      </w:pPr>
      <w:rPr>
        <w:rFonts w:ascii="Symbol" w:hAnsi="Symbol" w:hint="default"/>
      </w:rPr>
    </w:lvl>
  </w:abstractNum>
  <w:abstractNum w:abstractNumId="35">
    <w:nsid w:val="4B0676EB"/>
    <w:multiLevelType w:val="hybridMultilevel"/>
    <w:tmpl w:val="EBE8B38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6">
    <w:nsid w:val="5512643C"/>
    <w:multiLevelType w:val="hybridMultilevel"/>
    <w:tmpl w:val="5722454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7">
    <w:nsid w:val="56BA69B3"/>
    <w:multiLevelType w:val="hybridMultilevel"/>
    <w:tmpl w:val="6F0A6DDA"/>
    <w:lvl w:ilvl="0" w:tplc="0809000F">
      <w:start w:val="1"/>
      <w:numFmt w:val="decimal"/>
      <w:lvlText w:val="%1."/>
      <w:lvlJc w:val="left"/>
      <w:pPr>
        <w:ind w:left="3600" w:hanging="360"/>
      </w:pPr>
    </w:lvl>
    <w:lvl w:ilvl="1" w:tplc="08090019">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8">
    <w:nsid w:val="582A0BF5"/>
    <w:multiLevelType w:val="hybridMultilevel"/>
    <w:tmpl w:val="C18A64EC"/>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9">
    <w:nsid w:val="59CA634D"/>
    <w:multiLevelType w:val="hybridMultilevel"/>
    <w:tmpl w:val="85AEF89E"/>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0">
    <w:nsid w:val="59D63B9D"/>
    <w:multiLevelType w:val="hybridMultilevel"/>
    <w:tmpl w:val="756C1AB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1">
    <w:nsid w:val="5C0C7C3E"/>
    <w:multiLevelType w:val="hybridMultilevel"/>
    <w:tmpl w:val="56F2D68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2">
    <w:nsid w:val="5FB27980"/>
    <w:multiLevelType w:val="hybridMultilevel"/>
    <w:tmpl w:val="F5A0B1D4"/>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3">
    <w:nsid w:val="67B26C70"/>
    <w:multiLevelType w:val="hybridMultilevel"/>
    <w:tmpl w:val="BCD2431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4">
    <w:nsid w:val="6CB36AA6"/>
    <w:multiLevelType w:val="hybridMultilevel"/>
    <w:tmpl w:val="6B80ACF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5">
    <w:nsid w:val="74E37797"/>
    <w:multiLevelType w:val="singleLevel"/>
    <w:tmpl w:val="4DBA6B52"/>
    <w:name w:val="C1H Bullet"/>
    <w:lvl w:ilvl="0">
      <w:start w:val="1"/>
      <w:numFmt w:val="bullet"/>
      <w:lvlRestart w:val="0"/>
      <w:pStyle w:val="C1HBullet"/>
      <w:lvlText w:val=""/>
      <w:lvlJc w:val="left"/>
      <w:pPr>
        <w:tabs>
          <w:tab w:val="num" w:pos="3960"/>
        </w:tabs>
        <w:ind w:left="3960" w:hanging="360"/>
      </w:pPr>
      <w:rPr>
        <w:rFonts w:ascii="Symbol" w:hAnsi="Symbol" w:hint="default"/>
      </w:rPr>
    </w:lvl>
  </w:abstractNum>
  <w:abstractNum w:abstractNumId="46">
    <w:nsid w:val="769E60D7"/>
    <w:multiLevelType w:val="hybridMultilevel"/>
    <w:tmpl w:val="E9668C9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7">
    <w:nsid w:val="7B9E299D"/>
    <w:multiLevelType w:val="hybridMultilevel"/>
    <w:tmpl w:val="3806C5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abstractNumId w:val="45"/>
  </w:num>
  <w:num w:numId="2">
    <w:abstractNumId w:val="34"/>
  </w:num>
  <w:num w:numId="3">
    <w:abstractNumId w:val="27"/>
  </w:num>
  <w:num w:numId="4">
    <w:abstractNumId w:val="5"/>
  </w:num>
  <w:num w:numId="5">
    <w:abstractNumId w:val="19"/>
  </w:num>
  <w:num w:numId="6">
    <w:abstractNumId w:val="33"/>
  </w:num>
  <w:num w:numId="7">
    <w:abstractNumId w:val="39"/>
  </w:num>
  <w:num w:numId="8">
    <w:abstractNumId w:val="25"/>
  </w:num>
  <w:num w:numId="9">
    <w:abstractNumId w:val="26"/>
  </w:num>
  <w:num w:numId="10">
    <w:abstractNumId w:val="14"/>
  </w:num>
  <w:num w:numId="11">
    <w:abstractNumId w:val="29"/>
  </w:num>
  <w:num w:numId="12">
    <w:abstractNumId w:val="3"/>
  </w:num>
  <w:num w:numId="13">
    <w:abstractNumId w:val="35"/>
  </w:num>
  <w:num w:numId="14">
    <w:abstractNumId w:val="9"/>
  </w:num>
  <w:num w:numId="15">
    <w:abstractNumId w:val="38"/>
  </w:num>
  <w:num w:numId="16">
    <w:abstractNumId w:val="32"/>
  </w:num>
  <w:num w:numId="17">
    <w:abstractNumId w:val="7"/>
  </w:num>
  <w:num w:numId="18">
    <w:abstractNumId w:val="17"/>
  </w:num>
  <w:num w:numId="19">
    <w:abstractNumId w:val="36"/>
  </w:num>
  <w:num w:numId="20">
    <w:abstractNumId w:val="12"/>
  </w:num>
  <w:num w:numId="21">
    <w:abstractNumId w:val="47"/>
  </w:num>
  <w:num w:numId="22">
    <w:abstractNumId w:val="24"/>
  </w:num>
  <w:num w:numId="23">
    <w:abstractNumId w:val="46"/>
  </w:num>
  <w:num w:numId="24">
    <w:abstractNumId w:val="30"/>
  </w:num>
  <w:num w:numId="25">
    <w:abstractNumId w:val="21"/>
  </w:num>
  <w:num w:numId="26">
    <w:abstractNumId w:val="40"/>
  </w:num>
  <w:num w:numId="27">
    <w:abstractNumId w:val="8"/>
  </w:num>
  <w:num w:numId="28">
    <w:abstractNumId w:val="22"/>
  </w:num>
  <w:num w:numId="29">
    <w:abstractNumId w:val="43"/>
  </w:num>
  <w:num w:numId="30">
    <w:abstractNumId w:val="1"/>
  </w:num>
  <w:num w:numId="31">
    <w:abstractNumId w:val="0"/>
  </w:num>
  <w:num w:numId="32">
    <w:abstractNumId w:val="37"/>
  </w:num>
  <w:num w:numId="33">
    <w:abstractNumId w:val="42"/>
  </w:num>
  <w:num w:numId="34">
    <w:abstractNumId w:val="4"/>
  </w:num>
  <w:num w:numId="35">
    <w:abstractNumId w:val="6"/>
  </w:num>
  <w:num w:numId="36">
    <w:abstractNumId w:val="28"/>
  </w:num>
  <w:num w:numId="37">
    <w:abstractNumId w:val="16"/>
  </w:num>
  <w:num w:numId="38">
    <w:abstractNumId w:val="10"/>
  </w:num>
  <w:num w:numId="39">
    <w:abstractNumId w:val="15"/>
  </w:num>
  <w:num w:numId="40">
    <w:abstractNumId w:val="2"/>
  </w:num>
  <w:num w:numId="41">
    <w:abstractNumId w:val="44"/>
  </w:num>
  <w:num w:numId="42">
    <w:abstractNumId w:val="41"/>
  </w:num>
  <w:num w:numId="43">
    <w:abstractNumId w:val="13"/>
  </w:num>
  <w:num w:numId="44">
    <w:abstractNumId w:val="31"/>
  </w:num>
  <w:num w:numId="45">
    <w:abstractNumId w:val="18"/>
  </w:num>
  <w:num w:numId="46">
    <w:abstractNumId w:val="23"/>
  </w:num>
  <w:num w:numId="47">
    <w:abstractNumId w:val="20"/>
  </w:num>
  <w:num w:numId="48">
    <w:abstractNumId w:val="1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1HByLine" w:val="By ComponentOne LLC"/>
    <w:docVar w:name="C1HProject" w:val="..\The Darwinet Open P2P Service Cloud Specification.d2h"/>
    <w:docVar w:name="C1HSuperTitle" w:val="Doc-To-Help"/>
    <w:docVar w:name="C1HTitle" w:val="Standard Template"/>
  </w:docVars>
  <w:rsids>
    <w:rsidRoot w:val="00C3460D"/>
    <w:rsid w:val="000134DA"/>
    <w:rsid w:val="000203AF"/>
    <w:rsid w:val="00022C04"/>
    <w:rsid w:val="00024B31"/>
    <w:rsid w:val="000A791B"/>
    <w:rsid w:val="000B1C6F"/>
    <w:rsid w:val="000C6F12"/>
    <w:rsid w:val="000D2F87"/>
    <w:rsid w:val="000D61BE"/>
    <w:rsid w:val="001129F3"/>
    <w:rsid w:val="0012138C"/>
    <w:rsid w:val="00123D49"/>
    <w:rsid w:val="00167BDF"/>
    <w:rsid w:val="00174882"/>
    <w:rsid w:val="00180815"/>
    <w:rsid w:val="00183FC4"/>
    <w:rsid w:val="00185B65"/>
    <w:rsid w:val="001A6DE6"/>
    <w:rsid w:val="001E0BFD"/>
    <w:rsid w:val="001E33C5"/>
    <w:rsid w:val="001E5191"/>
    <w:rsid w:val="001F295C"/>
    <w:rsid w:val="001F3566"/>
    <w:rsid w:val="00213226"/>
    <w:rsid w:val="00230F01"/>
    <w:rsid w:val="00243697"/>
    <w:rsid w:val="0025168C"/>
    <w:rsid w:val="00274BCA"/>
    <w:rsid w:val="00277024"/>
    <w:rsid w:val="00287AB4"/>
    <w:rsid w:val="002B5710"/>
    <w:rsid w:val="002D3268"/>
    <w:rsid w:val="002E1FCF"/>
    <w:rsid w:val="002E717F"/>
    <w:rsid w:val="002E728D"/>
    <w:rsid w:val="002F21B9"/>
    <w:rsid w:val="002F5741"/>
    <w:rsid w:val="00303D05"/>
    <w:rsid w:val="00336DA1"/>
    <w:rsid w:val="003469C7"/>
    <w:rsid w:val="003667B5"/>
    <w:rsid w:val="00384697"/>
    <w:rsid w:val="003C02C6"/>
    <w:rsid w:val="003D3E70"/>
    <w:rsid w:val="003F6E6C"/>
    <w:rsid w:val="004026CD"/>
    <w:rsid w:val="0040785E"/>
    <w:rsid w:val="004205D8"/>
    <w:rsid w:val="00424BFF"/>
    <w:rsid w:val="004301D8"/>
    <w:rsid w:val="00451F4E"/>
    <w:rsid w:val="004535C5"/>
    <w:rsid w:val="004570AF"/>
    <w:rsid w:val="0049751B"/>
    <w:rsid w:val="00497C0E"/>
    <w:rsid w:val="004A2BEB"/>
    <w:rsid w:val="004A57BF"/>
    <w:rsid w:val="004B00D5"/>
    <w:rsid w:val="004B1019"/>
    <w:rsid w:val="004B3643"/>
    <w:rsid w:val="004D0911"/>
    <w:rsid w:val="004D5EA3"/>
    <w:rsid w:val="004D7232"/>
    <w:rsid w:val="004E1DC4"/>
    <w:rsid w:val="004F1CF6"/>
    <w:rsid w:val="00511019"/>
    <w:rsid w:val="00513B60"/>
    <w:rsid w:val="005263F1"/>
    <w:rsid w:val="00554562"/>
    <w:rsid w:val="00565A5E"/>
    <w:rsid w:val="00580EBF"/>
    <w:rsid w:val="00582B60"/>
    <w:rsid w:val="005833E7"/>
    <w:rsid w:val="005B2BF1"/>
    <w:rsid w:val="005E38EF"/>
    <w:rsid w:val="005F1C02"/>
    <w:rsid w:val="005F77CA"/>
    <w:rsid w:val="00614C93"/>
    <w:rsid w:val="006276DE"/>
    <w:rsid w:val="00640F2B"/>
    <w:rsid w:val="00646E62"/>
    <w:rsid w:val="00655F84"/>
    <w:rsid w:val="006A1253"/>
    <w:rsid w:val="006B1004"/>
    <w:rsid w:val="006C0DD0"/>
    <w:rsid w:val="006C3A25"/>
    <w:rsid w:val="006C5C69"/>
    <w:rsid w:val="006D0880"/>
    <w:rsid w:val="006E4CE0"/>
    <w:rsid w:val="006F2B0E"/>
    <w:rsid w:val="006F2C22"/>
    <w:rsid w:val="006F63C2"/>
    <w:rsid w:val="0070218A"/>
    <w:rsid w:val="007118A3"/>
    <w:rsid w:val="00712F11"/>
    <w:rsid w:val="00733669"/>
    <w:rsid w:val="00733EB0"/>
    <w:rsid w:val="007651EE"/>
    <w:rsid w:val="007B4965"/>
    <w:rsid w:val="007D5D17"/>
    <w:rsid w:val="007E621D"/>
    <w:rsid w:val="007F041A"/>
    <w:rsid w:val="00802EFB"/>
    <w:rsid w:val="008374EA"/>
    <w:rsid w:val="008438AD"/>
    <w:rsid w:val="00851B25"/>
    <w:rsid w:val="00875B4F"/>
    <w:rsid w:val="00884443"/>
    <w:rsid w:val="008B7884"/>
    <w:rsid w:val="008C0EDB"/>
    <w:rsid w:val="008D5C8F"/>
    <w:rsid w:val="00944952"/>
    <w:rsid w:val="009503E0"/>
    <w:rsid w:val="009663F2"/>
    <w:rsid w:val="00975A63"/>
    <w:rsid w:val="009761B6"/>
    <w:rsid w:val="00985938"/>
    <w:rsid w:val="00995715"/>
    <w:rsid w:val="009A2B03"/>
    <w:rsid w:val="009E3BED"/>
    <w:rsid w:val="00A00BB1"/>
    <w:rsid w:val="00A00F04"/>
    <w:rsid w:val="00A03325"/>
    <w:rsid w:val="00A15755"/>
    <w:rsid w:val="00A40E66"/>
    <w:rsid w:val="00A41132"/>
    <w:rsid w:val="00A43213"/>
    <w:rsid w:val="00A525BC"/>
    <w:rsid w:val="00A97788"/>
    <w:rsid w:val="00AA25DD"/>
    <w:rsid w:val="00AA4B0C"/>
    <w:rsid w:val="00AA52F8"/>
    <w:rsid w:val="00AC00EB"/>
    <w:rsid w:val="00AF67CE"/>
    <w:rsid w:val="00B22680"/>
    <w:rsid w:val="00B818D5"/>
    <w:rsid w:val="00BD62BB"/>
    <w:rsid w:val="00BE3ACD"/>
    <w:rsid w:val="00C03296"/>
    <w:rsid w:val="00C3460D"/>
    <w:rsid w:val="00C57C46"/>
    <w:rsid w:val="00C7428E"/>
    <w:rsid w:val="00C81D35"/>
    <w:rsid w:val="00C85817"/>
    <w:rsid w:val="00C85CE6"/>
    <w:rsid w:val="00CB227B"/>
    <w:rsid w:val="00CB7AAE"/>
    <w:rsid w:val="00CC4917"/>
    <w:rsid w:val="00D0555B"/>
    <w:rsid w:val="00D33C90"/>
    <w:rsid w:val="00D4635F"/>
    <w:rsid w:val="00D64474"/>
    <w:rsid w:val="00D65BA3"/>
    <w:rsid w:val="00D7794A"/>
    <w:rsid w:val="00D8490B"/>
    <w:rsid w:val="00D97392"/>
    <w:rsid w:val="00DA22D0"/>
    <w:rsid w:val="00DA4C41"/>
    <w:rsid w:val="00DB1BA6"/>
    <w:rsid w:val="00DD5913"/>
    <w:rsid w:val="00DE203B"/>
    <w:rsid w:val="00E201AA"/>
    <w:rsid w:val="00E266AF"/>
    <w:rsid w:val="00E55284"/>
    <w:rsid w:val="00E55E65"/>
    <w:rsid w:val="00E821FA"/>
    <w:rsid w:val="00E87AF9"/>
    <w:rsid w:val="00E91338"/>
    <w:rsid w:val="00EA28B0"/>
    <w:rsid w:val="00EA2DF6"/>
    <w:rsid w:val="00EF4881"/>
    <w:rsid w:val="00EF767F"/>
    <w:rsid w:val="00F07FA1"/>
    <w:rsid w:val="00F15B50"/>
    <w:rsid w:val="00F15C22"/>
    <w:rsid w:val="00F36A9D"/>
    <w:rsid w:val="00F52CBC"/>
    <w:rsid w:val="00FA4DD8"/>
    <w:rsid w:val="00FB6137"/>
    <w:rsid w:val="00FC3FDE"/>
    <w:rsid w:val="00FE2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Body Text" w:uiPriority="99"/>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1F4E"/>
  </w:style>
  <w:style w:type="paragraph" w:styleId="Heading1">
    <w:name w:val="heading 1"/>
    <w:basedOn w:val="HeadingBase"/>
    <w:next w:val="Heading2"/>
    <w:qFormat/>
    <w:rsid w:val="00451F4E"/>
    <w:pPr>
      <w:keepNext/>
      <w:spacing w:before="962" w:after="1682"/>
      <w:outlineLvl w:val="0"/>
    </w:pPr>
    <w:rPr>
      <w:sz w:val="60"/>
    </w:rPr>
  </w:style>
  <w:style w:type="paragraph" w:styleId="Heading2">
    <w:name w:val="heading 2"/>
    <w:basedOn w:val="HeadingBase"/>
    <w:next w:val="BodyText"/>
    <w:link w:val="Heading2Char"/>
    <w:qFormat/>
    <w:rsid w:val="00451F4E"/>
    <w:pPr>
      <w:keepNext/>
      <w:pBdr>
        <w:top w:val="single" w:sz="6" w:space="1" w:color="auto"/>
      </w:pBdr>
      <w:spacing w:before="362" w:after="43"/>
      <w:outlineLvl w:val="1"/>
    </w:pPr>
    <w:rPr>
      <w:sz w:val="36"/>
    </w:rPr>
  </w:style>
  <w:style w:type="paragraph" w:styleId="Heading3">
    <w:name w:val="heading 3"/>
    <w:basedOn w:val="HeadingBase"/>
    <w:next w:val="BodyText"/>
    <w:link w:val="Heading3Char"/>
    <w:qFormat/>
    <w:rsid w:val="00451F4E"/>
    <w:pPr>
      <w:keepNext/>
      <w:spacing w:before="340"/>
      <w:ind w:left="2880"/>
      <w:outlineLvl w:val="2"/>
    </w:pPr>
    <w:rPr>
      <w:sz w:val="28"/>
    </w:rPr>
  </w:style>
  <w:style w:type="paragraph" w:styleId="Heading4">
    <w:name w:val="heading 4"/>
    <w:basedOn w:val="HeadingBase"/>
    <w:next w:val="BodyText"/>
    <w:qFormat/>
    <w:rsid w:val="00451F4E"/>
    <w:pPr>
      <w:keepNext/>
      <w:spacing w:before="216" w:after="14"/>
      <w:ind w:left="2880"/>
      <w:outlineLvl w:val="3"/>
    </w:pPr>
    <w:rPr>
      <w:i/>
      <w:sz w:val="24"/>
    </w:rPr>
  </w:style>
  <w:style w:type="paragraph" w:styleId="Heading5">
    <w:name w:val="heading 5"/>
    <w:basedOn w:val="HeadingBase"/>
    <w:next w:val="Definition"/>
    <w:qFormat/>
    <w:rsid w:val="00451F4E"/>
    <w:pPr>
      <w:keepNext/>
      <w:spacing w:before="340"/>
      <w:ind w:left="2880"/>
      <w:outlineLvl w:val="4"/>
    </w:pPr>
    <w:rPr>
      <w:sz w:val="28"/>
    </w:rPr>
  </w:style>
  <w:style w:type="paragraph" w:styleId="Heading6">
    <w:name w:val="heading 6"/>
    <w:basedOn w:val="Normal"/>
    <w:next w:val="Normal"/>
    <w:qFormat/>
    <w:rsid w:val="00451F4E"/>
    <w:pPr>
      <w:spacing w:before="240" w:after="60"/>
      <w:ind w:left="288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sid w:val="00451F4E"/>
    <w:rPr>
      <w:rFonts w:ascii="Arial" w:hAnsi="Arial"/>
      <w:b/>
    </w:rPr>
  </w:style>
  <w:style w:type="paragraph" w:styleId="BodyText">
    <w:name w:val="Body Text"/>
    <w:basedOn w:val="Normal"/>
    <w:link w:val="BodyTextChar"/>
    <w:uiPriority w:val="99"/>
    <w:rsid w:val="00451F4E"/>
    <w:pPr>
      <w:spacing w:before="115"/>
      <w:ind w:left="2880"/>
    </w:pPr>
  </w:style>
  <w:style w:type="paragraph" w:styleId="List">
    <w:name w:val="List"/>
    <w:basedOn w:val="BodyText"/>
    <w:rsid w:val="00451F4E"/>
    <w:pPr>
      <w:tabs>
        <w:tab w:val="left" w:pos="3960"/>
      </w:tabs>
      <w:ind w:left="3960" w:hanging="360"/>
    </w:pPr>
  </w:style>
  <w:style w:type="paragraph" w:customStyle="1" w:styleId="Definition">
    <w:name w:val="Definition"/>
    <w:basedOn w:val="BodyText"/>
    <w:rsid w:val="00451F4E"/>
  </w:style>
  <w:style w:type="paragraph" w:customStyle="1" w:styleId="BodyTextTable">
    <w:name w:val="Body Text Table"/>
    <w:basedOn w:val="BodyText"/>
    <w:rsid w:val="00451F4E"/>
    <w:pPr>
      <w:ind w:left="0"/>
    </w:pPr>
  </w:style>
  <w:style w:type="paragraph" w:customStyle="1" w:styleId="BodyTable">
    <w:name w:val="BodyTable"/>
    <w:basedOn w:val="Normal"/>
    <w:rsid w:val="00451F4E"/>
    <w:pPr>
      <w:spacing w:before="115"/>
    </w:pPr>
  </w:style>
  <w:style w:type="paragraph" w:styleId="Title">
    <w:name w:val="Title"/>
    <w:basedOn w:val="HeadingBase"/>
    <w:qFormat/>
    <w:rsid w:val="00451F4E"/>
    <w:pPr>
      <w:spacing w:before="242" w:after="722"/>
      <w:jc w:val="right"/>
    </w:pPr>
    <w:rPr>
      <w:sz w:val="72"/>
    </w:rPr>
  </w:style>
  <w:style w:type="paragraph" w:customStyle="1" w:styleId="ByLine">
    <w:name w:val="ByLine"/>
    <w:basedOn w:val="Title"/>
    <w:rsid w:val="00451F4E"/>
    <w:rPr>
      <w:sz w:val="28"/>
    </w:rPr>
  </w:style>
  <w:style w:type="paragraph" w:styleId="Caption">
    <w:name w:val="caption"/>
    <w:basedOn w:val="BodyText"/>
    <w:next w:val="BodyText"/>
    <w:qFormat/>
    <w:rsid w:val="00451F4E"/>
    <w:pPr>
      <w:tabs>
        <w:tab w:val="left" w:pos="3600"/>
        <w:tab w:val="left" w:pos="3960"/>
      </w:tabs>
      <w:spacing w:before="60" w:after="160"/>
    </w:pPr>
    <w:rPr>
      <w:i/>
      <w:sz w:val="18"/>
    </w:rPr>
  </w:style>
  <w:style w:type="paragraph" w:customStyle="1" w:styleId="CodeBase">
    <w:name w:val="Code Base"/>
    <w:basedOn w:val="BodyText"/>
    <w:rsid w:val="00451F4E"/>
    <w:rPr>
      <w:rFonts w:ascii="Courier New" w:hAnsi="Courier New"/>
    </w:rPr>
  </w:style>
  <w:style w:type="paragraph" w:customStyle="1" w:styleId="CodeExplained">
    <w:name w:val="CodeExplained"/>
    <w:basedOn w:val="CodeBase"/>
    <w:rsid w:val="00451F4E"/>
    <w:pPr>
      <w:spacing w:after="40"/>
      <w:ind w:left="3240"/>
    </w:pPr>
  </w:style>
  <w:style w:type="character" w:customStyle="1" w:styleId="D2HNoGloss">
    <w:name w:val="D2HNoGloss"/>
    <w:rsid w:val="00451F4E"/>
  </w:style>
  <w:style w:type="paragraph" w:customStyle="1" w:styleId="Figures">
    <w:name w:val="Figures"/>
    <w:basedOn w:val="BodyText"/>
    <w:next w:val="Caption"/>
    <w:rsid w:val="00451F4E"/>
    <w:pPr>
      <w:tabs>
        <w:tab w:val="left" w:pos="3600"/>
        <w:tab w:val="left" w:pos="3960"/>
      </w:tabs>
      <w:spacing w:before="140" w:after="60"/>
    </w:pPr>
  </w:style>
  <w:style w:type="paragraph" w:customStyle="1" w:styleId="FiguresTable">
    <w:name w:val="Figures Table"/>
    <w:basedOn w:val="Figures"/>
    <w:rsid w:val="00451F4E"/>
    <w:pPr>
      <w:ind w:left="720"/>
    </w:pPr>
  </w:style>
  <w:style w:type="paragraph" w:customStyle="1" w:styleId="HeaderBase">
    <w:name w:val="Header Base"/>
    <w:basedOn w:val="HeadingBase"/>
    <w:rsid w:val="00451F4E"/>
  </w:style>
  <w:style w:type="paragraph" w:styleId="Footer">
    <w:name w:val="footer"/>
    <w:basedOn w:val="HeaderBase"/>
    <w:rsid w:val="00451F4E"/>
    <w:pPr>
      <w:pBdr>
        <w:top w:val="single" w:sz="6" w:space="1" w:color="auto"/>
        <w:between w:val="single" w:sz="6" w:space="1" w:color="auto"/>
      </w:pBdr>
      <w:tabs>
        <w:tab w:val="right" w:pos="9720"/>
      </w:tabs>
    </w:pPr>
    <w:rPr>
      <w:sz w:val="18"/>
    </w:rPr>
  </w:style>
  <w:style w:type="paragraph" w:customStyle="1" w:styleId="footereven">
    <w:name w:val="footer even"/>
    <w:basedOn w:val="Footer"/>
    <w:rsid w:val="00451F4E"/>
  </w:style>
  <w:style w:type="paragraph" w:customStyle="1" w:styleId="footerodd">
    <w:name w:val="footer odd"/>
    <w:basedOn w:val="Footer"/>
    <w:rsid w:val="00451F4E"/>
  </w:style>
  <w:style w:type="paragraph" w:styleId="Header">
    <w:name w:val="header"/>
    <w:basedOn w:val="HeaderBase"/>
    <w:rsid w:val="00451F4E"/>
    <w:pPr>
      <w:tabs>
        <w:tab w:val="right" w:pos="9720"/>
      </w:tabs>
    </w:pPr>
    <w:rPr>
      <w:sz w:val="18"/>
    </w:rPr>
  </w:style>
  <w:style w:type="paragraph" w:customStyle="1" w:styleId="headereven">
    <w:name w:val="header even"/>
    <w:basedOn w:val="Header"/>
    <w:rsid w:val="00451F4E"/>
  </w:style>
  <w:style w:type="paragraph" w:customStyle="1" w:styleId="headerodd">
    <w:name w:val="header odd"/>
    <w:basedOn w:val="Header"/>
    <w:rsid w:val="00451F4E"/>
  </w:style>
  <w:style w:type="paragraph" w:customStyle="1" w:styleId="IndexBase">
    <w:name w:val="Index Base"/>
    <w:basedOn w:val="Normal"/>
    <w:rsid w:val="00451F4E"/>
  </w:style>
  <w:style w:type="paragraph" w:styleId="Index1">
    <w:name w:val="index 1"/>
    <w:basedOn w:val="IndexBase"/>
    <w:next w:val="Normal"/>
    <w:autoRedefine/>
    <w:semiHidden/>
    <w:rsid w:val="00451F4E"/>
    <w:pPr>
      <w:ind w:left="432" w:hanging="432"/>
    </w:pPr>
  </w:style>
  <w:style w:type="paragraph" w:styleId="Index2">
    <w:name w:val="index 2"/>
    <w:basedOn w:val="IndexBase"/>
    <w:next w:val="Normal"/>
    <w:autoRedefine/>
    <w:semiHidden/>
    <w:rsid w:val="00451F4E"/>
    <w:pPr>
      <w:ind w:left="432" w:hanging="288"/>
    </w:pPr>
  </w:style>
  <w:style w:type="paragraph" w:styleId="Index3">
    <w:name w:val="index 3"/>
    <w:basedOn w:val="IndexBase"/>
    <w:next w:val="Normal"/>
    <w:autoRedefine/>
    <w:semiHidden/>
    <w:rsid w:val="00451F4E"/>
    <w:pPr>
      <w:ind w:left="432" w:hanging="144"/>
    </w:pPr>
  </w:style>
  <w:style w:type="paragraph" w:styleId="IndexHeading">
    <w:name w:val="index heading"/>
    <w:basedOn w:val="HeadingBase"/>
    <w:next w:val="Index1"/>
    <w:semiHidden/>
    <w:rsid w:val="00451F4E"/>
    <w:pPr>
      <w:keepNext/>
      <w:spacing w:before="302" w:after="122"/>
    </w:pPr>
    <w:rPr>
      <w:sz w:val="22"/>
    </w:rPr>
  </w:style>
  <w:style w:type="paragraph" w:customStyle="1" w:styleId="Jump">
    <w:name w:val="Jump"/>
    <w:basedOn w:val="BodyText"/>
    <w:rsid w:val="00451F4E"/>
    <w:rPr>
      <w:rFonts w:ascii="Arial" w:hAnsi="Arial"/>
      <w:color w:val="FF00FF"/>
      <w:u w:val="double"/>
    </w:rPr>
  </w:style>
  <w:style w:type="paragraph" w:customStyle="1" w:styleId="RelatedHead">
    <w:name w:val="RelatedHead"/>
    <w:basedOn w:val="HeadingBase"/>
    <w:next w:val="Jump"/>
    <w:rsid w:val="00451F4E"/>
    <w:pPr>
      <w:spacing w:before="120" w:after="60"/>
      <w:ind w:left="2880"/>
    </w:pPr>
    <w:rPr>
      <w:color w:val="FF00FF"/>
      <w:sz w:val="24"/>
    </w:rPr>
  </w:style>
  <w:style w:type="paragraph" w:customStyle="1" w:styleId="GlossaryHeading">
    <w:name w:val="Glossary Heading"/>
    <w:basedOn w:val="HeadingBase"/>
    <w:next w:val="C1HPopupTopicText"/>
    <w:rsid w:val="00451F4E"/>
    <w:pPr>
      <w:keepNext/>
      <w:spacing w:before="340"/>
      <w:ind w:left="2880"/>
      <w:outlineLvl w:val="4"/>
    </w:pPr>
    <w:rPr>
      <w:rFonts w:cs="Angsana New"/>
      <w:sz w:val="28"/>
      <w:szCs w:val="28"/>
    </w:rPr>
  </w:style>
  <w:style w:type="paragraph" w:styleId="List2">
    <w:name w:val="List 2"/>
    <w:basedOn w:val="List"/>
    <w:rsid w:val="00451F4E"/>
    <w:pPr>
      <w:tabs>
        <w:tab w:val="clear" w:pos="3960"/>
        <w:tab w:val="left" w:pos="4320"/>
      </w:tabs>
      <w:ind w:left="4320"/>
    </w:pPr>
  </w:style>
  <w:style w:type="paragraph" w:customStyle="1" w:styleId="ListTable">
    <w:name w:val="List Table"/>
    <w:basedOn w:val="List"/>
    <w:rsid w:val="00451F4E"/>
    <w:pPr>
      <w:tabs>
        <w:tab w:val="clear" w:pos="3960"/>
        <w:tab w:val="left" w:pos="1080"/>
      </w:tabs>
      <w:ind w:left="1080"/>
    </w:pPr>
  </w:style>
  <w:style w:type="paragraph" w:customStyle="1" w:styleId="List2Table">
    <w:name w:val="List 2 Table"/>
    <w:basedOn w:val="ListTable"/>
    <w:rsid w:val="00451F4E"/>
    <w:pPr>
      <w:tabs>
        <w:tab w:val="left" w:pos="1440"/>
      </w:tabs>
      <w:ind w:left="1440"/>
    </w:pPr>
  </w:style>
  <w:style w:type="paragraph" w:customStyle="1" w:styleId="MarginNote">
    <w:name w:val="Margin Note"/>
    <w:basedOn w:val="BodyText"/>
    <w:rsid w:val="00451F4E"/>
    <w:pPr>
      <w:spacing w:before="122"/>
      <w:ind w:left="0" w:right="432"/>
    </w:pPr>
    <w:rPr>
      <w:i/>
    </w:rPr>
  </w:style>
  <w:style w:type="paragraph" w:styleId="NormalIndent">
    <w:name w:val="Normal Indent"/>
    <w:basedOn w:val="Normal"/>
    <w:rsid w:val="00451F4E"/>
    <w:pPr>
      <w:ind w:left="720"/>
    </w:pPr>
  </w:style>
  <w:style w:type="paragraph" w:customStyle="1" w:styleId="Note">
    <w:name w:val="Note"/>
    <w:basedOn w:val="BodyText"/>
    <w:rsid w:val="00451F4E"/>
    <w:pPr>
      <w:pBdr>
        <w:top w:val="single" w:sz="6" w:space="1" w:color="auto"/>
        <w:bottom w:val="single" w:sz="6" w:space="1" w:color="auto"/>
      </w:pBdr>
      <w:spacing w:before="180" w:after="180"/>
    </w:pPr>
  </w:style>
  <w:style w:type="paragraph" w:customStyle="1" w:styleId="Source">
    <w:name w:val="Source"/>
    <w:basedOn w:val="CodeBase"/>
    <w:rsid w:val="00451F4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rsid w:val="00451F4E"/>
    <w:pPr>
      <w:spacing w:before="115"/>
    </w:pPr>
  </w:style>
  <w:style w:type="paragraph" w:customStyle="1" w:styleId="SuperTitle">
    <w:name w:val="SuperTitle"/>
    <w:basedOn w:val="Title"/>
    <w:rsid w:val="00451F4E"/>
    <w:pPr>
      <w:pBdr>
        <w:top w:val="single" w:sz="48" w:space="1" w:color="auto"/>
      </w:pBdr>
      <w:spacing w:before="960" w:after="0"/>
      <w:ind w:left="1440"/>
    </w:pPr>
    <w:rPr>
      <w:sz w:val="28"/>
    </w:rPr>
  </w:style>
  <w:style w:type="paragraph" w:customStyle="1" w:styleId="TableBorder">
    <w:name w:val="TableBorder"/>
    <w:basedOn w:val="Normal"/>
    <w:next w:val="Normal"/>
    <w:rsid w:val="00451F4E"/>
    <w:pPr>
      <w:spacing w:before="40" w:line="40" w:lineRule="exact"/>
      <w:ind w:left="2880"/>
    </w:pPr>
  </w:style>
  <w:style w:type="paragraph" w:customStyle="1" w:styleId="TableHeading">
    <w:name w:val="TableHeading"/>
    <w:basedOn w:val="HeadingBase"/>
    <w:rsid w:val="00451F4E"/>
    <w:pPr>
      <w:spacing w:before="60" w:after="60"/>
      <w:ind w:right="72"/>
    </w:pPr>
  </w:style>
  <w:style w:type="paragraph" w:customStyle="1" w:styleId="TableText">
    <w:name w:val="TableText"/>
    <w:basedOn w:val="BodyText"/>
    <w:rsid w:val="00451F4E"/>
    <w:pPr>
      <w:spacing w:before="40" w:after="40"/>
      <w:ind w:left="72" w:right="72"/>
    </w:pPr>
    <w:rPr>
      <w:sz w:val="18"/>
    </w:rPr>
  </w:style>
  <w:style w:type="paragraph" w:customStyle="1" w:styleId="TOCBase">
    <w:name w:val="TOC Base"/>
    <w:basedOn w:val="Normal"/>
    <w:rsid w:val="00451F4E"/>
  </w:style>
  <w:style w:type="paragraph" w:styleId="TOC1">
    <w:name w:val="toc 1"/>
    <w:basedOn w:val="TOCBase"/>
    <w:next w:val="Normal"/>
    <w:autoRedefine/>
    <w:semiHidden/>
    <w:rsid w:val="00451F4E"/>
    <w:pPr>
      <w:tabs>
        <w:tab w:val="right" w:pos="9720"/>
      </w:tabs>
      <w:spacing w:before="245" w:after="115"/>
      <w:ind w:left="1440"/>
    </w:pPr>
    <w:rPr>
      <w:rFonts w:ascii="Arial" w:hAnsi="Arial"/>
      <w:b/>
      <w:sz w:val="24"/>
    </w:rPr>
  </w:style>
  <w:style w:type="paragraph" w:styleId="TOC2">
    <w:name w:val="toc 2"/>
    <w:basedOn w:val="TOCBase"/>
    <w:next w:val="Normal"/>
    <w:autoRedefine/>
    <w:semiHidden/>
    <w:rsid w:val="00451F4E"/>
    <w:pPr>
      <w:tabs>
        <w:tab w:val="right" w:leader="dot" w:pos="9720"/>
      </w:tabs>
      <w:ind w:left="2160"/>
    </w:pPr>
  </w:style>
  <w:style w:type="paragraph" w:styleId="TOC3">
    <w:name w:val="toc 3"/>
    <w:basedOn w:val="TOCBase"/>
    <w:next w:val="Normal"/>
    <w:autoRedefine/>
    <w:semiHidden/>
    <w:rsid w:val="00451F4E"/>
    <w:pPr>
      <w:tabs>
        <w:tab w:val="right" w:leader="dot" w:pos="9720"/>
      </w:tabs>
      <w:ind w:left="2880"/>
    </w:pPr>
  </w:style>
  <w:style w:type="paragraph" w:customStyle="1" w:styleId="TOCTitle">
    <w:name w:val="TOCTitle"/>
    <w:basedOn w:val="HeadingBase"/>
    <w:rsid w:val="00451F4E"/>
    <w:pPr>
      <w:keepNext/>
      <w:spacing w:before="960" w:after="480"/>
    </w:pPr>
    <w:rPr>
      <w:sz w:val="60"/>
    </w:rPr>
  </w:style>
  <w:style w:type="character" w:customStyle="1" w:styleId="C1HConditional">
    <w:name w:val="C1H Conditional"/>
    <w:basedOn w:val="DefaultParagraphFont"/>
    <w:rsid w:val="00451F4E"/>
    <w:rPr>
      <w:bdr w:val="none" w:sz="0" w:space="0" w:color="auto"/>
      <w:shd w:val="clear" w:color="auto" w:fill="D9D9D9"/>
    </w:rPr>
  </w:style>
  <w:style w:type="paragraph" w:customStyle="1" w:styleId="C1HBullet">
    <w:name w:val="C1H Bullet"/>
    <w:basedOn w:val="BodyText"/>
    <w:rsid w:val="00451F4E"/>
    <w:pPr>
      <w:numPr>
        <w:numId w:val="1"/>
      </w:numPr>
    </w:pPr>
  </w:style>
  <w:style w:type="paragraph" w:customStyle="1" w:styleId="C1HBullet2">
    <w:name w:val="C1H Bullet 2"/>
    <w:basedOn w:val="BodyText"/>
    <w:rsid w:val="00451F4E"/>
    <w:pPr>
      <w:numPr>
        <w:numId w:val="2"/>
      </w:numPr>
    </w:pPr>
  </w:style>
  <w:style w:type="paragraph" w:customStyle="1" w:styleId="C1HBullet2A">
    <w:name w:val="C1H Bullet 2A"/>
    <w:basedOn w:val="BodyText"/>
    <w:rsid w:val="00451F4E"/>
    <w:pPr>
      <w:numPr>
        <w:numId w:val="3"/>
      </w:numPr>
    </w:pPr>
  </w:style>
  <w:style w:type="paragraph" w:customStyle="1" w:styleId="C1HNumber">
    <w:name w:val="C1H Number"/>
    <w:basedOn w:val="BodyText"/>
    <w:rsid w:val="00451F4E"/>
    <w:pPr>
      <w:numPr>
        <w:numId w:val="4"/>
      </w:numPr>
    </w:pPr>
  </w:style>
  <w:style w:type="paragraph" w:customStyle="1" w:styleId="C1HNumber2">
    <w:name w:val="C1H Number 2"/>
    <w:basedOn w:val="BodyText"/>
    <w:rsid w:val="00451F4E"/>
    <w:pPr>
      <w:numPr>
        <w:numId w:val="5"/>
      </w:numPr>
    </w:pPr>
  </w:style>
  <w:style w:type="paragraph" w:customStyle="1" w:styleId="C1HContinue">
    <w:name w:val="C1H Continue"/>
    <w:basedOn w:val="BodyText"/>
    <w:rsid w:val="00451F4E"/>
    <w:pPr>
      <w:ind w:left="3960"/>
    </w:pPr>
  </w:style>
  <w:style w:type="paragraph" w:customStyle="1" w:styleId="C1HContinue2">
    <w:name w:val="C1H Continue 2"/>
    <w:basedOn w:val="BodyText"/>
    <w:rsid w:val="00451F4E"/>
    <w:pPr>
      <w:ind w:left="4320"/>
    </w:pPr>
  </w:style>
  <w:style w:type="character" w:customStyle="1" w:styleId="C1HJump">
    <w:name w:val="C1H Jump"/>
    <w:basedOn w:val="DefaultParagraphFont"/>
    <w:rsid w:val="00451F4E"/>
    <w:rPr>
      <w:color w:val="008000"/>
    </w:rPr>
  </w:style>
  <w:style w:type="character" w:customStyle="1" w:styleId="C1HPopup">
    <w:name w:val="C1H Popup"/>
    <w:basedOn w:val="DefaultParagraphFont"/>
    <w:rsid w:val="00451F4E"/>
    <w:rPr>
      <w:i/>
      <w:color w:val="008000"/>
    </w:rPr>
  </w:style>
  <w:style w:type="character" w:customStyle="1" w:styleId="C1HIndex">
    <w:name w:val="C1H Index"/>
    <w:basedOn w:val="DefaultParagraphFont"/>
    <w:rsid w:val="00451F4E"/>
    <w:rPr>
      <w:color w:val="808000"/>
    </w:rPr>
  </w:style>
  <w:style w:type="character" w:customStyle="1" w:styleId="C1HContentsTitle">
    <w:name w:val="C1H Contents Title"/>
    <w:basedOn w:val="DefaultParagraphFont"/>
    <w:rsid w:val="00451F4E"/>
    <w:rPr>
      <w:color w:val="993300"/>
    </w:rPr>
  </w:style>
  <w:style w:type="paragraph" w:customStyle="1" w:styleId="MidTopic">
    <w:name w:val="MidTopic"/>
    <w:basedOn w:val="Heading3"/>
    <w:next w:val="BodyText"/>
    <w:rsid w:val="00451F4E"/>
    <w:pPr>
      <w:outlineLvl w:val="9"/>
    </w:pPr>
  </w:style>
  <w:style w:type="paragraph" w:customStyle="1" w:styleId="WhatsThis">
    <w:name w:val="WhatsThis"/>
    <w:basedOn w:val="Heading3"/>
    <w:next w:val="C1HPopupTopicText"/>
    <w:rsid w:val="00451F4E"/>
    <w:pPr>
      <w:outlineLvl w:val="9"/>
    </w:pPr>
  </w:style>
  <w:style w:type="character" w:customStyle="1" w:styleId="C1HContextID">
    <w:name w:val="C1H Context ID"/>
    <w:basedOn w:val="DefaultParagraphFont"/>
    <w:rsid w:val="00451F4E"/>
    <w:rPr>
      <w:vanish/>
      <w:color w:val="FF00FF"/>
    </w:rPr>
  </w:style>
  <w:style w:type="character" w:customStyle="1" w:styleId="C1HGroup">
    <w:name w:val="C1H Group"/>
    <w:basedOn w:val="DefaultParagraphFont"/>
    <w:rsid w:val="00451F4E"/>
    <w:rPr>
      <w:i/>
      <w:color w:val="808000"/>
    </w:rPr>
  </w:style>
  <w:style w:type="character" w:customStyle="1" w:styleId="C1HGroupInvisible">
    <w:name w:val="C1H Group Invisible"/>
    <w:basedOn w:val="C1HGroup"/>
    <w:rsid w:val="00451F4E"/>
    <w:rPr>
      <w:i/>
      <w:vanish/>
      <w:color w:val="808000"/>
    </w:rPr>
  </w:style>
  <w:style w:type="character" w:customStyle="1" w:styleId="C1HGroupLink">
    <w:name w:val="C1H Group Link"/>
    <w:basedOn w:val="C1HGroup"/>
    <w:rsid w:val="00451F4E"/>
    <w:rPr>
      <w:i/>
      <w:color w:val="808000"/>
      <w:u w:val="single"/>
    </w:rPr>
  </w:style>
  <w:style w:type="character" w:customStyle="1" w:styleId="C1HIndexInvisible">
    <w:name w:val="C1H Index Invisible"/>
    <w:basedOn w:val="C1HIndex"/>
    <w:rsid w:val="00451F4E"/>
    <w:rPr>
      <w:vanish/>
      <w:color w:val="808000"/>
    </w:rPr>
  </w:style>
  <w:style w:type="character" w:customStyle="1" w:styleId="C1HKeywordLink">
    <w:name w:val="C1H Keyword Link"/>
    <w:basedOn w:val="C1HIndex"/>
    <w:rsid w:val="00451F4E"/>
    <w:rPr>
      <w:color w:val="808000"/>
      <w:u w:val="single"/>
    </w:rPr>
  </w:style>
  <w:style w:type="character" w:customStyle="1" w:styleId="C1HLinkTag">
    <w:name w:val="C1H Link Tag"/>
    <w:basedOn w:val="DefaultParagraphFont"/>
    <w:rsid w:val="00451F4E"/>
    <w:rPr>
      <w:color w:val="3366FF"/>
    </w:rPr>
  </w:style>
  <w:style w:type="character" w:customStyle="1" w:styleId="C1HLinkTagInvisible">
    <w:name w:val="C1H Link Tag Invisible"/>
    <w:basedOn w:val="C1HLinkTag"/>
    <w:rsid w:val="00451F4E"/>
    <w:rPr>
      <w:vanish/>
      <w:color w:val="3366FF"/>
    </w:rPr>
  </w:style>
  <w:style w:type="character" w:customStyle="1" w:styleId="C1HManual">
    <w:name w:val="C1H Manual"/>
    <w:basedOn w:val="DefaultParagraphFont"/>
    <w:rsid w:val="00451F4E"/>
    <w:rPr>
      <w:bdr w:val="none" w:sz="0" w:space="0" w:color="auto"/>
      <w:shd w:val="clear" w:color="auto" w:fill="CCFFCC"/>
    </w:rPr>
  </w:style>
  <w:style w:type="character" w:customStyle="1" w:styleId="C1HOnline">
    <w:name w:val="C1H Online"/>
    <w:basedOn w:val="DefaultParagraphFont"/>
    <w:rsid w:val="00451F4E"/>
    <w:rPr>
      <w:bdr w:val="none" w:sz="0" w:space="0" w:color="auto"/>
      <w:shd w:val="clear" w:color="auto" w:fill="99CCFF"/>
    </w:rPr>
  </w:style>
  <w:style w:type="paragraph" w:customStyle="1" w:styleId="C1HPopupTopicText">
    <w:name w:val="C1H Popup Topic Text"/>
    <w:basedOn w:val="BodyText"/>
    <w:rsid w:val="00451F4E"/>
    <w:rPr>
      <w:rFonts w:cs="Angsana New"/>
    </w:rPr>
  </w:style>
  <w:style w:type="character" w:customStyle="1" w:styleId="C1HTopicProperties">
    <w:name w:val="C1H Topic Properties"/>
    <w:basedOn w:val="DefaultParagraphFont"/>
    <w:rsid w:val="00451F4E"/>
    <w:rPr>
      <w:vanish/>
      <w:color w:val="800080"/>
    </w:rPr>
  </w:style>
  <w:style w:type="paragraph" w:styleId="BodyTextIndent">
    <w:name w:val="Body Text Indent"/>
    <w:basedOn w:val="Normal"/>
    <w:rsid w:val="00451F4E"/>
    <w:pPr>
      <w:spacing w:after="120"/>
      <w:ind w:left="3163"/>
    </w:pPr>
  </w:style>
  <w:style w:type="paragraph" w:styleId="BodyTextFirstIndent">
    <w:name w:val="Body Text First Indent"/>
    <w:basedOn w:val="BodyText"/>
    <w:rsid w:val="00451F4E"/>
    <w:pPr>
      <w:spacing w:before="0" w:after="120"/>
      <w:ind w:firstLine="210"/>
    </w:pPr>
  </w:style>
  <w:style w:type="character" w:customStyle="1" w:styleId="C1HInlineExpand">
    <w:name w:val="C1H Inline Expand"/>
    <w:basedOn w:val="DefaultParagraphFont"/>
    <w:rsid w:val="00451F4E"/>
    <w:rPr>
      <w:color w:val="008080"/>
    </w:rPr>
  </w:style>
  <w:style w:type="character" w:customStyle="1" w:styleId="C1HInlinePopup">
    <w:name w:val="C1H Inline Popup"/>
    <w:basedOn w:val="C1HInlineExpand"/>
    <w:rsid w:val="00451F4E"/>
    <w:rPr>
      <w:i/>
      <w:color w:val="008080"/>
      <w:u w:val="single"/>
    </w:rPr>
  </w:style>
  <w:style w:type="character" w:customStyle="1" w:styleId="C1HExpandText">
    <w:name w:val="C1H Expand Text"/>
    <w:basedOn w:val="DefaultParagraphFont"/>
    <w:rsid w:val="00451F4E"/>
    <w:rPr>
      <w:vanish/>
      <w:bdr w:val="none" w:sz="0" w:space="0" w:color="auto"/>
      <w:shd w:val="clear" w:color="auto" w:fill="CCFFFF"/>
    </w:rPr>
  </w:style>
  <w:style w:type="character" w:customStyle="1" w:styleId="C1HPopupText">
    <w:name w:val="C1H Popup Text"/>
    <w:basedOn w:val="C1HExpandText"/>
    <w:rsid w:val="00451F4E"/>
    <w:rPr>
      <w:vanish/>
      <w:bdr w:val="none" w:sz="0" w:space="0" w:color="auto"/>
      <w:shd w:val="clear" w:color="auto" w:fill="CCFFFF"/>
    </w:rPr>
  </w:style>
  <w:style w:type="character" w:customStyle="1" w:styleId="C1HInlineDropdown">
    <w:name w:val="C1H Inline Dropdown"/>
    <w:basedOn w:val="C1HInlineExpand"/>
    <w:rsid w:val="00451F4E"/>
    <w:rPr>
      <w:color w:val="008080"/>
      <w:u w:val="single"/>
    </w:rPr>
  </w:style>
  <w:style w:type="character" w:customStyle="1" w:styleId="C1HDropdownText">
    <w:name w:val="C1H Dropdown Text"/>
    <w:basedOn w:val="C1HExpandText"/>
    <w:rsid w:val="00451F4E"/>
    <w:rPr>
      <w:vanish/>
      <w:bdr w:val="none" w:sz="0" w:space="0" w:color="auto"/>
      <w:shd w:val="clear" w:color="auto" w:fill="CCFFFF"/>
    </w:rPr>
  </w:style>
  <w:style w:type="paragraph" w:customStyle="1" w:styleId="GlossaryHeadingnoautolinks">
    <w:name w:val="Glossary Heading (no auto links)"/>
    <w:basedOn w:val="GlossaryHeading"/>
    <w:next w:val="C1HPopupTopicText"/>
    <w:rsid w:val="00451F4E"/>
    <w:rPr>
      <w:color w:val="993300"/>
    </w:rPr>
  </w:style>
  <w:style w:type="character" w:customStyle="1" w:styleId="C1HVariable">
    <w:name w:val="C1H Variable"/>
    <w:basedOn w:val="DefaultParagraphFont"/>
    <w:rsid w:val="00EF4881"/>
    <w:rPr>
      <w:i/>
      <w:color w:val="993300"/>
    </w:rPr>
  </w:style>
  <w:style w:type="paragraph" w:customStyle="1" w:styleId="C1SectionCollapsed">
    <w:name w:val="C1 Section Collapsed"/>
    <w:basedOn w:val="Heading4"/>
    <w:next w:val="BodyText"/>
    <w:rsid w:val="00C85CE6"/>
  </w:style>
  <w:style w:type="paragraph" w:customStyle="1" w:styleId="C1SectionExpanded">
    <w:name w:val="C1 Section Expanded"/>
    <w:basedOn w:val="Heading4"/>
    <w:next w:val="BodyText"/>
    <w:rsid w:val="00C85CE6"/>
  </w:style>
  <w:style w:type="paragraph" w:customStyle="1" w:styleId="C1SectionEnd">
    <w:name w:val="C1 Section End"/>
    <w:basedOn w:val="BodyText"/>
    <w:next w:val="BodyText"/>
    <w:rsid w:val="00C85CE6"/>
  </w:style>
  <w:style w:type="paragraph" w:styleId="BalloonText">
    <w:name w:val="Balloon Text"/>
    <w:basedOn w:val="Normal"/>
    <w:link w:val="BalloonTextChar"/>
    <w:rsid w:val="008D5C8F"/>
    <w:rPr>
      <w:rFonts w:ascii="Tahoma" w:hAnsi="Tahoma" w:cs="Tahoma"/>
      <w:sz w:val="16"/>
      <w:szCs w:val="16"/>
    </w:rPr>
  </w:style>
  <w:style w:type="character" w:customStyle="1" w:styleId="BalloonTextChar">
    <w:name w:val="Balloon Text Char"/>
    <w:basedOn w:val="DefaultParagraphFont"/>
    <w:link w:val="BalloonText"/>
    <w:rsid w:val="008D5C8F"/>
    <w:rPr>
      <w:rFonts w:ascii="Tahoma" w:hAnsi="Tahoma" w:cs="Tahoma"/>
      <w:sz w:val="16"/>
      <w:szCs w:val="16"/>
    </w:rPr>
  </w:style>
  <w:style w:type="paragraph" w:styleId="NormalWeb">
    <w:name w:val="Normal (Web)"/>
    <w:basedOn w:val="BodyText"/>
    <w:uiPriority w:val="99"/>
    <w:rsid w:val="00802EFB"/>
    <w:rPr>
      <w:szCs w:val="24"/>
    </w:rPr>
  </w:style>
  <w:style w:type="paragraph" w:styleId="ListBullet">
    <w:name w:val="List Bullet"/>
    <w:basedOn w:val="Normal"/>
    <w:rsid w:val="001E33C5"/>
    <w:pPr>
      <w:numPr>
        <w:numId w:val="30"/>
      </w:numPr>
    </w:pPr>
    <w:rPr>
      <w:rFonts w:cs="Angsana New"/>
    </w:rPr>
  </w:style>
  <w:style w:type="paragraph" w:styleId="ListBullet2">
    <w:name w:val="List Bullet 2"/>
    <w:basedOn w:val="Normal"/>
    <w:rsid w:val="001E33C5"/>
    <w:pPr>
      <w:numPr>
        <w:numId w:val="31"/>
      </w:numPr>
    </w:pPr>
    <w:rPr>
      <w:rFonts w:cs="Angsana New"/>
    </w:rPr>
  </w:style>
  <w:style w:type="character" w:styleId="Emphasis">
    <w:name w:val="Emphasis"/>
    <w:basedOn w:val="DefaultParagraphFont"/>
    <w:qFormat/>
    <w:rsid w:val="00975A63"/>
    <w:rPr>
      <w:i/>
      <w:iCs/>
    </w:rPr>
  </w:style>
  <w:style w:type="character" w:styleId="Strong">
    <w:name w:val="Strong"/>
    <w:basedOn w:val="DefaultParagraphFont"/>
    <w:qFormat/>
    <w:rsid w:val="000D61BE"/>
    <w:rPr>
      <w:b/>
      <w:bCs/>
    </w:rPr>
  </w:style>
  <w:style w:type="table" w:styleId="TableGrid">
    <w:name w:val="Table Grid"/>
    <w:basedOn w:val="TableNormal"/>
    <w:rsid w:val="009A2B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123D49"/>
    <w:rPr>
      <w:rFonts w:ascii="Arial" w:hAnsi="Arial"/>
      <w:b/>
      <w:sz w:val="28"/>
    </w:rPr>
  </w:style>
  <w:style w:type="character" w:customStyle="1" w:styleId="BodyTextChar">
    <w:name w:val="Body Text Char"/>
    <w:basedOn w:val="DefaultParagraphFont"/>
    <w:link w:val="BodyText"/>
    <w:uiPriority w:val="99"/>
    <w:rsid w:val="00123D49"/>
  </w:style>
  <w:style w:type="character" w:customStyle="1" w:styleId="Heading2Char">
    <w:name w:val="Heading 2 Char"/>
    <w:basedOn w:val="DefaultParagraphFont"/>
    <w:link w:val="Heading2"/>
    <w:rsid w:val="00123D49"/>
    <w:rPr>
      <w:rFonts w:ascii="Arial" w:hAnsi="Arial"/>
      <w:b/>
      <w:sz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Body Text" w:uiPriority="99"/>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1F4E"/>
  </w:style>
  <w:style w:type="paragraph" w:styleId="Heading1">
    <w:name w:val="heading 1"/>
    <w:basedOn w:val="HeadingBase"/>
    <w:next w:val="Heading2"/>
    <w:qFormat/>
    <w:rsid w:val="00451F4E"/>
    <w:pPr>
      <w:keepNext/>
      <w:spacing w:before="962" w:after="1682"/>
      <w:outlineLvl w:val="0"/>
    </w:pPr>
    <w:rPr>
      <w:sz w:val="60"/>
    </w:rPr>
  </w:style>
  <w:style w:type="paragraph" w:styleId="Heading2">
    <w:name w:val="heading 2"/>
    <w:basedOn w:val="HeadingBase"/>
    <w:next w:val="BodyText"/>
    <w:link w:val="Heading2Char"/>
    <w:qFormat/>
    <w:rsid w:val="00451F4E"/>
    <w:pPr>
      <w:keepNext/>
      <w:pBdr>
        <w:top w:val="single" w:sz="6" w:space="1" w:color="auto"/>
      </w:pBdr>
      <w:spacing w:before="362" w:after="43"/>
      <w:outlineLvl w:val="1"/>
    </w:pPr>
    <w:rPr>
      <w:sz w:val="36"/>
    </w:rPr>
  </w:style>
  <w:style w:type="paragraph" w:styleId="Heading3">
    <w:name w:val="heading 3"/>
    <w:basedOn w:val="HeadingBase"/>
    <w:next w:val="BodyText"/>
    <w:link w:val="Heading3Char"/>
    <w:qFormat/>
    <w:rsid w:val="00451F4E"/>
    <w:pPr>
      <w:keepNext/>
      <w:spacing w:before="340"/>
      <w:ind w:left="2880"/>
      <w:outlineLvl w:val="2"/>
    </w:pPr>
    <w:rPr>
      <w:sz w:val="28"/>
    </w:rPr>
  </w:style>
  <w:style w:type="paragraph" w:styleId="Heading4">
    <w:name w:val="heading 4"/>
    <w:basedOn w:val="HeadingBase"/>
    <w:next w:val="BodyText"/>
    <w:qFormat/>
    <w:rsid w:val="00451F4E"/>
    <w:pPr>
      <w:keepNext/>
      <w:spacing w:before="216" w:after="14"/>
      <w:ind w:left="2880"/>
      <w:outlineLvl w:val="3"/>
    </w:pPr>
    <w:rPr>
      <w:i/>
      <w:sz w:val="24"/>
    </w:rPr>
  </w:style>
  <w:style w:type="paragraph" w:styleId="Heading5">
    <w:name w:val="heading 5"/>
    <w:basedOn w:val="HeadingBase"/>
    <w:next w:val="Definition"/>
    <w:qFormat/>
    <w:rsid w:val="00451F4E"/>
    <w:pPr>
      <w:keepNext/>
      <w:spacing w:before="340"/>
      <w:ind w:left="2880"/>
      <w:outlineLvl w:val="4"/>
    </w:pPr>
    <w:rPr>
      <w:sz w:val="28"/>
    </w:rPr>
  </w:style>
  <w:style w:type="paragraph" w:styleId="Heading6">
    <w:name w:val="heading 6"/>
    <w:basedOn w:val="Normal"/>
    <w:next w:val="Normal"/>
    <w:qFormat/>
    <w:rsid w:val="00451F4E"/>
    <w:pPr>
      <w:spacing w:before="240" w:after="60"/>
      <w:ind w:left="288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rsid w:val="00451F4E"/>
    <w:rPr>
      <w:rFonts w:ascii="Arial" w:hAnsi="Arial"/>
      <w:b/>
    </w:rPr>
  </w:style>
  <w:style w:type="paragraph" w:styleId="BodyText">
    <w:name w:val="Body Text"/>
    <w:basedOn w:val="Normal"/>
    <w:link w:val="BodyTextChar"/>
    <w:uiPriority w:val="99"/>
    <w:rsid w:val="00451F4E"/>
    <w:pPr>
      <w:spacing w:before="115"/>
      <w:ind w:left="2880"/>
    </w:pPr>
  </w:style>
  <w:style w:type="paragraph" w:styleId="List">
    <w:name w:val="List"/>
    <w:basedOn w:val="BodyText"/>
    <w:rsid w:val="00451F4E"/>
    <w:pPr>
      <w:tabs>
        <w:tab w:val="left" w:pos="3960"/>
      </w:tabs>
      <w:ind w:left="3960" w:hanging="360"/>
    </w:pPr>
  </w:style>
  <w:style w:type="paragraph" w:customStyle="1" w:styleId="Definition">
    <w:name w:val="Definition"/>
    <w:basedOn w:val="BodyText"/>
    <w:rsid w:val="00451F4E"/>
  </w:style>
  <w:style w:type="paragraph" w:customStyle="1" w:styleId="BodyTextTable">
    <w:name w:val="Body Text Table"/>
    <w:basedOn w:val="BodyText"/>
    <w:rsid w:val="00451F4E"/>
    <w:pPr>
      <w:ind w:left="0"/>
    </w:pPr>
  </w:style>
  <w:style w:type="paragraph" w:customStyle="1" w:styleId="BodyTable">
    <w:name w:val="BodyTable"/>
    <w:basedOn w:val="Normal"/>
    <w:rsid w:val="00451F4E"/>
    <w:pPr>
      <w:spacing w:before="115"/>
    </w:pPr>
  </w:style>
  <w:style w:type="paragraph" w:styleId="Title">
    <w:name w:val="Title"/>
    <w:basedOn w:val="HeadingBase"/>
    <w:qFormat/>
    <w:rsid w:val="00451F4E"/>
    <w:pPr>
      <w:spacing w:before="242" w:after="722"/>
      <w:jc w:val="right"/>
    </w:pPr>
    <w:rPr>
      <w:sz w:val="72"/>
    </w:rPr>
  </w:style>
  <w:style w:type="paragraph" w:customStyle="1" w:styleId="ByLine">
    <w:name w:val="ByLine"/>
    <w:basedOn w:val="Title"/>
    <w:rsid w:val="00451F4E"/>
    <w:rPr>
      <w:sz w:val="28"/>
    </w:rPr>
  </w:style>
  <w:style w:type="paragraph" w:styleId="Caption">
    <w:name w:val="caption"/>
    <w:basedOn w:val="BodyText"/>
    <w:next w:val="BodyText"/>
    <w:qFormat/>
    <w:rsid w:val="00451F4E"/>
    <w:pPr>
      <w:tabs>
        <w:tab w:val="left" w:pos="3600"/>
        <w:tab w:val="left" w:pos="3960"/>
      </w:tabs>
      <w:spacing w:before="60" w:after="160"/>
    </w:pPr>
    <w:rPr>
      <w:i/>
      <w:sz w:val="18"/>
    </w:rPr>
  </w:style>
  <w:style w:type="paragraph" w:customStyle="1" w:styleId="CodeBase">
    <w:name w:val="Code Base"/>
    <w:basedOn w:val="BodyText"/>
    <w:rsid w:val="00451F4E"/>
    <w:rPr>
      <w:rFonts w:ascii="Courier New" w:hAnsi="Courier New"/>
    </w:rPr>
  </w:style>
  <w:style w:type="paragraph" w:customStyle="1" w:styleId="CodeExplained">
    <w:name w:val="CodeExplained"/>
    <w:basedOn w:val="CodeBase"/>
    <w:rsid w:val="00451F4E"/>
    <w:pPr>
      <w:spacing w:after="40"/>
      <w:ind w:left="3240"/>
    </w:pPr>
  </w:style>
  <w:style w:type="character" w:customStyle="1" w:styleId="D2HNoGloss">
    <w:name w:val="D2HNoGloss"/>
    <w:rsid w:val="00451F4E"/>
  </w:style>
  <w:style w:type="paragraph" w:customStyle="1" w:styleId="Figures">
    <w:name w:val="Figures"/>
    <w:basedOn w:val="BodyText"/>
    <w:next w:val="Caption"/>
    <w:rsid w:val="00451F4E"/>
    <w:pPr>
      <w:tabs>
        <w:tab w:val="left" w:pos="3600"/>
        <w:tab w:val="left" w:pos="3960"/>
      </w:tabs>
      <w:spacing w:before="140" w:after="60"/>
    </w:pPr>
  </w:style>
  <w:style w:type="paragraph" w:customStyle="1" w:styleId="FiguresTable">
    <w:name w:val="Figures Table"/>
    <w:basedOn w:val="Figures"/>
    <w:rsid w:val="00451F4E"/>
    <w:pPr>
      <w:ind w:left="720"/>
    </w:pPr>
  </w:style>
  <w:style w:type="paragraph" w:customStyle="1" w:styleId="HeaderBase">
    <w:name w:val="Header Base"/>
    <w:basedOn w:val="HeadingBase"/>
    <w:rsid w:val="00451F4E"/>
  </w:style>
  <w:style w:type="paragraph" w:styleId="Footer">
    <w:name w:val="footer"/>
    <w:basedOn w:val="HeaderBase"/>
    <w:rsid w:val="00451F4E"/>
    <w:pPr>
      <w:pBdr>
        <w:top w:val="single" w:sz="6" w:space="1" w:color="auto"/>
        <w:between w:val="single" w:sz="6" w:space="1" w:color="auto"/>
      </w:pBdr>
      <w:tabs>
        <w:tab w:val="right" w:pos="9720"/>
      </w:tabs>
    </w:pPr>
    <w:rPr>
      <w:sz w:val="18"/>
    </w:rPr>
  </w:style>
  <w:style w:type="paragraph" w:customStyle="1" w:styleId="footereven">
    <w:name w:val="footer even"/>
    <w:basedOn w:val="Footer"/>
    <w:rsid w:val="00451F4E"/>
  </w:style>
  <w:style w:type="paragraph" w:customStyle="1" w:styleId="footerodd">
    <w:name w:val="footer odd"/>
    <w:basedOn w:val="Footer"/>
    <w:rsid w:val="00451F4E"/>
  </w:style>
  <w:style w:type="paragraph" w:styleId="Header">
    <w:name w:val="header"/>
    <w:basedOn w:val="HeaderBase"/>
    <w:rsid w:val="00451F4E"/>
    <w:pPr>
      <w:tabs>
        <w:tab w:val="right" w:pos="9720"/>
      </w:tabs>
    </w:pPr>
    <w:rPr>
      <w:sz w:val="18"/>
    </w:rPr>
  </w:style>
  <w:style w:type="paragraph" w:customStyle="1" w:styleId="headereven">
    <w:name w:val="header even"/>
    <w:basedOn w:val="Header"/>
    <w:rsid w:val="00451F4E"/>
  </w:style>
  <w:style w:type="paragraph" w:customStyle="1" w:styleId="headerodd">
    <w:name w:val="header odd"/>
    <w:basedOn w:val="Header"/>
    <w:rsid w:val="00451F4E"/>
  </w:style>
  <w:style w:type="paragraph" w:customStyle="1" w:styleId="IndexBase">
    <w:name w:val="Index Base"/>
    <w:basedOn w:val="Normal"/>
    <w:rsid w:val="00451F4E"/>
  </w:style>
  <w:style w:type="paragraph" w:styleId="Index1">
    <w:name w:val="index 1"/>
    <w:basedOn w:val="IndexBase"/>
    <w:next w:val="Normal"/>
    <w:autoRedefine/>
    <w:semiHidden/>
    <w:rsid w:val="00451F4E"/>
    <w:pPr>
      <w:ind w:left="432" w:hanging="432"/>
    </w:pPr>
  </w:style>
  <w:style w:type="paragraph" w:styleId="Index2">
    <w:name w:val="index 2"/>
    <w:basedOn w:val="IndexBase"/>
    <w:next w:val="Normal"/>
    <w:autoRedefine/>
    <w:semiHidden/>
    <w:rsid w:val="00451F4E"/>
    <w:pPr>
      <w:ind w:left="432" w:hanging="288"/>
    </w:pPr>
  </w:style>
  <w:style w:type="paragraph" w:styleId="Index3">
    <w:name w:val="index 3"/>
    <w:basedOn w:val="IndexBase"/>
    <w:next w:val="Normal"/>
    <w:autoRedefine/>
    <w:semiHidden/>
    <w:rsid w:val="00451F4E"/>
    <w:pPr>
      <w:ind w:left="432" w:hanging="144"/>
    </w:pPr>
  </w:style>
  <w:style w:type="paragraph" w:styleId="IndexHeading">
    <w:name w:val="index heading"/>
    <w:basedOn w:val="HeadingBase"/>
    <w:next w:val="Index1"/>
    <w:semiHidden/>
    <w:rsid w:val="00451F4E"/>
    <w:pPr>
      <w:keepNext/>
      <w:spacing w:before="302" w:after="122"/>
    </w:pPr>
    <w:rPr>
      <w:sz w:val="22"/>
    </w:rPr>
  </w:style>
  <w:style w:type="paragraph" w:customStyle="1" w:styleId="Jump">
    <w:name w:val="Jump"/>
    <w:basedOn w:val="BodyText"/>
    <w:rsid w:val="00451F4E"/>
    <w:rPr>
      <w:rFonts w:ascii="Arial" w:hAnsi="Arial"/>
      <w:color w:val="FF00FF"/>
      <w:u w:val="double"/>
    </w:rPr>
  </w:style>
  <w:style w:type="paragraph" w:customStyle="1" w:styleId="RelatedHead">
    <w:name w:val="RelatedHead"/>
    <w:basedOn w:val="HeadingBase"/>
    <w:next w:val="Jump"/>
    <w:rsid w:val="00451F4E"/>
    <w:pPr>
      <w:spacing w:before="120" w:after="60"/>
      <w:ind w:left="2880"/>
    </w:pPr>
    <w:rPr>
      <w:color w:val="FF00FF"/>
      <w:sz w:val="24"/>
    </w:rPr>
  </w:style>
  <w:style w:type="paragraph" w:customStyle="1" w:styleId="GlossaryHeading">
    <w:name w:val="Glossary Heading"/>
    <w:basedOn w:val="HeadingBase"/>
    <w:next w:val="C1HPopupTopicText"/>
    <w:rsid w:val="00451F4E"/>
    <w:pPr>
      <w:keepNext/>
      <w:spacing w:before="340"/>
      <w:ind w:left="2880"/>
      <w:outlineLvl w:val="4"/>
    </w:pPr>
    <w:rPr>
      <w:rFonts w:cs="Angsana New"/>
      <w:sz w:val="28"/>
      <w:szCs w:val="28"/>
    </w:rPr>
  </w:style>
  <w:style w:type="paragraph" w:styleId="List2">
    <w:name w:val="List 2"/>
    <w:basedOn w:val="List"/>
    <w:rsid w:val="00451F4E"/>
    <w:pPr>
      <w:tabs>
        <w:tab w:val="clear" w:pos="3960"/>
        <w:tab w:val="left" w:pos="4320"/>
      </w:tabs>
      <w:ind w:left="4320"/>
    </w:pPr>
  </w:style>
  <w:style w:type="paragraph" w:customStyle="1" w:styleId="ListTable">
    <w:name w:val="List Table"/>
    <w:basedOn w:val="List"/>
    <w:rsid w:val="00451F4E"/>
    <w:pPr>
      <w:tabs>
        <w:tab w:val="clear" w:pos="3960"/>
        <w:tab w:val="left" w:pos="1080"/>
      </w:tabs>
      <w:ind w:left="1080"/>
    </w:pPr>
  </w:style>
  <w:style w:type="paragraph" w:customStyle="1" w:styleId="List2Table">
    <w:name w:val="List 2 Table"/>
    <w:basedOn w:val="ListTable"/>
    <w:rsid w:val="00451F4E"/>
    <w:pPr>
      <w:tabs>
        <w:tab w:val="left" w:pos="1440"/>
      </w:tabs>
      <w:ind w:left="1440"/>
    </w:pPr>
  </w:style>
  <w:style w:type="paragraph" w:customStyle="1" w:styleId="MarginNote">
    <w:name w:val="Margin Note"/>
    <w:basedOn w:val="BodyText"/>
    <w:rsid w:val="00451F4E"/>
    <w:pPr>
      <w:spacing w:before="122"/>
      <w:ind w:left="0" w:right="432"/>
    </w:pPr>
    <w:rPr>
      <w:i/>
    </w:rPr>
  </w:style>
  <w:style w:type="paragraph" w:styleId="NormalIndent">
    <w:name w:val="Normal Indent"/>
    <w:basedOn w:val="Normal"/>
    <w:rsid w:val="00451F4E"/>
    <w:pPr>
      <w:ind w:left="720"/>
    </w:pPr>
  </w:style>
  <w:style w:type="paragraph" w:customStyle="1" w:styleId="Note">
    <w:name w:val="Note"/>
    <w:basedOn w:val="BodyText"/>
    <w:rsid w:val="00451F4E"/>
    <w:pPr>
      <w:pBdr>
        <w:top w:val="single" w:sz="6" w:space="1" w:color="auto"/>
        <w:bottom w:val="single" w:sz="6" w:space="1" w:color="auto"/>
      </w:pBdr>
      <w:spacing w:before="180" w:after="180"/>
    </w:pPr>
  </w:style>
  <w:style w:type="paragraph" w:customStyle="1" w:styleId="Source">
    <w:name w:val="Source"/>
    <w:basedOn w:val="CodeBase"/>
    <w:rsid w:val="00451F4E"/>
    <w:pPr>
      <w:keepNext/>
      <w:keepLines/>
      <w:pBdr>
        <w:top w:val="single" w:sz="6" w:space="1" w:color="auto"/>
        <w:left w:val="single" w:sz="6" w:space="1" w:color="auto"/>
        <w:bottom w:val="single" w:sz="6" w:space="1" w:color="auto"/>
        <w:right w:val="single" w:sz="6" w:space="1" w:color="auto"/>
      </w:pBdr>
      <w:tabs>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0"/>
    </w:pPr>
    <w:rPr>
      <w:sz w:val="16"/>
    </w:rPr>
  </w:style>
  <w:style w:type="paragraph" w:customStyle="1" w:styleId="SourceTop">
    <w:name w:val="SourceTop"/>
    <w:basedOn w:val="Source"/>
    <w:next w:val="Source"/>
    <w:rsid w:val="00451F4E"/>
    <w:pPr>
      <w:spacing w:before="115"/>
    </w:pPr>
  </w:style>
  <w:style w:type="paragraph" w:customStyle="1" w:styleId="SuperTitle">
    <w:name w:val="SuperTitle"/>
    <w:basedOn w:val="Title"/>
    <w:rsid w:val="00451F4E"/>
    <w:pPr>
      <w:pBdr>
        <w:top w:val="single" w:sz="48" w:space="1" w:color="auto"/>
      </w:pBdr>
      <w:spacing w:before="960" w:after="0"/>
      <w:ind w:left="1440"/>
    </w:pPr>
    <w:rPr>
      <w:sz w:val="28"/>
    </w:rPr>
  </w:style>
  <w:style w:type="paragraph" w:customStyle="1" w:styleId="TableBorder">
    <w:name w:val="TableBorder"/>
    <w:basedOn w:val="Normal"/>
    <w:next w:val="Normal"/>
    <w:rsid w:val="00451F4E"/>
    <w:pPr>
      <w:spacing w:before="40" w:line="40" w:lineRule="exact"/>
      <w:ind w:left="2880"/>
    </w:pPr>
  </w:style>
  <w:style w:type="paragraph" w:customStyle="1" w:styleId="TableHeading">
    <w:name w:val="TableHeading"/>
    <w:basedOn w:val="HeadingBase"/>
    <w:rsid w:val="00451F4E"/>
    <w:pPr>
      <w:spacing w:before="60" w:after="60"/>
      <w:ind w:right="72"/>
    </w:pPr>
  </w:style>
  <w:style w:type="paragraph" w:customStyle="1" w:styleId="TableText">
    <w:name w:val="TableText"/>
    <w:basedOn w:val="BodyText"/>
    <w:rsid w:val="00451F4E"/>
    <w:pPr>
      <w:spacing w:before="40" w:after="40"/>
      <w:ind w:left="72" w:right="72"/>
    </w:pPr>
    <w:rPr>
      <w:sz w:val="18"/>
    </w:rPr>
  </w:style>
  <w:style w:type="paragraph" w:customStyle="1" w:styleId="TOCBase">
    <w:name w:val="TOC Base"/>
    <w:basedOn w:val="Normal"/>
    <w:rsid w:val="00451F4E"/>
  </w:style>
  <w:style w:type="paragraph" w:styleId="TOC1">
    <w:name w:val="toc 1"/>
    <w:basedOn w:val="TOCBase"/>
    <w:next w:val="Normal"/>
    <w:autoRedefine/>
    <w:semiHidden/>
    <w:rsid w:val="00451F4E"/>
    <w:pPr>
      <w:tabs>
        <w:tab w:val="right" w:pos="9720"/>
      </w:tabs>
      <w:spacing w:before="245" w:after="115"/>
      <w:ind w:left="1440"/>
    </w:pPr>
    <w:rPr>
      <w:rFonts w:ascii="Arial" w:hAnsi="Arial"/>
      <w:b/>
      <w:sz w:val="24"/>
    </w:rPr>
  </w:style>
  <w:style w:type="paragraph" w:styleId="TOC2">
    <w:name w:val="toc 2"/>
    <w:basedOn w:val="TOCBase"/>
    <w:next w:val="Normal"/>
    <w:autoRedefine/>
    <w:semiHidden/>
    <w:rsid w:val="00451F4E"/>
    <w:pPr>
      <w:tabs>
        <w:tab w:val="right" w:leader="dot" w:pos="9720"/>
      </w:tabs>
      <w:ind w:left="2160"/>
    </w:pPr>
  </w:style>
  <w:style w:type="paragraph" w:styleId="TOC3">
    <w:name w:val="toc 3"/>
    <w:basedOn w:val="TOCBase"/>
    <w:next w:val="Normal"/>
    <w:autoRedefine/>
    <w:semiHidden/>
    <w:rsid w:val="00451F4E"/>
    <w:pPr>
      <w:tabs>
        <w:tab w:val="right" w:leader="dot" w:pos="9720"/>
      </w:tabs>
      <w:ind w:left="2880"/>
    </w:pPr>
  </w:style>
  <w:style w:type="paragraph" w:customStyle="1" w:styleId="TOCTitle">
    <w:name w:val="TOCTitle"/>
    <w:basedOn w:val="HeadingBase"/>
    <w:rsid w:val="00451F4E"/>
    <w:pPr>
      <w:keepNext/>
      <w:spacing w:before="960" w:after="480"/>
    </w:pPr>
    <w:rPr>
      <w:sz w:val="60"/>
    </w:rPr>
  </w:style>
  <w:style w:type="character" w:customStyle="1" w:styleId="C1HConditional">
    <w:name w:val="C1H Conditional"/>
    <w:basedOn w:val="DefaultParagraphFont"/>
    <w:rsid w:val="00451F4E"/>
    <w:rPr>
      <w:bdr w:val="none" w:sz="0" w:space="0" w:color="auto"/>
      <w:shd w:val="clear" w:color="auto" w:fill="D9D9D9"/>
    </w:rPr>
  </w:style>
  <w:style w:type="paragraph" w:customStyle="1" w:styleId="C1HBullet">
    <w:name w:val="C1H Bullet"/>
    <w:basedOn w:val="BodyText"/>
    <w:rsid w:val="00451F4E"/>
    <w:pPr>
      <w:numPr>
        <w:numId w:val="1"/>
      </w:numPr>
    </w:pPr>
  </w:style>
  <w:style w:type="paragraph" w:customStyle="1" w:styleId="C1HBullet2">
    <w:name w:val="C1H Bullet 2"/>
    <w:basedOn w:val="BodyText"/>
    <w:rsid w:val="00451F4E"/>
    <w:pPr>
      <w:numPr>
        <w:numId w:val="2"/>
      </w:numPr>
    </w:pPr>
  </w:style>
  <w:style w:type="paragraph" w:customStyle="1" w:styleId="C1HBullet2A">
    <w:name w:val="C1H Bullet 2A"/>
    <w:basedOn w:val="BodyText"/>
    <w:rsid w:val="00451F4E"/>
    <w:pPr>
      <w:numPr>
        <w:numId w:val="3"/>
      </w:numPr>
    </w:pPr>
  </w:style>
  <w:style w:type="paragraph" w:customStyle="1" w:styleId="C1HNumber">
    <w:name w:val="C1H Number"/>
    <w:basedOn w:val="BodyText"/>
    <w:rsid w:val="00451F4E"/>
    <w:pPr>
      <w:numPr>
        <w:numId w:val="4"/>
      </w:numPr>
    </w:pPr>
  </w:style>
  <w:style w:type="paragraph" w:customStyle="1" w:styleId="C1HNumber2">
    <w:name w:val="C1H Number 2"/>
    <w:basedOn w:val="BodyText"/>
    <w:rsid w:val="00451F4E"/>
    <w:pPr>
      <w:numPr>
        <w:numId w:val="5"/>
      </w:numPr>
    </w:pPr>
  </w:style>
  <w:style w:type="paragraph" w:customStyle="1" w:styleId="C1HContinue">
    <w:name w:val="C1H Continue"/>
    <w:basedOn w:val="BodyText"/>
    <w:rsid w:val="00451F4E"/>
    <w:pPr>
      <w:ind w:left="3960"/>
    </w:pPr>
  </w:style>
  <w:style w:type="paragraph" w:customStyle="1" w:styleId="C1HContinue2">
    <w:name w:val="C1H Continue 2"/>
    <w:basedOn w:val="BodyText"/>
    <w:rsid w:val="00451F4E"/>
    <w:pPr>
      <w:ind w:left="4320"/>
    </w:pPr>
  </w:style>
  <w:style w:type="character" w:customStyle="1" w:styleId="C1HJump">
    <w:name w:val="C1H Jump"/>
    <w:basedOn w:val="DefaultParagraphFont"/>
    <w:rsid w:val="00451F4E"/>
    <w:rPr>
      <w:color w:val="008000"/>
    </w:rPr>
  </w:style>
  <w:style w:type="character" w:customStyle="1" w:styleId="C1HPopup">
    <w:name w:val="C1H Popup"/>
    <w:basedOn w:val="DefaultParagraphFont"/>
    <w:rsid w:val="00451F4E"/>
    <w:rPr>
      <w:i/>
      <w:color w:val="008000"/>
    </w:rPr>
  </w:style>
  <w:style w:type="character" w:customStyle="1" w:styleId="C1HIndex">
    <w:name w:val="C1H Index"/>
    <w:basedOn w:val="DefaultParagraphFont"/>
    <w:rsid w:val="00451F4E"/>
    <w:rPr>
      <w:color w:val="808000"/>
    </w:rPr>
  </w:style>
  <w:style w:type="character" w:customStyle="1" w:styleId="C1HContentsTitle">
    <w:name w:val="C1H Contents Title"/>
    <w:basedOn w:val="DefaultParagraphFont"/>
    <w:rsid w:val="00451F4E"/>
    <w:rPr>
      <w:color w:val="993300"/>
    </w:rPr>
  </w:style>
  <w:style w:type="paragraph" w:customStyle="1" w:styleId="MidTopic">
    <w:name w:val="MidTopic"/>
    <w:basedOn w:val="Heading3"/>
    <w:next w:val="BodyText"/>
    <w:rsid w:val="00451F4E"/>
    <w:pPr>
      <w:outlineLvl w:val="9"/>
    </w:pPr>
  </w:style>
  <w:style w:type="paragraph" w:customStyle="1" w:styleId="WhatsThis">
    <w:name w:val="WhatsThis"/>
    <w:basedOn w:val="Heading3"/>
    <w:next w:val="C1HPopupTopicText"/>
    <w:rsid w:val="00451F4E"/>
    <w:pPr>
      <w:outlineLvl w:val="9"/>
    </w:pPr>
  </w:style>
  <w:style w:type="character" w:customStyle="1" w:styleId="C1HContextID">
    <w:name w:val="C1H Context ID"/>
    <w:basedOn w:val="DefaultParagraphFont"/>
    <w:rsid w:val="00451F4E"/>
    <w:rPr>
      <w:vanish/>
      <w:color w:val="FF00FF"/>
    </w:rPr>
  </w:style>
  <w:style w:type="character" w:customStyle="1" w:styleId="C1HGroup">
    <w:name w:val="C1H Group"/>
    <w:basedOn w:val="DefaultParagraphFont"/>
    <w:rsid w:val="00451F4E"/>
    <w:rPr>
      <w:i/>
      <w:color w:val="808000"/>
    </w:rPr>
  </w:style>
  <w:style w:type="character" w:customStyle="1" w:styleId="C1HGroupInvisible">
    <w:name w:val="C1H Group Invisible"/>
    <w:basedOn w:val="C1HGroup"/>
    <w:rsid w:val="00451F4E"/>
    <w:rPr>
      <w:i/>
      <w:vanish/>
      <w:color w:val="808000"/>
    </w:rPr>
  </w:style>
  <w:style w:type="character" w:customStyle="1" w:styleId="C1HGroupLink">
    <w:name w:val="C1H Group Link"/>
    <w:basedOn w:val="C1HGroup"/>
    <w:rsid w:val="00451F4E"/>
    <w:rPr>
      <w:i/>
      <w:color w:val="808000"/>
      <w:u w:val="single"/>
    </w:rPr>
  </w:style>
  <w:style w:type="character" w:customStyle="1" w:styleId="C1HIndexInvisible">
    <w:name w:val="C1H Index Invisible"/>
    <w:basedOn w:val="C1HIndex"/>
    <w:rsid w:val="00451F4E"/>
    <w:rPr>
      <w:vanish/>
      <w:color w:val="808000"/>
    </w:rPr>
  </w:style>
  <w:style w:type="character" w:customStyle="1" w:styleId="C1HKeywordLink">
    <w:name w:val="C1H Keyword Link"/>
    <w:basedOn w:val="C1HIndex"/>
    <w:rsid w:val="00451F4E"/>
    <w:rPr>
      <w:color w:val="808000"/>
      <w:u w:val="single"/>
    </w:rPr>
  </w:style>
  <w:style w:type="character" w:customStyle="1" w:styleId="C1HLinkTag">
    <w:name w:val="C1H Link Tag"/>
    <w:basedOn w:val="DefaultParagraphFont"/>
    <w:rsid w:val="00451F4E"/>
    <w:rPr>
      <w:color w:val="3366FF"/>
    </w:rPr>
  </w:style>
  <w:style w:type="character" w:customStyle="1" w:styleId="C1HLinkTagInvisible">
    <w:name w:val="C1H Link Tag Invisible"/>
    <w:basedOn w:val="C1HLinkTag"/>
    <w:rsid w:val="00451F4E"/>
    <w:rPr>
      <w:vanish/>
      <w:color w:val="3366FF"/>
    </w:rPr>
  </w:style>
  <w:style w:type="character" w:customStyle="1" w:styleId="C1HManual">
    <w:name w:val="C1H Manual"/>
    <w:basedOn w:val="DefaultParagraphFont"/>
    <w:rsid w:val="00451F4E"/>
    <w:rPr>
      <w:bdr w:val="none" w:sz="0" w:space="0" w:color="auto"/>
      <w:shd w:val="clear" w:color="auto" w:fill="CCFFCC"/>
    </w:rPr>
  </w:style>
  <w:style w:type="character" w:customStyle="1" w:styleId="C1HOnline">
    <w:name w:val="C1H Online"/>
    <w:basedOn w:val="DefaultParagraphFont"/>
    <w:rsid w:val="00451F4E"/>
    <w:rPr>
      <w:bdr w:val="none" w:sz="0" w:space="0" w:color="auto"/>
      <w:shd w:val="clear" w:color="auto" w:fill="99CCFF"/>
    </w:rPr>
  </w:style>
  <w:style w:type="paragraph" w:customStyle="1" w:styleId="C1HPopupTopicText">
    <w:name w:val="C1H Popup Topic Text"/>
    <w:basedOn w:val="BodyText"/>
    <w:rsid w:val="00451F4E"/>
    <w:rPr>
      <w:rFonts w:cs="Angsana New"/>
    </w:rPr>
  </w:style>
  <w:style w:type="character" w:customStyle="1" w:styleId="C1HTopicProperties">
    <w:name w:val="C1H Topic Properties"/>
    <w:basedOn w:val="DefaultParagraphFont"/>
    <w:rsid w:val="00451F4E"/>
    <w:rPr>
      <w:vanish/>
      <w:color w:val="800080"/>
    </w:rPr>
  </w:style>
  <w:style w:type="paragraph" w:styleId="BodyTextIndent">
    <w:name w:val="Body Text Indent"/>
    <w:basedOn w:val="Normal"/>
    <w:rsid w:val="00451F4E"/>
    <w:pPr>
      <w:spacing w:after="120"/>
      <w:ind w:left="3163"/>
    </w:pPr>
  </w:style>
  <w:style w:type="paragraph" w:styleId="BodyTextFirstIndent">
    <w:name w:val="Body Text First Indent"/>
    <w:basedOn w:val="BodyText"/>
    <w:rsid w:val="00451F4E"/>
    <w:pPr>
      <w:spacing w:before="0" w:after="120"/>
      <w:ind w:firstLine="210"/>
    </w:pPr>
  </w:style>
  <w:style w:type="character" w:customStyle="1" w:styleId="C1HInlineExpand">
    <w:name w:val="C1H Inline Expand"/>
    <w:basedOn w:val="DefaultParagraphFont"/>
    <w:rsid w:val="00451F4E"/>
    <w:rPr>
      <w:color w:val="008080"/>
    </w:rPr>
  </w:style>
  <w:style w:type="character" w:customStyle="1" w:styleId="C1HInlinePopup">
    <w:name w:val="C1H Inline Popup"/>
    <w:basedOn w:val="C1HInlineExpand"/>
    <w:rsid w:val="00451F4E"/>
    <w:rPr>
      <w:i/>
      <w:color w:val="008080"/>
      <w:u w:val="single"/>
    </w:rPr>
  </w:style>
  <w:style w:type="character" w:customStyle="1" w:styleId="C1HExpandText">
    <w:name w:val="C1H Expand Text"/>
    <w:basedOn w:val="DefaultParagraphFont"/>
    <w:rsid w:val="00451F4E"/>
    <w:rPr>
      <w:vanish/>
      <w:bdr w:val="none" w:sz="0" w:space="0" w:color="auto"/>
      <w:shd w:val="clear" w:color="auto" w:fill="CCFFFF"/>
    </w:rPr>
  </w:style>
  <w:style w:type="character" w:customStyle="1" w:styleId="C1HPopupText">
    <w:name w:val="C1H Popup Text"/>
    <w:basedOn w:val="C1HExpandText"/>
    <w:rsid w:val="00451F4E"/>
    <w:rPr>
      <w:vanish/>
      <w:bdr w:val="none" w:sz="0" w:space="0" w:color="auto"/>
      <w:shd w:val="clear" w:color="auto" w:fill="CCFFFF"/>
    </w:rPr>
  </w:style>
  <w:style w:type="character" w:customStyle="1" w:styleId="C1HInlineDropdown">
    <w:name w:val="C1H Inline Dropdown"/>
    <w:basedOn w:val="C1HInlineExpand"/>
    <w:rsid w:val="00451F4E"/>
    <w:rPr>
      <w:color w:val="008080"/>
      <w:u w:val="single"/>
    </w:rPr>
  </w:style>
  <w:style w:type="character" w:customStyle="1" w:styleId="C1HDropdownText">
    <w:name w:val="C1H Dropdown Text"/>
    <w:basedOn w:val="C1HExpandText"/>
    <w:rsid w:val="00451F4E"/>
    <w:rPr>
      <w:vanish/>
      <w:bdr w:val="none" w:sz="0" w:space="0" w:color="auto"/>
      <w:shd w:val="clear" w:color="auto" w:fill="CCFFFF"/>
    </w:rPr>
  </w:style>
  <w:style w:type="paragraph" w:customStyle="1" w:styleId="GlossaryHeadingnoautolinks">
    <w:name w:val="Glossary Heading (no auto links)"/>
    <w:basedOn w:val="GlossaryHeading"/>
    <w:next w:val="C1HPopupTopicText"/>
    <w:rsid w:val="00451F4E"/>
    <w:rPr>
      <w:color w:val="993300"/>
    </w:rPr>
  </w:style>
  <w:style w:type="character" w:customStyle="1" w:styleId="C1HVariable">
    <w:name w:val="C1H Variable"/>
    <w:basedOn w:val="DefaultParagraphFont"/>
    <w:rsid w:val="00EF4881"/>
    <w:rPr>
      <w:i/>
      <w:color w:val="993300"/>
    </w:rPr>
  </w:style>
  <w:style w:type="paragraph" w:customStyle="1" w:styleId="C1SectionCollapsed">
    <w:name w:val="C1 Section Collapsed"/>
    <w:basedOn w:val="Heading4"/>
    <w:next w:val="BodyText"/>
    <w:rsid w:val="00C85CE6"/>
  </w:style>
  <w:style w:type="paragraph" w:customStyle="1" w:styleId="C1SectionExpanded">
    <w:name w:val="C1 Section Expanded"/>
    <w:basedOn w:val="Heading4"/>
    <w:next w:val="BodyText"/>
    <w:rsid w:val="00C85CE6"/>
  </w:style>
  <w:style w:type="paragraph" w:customStyle="1" w:styleId="C1SectionEnd">
    <w:name w:val="C1 Section End"/>
    <w:basedOn w:val="BodyText"/>
    <w:next w:val="BodyText"/>
    <w:rsid w:val="00C85CE6"/>
  </w:style>
  <w:style w:type="paragraph" w:styleId="BalloonText">
    <w:name w:val="Balloon Text"/>
    <w:basedOn w:val="Normal"/>
    <w:link w:val="BalloonTextChar"/>
    <w:rsid w:val="008D5C8F"/>
    <w:rPr>
      <w:rFonts w:ascii="Tahoma" w:hAnsi="Tahoma" w:cs="Tahoma"/>
      <w:sz w:val="16"/>
      <w:szCs w:val="16"/>
    </w:rPr>
  </w:style>
  <w:style w:type="character" w:customStyle="1" w:styleId="BalloonTextChar">
    <w:name w:val="Balloon Text Char"/>
    <w:basedOn w:val="DefaultParagraphFont"/>
    <w:link w:val="BalloonText"/>
    <w:rsid w:val="008D5C8F"/>
    <w:rPr>
      <w:rFonts w:ascii="Tahoma" w:hAnsi="Tahoma" w:cs="Tahoma"/>
      <w:sz w:val="16"/>
      <w:szCs w:val="16"/>
    </w:rPr>
  </w:style>
  <w:style w:type="paragraph" w:styleId="NormalWeb">
    <w:name w:val="Normal (Web)"/>
    <w:basedOn w:val="BodyText"/>
    <w:uiPriority w:val="99"/>
    <w:rsid w:val="00802EFB"/>
    <w:rPr>
      <w:szCs w:val="24"/>
    </w:rPr>
  </w:style>
  <w:style w:type="paragraph" w:styleId="ListBullet">
    <w:name w:val="List Bullet"/>
    <w:basedOn w:val="Normal"/>
    <w:rsid w:val="001E33C5"/>
    <w:pPr>
      <w:numPr>
        <w:numId w:val="30"/>
      </w:numPr>
    </w:pPr>
    <w:rPr>
      <w:rFonts w:cs="Angsana New"/>
    </w:rPr>
  </w:style>
  <w:style w:type="paragraph" w:styleId="ListBullet2">
    <w:name w:val="List Bullet 2"/>
    <w:basedOn w:val="Normal"/>
    <w:rsid w:val="001E33C5"/>
    <w:pPr>
      <w:numPr>
        <w:numId w:val="31"/>
      </w:numPr>
    </w:pPr>
    <w:rPr>
      <w:rFonts w:cs="Angsana New"/>
    </w:rPr>
  </w:style>
  <w:style w:type="character" w:styleId="Emphasis">
    <w:name w:val="Emphasis"/>
    <w:basedOn w:val="DefaultParagraphFont"/>
    <w:qFormat/>
    <w:rsid w:val="00975A63"/>
    <w:rPr>
      <w:i/>
      <w:iCs/>
    </w:rPr>
  </w:style>
  <w:style w:type="character" w:styleId="Strong">
    <w:name w:val="Strong"/>
    <w:basedOn w:val="DefaultParagraphFont"/>
    <w:qFormat/>
    <w:rsid w:val="000D61BE"/>
    <w:rPr>
      <w:b/>
      <w:bCs/>
    </w:rPr>
  </w:style>
  <w:style w:type="table" w:styleId="TableGrid">
    <w:name w:val="Table Grid"/>
    <w:basedOn w:val="TableNormal"/>
    <w:rsid w:val="009A2B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rsid w:val="00123D49"/>
    <w:rPr>
      <w:rFonts w:ascii="Arial" w:hAnsi="Arial"/>
      <w:b/>
      <w:sz w:val="28"/>
    </w:rPr>
  </w:style>
  <w:style w:type="character" w:customStyle="1" w:styleId="BodyTextChar">
    <w:name w:val="Body Text Char"/>
    <w:basedOn w:val="DefaultParagraphFont"/>
    <w:link w:val="BodyText"/>
    <w:uiPriority w:val="99"/>
    <w:rsid w:val="00123D49"/>
  </w:style>
  <w:style w:type="character" w:customStyle="1" w:styleId="Heading2Char">
    <w:name w:val="Heading 2 Char"/>
    <w:basedOn w:val="DefaultParagraphFont"/>
    <w:link w:val="Heading2"/>
    <w:rsid w:val="00123D49"/>
    <w:rPr>
      <w:rFonts w:ascii="Arial"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emf"/><Relationship Id="rId29" Type="http://schemas.openxmlformats.org/officeDocument/2006/relationships/image" Target="media/image2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image" Target="media/image16.emf"/><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emf"/><Relationship Id="rId28" Type="http://schemas.openxmlformats.org/officeDocument/2006/relationships/image" Target="media/image20.png"/><Relationship Id="rId10" Type="http://schemas.openxmlformats.org/officeDocument/2006/relationships/image" Target="media/image2.gif"/><Relationship Id="rId19" Type="http://schemas.openxmlformats.org/officeDocument/2006/relationships/image" Target="media/image11.emf"/><Relationship Id="rId31" Type="http://schemas.openxmlformats.org/officeDocument/2006/relationships/image" Target="media/image23.emf"/><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gif"/><Relationship Id="rId22" Type="http://schemas.openxmlformats.org/officeDocument/2006/relationships/image" Target="media/image14.emf"/><Relationship Id="rId27" Type="http://schemas.openxmlformats.org/officeDocument/2006/relationships/image" Target="media/image19.png"/><Relationship Id="rId30" Type="http://schemas.openxmlformats.org/officeDocument/2006/relationships/image" Target="media/image2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C1H_NORM_A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52D76-156C-46EB-A964-06E8305F5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C1H_NORM_A4.DOT</Template>
  <TotalTime>1271</TotalTime>
  <Pages>64</Pages>
  <Words>12673</Words>
  <Characters>72242</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Doc-To-Help Standard Template</vt:lpstr>
    </vt:vector>
  </TitlesOfParts>
  <Company/>
  <LinksUpToDate>false</LinksUpToDate>
  <CharactersWithSpaces>84746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Doc-To-Help Standard Template</dc:title>
  <dc:subject/>
  <dc:creator>Kjell-Olov Högdahl</dc:creator>
  <cp:keywords/>
  <dc:description>Version 2010.1.524</dc:description>
  <cp:lastModifiedBy>Kjell-Olov Högdahl</cp:lastModifiedBy>
  <cp:revision>52</cp:revision>
  <cp:lastPrinted>2001-08-27T12:41:00Z</cp:lastPrinted>
  <dcterms:created xsi:type="dcterms:W3CDTF">2013-01-31T14:00:00Z</dcterms:created>
  <dcterms:modified xsi:type="dcterms:W3CDTF">2013-02-09T21:32:00Z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