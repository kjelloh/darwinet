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95C" w:rsidRPr="00C81D35" w:rsidRDefault="001F295C" w:rsidP="00E87AF9">
      <w:pPr>
        <w:pStyle w:val="Heading1"/>
        <w:rPr>
          <w:lang w:val="en-GB"/>
        </w:rPr>
      </w:pPr>
      <w:bookmarkStart w:id="0" w:name="_Toc332292439"/>
      <w:bookmarkStart w:id="1" w:name="_Toc232176333"/>
      <w:r w:rsidRPr="00C81D35">
        <w:rPr>
          <w:lang w:val="en-GB"/>
        </w:rPr>
        <w:t>Introduction to Darwinet P2P Service Cloud</w:t>
      </w:r>
    </w:p>
    <w:p w:rsidR="001119BB" w:rsidRDefault="00B56620" w:rsidP="001F295C">
      <w:pPr>
        <w:pStyle w:val="Heading2"/>
        <w:rPr>
          <w:lang w:val="en-GB"/>
        </w:rPr>
      </w:pPr>
      <w:r>
        <w:rPr>
          <w:lang w:val="en-GB"/>
        </w:rPr>
        <w:t>Creative Commons Share Alike license</w:t>
      </w:r>
    </w:p>
    <w:p w:rsidR="001119BB" w:rsidRPr="001119BB" w:rsidRDefault="00043BE5" w:rsidP="001119BB">
      <w:pPr>
        <w:pStyle w:val="Heading3"/>
        <w:rPr>
          <w:lang w:val="en-GB"/>
        </w:rPr>
      </w:pPr>
      <w:r>
        <w:rPr>
          <w:lang w:val="en-GB"/>
        </w:rPr>
        <w:t>Licensed for use and contribution</w:t>
      </w:r>
    </w:p>
    <w:p w:rsidR="001119BB" w:rsidRDefault="001119BB" w:rsidP="001119BB">
      <w:pPr>
        <w:pStyle w:val="BodyText"/>
        <w:rPr>
          <w:lang w:val="en"/>
        </w:rPr>
      </w:pPr>
      <w:r>
        <w:rPr>
          <w:noProof/>
        </w:rPr>
        <mc:AlternateContent>
          <mc:Choice Requires="wpc">
            <w:drawing>
              <wp:inline distT="0" distB="0" distL="0" distR="0" wp14:anchorId="39B5200B" wp14:editId="749B0B27">
                <wp:extent cx="4391025" cy="516890"/>
                <wp:effectExtent l="0" t="0" r="0" b="0"/>
                <wp:docPr id="573" name="Canvas 57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580" name="Picture 58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51435" y="59690"/>
                            <a:ext cx="811161" cy="285750"/>
                          </a:xfrm>
                          <a:prstGeom prst="rect">
                            <a:avLst/>
                          </a:prstGeom>
                        </pic:spPr>
                      </pic:pic>
                    </wpc:wpc>
                  </a:graphicData>
                </a:graphic>
              </wp:inline>
            </w:drawing>
          </mc:Choice>
          <mc:Fallback>
            <w:pict>
              <v:group id="Canvas 573" o:spid="_x0000_s1026" editas="canvas" style="width:345.75pt;height:40.7pt;mso-position-horizontal-relative:char;mso-position-vertical-relative:line" coordsize="43910,5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3910;height:5168;visibility:visible;mso-wrap-style:square">
                  <v:fill o:detectmouseclick="t"/>
                  <v:path o:connecttype="none"/>
                </v:shape>
                <v:shape id="Picture 580" o:spid="_x0000_s1028" type="#_x0000_t75" style="position:absolute;left:514;top:596;width:8111;height:28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jlPRvEAAAA3AAAAA8AAABkcnMvZG93bnJldi54bWxET01rwkAQvQv9D8sUejObBiwSs0qwaCuF&#10;Fo0HvQ3ZMQlmZ0N2m6T/vnso9Ph439lmMq0YqHeNZQXPUQyCuLS64UrBudjNlyCcR9bYWiYFP+Rg&#10;s36YZZhqO/KRhpOvRAhhl6KC2vsuldKVNRl0ke2IA3ezvUEfYF9J3eMYwk0rkzh+kQYbDg01drSt&#10;qbyfvo2Cy+FS7E2eXxdfx89EJ+b14/BWKPX0OOUrEJ4m/y/+c79rBYtlmB/OhCMg1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jlPRvEAAAA3AAAAA8AAAAAAAAAAAAAAAAA&#10;nwIAAGRycy9kb3ducmV2LnhtbFBLBQYAAAAABAAEAPcAAACQAwAAAAA=&#10;">
                  <v:imagedata r:id="rId10" o:title=""/>
                  <v:path arrowok="t"/>
                </v:shape>
                <w10:anchorlock/>
              </v:group>
            </w:pict>
          </mc:Fallback>
        </mc:AlternateContent>
      </w:r>
    </w:p>
    <w:p w:rsidR="001119BB" w:rsidRPr="001119BB" w:rsidRDefault="001119BB" w:rsidP="001119BB">
      <w:pPr>
        <w:pStyle w:val="BodyText"/>
        <w:rPr>
          <w:lang w:val="en"/>
        </w:rPr>
      </w:pPr>
      <w:r w:rsidRPr="001119BB">
        <w:rPr>
          <w:lang w:val="en"/>
        </w:rPr>
        <w:t xml:space="preserve">This work by </w:t>
      </w:r>
      <w:hyperlink r:id="rId11" w:history="1">
        <w:r w:rsidRPr="001119BB">
          <w:rPr>
            <w:rStyle w:val="Hyperlink"/>
            <w:lang w:val="en"/>
          </w:rPr>
          <w:t>http://darwinet.sourceforge.net/</w:t>
        </w:r>
      </w:hyperlink>
      <w:r w:rsidRPr="001119BB">
        <w:rPr>
          <w:lang w:val="en"/>
        </w:rPr>
        <w:t xml:space="preserve"> is licensed under a </w:t>
      </w:r>
      <w:hyperlink r:id="rId12" w:history="1">
        <w:r w:rsidRPr="001119BB">
          <w:rPr>
            <w:rStyle w:val="Hyperlink"/>
            <w:lang w:val="en"/>
          </w:rPr>
          <w:t>Creative Commons Attribution-ShareAlike 3.0 Unported License</w:t>
        </w:r>
      </w:hyperlink>
      <w:r w:rsidRPr="001119BB">
        <w:rPr>
          <w:lang w:val="en"/>
        </w:rPr>
        <w:t>.</w:t>
      </w:r>
    </w:p>
    <w:p w:rsidR="001F295C" w:rsidRPr="00C81D35" w:rsidRDefault="001F295C" w:rsidP="001F295C">
      <w:pPr>
        <w:pStyle w:val="Heading2"/>
        <w:rPr>
          <w:lang w:val="en-GB"/>
        </w:rPr>
      </w:pPr>
      <w:r w:rsidRPr="00C81D35">
        <w:rPr>
          <w:lang w:val="en-GB"/>
        </w:rPr>
        <w:t>Welcome!</w:t>
      </w:r>
    </w:p>
    <w:p w:rsidR="001F295C" w:rsidRPr="00C81D35" w:rsidRDefault="001F295C" w:rsidP="001F295C">
      <w:pPr>
        <w:pStyle w:val="BodyText"/>
        <w:rPr>
          <w:lang w:val="en-GB"/>
        </w:rPr>
      </w:pPr>
      <w:r w:rsidRPr="00C81D35">
        <w:rPr>
          <w:lang w:val="en-GB"/>
        </w:rPr>
        <w:t>You are reading the introduction to the Darwinet P2P service cloud project and components.</w:t>
      </w:r>
    </w:p>
    <w:p w:rsidR="001F295C" w:rsidRPr="00C81D35" w:rsidRDefault="001F295C" w:rsidP="001F295C">
      <w:pPr>
        <w:pStyle w:val="BodyText"/>
        <w:rPr>
          <w:lang w:val="en-GB"/>
        </w:rPr>
      </w:pPr>
      <w:r w:rsidRPr="00C81D35">
        <w:rPr>
          <w:lang w:val="en-GB"/>
        </w:rPr>
        <w:t xml:space="preserve">Please note that this is an open source project in the making. We are trying to update documentation as fast as </w:t>
      </w:r>
      <w:r w:rsidR="00327A98">
        <w:rPr>
          <w:lang w:val="en-GB"/>
        </w:rPr>
        <w:t xml:space="preserve">we can but </w:t>
      </w:r>
      <w:r w:rsidRPr="00C81D35">
        <w:rPr>
          <w:lang w:val="en-GB"/>
        </w:rPr>
        <w:t xml:space="preserve">always </w:t>
      </w:r>
      <w:r w:rsidR="00327A98">
        <w:rPr>
          <w:lang w:val="en-GB"/>
        </w:rPr>
        <w:t xml:space="preserve">expect </w:t>
      </w:r>
      <w:r w:rsidRPr="00C81D35">
        <w:rPr>
          <w:lang w:val="en-GB"/>
        </w:rPr>
        <w:t>a gap between “where we are” and “what we are telling” in documentation.</w:t>
      </w:r>
    </w:p>
    <w:p w:rsidR="001F295C" w:rsidRPr="00C81D35" w:rsidRDefault="001F295C" w:rsidP="001F295C">
      <w:pPr>
        <w:pStyle w:val="BodyText"/>
        <w:rPr>
          <w:lang w:val="en-GB"/>
        </w:rPr>
      </w:pPr>
      <w:r w:rsidRPr="00C81D35">
        <w:rPr>
          <w:lang w:val="en-GB"/>
        </w:rPr>
        <w:t xml:space="preserve">To get a grip of what Darwinet may be used for, </w:t>
      </w:r>
      <w:r w:rsidR="004B00D5" w:rsidRPr="00C81D35">
        <w:rPr>
          <w:lang w:val="en-GB"/>
        </w:rPr>
        <w:t>see</w:t>
      </w:r>
      <w:r w:rsidRPr="00C81D35">
        <w:rPr>
          <w:lang w:val="en-GB"/>
        </w:rPr>
        <w:t xml:space="preserve"> </w:t>
      </w:r>
      <w:r w:rsidR="00E65F9D">
        <w:rPr>
          <w:lang w:val="en-GB"/>
        </w:rPr>
        <w:t>“</w:t>
      </w:r>
      <w:r w:rsidR="00E65F9D">
        <w:rPr>
          <w:lang w:val="en-GB"/>
        </w:rPr>
        <w:fldChar w:fldCharType="begin"/>
      </w:r>
      <w:r w:rsidR="00E65F9D">
        <w:rPr>
          <w:lang w:val="en-GB"/>
        </w:rPr>
        <w:instrText xml:space="preserve"> REF _Ref347498770 \h </w:instrText>
      </w:r>
      <w:r w:rsidR="00E65F9D">
        <w:rPr>
          <w:lang w:val="en-GB"/>
        </w:rPr>
      </w:r>
      <w:r w:rsidR="00E65F9D">
        <w:rPr>
          <w:lang w:val="en-GB"/>
        </w:rPr>
        <w:fldChar w:fldCharType="separate"/>
      </w:r>
      <w:r w:rsidR="00E65F9D" w:rsidRPr="00C81D35">
        <w:rPr>
          <w:lang w:val="en-GB"/>
        </w:rPr>
        <w:t>Darwinet application examples</w:t>
      </w:r>
      <w:r w:rsidR="00E65F9D">
        <w:rPr>
          <w:lang w:val="en-GB"/>
        </w:rPr>
        <w:fldChar w:fldCharType="end"/>
      </w:r>
      <w:r w:rsidR="00E65F9D">
        <w:rPr>
          <w:lang w:val="en-GB"/>
        </w:rPr>
        <w:t xml:space="preserve">” on page </w:t>
      </w:r>
      <w:r w:rsidR="00E65F9D">
        <w:rPr>
          <w:lang w:val="en-GB"/>
        </w:rPr>
        <w:fldChar w:fldCharType="begin"/>
      </w:r>
      <w:r w:rsidR="00E65F9D">
        <w:rPr>
          <w:lang w:val="en-GB"/>
        </w:rPr>
        <w:instrText xml:space="preserve"> PAGEREF _Ref347498770 \* MERGEFORMAT </w:instrText>
      </w:r>
      <w:r w:rsidR="00E65F9D">
        <w:rPr>
          <w:lang w:val="en-GB"/>
        </w:rPr>
        <w:fldChar w:fldCharType="separate"/>
      </w:r>
      <w:r w:rsidR="00E65F9D">
        <w:rPr>
          <w:noProof/>
          <w:lang w:val="en-GB"/>
        </w:rPr>
        <w:t>3</w:t>
      </w:r>
      <w:r w:rsidR="00E65F9D">
        <w:rPr>
          <w:lang w:val="en-GB"/>
        </w:rPr>
        <w:fldChar w:fldCharType="end"/>
      </w:r>
      <w:r w:rsidRPr="00C81D35">
        <w:rPr>
          <w:lang w:val="en-GB"/>
        </w:rPr>
        <w:t>.</w:t>
      </w:r>
    </w:p>
    <w:p w:rsidR="001F295C" w:rsidRPr="00C81D35" w:rsidRDefault="001F295C" w:rsidP="001F295C">
      <w:pPr>
        <w:pStyle w:val="BodyText"/>
        <w:rPr>
          <w:lang w:val="en-GB"/>
        </w:rPr>
      </w:pPr>
      <w:r w:rsidRPr="00C81D35">
        <w:rPr>
          <w:lang w:val="en-GB"/>
        </w:rPr>
        <w:t xml:space="preserve">To know more about the driving vision of Darwinet, read </w:t>
      </w:r>
      <w:r w:rsidR="00E65F9D">
        <w:rPr>
          <w:lang w:val="en-GB"/>
        </w:rPr>
        <w:t>“</w:t>
      </w:r>
      <w:r w:rsidR="00E65F9D">
        <w:rPr>
          <w:lang w:val="en-GB"/>
        </w:rPr>
        <w:fldChar w:fldCharType="begin"/>
      </w:r>
      <w:r w:rsidR="00E65F9D">
        <w:rPr>
          <w:lang w:val="en-GB"/>
        </w:rPr>
        <w:instrText xml:space="preserve"> REF _Ref377717016 \h </w:instrText>
      </w:r>
      <w:r w:rsidR="00E65F9D">
        <w:rPr>
          <w:lang w:val="en-GB"/>
        </w:rPr>
      </w:r>
      <w:r w:rsidR="00E65F9D">
        <w:rPr>
          <w:lang w:val="en-GB"/>
        </w:rPr>
        <w:fldChar w:fldCharType="separate"/>
      </w:r>
      <w:r w:rsidR="00E65F9D" w:rsidRPr="00C81D35">
        <w:rPr>
          <w:lang w:val="en-GB"/>
        </w:rPr>
        <w:t>Darwinet Overall vision</w:t>
      </w:r>
      <w:r w:rsidR="00E65F9D">
        <w:rPr>
          <w:lang w:val="en-GB"/>
        </w:rPr>
        <w:fldChar w:fldCharType="end"/>
      </w:r>
      <w:r w:rsidR="00E65F9D">
        <w:rPr>
          <w:lang w:val="en-GB"/>
        </w:rPr>
        <w:t xml:space="preserve">” on page </w:t>
      </w:r>
      <w:r w:rsidR="00E65F9D">
        <w:rPr>
          <w:lang w:val="en-GB"/>
        </w:rPr>
        <w:fldChar w:fldCharType="begin"/>
      </w:r>
      <w:r w:rsidR="00E65F9D">
        <w:rPr>
          <w:lang w:val="en-GB"/>
        </w:rPr>
        <w:instrText xml:space="preserve"> PAGEREF _Ref377717016 \* MERGEFORMAT </w:instrText>
      </w:r>
      <w:r w:rsidR="00E65F9D">
        <w:rPr>
          <w:lang w:val="en-GB"/>
        </w:rPr>
        <w:fldChar w:fldCharType="separate"/>
      </w:r>
      <w:r w:rsidR="00E65F9D">
        <w:rPr>
          <w:noProof/>
          <w:lang w:val="en-GB"/>
        </w:rPr>
        <w:t>14</w:t>
      </w:r>
      <w:r w:rsidR="00E65F9D">
        <w:rPr>
          <w:lang w:val="en-GB"/>
        </w:rPr>
        <w:fldChar w:fldCharType="end"/>
      </w:r>
      <w:r w:rsidRPr="00C81D35">
        <w:rPr>
          <w:lang w:val="en-GB"/>
        </w:rPr>
        <w:t>.</w:t>
      </w:r>
    </w:p>
    <w:p w:rsidR="001F295C" w:rsidRPr="00C81D35" w:rsidRDefault="004B00D5" w:rsidP="001F295C">
      <w:pPr>
        <w:pStyle w:val="BodyText"/>
        <w:rPr>
          <w:lang w:val="en-GB"/>
        </w:rPr>
      </w:pPr>
      <w:r w:rsidRPr="00C81D35">
        <w:rPr>
          <w:lang w:val="en-GB"/>
        </w:rPr>
        <w:t xml:space="preserve">If </w:t>
      </w:r>
      <w:r w:rsidR="001F295C" w:rsidRPr="00C81D35">
        <w:rPr>
          <w:lang w:val="en-GB"/>
        </w:rPr>
        <w:t xml:space="preserve">you </w:t>
      </w:r>
      <w:r w:rsidRPr="00C81D35">
        <w:rPr>
          <w:lang w:val="en-GB"/>
        </w:rPr>
        <w:t xml:space="preserve">are </w:t>
      </w:r>
      <w:r w:rsidR="001F295C" w:rsidRPr="00C81D35">
        <w:rPr>
          <w:lang w:val="en-GB"/>
        </w:rPr>
        <w:t>interested in technical details of Darwinet read “</w:t>
      </w:r>
      <w:r w:rsidR="001F295C" w:rsidRPr="00C81D35">
        <w:rPr>
          <w:lang w:val="en-GB"/>
        </w:rPr>
        <w:fldChar w:fldCharType="begin"/>
      </w:r>
      <w:r w:rsidR="001F295C" w:rsidRPr="00C81D35">
        <w:rPr>
          <w:lang w:val="en-GB"/>
        </w:rPr>
        <w:instrText xml:space="preserve"> REF _Ref347498868 \h </w:instrText>
      </w:r>
      <w:r w:rsidR="001F295C" w:rsidRPr="00C81D35">
        <w:rPr>
          <w:lang w:val="en-GB"/>
        </w:rPr>
      </w:r>
      <w:r w:rsidR="001F295C" w:rsidRPr="00C81D35">
        <w:rPr>
          <w:lang w:val="en-GB"/>
        </w:rPr>
        <w:fldChar w:fldCharType="separate"/>
      </w:r>
      <w:r w:rsidR="006C5C69" w:rsidRPr="00C81D35">
        <w:rPr>
          <w:lang w:val="en-GB"/>
        </w:rPr>
        <w:t>Platform independent Darwinet Mechanisms</w:t>
      </w:r>
      <w:r w:rsidR="001F295C" w:rsidRPr="00C81D35">
        <w:rPr>
          <w:lang w:val="en-GB"/>
        </w:rPr>
        <w:fldChar w:fldCharType="end"/>
      </w:r>
      <w:r w:rsidR="00E65F9D">
        <w:rPr>
          <w:lang w:val="en-GB"/>
        </w:rPr>
        <w:t xml:space="preserve">” on page </w:t>
      </w:r>
      <w:r w:rsidR="00E65F9D">
        <w:rPr>
          <w:lang w:val="en-GB"/>
        </w:rPr>
        <w:fldChar w:fldCharType="begin"/>
      </w:r>
      <w:r w:rsidR="00E65F9D">
        <w:rPr>
          <w:lang w:val="en-GB"/>
        </w:rPr>
        <w:instrText xml:space="preserve"> PAGEREF _Ref347498868 \* MERGEFORMAT </w:instrText>
      </w:r>
      <w:r w:rsidR="00E65F9D">
        <w:rPr>
          <w:lang w:val="en-GB"/>
        </w:rPr>
        <w:fldChar w:fldCharType="separate"/>
      </w:r>
      <w:r w:rsidR="00E65F9D">
        <w:rPr>
          <w:noProof/>
          <w:lang w:val="en-GB"/>
        </w:rPr>
        <w:t>31</w:t>
      </w:r>
      <w:r w:rsidR="00E65F9D">
        <w:rPr>
          <w:lang w:val="en-GB"/>
        </w:rPr>
        <w:fldChar w:fldCharType="end"/>
      </w:r>
      <w:r w:rsidR="001F295C" w:rsidRPr="00C81D35">
        <w:rPr>
          <w:lang w:val="en-GB"/>
        </w:rPr>
        <w:t>.</w:t>
      </w:r>
    </w:p>
    <w:p w:rsidR="001F295C" w:rsidRPr="00C81D35" w:rsidRDefault="001F295C" w:rsidP="001F295C">
      <w:pPr>
        <w:pStyle w:val="BodyText"/>
        <w:rPr>
          <w:lang w:val="en-GB"/>
        </w:rPr>
      </w:pPr>
      <w:r w:rsidRPr="00C81D35">
        <w:rPr>
          <w:lang w:val="en-GB"/>
        </w:rPr>
        <w:t xml:space="preserve">To guide the development of Darwinet software there are </w:t>
      </w:r>
      <w:r w:rsidR="00E65F9D">
        <w:rPr>
          <w:lang w:val="en-GB"/>
        </w:rPr>
        <w:t>“</w:t>
      </w:r>
      <w:r w:rsidRPr="00C81D35">
        <w:rPr>
          <w:lang w:val="en-GB"/>
        </w:rPr>
        <w:fldChar w:fldCharType="begin"/>
      </w:r>
      <w:r w:rsidRPr="00C81D35">
        <w:rPr>
          <w:lang w:val="en-GB"/>
        </w:rPr>
        <w:instrText xml:space="preserve"> REF _Ref347498918 \h </w:instrText>
      </w:r>
      <w:r w:rsidRPr="00C81D35">
        <w:rPr>
          <w:lang w:val="en-GB"/>
        </w:rPr>
      </w:r>
      <w:r w:rsidRPr="00C81D35">
        <w:rPr>
          <w:lang w:val="en-GB"/>
        </w:rPr>
        <w:fldChar w:fldCharType="separate"/>
      </w:r>
      <w:r w:rsidR="006C5C69" w:rsidRPr="00C81D35">
        <w:rPr>
          <w:lang w:val="en-GB"/>
        </w:rPr>
        <w:t>Darwinet Requirement specification</w:t>
      </w:r>
      <w:r w:rsidRPr="00C81D35">
        <w:rPr>
          <w:lang w:val="en-GB"/>
        </w:rPr>
        <w:fldChar w:fldCharType="end"/>
      </w:r>
      <w:r w:rsidR="00E65F9D">
        <w:rPr>
          <w:lang w:val="en-GB"/>
        </w:rPr>
        <w:t xml:space="preserve">” on page </w:t>
      </w:r>
      <w:r w:rsidR="00E65F9D">
        <w:rPr>
          <w:lang w:val="en-GB"/>
        </w:rPr>
        <w:fldChar w:fldCharType="begin"/>
      </w:r>
      <w:r w:rsidR="00E65F9D">
        <w:rPr>
          <w:lang w:val="en-GB"/>
        </w:rPr>
        <w:instrText xml:space="preserve"> PAGEREF _Ref347498918 \* MERGEFORMAT </w:instrText>
      </w:r>
      <w:r w:rsidR="00E65F9D">
        <w:rPr>
          <w:lang w:val="en-GB"/>
        </w:rPr>
        <w:fldChar w:fldCharType="separate"/>
      </w:r>
      <w:r w:rsidR="00E65F9D">
        <w:rPr>
          <w:noProof/>
          <w:lang w:val="en-GB"/>
        </w:rPr>
        <w:t>21</w:t>
      </w:r>
      <w:r w:rsidR="00E65F9D">
        <w:rPr>
          <w:lang w:val="en-GB"/>
        </w:rPr>
        <w:fldChar w:fldCharType="end"/>
      </w:r>
      <w:bookmarkStart w:id="2" w:name="_GoBack"/>
      <w:bookmarkEnd w:id="2"/>
    </w:p>
    <w:p w:rsidR="001F295C" w:rsidRDefault="001F295C" w:rsidP="001F295C">
      <w:pPr>
        <w:pStyle w:val="BodyText"/>
        <w:rPr>
          <w:lang w:val="en-GB"/>
        </w:rPr>
      </w:pPr>
      <w:r w:rsidRPr="00C81D35">
        <w:rPr>
          <w:lang w:val="en-GB"/>
        </w:rPr>
        <w:t>Welcome to the world of Darwinet – your ticket to a free digital life!</w:t>
      </w:r>
    </w:p>
    <w:p w:rsidR="00303945" w:rsidRDefault="00303945" w:rsidP="00303945">
      <w:pPr>
        <w:pStyle w:val="Heading2"/>
        <w:rPr>
          <w:lang w:val="en-GB"/>
        </w:rPr>
      </w:pPr>
      <w:r>
        <w:rPr>
          <w:lang w:val="en-GB"/>
        </w:rPr>
        <w:t>Introduction to Darwinet P2P network versus other networks</w:t>
      </w:r>
    </w:p>
    <w:p w:rsidR="00303945" w:rsidRDefault="00246544" w:rsidP="00303945">
      <w:pPr>
        <w:pStyle w:val="Heading3"/>
        <w:rPr>
          <w:lang w:val="en-GB"/>
        </w:rPr>
      </w:pPr>
      <w:r>
        <w:rPr>
          <w:lang w:val="en-GB"/>
        </w:rPr>
        <w:t>Server hosted</w:t>
      </w:r>
      <w:r w:rsidR="00303945">
        <w:rPr>
          <w:lang w:val="en-GB"/>
        </w:rPr>
        <w:t xml:space="preserve"> network domain</w:t>
      </w:r>
    </w:p>
    <w:p w:rsidR="00303945" w:rsidRPr="00303945" w:rsidRDefault="00303945" w:rsidP="00303945">
      <w:pPr>
        <w:pStyle w:val="BodyText"/>
        <w:rPr>
          <w:lang w:val="en-GB"/>
        </w:rPr>
      </w:pPr>
      <w:r>
        <w:rPr>
          <w:lang w:val="en-GB"/>
        </w:rPr>
        <w:t>In a server centred network all node interaction are made through and synchronized by a central server.</w:t>
      </w:r>
    </w:p>
    <w:p w:rsidR="00303945" w:rsidRDefault="00303945" w:rsidP="00303945">
      <w:pPr>
        <w:pStyle w:val="BodyText"/>
        <w:rPr>
          <w:lang w:val="en-GB"/>
        </w:rPr>
      </w:pPr>
      <w:r w:rsidRPr="00C81D35">
        <w:rPr>
          <w:noProof/>
        </w:rPr>
        <w:lastRenderedPageBreak/>
        <mc:AlternateContent>
          <mc:Choice Requires="wpc">
            <w:drawing>
              <wp:inline distT="0" distB="0" distL="0" distR="0" wp14:anchorId="7B07CA1B" wp14:editId="74E16012">
                <wp:extent cx="4170680" cy="2917825"/>
                <wp:effectExtent l="0" t="0" r="0" b="0"/>
                <wp:docPr id="657" name="Canvas 6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31" name="Text Box 166"/>
                        <wps:cNvSpPr txBox="1">
                          <a:spLocks noChangeArrowheads="1"/>
                        </wps:cNvSpPr>
                        <wps:spPr bwMode="auto">
                          <a:xfrm>
                            <a:off x="347005" y="746844"/>
                            <a:ext cx="48199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303945">
                              <w:r>
                                <w:t>Peer</w:t>
                              </w:r>
                            </w:p>
                          </w:txbxContent>
                        </wps:txbx>
                        <wps:bodyPr rot="0" vert="horz" wrap="square" lIns="91440" tIns="45720" rIns="91440" bIns="45720" anchor="t" anchorCtr="0" upright="1">
                          <a:noAutofit/>
                        </wps:bodyPr>
                      </wps:wsp>
                      <wps:wsp>
                        <wps:cNvPr id="643" name="Text Box 167"/>
                        <wps:cNvSpPr txBox="1">
                          <a:spLocks noChangeArrowheads="1"/>
                        </wps:cNvSpPr>
                        <wps:spPr bwMode="auto">
                          <a:xfrm>
                            <a:off x="1896517" y="43469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303945">
                              <w:r>
                                <w:t>Peer</w:t>
                              </w:r>
                            </w:p>
                          </w:txbxContent>
                        </wps:txbx>
                        <wps:bodyPr rot="0" vert="horz" wrap="square" lIns="91440" tIns="45720" rIns="91440" bIns="45720" anchor="t" anchorCtr="0" upright="1">
                          <a:noAutofit/>
                        </wps:bodyPr>
                      </wps:wsp>
                      <wps:wsp>
                        <wps:cNvPr id="648" name="Text Box 170"/>
                        <wps:cNvSpPr txBox="1">
                          <a:spLocks noChangeArrowheads="1"/>
                        </wps:cNvSpPr>
                        <wps:spPr bwMode="auto">
                          <a:xfrm>
                            <a:off x="3205858" y="1155041"/>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303945">
                              <w:r>
                                <w:t>Peer</w:t>
                              </w:r>
                            </w:p>
                          </w:txbxContent>
                        </wps:txbx>
                        <wps:bodyPr rot="0" vert="horz" wrap="square" lIns="91440" tIns="45720" rIns="91440" bIns="45720" anchor="t" anchorCtr="0" upright="1">
                          <a:noAutofit/>
                        </wps:bodyPr>
                      </wps:wsp>
                      <wps:wsp>
                        <wps:cNvPr id="649" name="AutoShape 172"/>
                        <wps:cNvCnPr>
                          <a:cxnSpLocks noChangeShapeType="1"/>
                        </wps:cNvCnPr>
                        <wps:spPr bwMode="auto">
                          <a:xfrm flipH="1" flipV="1">
                            <a:off x="829001" y="902505"/>
                            <a:ext cx="1225696" cy="67646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650" name="AutoShape 173"/>
                        <wps:cNvCnPr>
                          <a:cxnSpLocks noChangeShapeType="1"/>
                        </wps:cNvCnPr>
                        <wps:spPr bwMode="auto">
                          <a:xfrm flipV="1">
                            <a:off x="2054698" y="746844"/>
                            <a:ext cx="82817" cy="83212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651" name="AutoShape 174"/>
                        <wps:cNvCnPr>
                          <a:cxnSpLocks noChangeShapeType="1"/>
                        </wps:cNvCnPr>
                        <wps:spPr bwMode="auto">
                          <a:xfrm flipV="1">
                            <a:off x="2054698" y="1310703"/>
                            <a:ext cx="1151161" cy="26826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658" name="Text Box 658"/>
                        <wps:cNvSpPr txBox="1"/>
                        <wps:spPr>
                          <a:xfrm>
                            <a:off x="1537335" y="1310703"/>
                            <a:ext cx="1140737" cy="442168"/>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
                                <w:t>Domain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9" name="Text Box 659"/>
                        <wps:cNvSpPr txBox="1"/>
                        <wps:spPr>
                          <a:xfrm>
                            <a:off x="1080135" y="2303596"/>
                            <a:ext cx="618830" cy="571501"/>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
                                <w:t>Domain  Control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 name="Text Box 660"/>
                        <wps:cNvSpPr txBox="1"/>
                        <wps:spPr>
                          <a:xfrm>
                            <a:off x="2377686" y="2313482"/>
                            <a:ext cx="685800" cy="5715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
                                <w:t>Domain Shared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5" name="Straight Connector 825"/>
                        <wps:cNvCnPr>
                          <a:stCxn id="659" idx="0"/>
                        </wps:cNvCnPr>
                        <wps:spPr>
                          <a:xfrm flipV="1">
                            <a:off x="1389550" y="1752871"/>
                            <a:ext cx="376385" cy="5507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6" name="Straight Connector 826"/>
                        <wps:cNvCnPr>
                          <a:stCxn id="660" idx="0"/>
                        </wps:cNvCnPr>
                        <wps:spPr>
                          <a:xfrm flipH="1" flipV="1">
                            <a:off x="2377686" y="1752871"/>
                            <a:ext cx="342900" cy="56061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7" name="Straight Connector 827"/>
                        <wps:cNvCnPr/>
                        <wps:spPr>
                          <a:xfrm>
                            <a:off x="1080135" y="2031365"/>
                            <a:ext cx="1765640" cy="0"/>
                          </a:xfrm>
                          <a:prstGeom prst="line">
                            <a:avLst/>
                          </a:prstGeom>
                          <a:ln>
                            <a:prstDash val="lgDash"/>
                          </a:ln>
                        </wps:spPr>
                        <wps:style>
                          <a:lnRef idx="1">
                            <a:schemeClr val="accent1"/>
                          </a:lnRef>
                          <a:fillRef idx="0">
                            <a:schemeClr val="accent1"/>
                          </a:fillRef>
                          <a:effectRef idx="0">
                            <a:schemeClr val="accent1"/>
                          </a:effectRef>
                          <a:fontRef idx="minor">
                            <a:schemeClr val="tx1"/>
                          </a:fontRef>
                        </wps:style>
                        <wps:bodyPr/>
                      </wps:wsp>
                      <wps:wsp>
                        <wps:cNvPr id="828" name="Text Box 828"/>
                        <wps:cNvSpPr txBox="1"/>
                        <wps:spPr>
                          <a:xfrm>
                            <a:off x="2845775" y="1583459"/>
                            <a:ext cx="1257299"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3A2735" w:rsidRDefault="00156228">
                              <w:pPr>
                                <w:rPr>
                                  <w:rStyle w:val="Emphasis"/>
                                </w:rPr>
                              </w:pPr>
                              <w:r w:rsidRPr="003A2735">
                                <w:rPr>
                                  <w:rStyle w:val="Emphasis"/>
                                </w:rPr>
                                <w:t>Sequenced modifications (only one client may modify at one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657" o:spid="_x0000_s1026" editas="canvas" style="width:328.4pt;height:229.75pt;mso-position-horizontal-relative:char;mso-position-vertical-relative:line" coordsize="41706,2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1706;height:29178;visibility:visible;mso-wrap-style:square">
                  <v:fill o:detectmouseclick="t"/>
                  <v:path o:connecttype="none"/>
                </v:shape>
                <v:shapetype id="_x0000_t202" coordsize="21600,21600" o:spt="202" path="m,l,21600r21600,l21600,xe">
                  <v:stroke joinstyle="miter"/>
                  <v:path gradientshapeok="t" o:connecttype="rect"/>
                </v:shapetype>
                <v:shape id="Text Box 166" o:spid="_x0000_s1028" type="#_x0000_t202" style="position:absolute;left:3470;top:7468;width:482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JJYccA&#10;AADcAAAADwAAAGRycy9kb3ducmV2LnhtbESPT2sCMRTE7wW/Q3hCL6VmrWhlNYr0D3ixoJaCt8fm&#10;uVncvKxJ6m776U2h4HGYmd8w82Vna3EhHyrHCoaDDARx4XTFpYLP/fvjFESIyBprx6TghwIsF727&#10;Oebatbylyy6WIkE45KjAxNjkUobCkMUwcA1x8o7OW4xJ+lJqj22C21o+ZdlEWqw4LRhs6MVQcdp9&#10;20RZbw7Gjs8f9Pv6tXkYnZ/f2q1X6r7frWYgInXxFv5vr7WCyWgIf2fSEZC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ySWH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303945">
                        <w:r>
                          <w:t>Peer</w:t>
                        </w:r>
                      </w:p>
                    </w:txbxContent>
                  </v:textbox>
                </v:shape>
                <v:shape id="Text Box 167" o:spid="_x0000_s1029" type="#_x0000_t202" style="position:absolute;left:18965;top:4346;width:4811;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B8McA&#10;AADcAAAADwAAAGRycy9kb3ducmV2LnhtbESPQWsCMRSE70L/Q3iCF6nZamvL1ihFW/BiQVsEb4/N&#10;c7N087Imqbv11zdCocdhZr5hZovO1uJMPlSOFdyNMhDEhdMVlwo+P95un0CEiKyxdkwKfijAYn7T&#10;m2GuXctbOu9iKRKEQ44KTIxNLmUoDFkMI9cQJ+/ovMWYpC+l9tgmuK3lOMum0mLFacFgQ0tDxdfu&#10;2ybKenMw9uH0TpfVfjOcnB5f261XatDvXp5BROrif/ivvdYKpvcTuJ5JR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qAfD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303945">
                        <w:r>
                          <w:t>Peer</w:t>
                        </w:r>
                      </w:p>
                    </w:txbxContent>
                  </v:textbox>
                </v:shape>
                <v:shape id="Text Box 170" o:spid="_x0000_s1030" type="#_x0000_t202" style="position:absolute;left:32058;top:11550;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6TgcgA&#10;AADcAAAADwAAAGRycy9kb3ducmV2LnhtbESPTUsDMRCG70L/Q5iCF7HZ+tHK2rSIH9BLhVYpeBs2&#10;42bpZrJNYnf11zsHwePwzvvMPIvV4Ft1opiawAamkwIUcRVsw7WB97eXyztQKSNbbAOTgW9KsFqO&#10;zhZY2tDzlk67XCuBcCrRgMu5K7VOlSOPaRI6Ysk+Q/SYZYy1thF7gftWXxXFTHtsWC447OjRUXXY&#10;fXmhrDcfzt8eX+nnab+5uD7On/ttNOZ8PDzcg8o05P/lv/baGpjdyLciIyK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TpOByAAAANwAAAAPAAAAAAAAAAAAAAAAAJgCAABk&#10;cnMvZG93bnJldi54bWxQSwUGAAAAAAQABAD1AAAAjQMAAAAA&#10;" fillcolor="#9bbb59" strokecolor="#f2f2f2" strokeweight="1pt">
                  <v:fill color2="#4e6128" angle="45" focus="100%" type="gradient"/>
                  <v:shadow on="t" type="perspective" color="#d6e3bc" opacity=".5" origin=",.5" offset="0,0" matrix=",-56756f,,.5"/>
                  <v:textbox>
                    <w:txbxContent>
                      <w:p w:rsidR="00156228" w:rsidRDefault="00156228" w:rsidP="00303945">
                        <w:r>
                          <w:t>Peer</w:t>
                        </w:r>
                      </w:p>
                    </w:txbxContent>
                  </v:textbox>
                </v:shape>
                <v:shapetype id="_x0000_t32" coordsize="21600,21600" o:spt="32" o:oned="t" path="m,l21600,21600e" filled="f">
                  <v:path arrowok="t" fillok="f" o:connecttype="none"/>
                  <o:lock v:ext="edit" shapetype="t"/>
                </v:shapetype>
                <v:shape id="AutoShape 172" o:spid="_x0000_s1031" type="#_x0000_t32" style="position:absolute;left:8290;top:9025;width:12256;height:676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iX8QAAADcAAAADwAAAGRycy9kb3ducmV2LnhtbESPzWrDMBCE74W+g9hCbo0cY0ziRgmh&#10;JRBKLvk59LhYW9nUWhlrk7hvXxUCOQ4z8w2zXI++U1caYhvYwGyagSKug23ZGTiftq9zUFGQLXaB&#10;ycAvRVivnp+WWNlw4wNdj+JUgnCs0EAj0ldax7ohj3EaeuLkfYfBoyQ5OG0HvCW473SeZaX22HJa&#10;aLCn94bqn+PFG/g6+/0iLz68K9xJDkKfbV6Uxkxexs0bKKFRHuF7e2cNlMUC/s+kI6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36JfxAAAANwAAAAPAAAAAAAAAAAA&#10;AAAAAKECAABkcnMvZG93bnJldi54bWxQSwUGAAAAAAQABAD5AAAAkgMAAAAA&#10;">
                  <v:stroke endarrow="block"/>
                </v:shape>
                <v:shape id="AutoShape 173" o:spid="_x0000_s1032" type="#_x0000_t32" style="position:absolute;left:20546;top:7468;width:829;height:83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eHr78AAADcAAAADwAAAGRycy9kb3ducmV2LnhtbERPy4rCMBTdC/MP4Q64s6kDilSjqDAg&#10;bgYfMLO8NNc22NyUJjb1781iwOXhvFebwTaip84bxwqmWQ6CuHTacKXgevmeLED4gKyxcUwKnuRh&#10;s/4YrbDQLvKJ+nOoRAphX6CCOoS2kNKXNVn0mWuJE3dzncWQYFdJ3WFM4baRX3k+lxYNp4YaW9rX&#10;VN7PD6vAxB/Tt4d93B1//7yOZJ4zZ5Qafw7bJYhAQ3iL/90HrWA+S/PTmXQE5Po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beHr78AAADcAAAADwAAAAAAAAAAAAAAAACh&#10;AgAAZHJzL2Rvd25yZXYueG1sUEsFBgAAAAAEAAQA+QAAAI0DAAAAAA==&#10;">
                  <v:stroke endarrow="block"/>
                </v:shape>
                <v:shape id="AutoShape 174" o:spid="_x0000_s1033" type="#_x0000_t32" style="position:absolute;left:20546;top:13107;width:11512;height:268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siNMIAAADcAAAADwAAAGRycy9kb3ducmV2LnhtbESPT4vCMBTE78J+h/AW9qapgiLVKK6w&#10;IHsR/8Du8dE822DzUprY1G9vBMHjMDO/YZbr3taio9YbxwrGowwEceG04VLB+fQznIPwAVlj7ZgU&#10;3MnDevUxWGKuXeQDdcdQigRhn6OCKoQml9IXFVn0I9cQJ+/iWoshybaUusWY4LaWkyybSYuG00KF&#10;DW0rKq7Hm1Vg4t50zW4bv3///r2OZO5TZ5T6+uw3CxCB+vAOv9o7rWA2HcPzTDoCcvU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vsiNMIAAADcAAAADwAAAAAAAAAAAAAA&#10;AAChAgAAZHJzL2Rvd25yZXYueG1sUEsFBgAAAAAEAAQA+QAAAJADAAAAAA==&#10;">
                  <v:stroke endarrow="block"/>
                </v:shape>
                <v:shape id="Text Box 658" o:spid="_x0000_s1034" type="#_x0000_t202" style="position:absolute;left:15373;top:13107;width:11407;height:44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4dlMIA&#10;AADcAAAADwAAAGRycy9kb3ducmV2LnhtbERPTYvCMBC9L/gfwgheljVVVlmqUUQQXFBEXRaPYzM2&#10;xWZSmqjVX28OgsfH+x5PG1uKK9W+cKyg101AEGdOF5wr+Nsvvn5A+ICssXRMCu7kYTppfYwx1e7G&#10;W7ruQi5iCPsUFZgQqlRKnxmy6LuuIo7cydUWQ4R1LnWNtxhuS9lPkqG0WHBsMFjR3FB23l2sAtyY&#10;Y+Ef6/IxP/Bs8fu9wv/PlVKddjMbgQjUhLf45V5qBcNBXBvPxCMgJ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rh2UwgAAANwAAAAPAAAAAAAAAAAAAAAAAJgCAABkcnMvZG93&#10;bnJldi54bWxQSwUGAAAAAAQABAD1AAAAhwMAAAAA&#10;" fillcolor="white [3201]" strokecolor="black [3200]" strokeweight="2pt">
                  <v:textbox>
                    <w:txbxContent>
                      <w:p w:rsidR="00156228" w:rsidRDefault="00156228">
                        <w:r>
                          <w:t>Domain Server</w:t>
                        </w:r>
                      </w:p>
                    </w:txbxContent>
                  </v:textbox>
                </v:shape>
                <v:shape id="Text Box 659" o:spid="_x0000_s1035" type="#_x0000_t202" style="position:absolute;left:10801;top:23035;width:6188;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4D8YA&#10;AADcAAAADwAAAGRycy9kb3ducmV2LnhtbESPQWvCQBSE74X+h+UVvBTdVFQ0zUZEECpYpCrS42v2&#10;NRuafRuyW43+ercg9DjMzDdMNu9sLU7U+sqxgpdBAoK4cLriUsFhv+pPQfiArLF2TAou5GGePz5k&#10;mGp35g867UIpIoR9igpMCE0qpS8MWfQD1xBH79u1FkOUbSl1i+cIt7UcJslEWqw4LhhsaGmo+Nn9&#10;WgW4NV+Vv77X1+UnL1br0QaPzxulek/d4hVEoC78h+/tN61gMp7B35l4BGR+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K4D8YAAADcAAAADwAAAAAAAAAAAAAAAACYAgAAZHJz&#10;L2Rvd25yZXYueG1sUEsFBgAAAAAEAAQA9QAAAIsDAAAAAA==&#10;" fillcolor="white [3201]" strokecolor="black [3200]" strokeweight="2pt">
                  <v:textbox>
                    <w:txbxContent>
                      <w:p w:rsidR="00156228" w:rsidRDefault="00156228">
                        <w:r>
                          <w:t>Domain  Control Data</w:t>
                        </w:r>
                      </w:p>
                    </w:txbxContent>
                  </v:textbox>
                </v:shape>
                <v:shape id="Text Box 660" o:spid="_x0000_s1036" type="#_x0000_t202" style="position:absolute;left:23776;top:23134;width:6858;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AJr8A&#10;AADcAAAADwAAAGRycy9kb3ducmV2LnhtbERPzYrCMBC+C75DGGFvmq4LRapRuqIi7mnVBxia2bZs&#10;M6lJbOvbm4Pg8eP7X20G04iOnK8tK/icJSCIC6trLhVcL/vpAoQPyBoby6TgQR426/FohZm2Pf9S&#10;dw6liCHsM1RQhdBmUvqiIoN+ZlviyP1ZZzBE6EqpHfYx3DRyniSpNFhzbKiwpW1Fxf/5bhR85bQ/&#10;ue9rd/vhx67Ne4+nw0Kpj8mQL0EEGsJb/HIftYI0jfPjmXgE5Po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7ucAmvwAAANwAAAAPAAAAAAAAAAAAAAAAAJgCAABkcnMvZG93bnJl&#10;di54bWxQSwUGAAAAAAQABAD1AAAAhAMAAAAA&#10;" fillcolor="white [3201]" strokecolor="#9bbb59 [3206]" strokeweight="2pt">
                  <v:textbox>
                    <w:txbxContent>
                      <w:p w:rsidR="00156228" w:rsidRDefault="00156228">
                        <w:r>
                          <w:t>Domain Shared Data</w:t>
                        </w:r>
                      </w:p>
                    </w:txbxContent>
                  </v:textbox>
                </v:shape>
                <v:line id="Straight Connector 825" o:spid="_x0000_s1037" style="position:absolute;flip:y;visibility:visible;mso-wrap-style:square" from="13895,17528" to="17659,230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ANEMcAAADcAAAADwAAAGRycy9kb3ducmV2LnhtbESPT2vCQBTE74LfYXmCN934p1ZSVykF&#10;MVhorXro8ZF9JsHs25hdTdpP3y0IHoeZ+Q2zWLWmFDeqXWFZwWgYgSBOrS44U3A8rAdzEM4jaywt&#10;k4IfcrBadjsLjLVt+Itue5+JAGEXo4Lc+yqW0qU5GXRDWxEH72Rrgz7IOpO6xibATSnHUTSTBgsO&#10;CzlW9JZTet5fjYIk4e32l9ef36PdZeMnxfvHtHlWqt9rX19AeGr9I3xvJ1rBfPwE/2fCEZ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IA0QxwAAANwAAAAPAAAAAAAA&#10;AAAAAAAAAKECAABkcnMvZG93bnJldi54bWxQSwUGAAAAAAQABAD5AAAAlQMAAAAA&#10;" strokecolor="#4579b8 [3044]"/>
                <v:line id="Straight Connector 826" o:spid="_x0000_s1038" style="position:absolute;flip:x y;visibility:visible;mso-wrap-style:square" from="23776,17528" to="27205,231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T79MUAAADcAAAADwAAAGRycy9kb3ducmV2LnhtbESPQWvCQBSE70L/w/IK3nRTUZHoRmpR&#10;0ZPU9uLtkX1NQrJv091tjP31XUHocZiZb5jVujeN6Mj5yrKCl3ECgji3uuJCwefHbrQA4QOyxsYy&#10;KbiRh3X2NFhhqu2V36k7h0JECPsUFZQhtKmUPi/JoB/bljh6X9YZDFG6QmqH1wg3jZwkyVwarDgu&#10;lNjSW0l5ff4xCvT2d98133lt5PG22Z6mM3Sbi1LD5/51CSJQH/7Dj/ZBK1hM5nA/E4+Az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xT79MUAAADcAAAADwAAAAAAAAAA&#10;AAAAAAChAgAAZHJzL2Rvd25yZXYueG1sUEsFBgAAAAAEAAQA+QAAAJMDAAAAAA==&#10;" strokecolor="#4579b8 [3044]"/>
                <v:line id="Straight Connector 827" o:spid="_x0000_s1039" style="position:absolute;visibility:visible;mso-wrap-style:square" from="10801,20313" to="28457,20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j2MsQAAADcAAAADwAAAGRycy9kb3ducmV2LnhtbESP0WrCQBRE3wv+w3IFX4puDNJI6iqi&#10;CHkQWqMfcMneJmmzd0N2TeLfu4VCH4eZOcNsdqNpRE+dqy0rWC4iEMSF1TWXCm7X03wNwnlkjY1l&#10;UvAgB7vt5GWDqbYDX6jPfSkChF2KCirv21RKV1Rk0C1sSxy8L9sZ9EF2pdQdDgFuGhlH0Zs0WHNY&#10;qLClQ0XFT343Co4J4Z508nr+/PjGlc/rY3Z9KDWbjvt3EJ5G/x/+a2dawTpO4PdMOAJy+w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2PYyxAAAANwAAAAPAAAAAAAAAAAA&#10;AAAAAKECAABkcnMvZG93bnJldi54bWxQSwUGAAAAAAQABAD5AAAAkgMAAAAA&#10;" strokecolor="#4579b8 [3044]">
                  <v:stroke dashstyle="longDash"/>
                </v:line>
                <v:shape id="Text Box 828" o:spid="_x0000_s1040" type="#_x0000_t202" style="position:absolute;left:28457;top:15834;width:12573;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gMy8MA&#10;AADcAAAADwAAAGRycy9kb3ducmV2LnhtbERPTWvCQBC9F/wPywi91Y2BlhBdQwhIi7SHqBdvY3ZM&#10;gtnZmF1N2l/fPRR6fLzvdTaZTjxocK1lBctFBIK4srrlWsHxsH1JQDiPrLGzTAq+yUG2mT2tMdV2&#10;5JIee1+LEMIuRQWN930qpasaMugWticO3MUOBn2AQy31gGMIN52Mo+hNGmw5NDTYU9FQdd3fjYJd&#10;sf3C8hyb5Kcr3j8veX87nl6Vep5P+QqEp8n/i//cH1pBEoe14Uw4An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gMy8MAAADcAAAADwAAAAAAAAAAAAAAAACYAgAAZHJzL2Rv&#10;d25yZXYueG1sUEsFBgAAAAAEAAQA9QAAAIgDAAAAAA==&#10;" filled="f" stroked="f" strokeweight=".5pt">
                  <v:textbox>
                    <w:txbxContent>
                      <w:p w:rsidR="00156228" w:rsidRPr="003A2735" w:rsidRDefault="00156228">
                        <w:pPr>
                          <w:rPr>
                            <w:rStyle w:val="Emphasis"/>
                          </w:rPr>
                        </w:pPr>
                        <w:r w:rsidRPr="003A2735">
                          <w:rPr>
                            <w:rStyle w:val="Emphasis"/>
                          </w:rPr>
                          <w:t>Sequenced modifications (only one client may modify at one time)</w:t>
                        </w:r>
                      </w:p>
                    </w:txbxContent>
                  </v:textbox>
                </v:shape>
                <w10:anchorlock/>
              </v:group>
            </w:pict>
          </mc:Fallback>
        </mc:AlternateContent>
      </w:r>
    </w:p>
    <w:p w:rsidR="003A2735" w:rsidRDefault="003A2735" w:rsidP="00303945">
      <w:pPr>
        <w:pStyle w:val="BodyText"/>
        <w:rPr>
          <w:lang w:val="en-GB"/>
        </w:rPr>
      </w:pPr>
    </w:p>
    <w:p w:rsidR="00246544" w:rsidRDefault="00246544" w:rsidP="00303945">
      <w:pPr>
        <w:pStyle w:val="BodyText"/>
        <w:rPr>
          <w:lang w:val="en-GB"/>
        </w:rPr>
      </w:pPr>
      <w:r>
        <w:rPr>
          <w:lang w:val="en-GB"/>
        </w:rPr>
        <w:t>Characteristics:</w:t>
      </w:r>
    </w:p>
    <w:p w:rsidR="00246544" w:rsidRDefault="00246544" w:rsidP="00246544">
      <w:pPr>
        <w:pStyle w:val="BodyText"/>
        <w:numPr>
          <w:ilvl w:val="0"/>
          <w:numId w:val="49"/>
        </w:numPr>
        <w:rPr>
          <w:lang w:val="en-GB"/>
        </w:rPr>
      </w:pPr>
      <w:r>
        <w:rPr>
          <w:lang w:val="en-GB"/>
        </w:rPr>
        <w:t>Online access only.</w:t>
      </w:r>
    </w:p>
    <w:p w:rsidR="00246544" w:rsidRDefault="00246544" w:rsidP="00246544">
      <w:pPr>
        <w:pStyle w:val="BodyText"/>
        <w:numPr>
          <w:ilvl w:val="0"/>
          <w:numId w:val="49"/>
        </w:numPr>
        <w:rPr>
          <w:lang w:val="en-GB"/>
        </w:rPr>
      </w:pPr>
      <w:r>
        <w:rPr>
          <w:lang w:val="en-GB"/>
        </w:rPr>
        <w:t>Peers have to wait for each other to modify shared data. The Server ensures modification sequencing.</w:t>
      </w:r>
    </w:p>
    <w:p w:rsidR="003A2735" w:rsidRDefault="00246544" w:rsidP="003A2735">
      <w:pPr>
        <w:pStyle w:val="Heading3"/>
        <w:rPr>
          <w:lang w:val="en-GB"/>
        </w:rPr>
      </w:pPr>
      <w:r>
        <w:rPr>
          <w:lang w:val="en-GB"/>
        </w:rPr>
        <w:t>Network file folder P2P sharing</w:t>
      </w:r>
    </w:p>
    <w:p w:rsidR="003A2735" w:rsidRDefault="003A2735" w:rsidP="003A2735">
      <w:pPr>
        <w:pStyle w:val="BodyText"/>
        <w:rPr>
          <w:lang w:val="en-GB"/>
        </w:rPr>
      </w:pPr>
      <w:r>
        <w:rPr>
          <w:lang w:val="en-GB"/>
        </w:rPr>
        <w:t>Desktops based on Windows, Mac OS, UNIX etc. all provide file folders that may be shared between computers in a network. This is a form of P2P interaction where each node interacts directly with the node that exposes a shared resource.</w:t>
      </w:r>
    </w:p>
    <w:p w:rsidR="003A2735" w:rsidRDefault="003A2735" w:rsidP="003A2735">
      <w:pPr>
        <w:pStyle w:val="BodyText"/>
        <w:rPr>
          <w:lang w:val="en-GB"/>
        </w:rPr>
      </w:pPr>
      <w:r w:rsidRPr="00C81D35">
        <w:rPr>
          <w:noProof/>
        </w:rPr>
        <mc:AlternateContent>
          <mc:Choice Requires="wpc">
            <w:drawing>
              <wp:inline distT="0" distB="0" distL="0" distR="0" wp14:anchorId="052F92E5" wp14:editId="0D231484">
                <wp:extent cx="4171950" cy="2231390"/>
                <wp:effectExtent l="0" t="0" r="0" b="0"/>
                <wp:docPr id="896" name="Canvas 89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29" name="Text Box 166"/>
                        <wps:cNvSpPr txBox="1">
                          <a:spLocks noChangeArrowheads="1"/>
                        </wps:cNvSpPr>
                        <wps:spPr bwMode="auto">
                          <a:xfrm>
                            <a:off x="347005" y="746844"/>
                            <a:ext cx="48199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3A2735">
                              <w:r>
                                <w:t>Peer</w:t>
                              </w:r>
                            </w:p>
                          </w:txbxContent>
                        </wps:txbx>
                        <wps:bodyPr rot="0" vert="horz" wrap="square" lIns="91440" tIns="45720" rIns="91440" bIns="45720" anchor="t" anchorCtr="0" upright="1">
                          <a:noAutofit/>
                        </wps:bodyPr>
                      </wps:wsp>
                      <wps:wsp>
                        <wps:cNvPr id="830" name="Text Box 167"/>
                        <wps:cNvSpPr txBox="1">
                          <a:spLocks noChangeArrowheads="1"/>
                        </wps:cNvSpPr>
                        <wps:spPr bwMode="auto">
                          <a:xfrm>
                            <a:off x="1896517" y="43469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3A2735">
                              <w:r>
                                <w:t>Peer</w:t>
                              </w:r>
                            </w:p>
                          </w:txbxContent>
                        </wps:txbx>
                        <wps:bodyPr rot="0" vert="horz" wrap="square" lIns="91440" tIns="45720" rIns="91440" bIns="45720" anchor="t" anchorCtr="0" upright="1">
                          <a:noAutofit/>
                        </wps:bodyPr>
                      </wps:wsp>
                      <wps:wsp>
                        <wps:cNvPr id="831" name="Text Box 170"/>
                        <wps:cNvSpPr txBox="1">
                          <a:spLocks noChangeArrowheads="1"/>
                        </wps:cNvSpPr>
                        <wps:spPr bwMode="auto">
                          <a:xfrm>
                            <a:off x="3205858" y="1155041"/>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3A2735">
                              <w:r>
                                <w:t>Peer</w:t>
                              </w:r>
                            </w:p>
                          </w:txbxContent>
                        </wps:txbx>
                        <wps:bodyPr rot="0" vert="horz" wrap="square" lIns="91440" tIns="45720" rIns="91440" bIns="45720" anchor="t" anchorCtr="0" upright="1">
                          <a:noAutofit/>
                        </wps:bodyPr>
                      </wps:wsp>
                      <wps:wsp>
                        <wps:cNvPr id="889" name="Text Box 889"/>
                        <wps:cNvSpPr txBox="1"/>
                        <wps:spPr>
                          <a:xfrm>
                            <a:off x="1873401" y="1465536"/>
                            <a:ext cx="685800" cy="5715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3A2735">
                              <w:r>
                                <w:t>Domain Shared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5" name="Text Box 895"/>
                        <wps:cNvSpPr txBox="1"/>
                        <wps:spPr>
                          <a:xfrm>
                            <a:off x="2720586" y="93936"/>
                            <a:ext cx="1257299"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3A2735" w:rsidRDefault="00156228" w:rsidP="003A2735">
                              <w:pPr>
                                <w:rPr>
                                  <w:rStyle w:val="Emphasis"/>
                                </w:rPr>
                              </w:pPr>
                              <w:r w:rsidRPr="003A2735">
                                <w:rPr>
                                  <w:rStyle w:val="Emphasis"/>
                                </w:rPr>
                                <w:t>Sequenced modifications (only one client may modify at one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2" name="Can 922"/>
                        <wps:cNvSpPr/>
                        <wps:spPr>
                          <a:xfrm>
                            <a:off x="2046214" y="1008336"/>
                            <a:ext cx="228600" cy="457200"/>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3" name="Straight Arrow Connector 923"/>
                        <wps:cNvCnPr>
                          <a:endCxn id="922" idx="0"/>
                        </wps:cNvCnPr>
                        <wps:spPr>
                          <a:xfrm>
                            <a:off x="2137515" y="746844"/>
                            <a:ext cx="22999" cy="31864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24" name="Straight Arrow Connector 924"/>
                        <wps:cNvCnPr>
                          <a:stCxn id="829" idx="3"/>
                          <a:endCxn id="922" idx="2"/>
                        </wps:cNvCnPr>
                        <wps:spPr>
                          <a:xfrm>
                            <a:off x="829002" y="902506"/>
                            <a:ext cx="1217212" cy="33443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25" name="Straight Arrow Connector 925"/>
                        <wps:cNvCnPr>
                          <a:stCxn id="831" idx="1"/>
                          <a:endCxn id="922" idx="4"/>
                        </wps:cNvCnPr>
                        <wps:spPr>
                          <a:xfrm flipH="1" flipV="1">
                            <a:off x="2274814" y="1236936"/>
                            <a:ext cx="931044" cy="7335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896" o:spid="_x0000_s1041" editas="canvas" style="width:328.5pt;height:175.7pt;mso-position-horizontal-relative:char;mso-position-vertical-relative:line" coordsize="41719,2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">
                <v:shape id="_x0000_s1042" type="#_x0000_t75" style="position:absolute;width:41719;height:22313;visibility:visible;mso-wrap-style:square">
                  <v:fill o:detectmouseclick="t"/>
                  <v:path o:connecttype="none"/>
                </v:shape>
                <v:shape id="Text Box 166" o:spid="_x0000_s1043" type="#_x0000_t202" style="position:absolute;left:3470;top:7468;width:482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hIcccA&#10;AADcAAAADwAAAGRycy9kb3ducmV2LnhtbESPQWsCMRSE74X+h/AKXkrN1qLV1ShFK3ixoC2F3h6b&#10;183SzcuaRHftr28KgsdhZr5hZovO1uJEPlSOFTz2MxDEhdMVlwo+3tcPYxAhImusHZOCMwVYzG9v&#10;Zphr1/KOTvtYigThkKMCE2OTSxkKQxZD3zXEyft23mJM0pdSe2wT3NZykGUjabHitGCwoaWh4md/&#10;tImy2X4ZOzy80e/qc3v/dHh+bXdeqd5d9zIFEamL1/ClvdEKxoMJ/J9JR0D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ISHH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3A2735">
                        <w:r>
                          <w:t>Peer</w:t>
                        </w:r>
                      </w:p>
                    </w:txbxContent>
                  </v:textbox>
                </v:shape>
                <v:shape id="Text Box 167" o:spid="_x0000_s1044" type="#_x0000_t202" style="position:absolute;left:18965;top:4346;width:4811;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3MccA&#10;AADcAAAADwAAAGRycy9kb3ducmV2LnhtbESPTUsDMRCG74L/IYzgRWxWS2tZmxbxA3qp0A8K3obN&#10;uFncTLZJ7K7+eudQ8Di88z4zz3w5+FadKKYmsIG7UQGKuAq24drAfvd2OwOVMrLFNjAZ+KEEy8Xl&#10;xRxLG3re0GmbayUQTiUacDl3pdapcuQxjUJHLNlniB6zjLHWNmIvcN/q+6KYao8NywWHHT07qr62&#10;314oq/WH85PjO/2+HNY34+PDa7+JxlxfDU+PoDIN+X/53F5ZA7OxvC8yIgJ6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9rdzH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3A2735">
                        <w:r>
                          <w:t>Peer</w:t>
                        </w:r>
                      </w:p>
                    </w:txbxContent>
                  </v:textbox>
                </v:shape>
                <v:shape id="Text Box 170" o:spid="_x0000_s1045" type="#_x0000_t202" style="position:absolute;left:32058;top:11550;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fSqsYA&#10;AADcAAAADwAAAGRycy9kb3ducmV2LnhtbESPQWsCMRSE7wX/Q3hCL6VmVWplNUqpCl4sqKXg7bF5&#10;bhY3L2uSutv++qZQ6HGYmW+Y+bKztbiRD5VjBcNBBoK4cLriUsH7cfM4BREissbaMSn4ogDLRe9u&#10;jrl2Le/pdoilSBAOOSowMTa5lKEwZDEMXEOcvLPzFmOSvpTaY5vgtpajLJtIixWnBYMNvRoqLodP&#10;myjb3cnYp+sbfa8+dg/j6/O63Xul7vvdywxEpC7+h//aW61gOh7C75l0BOTi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CfSqs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3A2735">
                        <w:r>
                          <w:t>Peer</w:t>
                        </w:r>
                      </w:p>
                    </w:txbxContent>
                  </v:textbox>
                </v:shape>
                <v:shape id="Text Box 889" o:spid="_x0000_s1046" type="#_x0000_t202" style="position:absolute;left:18734;top:14655;width:6858;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oUisMA&#10;AADcAAAADwAAAGRycy9kb3ducmV2LnhtbESP3WrCQBSE7wu+w3IE7+rGCiVGV4lFS7FX/jzAIXtM&#10;gtmzcXdN4tt3C4VeDjPzDbPaDKYRHTlfW1YwmyYgiAuray4VXM771xSED8gaG8uk4EkeNuvRywoz&#10;bXs+UncKpYgQ9hkqqEJoMyl9UZFBP7UtcfSu1hkMUbpSaod9hJtGviXJuzRYc1yosKWPiorb6WEU&#10;zHPaH9z20t2/+blr897j4TNVajIe8iWIQEP4D/+1v7SCNF3A75l4BO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toUisMAAADcAAAADwAAAAAAAAAAAAAAAACYAgAAZHJzL2Rv&#10;d25yZXYueG1sUEsFBgAAAAAEAAQA9QAAAIgDAAAAAA==&#10;" fillcolor="white [3201]" strokecolor="#9bbb59 [3206]" strokeweight="2pt">
                  <v:textbox>
                    <w:txbxContent>
                      <w:p w:rsidR="00156228" w:rsidRDefault="00156228" w:rsidP="003A2735">
                        <w:r>
                          <w:t>Domain Shared Data</w:t>
                        </w:r>
                      </w:p>
                    </w:txbxContent>
                  </v:textbox>
                </v:shape>
                <v:shape id="Text Box 895" o:spid="_x0000_s1047" type="#_x0000_t202" style="position:absolute;left:27205;top:939;width:12573;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ZqsscA&#10;AADcAAAADwAAAGRycy9kb3ducmV2LnhtbESPQWvCQBSE7wX/w/KE3uqmghJTVwmBYCn2oPXi7TX7&#10;TEKzb2N2m0R/fbdQ6HGYmW+Y9XY0jeipc7VlBc+zCARxYXXNpYLTR/4Ug3AeWWNjmRTcyMF2M3lY&#10;Y6LtwAfqj74UAcIuQQWV920ipSsqMuhmtiUO3sV2Bn2QXSl1h0OAm0bOo2gpDdYcFipsKauo+Dp+&#10;GwVvWf6Oh8+5ie9Ntttf0vZ6Oi+UepyO6QsIT6P/D/+1X7WCeLWA3zPhCM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WarLHAAAA3AAAAA8AAAAAAAAAAAAAAAAAmAIAAGRy&#10;cy9kb3ducmV2LnhtbFBLBQYAAAAABAAEAPUAAACMAwAAAAA=&#10;" filled="f" stroked="f" strokeweight=".5pt">
                  <v:textbox>
                    <w:txbxContent>
                      <w:p w:rsidR="00156228" w:rsidRPr="003A2735" w:rsidRDefault="00156228" w:rsidP="003A2735">
                        <w:pPr>
                          <w:rPr>
                            <w:rStyle w:val="Emphasis"/>
                          </w:rPr>
                        </w:pPr>
                        <w:r w:rsidRPr="003A2735">
                          <w:rPr>
                            <w:rStyle w:val="Emphasis"/>
                          </w:rPr>
                          <w:t>Sequenced modifications (only one client may modify at one time)</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922" o:spid="_x0000_s1048" type="#_x0000_t22" style="position:absolute;left:20462;top:10083;width:2286;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S+vMUA&#10;AADcAAAADwAAAGRycy9kb3ducmV2LnhtbESPQWvCQBSE74X+h+UVehHdmGLV6EZsoVCPWkG8PbLP&#10;JCT7NuxuY9pf3xWEHoeZ+YZZbwbTip6cry0rmE4SEMSF1TWXCo5fH+MFCB+QNbaWScEPedjkjw9r&#10;zLS98p76QyhFhLDPUEEVQpdJ6YuKDPqJ7Yijd7HOYIjSlVI7vEa4aWWaJK/SYM1xocKO3isqmsO3&#10;URB+Z+7lPD/1ozdK+lbPd67pZko9Pw3bFYhAQ/gP39ufWsEyTeF2Jh4Bm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RL68xQAAANwAAAAPAAAAAAAAAAAAAAAAAJgCAABkcnMv&#10;ZG93bnJldi54bWxQSwUGAAAAAAQABAD1AAAAigMAAAAA&#10;" adj="2700" fillcolor="#4f81bd [3204]" strokecolor="#243f60 [1604]" strokeweight="2pt"/>
                <v:shape id="Straight Arrow Connector 923" o:spid="_x0000_s1049" type="#_x0000_t32" style="position:absolute;left:21375;top:7468;width:230;height:31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oOkPsMAAADcAAAADwAAAGRycy9kb3ducmV2LnhtbESPT4vCMBTE78J+h/AWvGm6SqVWo4hQ&#10;1qv/YPf2bJ5tsXkpTardb78RBI/DzPyGWa57U4s7ta6yrOBrHIEgzq2uuFBwOmajBITzyBpry6Tg&#10;jxysVx+DJabaPnhP94MvRICwS1FB6X2TSunykgy6sW2Ig3e1rUEfZFtI3eIjwE0tJ1E0kwYrDgsl&#10;NrQtKb8dOqNger3034nfyCT7sduui+P4nP0qNfzsNwsQnnr/Dr/aO61gPpnC80w4An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qDpD7DAAAA3AAAAA8AAAAAAAAAAAAA&#10;AAAAoQIAAGRycy9kb3ducmV2LnhtbFBLBQYAAAAABAAEAPkAAACRAwAAAAA=&#10;" strokecolor="#4579b8 [3044]">
                  <v:stroke endarrow="open"/>
                </v:shape>
                <v:shape id="Straight Arrow Connector 924" o:spid="_x0000_s1050" type="#_x0000_t32" style="position:absolute;left:8290;top:9025;width:12172;height:334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o8SsQAAADcAAAADwAAAGRycy9kb3ducmV2LnhtbESPT2vCQBTE7wW/w/KE3urGP5EYXUWE&#10;UK+1FfT2zD6TYPZtyG40fnu3UOhxmJnfMKtNb2pxp9ZVlhWMRxEI4tzqigsFP9/ZRwLCeWSNtWVS&#10;8CQHm/XgbYWptg/+ovvBFyJA2KWooPS+SaV0eUkG3cg2xMG72tagD7ItpG7xEeCmlpMomkuDFYeF&#10;EhvalZTfDp1RML1e+s/Eb2WSneyu6+I4PmZnpd6H/XYJwlPv/8N/7b1WsJjM4PdMOAJy/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ajxKxAAAANwAAAAPAAAAAAAAAAAA&#10;AAAAAKECAABkcnMvZG93bnJldi54bWxQSwUGAAAAAAQABAD5AAAAkgMAAAAA&#10;" strokecolor="#4579b8 [3044]">
                  <v:stroke endarrow="open"/>
                </v:shape>
                <v:shape id="Straight Arrow Connector 925" o:spid="_x0000_s1051" type="#_x0000_t32" style="position:absolute;left:22748;top:12369;width:9310;height:73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QlcUAAADcAAAADwAAAGRycy9kb3ducmV2LnhtbESPzWoCQRCE7wHfYWjBW5zVYH5WRxEh&#10;oIcQoiZem5l2d3GnZ9lpdX17JxDIsaiqr6jZovO1ulAbq8AGRsMMFLENruLCwH73/vgKKgqywzow&#10;GbhRhMW89zDD3IUrf9FlK4VKEI45GihFmlzraEvyGIehIU7eMbQeJcm20K7Fa4L7Wo+z7Fl7rDgt&#10;lNjQqiR72p69gXM4fiy/3cvTz+ggG1vJ5pPsxJhBv1tOQQl18h/+a6+dgbfxBH7PpCOg5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r/QlcUAAADcAAAADwAAAAAAAAAA&#10;AAAAAAChAgAAZHJzL2Rvd25yZXYueG1sUEsFBgAAAAAEAAQA+QAAAJMDAAAAAA==&#10;" strokecolor="#4579b8 [3044]">
                  <v:stroke endarrow="open"/>
                </v:shape>
                <w10:anchorlock/>
              </v:group>
            </w:pict>
          </mc:Fallback>
        </mc:AlternateContent>
      </w:r>
    </w:p>
    <w:p w:rsidR="00246544" w:rsidRDefault="00246544" w:rsidP="003A2735">
      <w:pPr>
        <w:pStyle w:val="BodyText"/>
        <w:rPr>
          <w:lang w:val="en-GB"/>
        </w:rPr>
      </w:pPr>
      <w:r>
        <w:rPr>
          <w:lang w:val="en-GB"/>
        </w:rPr>
        <w:t>Characteristics:</w:t>
      </w:r>
    </w:p>
    <w:p w:rsidR="00246544" w:rsidRDefault="00246544" w:rsidP="00246544">
      <w:pPr>
        <w:pStyle w:val="BodyText"/>
        <w:numPr>
          <w:ilvl w:val="0"/>
          <w:numId w:val="50"/>
        </w:numPr>
        <w:rPr>
          <w:lang w:val="en-GB"/>
        </w:rPr>
      </w:pPr>
      <w:r>
        <w:rPr>
          <w:lang w:val="en-GB"/>
        </w:rPr>
        <w:t>Online access only.</w:t>
      </w:r>
    </w:p>
    <w:p w:rsidR="00246544" w:rsidRDefault="00246544" w:rsidP="00246544">
      <w:pPr>
        <w:pStyle w:val="BodyText"/>
        <w:numPr>
          <w:ilvl w:val="0"/>
          <w:numId w:val="50"/>
        </w:numPr>
        <w:rPr>
          <w:lang w:val="en-GB"/>
        </w:rPr>
      </w:pPr>
      <w:r>
        <w:rPr>
          <w:lang w:val="en-GB"/>
        </w:rPr>
        <w:t>Peers have to wait for each other to modify shared data. The file system implements file lock and release to ensure only one Peer may modify a file at one time.</w:t>
      </w:r>
    </w:p>
    <w:p w:rsidR="00246544" w:rsidRDefault="00246544" w:rsidP="001F31D7">
      <w:pPr>
        <w:pStyle w:val="Heading3"/>
        <w:rPr>
          <w:lang w:val="en-GB"/>
        </w:rPr>
      </w:pPr>
      <w:r>
        <w:rPr>
          <w:lang w:val="en-GB"/>
        </w:rPr>
        <w:lastRenderedPageBreak/>
        <w:t xml:space="preserve">Darwinet P2P Service cloud </w:t>
      </w:r>
      <w:r w:rsidR="001F31D7">
        <w:rPr>
          <w:lang w:val="en-GB"/>
        </w:rPr>
        <w:t>network</w:t>
      </w:r>
    </w:p>
    <w:p w:rsidR="001F31D7" w:rsidRPr="001F31D7" w:rsidRDefault="001F31D7" w:rsidP="001F31D7">
      <w:pPr>
        <w:pStyle w:val="BodyText"/>
        <w:rPr>
          <w:lang w:val="en-GB"/>
        </w:rPr>
      </w:pPr>
      <w:r w:rsidRPr="00C81D35">
        <w:rPr>
          <w:noProof/>
        </w:rPr>
        <mc:AlternateContent>
          <mc:Choice Requires="wpc">
            <w:drawing>
              <wp:inline distT="0" distB="0" distL="0" distR="0" wp14:anchorId="15D6BDB5" wp14:editId="6A38939B">
                <wp:extent cx="4295843" cy="2914650"/>
                <wp:effectExtent l="0" t="0" r="9525" b="0"/>
                <wp:docPr id="1048" name="Canvas 10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38" name="Oval 1138"/>
                        <wps:cNvSpPr/>
                        <wps:spPr>
                          <a:xfrm>
                            <a:off x="1204028" y="983615"/>
                            <a:ext cx="1957364" cy="1166191"/>
                          </a:xfrm>
                          <a:prstGeom prst="ellipse">
                            <a:avLst/>
                          </a:prstGeom>
                          <a:no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 name="Text Box 166"/>
                        <wps:cNvSpPr txBox="1">
                          <a:spLocks noChangeArrowheads="1"/>
                        </wps:cNvSpPr>
                        <wps:spPr bwMode="auto">
                          <a:xfrm>
                            <a:off x="470898" y="746844"/>
                            <a:ext cx="48199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1F31D7">
                              <w:r>
                                <w:t>Peer</w:t>
                              </w:r>
                            </w:p>
                          </w:txbxContent>
                        </wps:txbx>
                        <wps:bodyPr rot="0" vert="horz" wrap="square" lIns="91440" tIns="45720" rIns="91440" bIns="45720" anchor="t" anchorCtr="0" upright="1">
                          <a:noAutofit/>
                        </wps:bodyPr>
                      </wps:wsp>
                      <wps:wsp>
                        <wps:cNvPr id="1039" name="Text Box 167"/>
                        <wps:cNvSpPr txBox="1">
                          <a:spLocks noChangeArrowheads="1"/>
                        </wps:cNvSpPr>
                        <wps:spPr bwMode="auto">
                          <a:xfrm>
                            <a:off x="2020410" y="297815"/>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1F31D7">
                              <w:r>
                                <w:t>Peer</w:t>
                              </w:r>
                            </w:p>
                          </w:txbxContent>
                        </wps:txbx>
                        <wps:bodyPr rot="0" vert="horz" wrap="square" lIns="91440" tIns="45720" rIns="91440" bIns="45720" anchor="t" anchorCtr="0" upright="1">
                          <a:noAutofit/>
                        </wps:bodyPr>
                      </wps:wsp>
                      <wps:wsp>
                        <wps:cNvPr id="1040" name="Text Box 168"/>
                        <wps:cNvSpPr txBox="1">
                          <a:spLocks noChangeArrowheads="1"/>
                        </wps:cNvSpPr>
                        <wps:spPr bwMode="auto">
                          <a:xfrm>
                            <a:off x="2968179" y="2413168"/>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1F31D7">
                              <w:r>
                                <w:t>Peer</w:t>
                              </w:r>
                            </w:p>
                          </w:txbxContent>
                        </wps:txbx>
                        <wps:bodyPr rot="0" vert="horz" wrap="square" lIns="91440" tIns="45720" rIns="91440" bIns="45720" anchor="t" anchorCtr="0" upright="1">
                          <a:noAutofit/>
                        </wps:bodyPr>
                      </wps:wsp>
                      <wps:wsp>
                        <wps:cNvPr id="1041" name="Text Box 169"/>
                        <wps:cNvSpPr txBox="1">
                          <a:spLocks noChangeArrowheads="1"/>
                        </wps:cNvSpPr>
                        <wps:spPr bwMode="auto">
                          <a:xfrm>
                            <a:off x="861128" y="2355215"/>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1F31D7">
                              <w:r>
                                <w:t>Peer</w:t>
                              </w:r>
                            </w:p>
                          </w:txbxContent>
                        </wps:txbx>
                        <wps:bodyPr rot="0" vert="horz" wrap="square" lIns="91440" tIns="45720" rIns="91440" bIns="45720" anchor="t" anchorCtr="0" upright="1">
                          <a:noAutofit/>
                        </wps:bodyPr>
                      </wps:wsp>
                      <wps:wsp>
                        <wps:cNvPr id="1042" name="Text Box 170"/>
                        <wps:cNvSpPr txBox="1">
                          <a:spLocks noChangeArrowheads="1"/>
                        </wps:cNvSpPr>
                        <wps:spPr bwMode="auto">
                          <a:xfrm>
                            <a:off x="3506498" y="1058167"/>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1F31D7">
                              <w:r>
                                <w:t>Peer</w:t>
                              </w:r>
                            </w:p>
                          </w:txbxContent>
                        </wps:txbx>
                        <wps:bodyPr rot="0" vert="horz" wrap="square" lIns="91440" tIns="45720" rIns="91440" bIns="45720" anchor="t" anchorCtr="0" upright="1">
                          <a:noAutofit/>
                        </wps:bodyPr>
                      </wps:wsp>
                      <wps:wsp>
                        <wps:cNvPr id="1050" name="Text Box 660"/>
                        <wps:cNvSpPr txBox="1"/>
                        <wps:spPr>
                          <a:xfrm>
                            <a:off x="2804096" y="0"/>
                            <a:ext cx="1485900" cy="983615"/>
                          </a:xfrm>
                          <a:prstGeom prst="rect">
                            <a:avLst/>
                          </a:prstGeom>
                          <a:noFill/>
                          <a:ln>
                            <a:noFill/>
                          </a:ln>
                        </wps:spPr>
                        <wps:style>
                          <a:lnRef idx="2">
                            <a:schemeClr val="accent3"/>
                          </a:lnRef>
                          <a:fillRef idx="1">
                            <a:schemeClr val="lt1"/>
                          </a:fillRef>
                          <a:effectRef idx="0">
                            <a:schemeClr val="accent3"/>
                          </a:effectRef>
                          <a:fontRef idx="minor">
                            <a:schemeClr val="dk1"/>
                          </a:fontRef>
                        </wps:style>
                        <wps:txbx>
                          <w:txbxContent>
                            <w:p w:rsidR="00156228" w:rsidRPr="001F31D7" w:rsidRDefault="00156228" w:rsidP="001F31D7">
                              <w:pPr>
                                <w:rPr>
                                  <w:rStyle w:val="Emphasis"/>
                                </w:rPr>
                              </w:pPr>
                              <w:r w:rsidRPr="001F31D7">
                                <w:rPr>
                                  <w:rStyle w:val="Emphasis"/>
                                </w:rPr>
                                <w:t>Domain control and shared data</w:t>
                              </w:r>
                              <w:r>
                                <w:rPr>
                                  <w:rStyle w:val="Emphasis"/>
                                </w:rPr>
                                <w:t xml:space="preserve"> stored </w:t>
                              </w:r>
                              <w:r w:rsidRPr="001F31D7">
                                <w:rPr>
                                  <w:rStyle w:val="Emphasis"/>
                                </w:rPr>
                                <w:t>in local MIV</w:t>
                              </w:r>
                              <w:r>
                                <w:rPr>
                                  <w:rStyle w:val="Emphasis"/>
                                </w:rPr>
                                <w:t xml:space="preserve">. Changes (∆) are </w:t>
                              </w:r>
                              <w:r w:rsidRPr="001F31D7">
                                <w:rPr>
                                  <w:rStyle w:val="Emphasis"/>
                                </w:rPr>
                                <w:t>synchronized between nodes in the Domain.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76" name="Text Box 1076"/>
                        <wps:cNvSpPr txBox="1"/>
                        <wps:spPr>
                          <a:xfrm>
                            <a:off x="1075464" y="1155041"/>
                            <a:ext cx="455295" cy="310495"/>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34" name="Text Box 1134"/>
                        <wps:cNvSpPr txBox="1"/>
                        <wps:spPr>
                          <a:xfrm>
                            <a:off x="2020410" y="837537"/>
                            <a:ext cx="455295" cy="310495"/>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35" name="Text Box 1135"/>
                        <wps:cNvSpPr txBox="1"/>
                        <wps:spPr>
                          <a:xfrm>
                            <a:off x="2855663" y="1464006"/>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36" name="Text Box 1136"/>
                        <wps:cNvSpPr txBox="1"/>
                        <wps:spPr>
                          <a:xfrm>
                            <a:off x="2348933" y="1910509"/>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37" name="Text Box 1137"/>
                        <wps:cNvSpPr txBox="1"/>
                        <wps:spPr>
                          <a:xfrm>
                            <a:off x="1467276" y="1898140"/>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39" name="Straight Connector 1139"/>
                        <wps:cNvCnPr/>
                        <wps:spPr>
                          <a:xfrm>
                            <a:off x="952894" y="1058167"/>
                            <a:ext cx="122570" cy="9687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40" name="Straight Connector 1140"/>
                        <wps:cNvCnPr>
                          <a:stCxn id="1039" idx="2"/>
                          <a:endCxn id="1134" idx="0"/>
                        </wps:cNvCnPr>
                        <wps:spPr>
                          <a:xfrm flipH="1">
                            <a:off x="2248058" y="609966"/>
                            <a:ext cx="12937" cy="22757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43" name="Straight Connector 1143"/>
                        <wps:cNvCnPr>
                          <a:stCxn id="1041" idx="3"/>
                        </wps:cNvCnPr>
                        <wps:spPr>
                          <a:xfrm flipV="1">
                            <a:off x="1343125" y="2355215"/>
                            <a:ext cx="0" cy="15524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44" name="Straight Connector 1144"/>
                        <wps:cNvCnPr/>
                        <wps:spPr>
                          <a:xfrm flipV="1">
                            <a:off x="3310958" y="1368662"/>
                            <a:ext cx="195540" cy="9687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45" name="Straight Connector 1145"/>
                        <wps:cNvCnPr/>
                        <wps:spPr>
                          <a:xfrm>
                            <a:off x="2804228" y="2253409"/>
                            <a:ext cx="163951" cy="15975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46" name="Straight Connector 1146"/>
                        <wps:cNvCnPr/>
                        <wps:spPr>
                          <a:xfrm flipH="1">
                            <a:off x="1343125" y="2241040"/>
                            <a:ext cx="124152" cy="1141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48" name="Text Box 1148"/>
                        <wps:cNvSpPr txBox="1"/>
                        <wps:spPr>
                          <a:xfrm>
                            <a:off x="950029" y="1719580"/>
                            <a:ext cx="267335" cy="3197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52" name="Arc 1152"/>
                        <wps:cNvSpPr/>
                        <wps:spPr>
                          <a:xfrm rot="12284697">
                            <a:off x="1113509" y="1364665"/>
                            <a:ext cx="800100" cy="685800"/>
                          </a:xfrm>
                          <a:prstGeom prst="arc">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Canvas 1048" o:spid="_x0000_s1052" editas="canvas" style="width:338.25pt;height:229.5pt;mso-position-horizontal-relative:char;mso-position-vertical-relative:line" coordsize="42957,29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">
                <v:shape id="_x0000_s1053" type="#_x0000_t75" style="position:absolute;width:42957;height:29146;visibility:visible;mso-wrap-style:square">
                  <v:fill o:detectmouseclick="t"/>
                  <v:path o:connecttype="none"/>
                </v:shape>
                <v:oval id="Oval 1138" o:spid="_x0000_s1054" style="position:absolute;left:12040;top:9836;width:19573;height:116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09W8cA&#10;AADdAAAADwAAAGRycy9kb3ducmV2LnhtbESPT0/DMAzF75P4DpGRuG1pmQSsLJsQYhMS4sD+H01j&#10;mkLjVE22FT49PiBxs/We3/t5Ou99o07UxTqwgXyUgSIug625MrBZL4Z3oGJCttgEJgPfFGE+uxhM&#10;sbDhzG90WqVKSQjHAg24lNpC61g68hhHoSUW7SN0HpOsXaVth2cJ942+zrIb7bFmaXDY0qOj8mt1&#10;9AZu2/fX5e7FbT+fJhN3yBf7n4BjY64u+4d7UIn69G/+u362gp+PBVe+kRH07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NPVvHAAAA3QAAAA8AAAAAAAAAAAAAAAAAmAIAAGRy&#10;cy9kb3ducmV2LnhtbFBLBQYAAAAABAAEAPUAAACMAwAAAAA=&#10;" filled="f" strokecolor="black [3213]" strokeweight="2pt">
                  <v:stroke dashstyle="dash"/>
                </v:oval>
                <v:shape id="Text Box 166" o:spid="_x0000_s1055" type="#_x0000_t202" style="position:absolute;left:4708;top:7468;width:482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jdHsgA&#10;AADdAAAADwAAAGRycy9kb3ducmV2LnhtbESPT0sDMRDF74LfIYzgRdqslqpsmxbxD/TSQmsRehs2&#10;42ZxM9kmsbv66Z1Dwdsb5s1v3psvB9+qE8XUBDZwOy5AEVfBNlwb2L+/jR5BpYxssQ1MBn4owXJx&#10;eTHH0oaet3Ta5VoJhFOJBlzOXal1qhx5TOPQEcvuM0SPWcZYaxuxF7hv9V1R3GuPDcsHhx09O6q+&#10;dt9eKKv1wfnpcUO/Lx/rm8nx4bXfRmOur4anGahMQ/43n69XVuIXE4krbUSCXv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KN0eyAAAAN0AAAAPAAAAAAAAAAAAAAAAAJgCAABk&#10;cnMvZG93bnJldi54bWxQSwUGAAAAAAQABAD1AAAAjQMAAAAA&#10;" fillcolor="#9bbb59" strokecolor="#f2f2f2" strokeweight="1pt">
                  <v:fill color2="#4e6128" angle="45" focus="100%" type="gradient"/>
                  <v:shadow on="t" type="perspective" color="#d6e3bc" opacity=".5" origin=",.5" offset="0,0" matrix=",-56756f,,.5"/>
                  <v:textbox>
                    <w:txbxContent>
                      <w:p w:rsidR="00156228" w:rsidRDefault="00156228" w:rsidP="001F31D7">
                        <w:r>
                          <w:t>Peer</w:t>
                        </w:r>
                      </w:p>
                    </w:txbxContent>
                  </v:textbox>
                </v:shape>
                <v:shape id="Text Box 167" o:spid="_x0000_s1056" type="#_x0000_t202" style="position:absolute;left:20204;top:2978;width:4811;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R4hcgA&#10;AADdAAAADwAAAGRycy9kb3ducmV2LnhtbESPQWsCMRCF7wX/Qxihl1KzrbTW1SilreDFgrYI3obN&#10;uFncTNYkddf+elMoeJvhvffNm+m8s7U4kQ+VYwUPgwwEceF0xaWC76/F/QuIEJE11o5JwZkCzGe9&#10;mynm2rW8ptMmliJBOOSowMTY5FKGwpDFMHANcdL2zluMafWl1B7bBLe1fMyyZ2mx4nTBYENvhorD&#10;5scmynK1M/bp+Em/79vV3fA4+mjXXqnbfvc6ARGpi1fzf3qpU/1sOIa/b9IIcnY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HiFyAAAAN0AAAAPAAAAAAAAAAAAAAAAAJgCAABk&#10;cnMvZG93bnJldi54bWxQSwUGAAAAAAQABAD1AAAAjQMAAAAA&#10;" fillcolor="#9bbb59" strokecolor="#f2f2f2" strokeweight="1pt">
                  <v:fill color2="#4e6128" angle="45" focus="100%" type="gradient"/>
                  <v:shadow on="t" type="perspective" color="#d6e3bc" opacity=".5" origin=",.5" offset="0,0" matrix=",-56756f,,.5"/>
                  <v:textbox>
                    <w:txbxContent>
                      <w:p w:rsidR="00156228" w:rsidRDefault="00156228" w:rsidP="001F31D7">
                        <w:r>
                          <w:t>Peer</w:t>
                        </w:r>
                      </w:p>
                    </w:txbxContent>
                  </v:textbox>
                </v:shape>
                <v:shape id="Text Box 168" o:spid="_x0000_s1057" type="#_x0000_t202" style="position:absolute;left:29681;top:24131;width:4812;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iiZccA&#10;AADdAAAADwAAAGRycy9kb3ducmV2LnhtbESPS2sDMQyE74X+B6NCL6Xx9h02cULpA3JJIQ8KuYm1&#10;sl66lje2m93210eHQm8jNPo0M50PvlVHiqkJbOBmVIAiroJtuDaw3bxfj0GljGyxDUwGfijBfHZ+&#10;NsXShp5XdFznWgmEU4kGXM5dqXWqHHlMo9ARy24foscsY6y1jdgL3Lf6tigetceG5YPDjl4cVV/r&#10;by+UxXLn/MPhg35fP5dXd4ent34Vjbm8GJ4noDIN+d/8d72wEr+4l/zSRiTo2Qk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YomXHAAAA3Q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1F31D7">
                        <w:r>
                          <w:t>Peer</w:t>
                        </w:r>
                      </w:p>
                    </w:txbxContent>
                  </v:textbox>
                </v:shape>
                <v:shape id="Text Box 169" o:spid="_x0000_s1058" type="#_x0000_t202" style="position:absolute;left:8611;top:23552;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QH/scA&#10;AADdAAAADwAAAGRycy9kb3ducmV2LnhtbESPT2sCMRDF74LfIYzQi9Ss/c/WKKWt4MWCtgjehs24&#10;WdxM1iR1Vz+9EQq9zfDe+82byayztTiSD5VjBeNRBoK4cLriUsHP9/z2BUSIyBprx6TgRAFm035v&#10;grl2La/ouI6lSBAOOSowMTa5lKEwZDGMXEOctJ3zFmNafSm1xzbBbS3vsuxJWqw4XTDY0LuhYr/+&#10;tYmyWG6NfTx80fljsxzeH54/25VX6mbQvb2CiNTFf/NfeqFT/exhDNdv0ghye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UB/7HAAAA3Q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1F31D7">
                        <w:r>
                          <w:t>Peer</w:t>
                        </w:r>
                      </w:p>
                    </w:txbxContent>
                  </v:textbox>
                </v:shape>
                <v:shape id="Text Box 170" o:spid="_x0000_s1059" type="#_x0000_t202" style="position:absolute;left:35064;top:10581;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aZicgA&#10;AADdAAAADwAAAGRycy9kb3ducmV2LnhtbESPT2sCMRDF74LfIYzQi9Rs7V+2RiltBS8WtEXwNmzG&#10;zeJmsiapu/rpjVDobYb33m/eTGadrcWRfKgcK7gbZSCIC6crLhX8fM9vX0CEiKyxdkwKThRgNu33&#10;Jphr1/KKjutYigThkKMCE2OTSxkKQxbDyDXESds5bzGm1ZdSe2wT3NZynGVP0mLF6YLBht4NFfv1&#10;r02UxXJr7OPhi84fm+Xw/vD82a68UjeD7u0VRKQu/pv/0gud6mcPY7h+k0aQ0w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xpmJyAAAAN0AAAAPAAAAAAAAAAAAAAAAAJgCAABk&#10;cnMvZG93bnJldi54bWxQSwUGAAAAAAQABAD1AAAAjQMAAAAA&#10;" fillcolor="#9bbb59" strokecolor="#f2f2f2" strokeweight="1pt">
                  <v:fill color2="#4e6128" angle="45" focus="100%" type="gradient"/>
                  <v:shadow on="t" type="perspective" color="#d6e3bc" opacity=".5" origin=",.5" offset="0,0" matrix=",-56756f,,.5"/>
                  <v:textbox>
                    <w:txbxContent>
                      <w:p w:rsidR="00156228" w:rsidRDefault="00156228" w:rsidP="001F31D7">
                        <w:r>
                          <w:t>Peer</w:t>
                        </w:r>
                      </w:p>
                    </w:txbxContent>
                  </v:textbox>
                </v:shape>
                <v:shape id="Text Box 660" o:spid="_x0000_s1060" type="#_x0000_t202" style="position:absolute;left:28040;width:14859;height:98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JmFcoA&#10;AADdAAAADwAAAGRycy9kb3ducmV2LnhtbESPS2/CMBCE75X6H6ytxKUCpw8eSjEIVQJVHNryOMBt&#10;Gy9J1Hgd2QbSf989VOptVzM78+103rlGXSjE2rOBh0EGirjwtubSwH637E9AxYRssfFMBn4ownx2&#10;ezPF3Porb+iyTaWSEI45GqhSanOtY1GRwzjwLbFoJx8cJllDqW3Aq4S7Rj9m2Ug7rFkaKmzptaLi&#10;e3t2BnbPm697O1xNDk/14v1zPf44rsPJmN5dt3gBlahL/+a/6zcr+NlQ+OUbGUHP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LCZhXKAAAA3QAAAA8AAAAAAAAAAAAAAAAAmAIA&#10;AGRycy9kb3ducmV2LnhtbFBLBQYAAAAABAAEAPUAAACPAwAAAAA=&#10;" filled="f" stroked="f" strokeweight="2pt">
                  <v:textbox>
                    <w:txbxContent>
                      <w:p w:rsidR="00156228" w:rsidRPr="001F31D7" w:rsidRDefault="00156228" w:rsidP="001F31D7">
                        <w:pPr>
                          <w:rPr>
                            <w:rStyle w:val="Emphasis"/>
                          </w:rPr>
                        </w:pPr>
                        <w:r w:rsidRPr="001F31D7">
                          <w:rPr>
                            <w:rStyle w:val="Emphasis"/>
                          </w:rPr>
                          <w:t>Domain control and shared data</w:t>
                        </w:r>
                        <w:r>
                          <w:rPr>
                            <w:rStyle w:val="Emphasis"/>
                          </w:rPr>
                          <w:t xml:space="preserve"> stored </w:t>
                        </w:r>
                        <w:r w:rsidRPr="001F31D7">
                          <w:rPr>
                            <w:rStyle w:val="Emphasis"/>
                          </w:rPr>
                          <w:t>in local MIV</w:t>
                        </w:r>
                        <w:r>
                          <w:rPr>
                            <w:rStyle w:val="Emphasis"/>
                          </w:rPr>
                          <w:t xml:space="preserve">. Changes (∆) are </w:t>
                        </w:r>
                        <w:r w:rsidRPr="001F31D7">
                          <w:rPr>
                            <w:rStyle w:val="Emphasis"/>
                          </w:rPr>
                          <w:t>synchronized between nodes in the Domain.</w:t>
                        </w:r>
                      </w:p>
                    </w:txbxContent>
                  </v:textbox>
                </v:shape>
                <v:shape id="Text Box 1076" o:spid="_x0000_s1061" type="#_x0000_t202" style="position:absolute;left:10754;top:11550;width:4553;height:31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VA4cEA&#10;AADdAAAADwAAAGRycy9kb3ducmV2LnhtbERPzWoCMRC+C75DGKE3zdZiWrZGEaHSo6s+wLCZ7i5N&#10;JksS122fvikI3ubj+531dnRWDBRi51nD86IAQVx703Gj4XL+mL+BiAnZoPVMGn4ownYznayxNP7G&#10;FQ2n1IgcwrFEDW1KfSllrFtyGBe+J87clw8OU4ahkSbgLYc7K5dFoaTDjnNDiz3tW6q/T1en4cVe&#10;h9XBHqxqjDouq99BVUFq/TQbd+8gEo3pIb67P02eX7wq+P8mnyA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4VQOHBAAAA3QAAAA8AAAAAAAAAAAAAAAAAmAIAAGRycy9kb3du&#10;cmV2LnhtbFBLBQYAAAAABAAEAPUAAACGAwAAAAA=&#10;" fillcolor="white [3201]" strokecolor="black [3200]" strokeweight="2pt">
                  <v:textbox>
                    <w:txbxContent>
                      <w:p w:rsidR="00156228" w:rsidRDefault="00156228">
                        <w:r>
                          <w:t>MIV</w:t>
                        </w:r>
                      </w:p>
                    </w:txbxContent>
                  </v:textbox>
                </v:shape>
                <v:shape id="Text Box 1134" o:spid="_x0000_s1062" type="#_x0000_t202" style="position:absolute;left:20204;top:8375;width:4553;height:31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DNUMEA&#10;AADdAAAADwAAAGRycy9kb3ducmV2LnhtbERP24rCMBB9X9h/CLPg25p6K0s1yrKg7KNVP2BoZtti&#10;MilJrNWv3wiCb3M411ltBmtETz60jhVMxhkI4srplmsFp+P28wtEiMgajWNScKMAm/X72woL7a5c&#10;Un+ItUghHApU0MTYFVKGqiGLYew64sT9OW8xJuhrqT1eU7g1cpplubTYcmposKOfhqrz4WIVzMyl&#10;X+zMzuS1zvfT8t7npZdKjT6G7yWISEN8iZ/uX53mT2ZzeHyTTp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EAzVDBAAAA3QAAAA8AAAAAAAAAAAAAAAAAmAIAAGRycy9kb3du&#10;cmV2LnhtbFBLBQYAAAAABAAEAPUAAACGAwAAAAA=&#10;" fillcolor="white [3201]" strokecolor="black [3200]" strokeweight="2pt">
                  <v:textbox>
                    <w:txbxContent>
                      <w:p w:rsidR="00156228" w:rsidRDefault="00156228">
                        <w:r>
                          <w:t>MIV</w:t>
                        </w:r>
                      </w:p>
                    </w:txbxContent>
                  </v:textbox>
                </v:shape>
                <v:shape id="Text Box 1135" o:spid="_x0000_s1063" type="#_x0000_t202" style="position:absolute;left:28556;top:14640;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oy8AA&#10;AADdAAAADwAAAGRycy9kb3ducmV2LnhtbERPzYrCMBC+L/gOYQRva6piWapRRFA8WncfYGjGtphM&#10;ShJr9enNwsLe5uP7nfV2sEb05EPrWMFsmoEgrpxuuVbw8334/AIRIrJG45gUPCnAdjP6WGOh3YNL&#10;6i+xFimEQ4EKmhi7QspQNWQxTF1HnLir8xZjgr6W2uMjhVsj51mWS4stp4YGO9o3VN0ud6tgYe79&#10;8miOJq91fp6Xrz4vvVRqMh52KxCRhvgv/nOfdJo/Wyzh95t0gty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kxoy8AAAADdAAAADwAAAAAAAAAAAAAAAACYAgAAZHJzL2Rvd25y&#10;ZXYueG1sUEsFBgAAAAAEAAQA9QAAAIUDAAAAAA==&#10;" fillcolor="white [3201]" strokecolor="black [3200]" strokeweight="2pt">
                  <v:textbox>
                    <w:txbxContent>
                      <w:p w:rsidR="00156228" w:rsidRDefault="00156228">
                        <w:r>
                          <w:t>MIV</w:t>
                        </w:r>
                      </w:p>
                    </w:txbxContent>
                  </v:textbox>
                </v:shape>
                <v:shape id="Text Box 1136" o:spid="_x0000_s1064" type="#_x0000_t202" style="position:absolute;left:23489;top:19105;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72vMAA&#10;AADdAAAADwAAAGRycy9kb3ducmV2LnhtbERPzWoCMRC+C32HMAVvmlVpkNUopVDpsas+wLAZdxeT&#10;yZLEddunN4WCt/n4fme7H50VA4XYedawmBcgiGtvOm40nE+fszWImJANWs+k4Yci7Hcvky2Wxt+5&#10;ouGYGpFDOJaooU2pL6WMdUsO49z3xJm7+OAwZRgaaQLec7izclkUSjrsODe02NNHS/X1eHMaVvY2&#10;vB3swarGqO9l9TuoKkitp6/j+wZEojE9xf/uL5PnL1YK/r7JJ8jd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p72vMAAAADdAAAADwAAAAAAAAAAAAAAAACYAgAAZHJzL2Rvd25y&#10;ZXYueG1sUEsFBgAAAAAEAAQA9QAAAIUDAAAAAA==&#10;" fillcolor="white [3201]" strokecolor="black [3200]" strokeweight="2pt">
                  <v:textbox>
                    <w:txbxContent>
                      <w:p w:rsidR="00156228" w:rsidRDefault="00156228">
                        <w:r>
                          <w:t>MIV</w:t>
                        </w:r>
                      </w:p>
                    </w:txbxContent>
                  </v:textbox>
                </v:shape>
                <v:shape id="Text Box 1137" o:spid="_x0000_s1065" type="#_x0000_t202" style="position:absolute;left:14672;top:18981;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JTJ8EA&#10;AADdAAAADwAAAGRycy9kb3ducmV2LnhtbERP3WrCMBS+F3yHcITd2VRl3eiMIoLi5ao+wKE5a4vJ&#10;SUli7fb0izDY3fn4fs96O1ojBvKhc6xgkeUgiGunO24UXC+H+TuIEJE1Gsek4JsCbDfTyRpL7R5c&#10;0XCOjUghHEpU0MbYl1KGuiWLIXM9ceK+nLcYE/SN1B4fKdwauczzQlrsODW02NO+pfp2vlsFK3Mf&#10;Xo/maIpGF5/L6mcoKi+VepmNuw8Qkcb4L/5zn3Sav1i9wfObdIL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SUyfBAAAA3QAAAA8AAAAAAAAAAAAAAAAAmAIAAGRycy9kb3du&#10;cmV2LnhtbFBLBQYAAAAABAAEAPUAAACGAwAAAAA=&#10;" fillcolor="white [3201]" strokecolor="black [3200]" strokeweight="2pt">
                  <v:textbox>
                    <w:txbxContent>
                      <w:p w:rsidR="00156228" w:rsidRDefault="00156228">
                        <w:r>
                          <w:t>MIV</w:t>
                        </w:r>
                      </w:p>
                    </w:txbxContent>
                  </v:textbox>
                </v:shape>
                <v:line id="Straight Connector 1139" o:spid="_x0000_s1066" style="position:absolute;visibility:visible;mso-wrap-style:square" from="9528,10581" to="10754,11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Fr3qMMAAADdAAAADwAAAGRycy9kb3ducmV2LnhtbERPzWrCQBC+F/oOyxR6qxuVSoyuIoWC&#10;1F7UPsA0OybB7Gy6O9Xo03cLgrf5+H5nvuxdq04UYuPZwHCQgSIuvW24MvC1f3/JQUVBtth6JgMX&#10;irBcPD7MsbD+zFs67aRSKYRjgQZqka7QOpY1OYwD3xEn7uCDQ0kwVNoGPKdw1+pRlk20w4ZTQ40d&#10;vdVUHne/zsDP5nMdL9/tSCav149jWOVTGUdjnp/61QyUUC938c29tmn+cDyF/2/SCXr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Ra96jDAAAA3QAAAA8AAAAAAAAAAAAA&#10;AAAAoQIAAGRycy9kb3ducmV2LnhtbFBLBQYAAAAABAAEAPkAAACRAwAAAAA=&#10;" strokecolor="#4579b8 [3044]"/>
                <v:line id="Straight Connector 1140" o:spid="_x0000_s1067" style="position:absolute;flip:x;visibility:visible;mso-wrap-style:square" from="22480,6099" to="22609,83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mWk+sgAAADdAAAADwAAAGRycy9kb3ducmV2LnhtbESPQWvCQBCF7wX/wzJCb3WTVmpJXUUE&#10;abBQrXrocciOSTA7m2a3Ju2v7xwKvc3w3rz3zXw5uEZdqQu1ZwPpJAFFXHhbc2ngdNzcPYEKEdli&#10;45kMfFOA5WJ0M8fM+p7f6XqIpZIQDhkaqGJsM61DUZHDMPEtsWhn3zmMsnalth32Eu4afZ8kj9ph&#10;zdJQYUvriorL4csZyHPebn94s/tI958v8aF+fZv2M2Nux8PqGVSkIf6b/65zK/jpVPj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mWk+sgAAADdAAAADwAAAAAA&#10;AAAAAAAAAAChAgAAZHJzL2Rvd25yZXYueG1sUEsFBgAAAAAEAAQA+QAAAJYDAAAAAA==&#10;" strokecolor="#4579b8 [3044]"/>
                <v:line id="Straight Connector 1143" o:spid="_x0000_s1068" style="position:absolute;flip:y;visibility:visible;mso-wrap-style:square" from="13431,23552" to="13431,25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c6jcQAAADdAAAADwAAAGRycy9kb3ducmV2LnhtbERPS2vCQBC+F/wPywi9NZtUqZK6igjS&#10;YMH3occhOybB7Gya3Zq0v94tFHqbj+85s0VvanGj1lWWFSRRDII4t7riQsH5tH6agnAeWWNtmRR8&#10;k4PFfPAww1Tbjg90O/pChBB2KSoovW9SKV1ekkEX2YY4cBfbGvQBtoXULXYh3NTyOY5fpMGKQ0OJ&#10;Da1Kyq/HL6Mgy3iz+eH17iPZf775UfW+HXcTpR6H/fIVhKfe/4v/3JkO85PxCH6/CSfI+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tzqNxAAAAN0AAAAPAAAAAAAAAAAA&#10;AAAAAKECAABkcnMvZG93bnJldi54bWxQSwUGAAAAAAQABAD5AAAAkgMAAAAA&#10;" strokecolor="#4579b8 [3044]"/>
                <v:line id="Straight Connector 1144" o:spid="_x0000_s1069" style="position:absolute;flip:y;visibility:visible;mso-wrap-style:square" from="33109,13686" to="35064,14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6i+cUAAADdAAAADwAAAGRycy9kb3ducmV2LnhtbERPS2vCQBC+F/wPywi96SZt0BJdRQrS&#10;YMFXe+hxyI5JMDubZrcm7a93BaG3+fieM1/2phYXal1lWUE8jkAQ51ZXXCj4/FiPXkA4j6yxtkwK&#10;fsnBcjF4mGOqbccHuhx9IUIIuxQVlN43qZQuL8mgG9uGOHAn2xr0AbaF1C12IdzU8imKJtJgxaGh&#10;xIZeS8rPxx+jIMt4s/nj9e4r3n+/+efqfZt0U6Ueh/1qBsJT7//Fd3emw/w4SeD2TThBL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V6i+cUAAADdAAAADwAAAAAAAAAA&#10;AAAAAAChAgAAZHJzL2Rvd25yZXYueG1sUEsFBgAAAAAEAAQA+QAAAJMDAAAAAA==&#10;" strokecolor="#4579b8 [3044]"/>
                <v:line id="Straight Connector 1145" o:spid="_x0000_s1070" style="position:absolute;visibility:visible;mso-wrap-style:square" from="28042,22534" to="29681,24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GO0MMAAADdAAAADwAAAGRycy9kb3ducmV2LnhtbERPzWoCMRC+C75DGKE3zWpV7NYoUhDE&#10;eqntA0w3093FzWSbjLr26ZuC0Nt8fL+zXHeuURcKsfZsYDzKQBEX3tZcGvh43w4XoKIgW2w8k4Eb&#10;RViv+r0l5tZf+Y0uRylVCuGYo4FKpM21jkVFDuPIt8SJ+/LBoSQYSm0DXlO4a/Qky+baYc2pocKW&#10;XioqTsezM/D9etjF22czkfnsZ38Km8WTPEZjHgbd5hmUUCf/4rt7Z9P88XQGf9+kE/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0RjtDDAAAA3QAAAA8AAAAAAAAAAAAA&#10;AAAAoQIAAGRycy9kb3ducmV2LnhtbFBLBQYAAAAABAAEAPkAAACRAwAAAAA=&#10;" strokecolor="#4579b8 [3044]"/>
                <v:line id="Straight Connector 1146" o:spid="_x0000_s1071" style="position:absolute;flip:x;visibility:visible;mso-wrap-style:square" from="13431,22410" to="14672,235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CZFcUAAADdAAAADwAAAGRycy9kb3ducmV2LnhtbERPTWvCQBC9C/0PyxS8mU1UtKSuUgpi&#10;UKjW9tDjkJ0modnZmF1N7K/vFgRv83ifs1j1phYXal1lWUESxSCIc6srLhR8fqxHTyCcR9ZYWyYF&#10;V3KwWj4MFphq2/E7XY6+ECGEXYoKSu+bVEqXl2TQRbYhDty3bQ36ANtC6ha7EG5qOY7jmTRYcWgo&#10;saHXkvKf49koyDLebn95vf9KDqeNn1S7t2k3V2r42L88g/DU+7v45s50mJ9MZ/D/TThB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sCZFcUAAADdAAAADwAAAAAAAAAA&#10;AAAAAAChAgAAZHJzL2Rvd25yZXYueG1sUEsFBgAAAAAEAAQA+QAAAJMDAAAAAA==&#10;" strokecolor="#4579b8 [3044]"/>
                <v:shape id="Text Box 1148" o:spid="_x0000_s1072" type="#_x0000_t202" style="position:absolute;left:9500;top:17195;width:2673;height:319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qlgMgA&#10;AADdAAAADwAAAGRycy9kb3ducmV2LnhtbESPQWsCMRCF7wX/Q5hCL6VmLUVkNUottEhplaoUj8Nm&#10;ulncTJYk6vrvO4dCbzO8N+99M1v0vlVniqkJbGA0LEARV8E2XBvY714fJqBSRrbYBiYDV0qwmA9u&#10;ZljacOEvOm9zrSSEU4kGXM5dqXWqHHlMw9ARi/YToscsa6y1jXiRcN/qx6IYa48NS4PDjl4cVcft&#10;yRs4uvf7TfH2ufwer65xvTuFQ/w4GHN32z9PQWXq87/573plBX/0JLjyjYyg5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iqWAyAAAAN0AAAAPAAAAAAAAAAAAAAAAAJgCAABk&#10;cnMvZG93bnJldi54bWxQSwUGAAAAAAQABAD1AAAAjQMAAAAA&#10;" filled="f" stroked="f" strokeweight=".5pt">
                  <v:textbox>
                    <w:txbxContent>
                      <w:p w:rsidR="00156228" w:rsidRDefault="00156228">
                        <w:r>
                          <w:t>∆</w:t>
                        </w:r>
                      </w:p>
                    </w:txbxContent>
                  </v:textbox>
                </v:shape>
                <v:shape id="Arc 1152" o:spid="_x0000_s1073" style="position:absolute;left:11135;top:13646;width:8001;height:6858;rotation:-10174795fd;visibility:visible;mso-wrap-style:square;v-text-anchor:middle" coordsize="8001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YzrcUA&#10;AADdAAAADwAAAGRycy9kb3ducmV2LnhtbERPS2vCQBC+F/oflil4KXWjaLExq5RasXoz9tDjkJ08&#10;NDsbsluT/Hu3IPQ2H99zknVvanGl1lWWFUzGEQjizOqKCwXfp+3LAoTzyBpry6RgIAfr1eNDgrG2&#10;HR/pmvpChBB2MSoovW9iKV1WkkE3tg1x4HLbGvQBtoXULXYh3NRyGkWv0mDFoaHEhj5Kyi7pr1Gw&#10;+YyGIU9pt+8Olzf7PDs1h5+zUqOn/n0JwlPv/8V395cO8yfzKfx9E06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NjOtxQAAAN0AAAAPAAAAAAAAAAAAAAAAAJgCAABkcnMv&#10;ZG93bnJldi54bWxQSwUGAAAAAAQABAD1AAAAigMAAAAA&#10;" path="m400050,nsc620992,,800100,153522,800100,342900r-400050,l400050,xem400050,nfc620992,,800100,153522,800100,342900e" filled="f" strokecolor="#4579b8 [3044]">
                  <v:stroke startarrow="open" endarrow="open"/>
                  <v:path arrowok="t" o:connecttype="custom" o:connectlocs="400050,0;800100,342900" o:connectangles="0,0"/>
                </v:shape>
                <w10:anchorlock/>
              </v:group>
            </w:pict>
          </mc:Fallback>
        </mc:AlternateContent>
      </w:r>
    </w:p>
    <w:p w:rsidR="00D07F86" w:rsidRPr="00C81D35" w:rsidRDefault="00D07F86" w:rsidP="00D07F86">
      <w:pPr>
        <w:pStyle w:val="Heading1"/>
        <w:rPr>
          <w:lang w:val="en-GB"/>
        </w:rPr>
      </w:pPr>
      <w:bookmarkStart w:id="3" w:name="_Ref347498770"/>
      <w:bookmarkStart w:id="4" w:name="_Ref347498808"/>
      <w:r w:rsidRPr="00C81D35">
        <w:rPr>
          <w:lang w:val="en-GB"/>
        </w:rPr>
        <w:t>Darwinet application examples</w:t>
      </w:r>
      <w:bookmarkEnd w:id="3"/>
    </w:p>
    <w:p w:rsidR="00D07F86" w:rsidRPr="00C81D35" w:rsidRDefault="00D07F86" w:rsidP="00D07F86">
      <w:pPr>
        <w:pStyle w:val="Heading2"/>
        <w:rPr>
          <w:lang w:val="en-GB"/>
        </w:rPr>
      </w:pPr>
      <w:r w:rsidRPr="00C81D35">
        <w:rPr>
          <w:lang w:val="en-GB"/>
        </w:rPr>
        <w:t>General model for Darwinet Application P2P interaction</w:t>
      </w:r>
    </w:p>
    <w:p w:rsidR="00D07F86" w:rsidRPr="00C81D35" w:rsidRDefault="00D07F86" w:rsidP="00D07F86">
      <w:pPr>
        <w:pStyle w:val="BodyText"/>
        <w:rPr>
          <w:lang w:val="en-GB"/>
        </w:rPr>
      </w:pPr>
      <w:r w:rsidRPr="00C81D35">
        <w:rPr>
          <w:lang w:val="en-GB"/>
        </w:rPr>
        <w:t>A Darwinet Application interacts with a virtual shared data model in the Darwinet P2P Domain.</w:t>
      </w:r>
    </w:p>
    <w:p w:rsidR="00D07F86" w:rsidRPr="00C81D35" w:rsidRDefault="00D07F86" w:rsidP="00D07F86">
      <w:pPr>
        <w:pStyle w:val="BodyText"/>
        <w:rPr>
          <w:lang w:val="en-GB"/>
        </w:rPr>
      </w:pPr>
      <w:r w:rsidRPr="00C81D35">
        <w:rPr>
          <w:noProof/>
        </w:rPr>
        <mc:AlternateContent>
          <mc:Choice Requires="wpc">
            <w:drawing>
              <wp:inline distT="0" distB="0" distL="0" distR="0" wp14:anchorId="17838CC2" wp14:editId="2CBBB416">
                <wp:extent cx="4276725" cy="2298065"/>
                <wp:effectExtent l="0" t="0" r="0" b="0"/>
                <wp:docPr id="366" name="Canvas 36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59" name="Cloud 359"/>
                        <wps:cNvSpPr/>
                        <wps:spPr>
                          <a:xfrm>
                            <a:off x="1308735" y="469265"/>
                            <a:ext cx="1600200" cy="13716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56228" w:rsidRDefault="00156228" w:rsidP="00D07F86">
                              <w:pPr>
                                <w:rPr>
                                  <w:color w:val="000000" w:themeColor="text1"/>
                                </w:rPr>
                              </w:pPr>
                            </w:p>
                            <w:p w:rsidR="00156228" w:rsidRDefault="00156228" w:rsidP="00D07F86">
                              <w:pPr>
                                <w:rPr>
                                  <w:color w:val="000000" w:themeColor="text1"/>
                                </w:rPr>
                              </w:pPr>
                            </w:p>
                            <w:p w:rsidR="00156228" w:rsidRDefault="00156228" w:rsidP="00D07F86">
                              <w:pPr>
                                <w:rPr>
                                  <w:color w:val="000000" w:themeColor="text1"/>
                                </w:rPr>
                              </w:pPr>
                            </w:p>
                            <w:p w:rsidR="00156228" w:rsidRDefault="00156228" w:rsidP="00D07F86">
                              <w:pPr>
                                <w:rPr>
                                  <w:color w:val="000000" w:themeColor="text1"/>
                                </w:rPr>
                              </w:pPr>
                            </w:p>
                            <w:p w:rsidR="00156228" w:rsidRPr="00712F11" w:rsidRDefault="00156228" w:rsidP="00D07F86">
                              <w:pP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6" name="Text Box 356"/>
                        <wps:cNvSpPr txBox="1"/>
                        <wps:spPr>
                          <a:xfrm>
                            <a:off x="165735" y="126365"/>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1" name="Text Box 361"/>
                        <wps:cNvSpPr txBox="1"/>
                        <wps:spPr>
                          <a:xfrm>
                            <a:off x="3217545" y="1726565"/>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58" name="Text Box 358"/>
                        <wps:cNvSpPr txBox="1"/>
                        <wps:spPr>
                          <a:xfrm>
                            <a:off x="1765935" y="926465"/>
                            <a:ext cx="518795" cy="342900"/>
                          </a:xfrm>
                          <a:prstGeom prst="rect">
                            <a:avLst/>
                          </a:prstGeom>
                          <a:ln>
                            <a:solidFill>
                              <a:schemeClr val="bg1">
                                <a:lumMod val="50000"/>
                              </a:schemeClr>
                            </a:solidFill>
                            <a:prstDash val="sysDash"/>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72" name="Straight Arrow Connector 372"/>
                        <wps:cNvCnPr>
                          <a:stCxn id="356" idx="3"/>
                          <a:endCxn id="358" idx="0"/>
                        </wps:cNvCnPr>
                        <wps:spPr>
                          <a:xfrm>
                            <a:off x="974090" y="297815"/>
                            <a:ext cx="1051243" cy="628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77" name="Straight Arrow Connector 377"/>
                        <wps:cNvCnPr>
                          <a:stCxn id="358" idx="2"/>
                          <a:endCxn id="361" idx="1"/>
                        </wps:cNvCnPr>
                        <wps:spPr>
                          <a:xfrm>
                            <a:off x="2025333" y="1269365"/>
                            <a:ext cx="1192212" cy="628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366" o:spid="_x0000_s1074" editas="canvas" style="width:336.75pt;height:180.95pt;mso-position-horizontal-relative:char;mso-position-vertical-relative:line" coordsize="42767,22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">
                <v:shape id="_x0000_s1075" type="#_x0000_t75" style="position:absolute;width:42767;height:22980;visibility:visible;mso-wrap-style:square">
                  <v:fill o:detectmouseclick="t"/>
                  <v:path o:connecttype="none"/>
                </v:shape>
                <v:shape id="Cloud 359" o:spid="_x0000_s1076" style="position:absolute;left:13087;top:4692;width:16002;height:13716;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F82MIA&#10;AADcAAAADwAAAGRycy9kb3ducmV2LnhtbESPQYvCMBSE7wv+h/AEL0XTKi5ajSKCIF5EXfD6aJ5t&#10;sXkpTaz13xtB2OMwM98wy3VnKtFS40rLCpJRDII4s7rkXMHfZTecgXAeWWNlmRS8yMF61ftZYqrt&#10;k0/Unn0uAoRdigoK7+tUSpcVZNCNbE0cvJttDPogm1zqBp8Bbio5juNfabDksFBgTduCsvv5YRRM&#10;28sjrl4JHeh6PzkbRUl9jJQa9LvNAoSnzv+Hv+29VjCZzuFzJhwBuX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YXzYwgAAANwAAAAPAAAAAAAAAAAAAAAAAJgCAABkcnMvZG93&#10;bnJldi54bWxQSwUGAAAAAAQABAD1AAAAhwM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73837,831120;80010,805815;256625,1108043;215583,1120140;610373,1241108;585629,1185863;1067800,1103344;1057910,1163955;1264195,728790;1384618,955358;1548268,487490;1494631,572453;1419585,172276;1422400,212408;1077098,125476;1104583,74295;820140,149860;833438,105728;518583,164846;566738,207645;152871,501301;144463,456248" o:connectangles="0,0,0,0,0,0,0,0,0,0,0,0,0,0,0,0,0,0,0,0,0,0" textboxrect="0,0,43200,43200"/>
                  <v:textbox>
                    <w:txbxContent>
                      <w:p w:rsidR="00156228" w:rsidRDefault="00156228" w:rsidP="00D07F86">
                        <w:pPr>
                          <w:rPr>
                            <w:color w:val="000000" w:themeColor="text1"/>
                          </w:rPr>
                        </w:pPr>
                      </w:p>
                      <w:p w:rsidR="00156228" w:rsidRDefault="00156228" w:rsidP="00D07F86">
                        <w:pPr>
                          <w:rPr>
                            <w:color w:val="000000" w:themeColor="text1"/>
                          </w:rPr>
                        </w:pPr>
                      </w:p>
                      <w:p w:rsidR="00156228" w:rsidRDefault="00156228" w:rsidP="00D07F86">
                        <w:pPr>
                          <w:rPr>
                            <w:color w:val="000000" w:themeColor="text1"/>
                          </w:rPr>
                        </w:pPr>
                      </w:p>
                      <w:p w:rsidR="00156228" w:rsidRDefault="00156228" w:rsidP="00D07F86">
                        <w:pPr>
                          <w:rPr>
                            <w:color w:val="000000" w:themeColor="text1"/>
                          </w:rPr>
                        </w:pPr>
                      </w:p>
                      <w:p w:rsidR="00156228" w:rsidRPr="00712F11" w:rsidRDefault="00156228" w:rsidP="00D07F86">
                        <w:pPr>
                          <w:rPr>
                            <w:color w:val="000000" w:themeColor="text1"/>
                          </w:rPr>
                        </w:pPr>
                        <w:r>
                          <w:rPr>
                            <w:color w:val="000000" w:themeColor="text1"/>
                          </w:rPr>
                          <w:t>P2P</w:t>
                        </w:r>
                      </w:p>
                    </w:txbxContent>
                  </v:textbox>
                </v:shape>
                <v:shape id="Text Box 356" o:spid="_x0000_s1077" type="#_x0000_t202" style="position:absolute;left:1657;top:1263;width:808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fUWMYA&#10;AADcAAAADwAAAGRycy9kb3ducmV2LnhtbESPQWvCQBSE74X+h+UVetNNK9GSupFSKFREweihvT2y&#10;r5uQ7NuQXU38964g9DjMzDfMcjXaVpyp97VjBS/TBARx6XTNRsHx8DV5A+EDssbWMSm4kIdV/viw&#10;xEy7gfd0LoIREcI+QwVVCF0mpS8rsuinriOO3p/rLYYoeyN1j0OE21a+JslcWqw5LlTY0WdFZVOc&#10;rAK9m23W65+ilun29JsOCyMbMyj1/DR+vIMINIb/8L39rRXM0jnczsQj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4fUWMYAAADcAAAADwAAAAAAAAAAAAAAAACYAgAAZHJz&#10;L2Rvd25yZXYueG1sUEsFBgAAAAAEAAQA9QAAAIsDAAAAAA==&#10;" fillcolor="white [3201]" strokecolor="#9bbb59 [3206]" strokeweight="2pt">
                  <v:textbox>
                    <w:txbxContent>
                      <w:p w:rsidR="00156228" w:rsidRDefault="00156228" w:rsidP="00D07F86">
                        <w:r>
                          <w:t>Application</w:t>
                        </w:r>
                      </w:p>
                    </w:txbxContent>
                  </v:textbox>
                </v:shape>
                <v:shape id="Text Box 361" o:spid="_x0000_s1078" type="#_x0000_t202" style="position:absolute;left:32175;top:17265;width:8084;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KGkcUA&#10;AADcAAAADwAAAGRycy9kb3ducmV2LnhtbESPQWvCQBSE74L/YXlCb3WjopXoKiIIFWnB1IPeHtnn&#10;Jph9G7Krif++Wyh4HGbmG2a57mwlHtT40rGC0TABQZw7XbJRcPrZvc9B+ICssXJMCp7kYb3q95aY&#10;atfykR5ZMCJC2KeooAihTqX0eUEW/dDVxNG7usZiiLIxUjfYRrit5DhJZtJiyXGhwJq2BeW37G4V&#10;6O/JYb8/Z6Wcft0v0/bDyJtplXobdJsFiEBdeIX/259awWQ2gr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oaRxQAAANwAAAAPAAAAAAAAAAAAAAAAAJgCAABkcnMv&#10;ZG93bnJldi54bWxQSwUGAAAAAAQABAD1AAAAigMAAAAA&#10;" fillcolor="white [3201]" strokecolor="#9bbb59 [3206]" strokeweight="2pt">
                  <v:textbox>
                    <w:txbxContent>
                      <w:p w:rsidR="00156228" w:rsidRDefault="00156228" w:rsidP="00D07F86">
                        <w:r>
                          <w:t>Application</w:t>
                        </w:r>
                      </w:p>
                    </w:txbxContent>
                  </v:textbox>
                </v:shape>
                <v:shape id="Text Box 358" o:spid="_x0000_s1079" type="#_x0000_t202" style="position:absolute;left:17659;top:9264;width:5188;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b2rMAA&#10;AADcAAAADwAAAGRycy9kb3ducmV2LnhtbERPzYrCMBC+C/sOYRb2Imu6K4rWRnEF0Zuo+wBDM22K&#10;zaQ0sa1vbw6Cx4/vP9sMthYdtb5yrOBnkoAgzp2uuFTwf91/L0D4gKyxdkwKHuRhs/4YZZhq1/OZ&#10;uksoRQxhn6ICE0KTSulzQxb9xDXEkStcazFE2JZSt9jHcFvL3ySZS4sVxwaDDe0M5bfL3Srwx9lu&#10;0Znb1Z/Gfb69L+XfYSiU+voctisQgYbwFr/cR61gOotr45l4BO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qb2rMAAAADcAAAADwAAAAAAAAAAAAAAAACYAgAAZHJzL2Rvd25y&#10;ZXYueG1sUEsFBgAAAAAEAAQA9QAAAIUDAAAAAA==&#10;" fillcolor="white [3201]" strokecolor="#7f7f7f [1612]" strokeweight="2pt">
                  <v:stroke dashstyle="3 1"/>
                  <v:textbox>
                    <w:txbxContent>
                      <w:p w:rsidR="00156228" w:rsidRDefault="00156228" w:rsidP="00D07F86">
                        <w:r>
                          <w:t>MIV*</w:t>
                        </w:r>
                      </w:p>
                    </w:txbxContent>
                  </v:textbox>
                </v:shape>
                <v:shape id="Straight Arrow Connector 372" o:spid="_x0000_s1080" type="#_x0000_t32" style="position:absolute;left:9740;top:2978;width:10513;height:6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YZasMAAADcAAAADwAAAGRycy9kb3ducmV2LnhtbESPT4vCMBTE78J+h/AWvGmqS91SjSJC&#10;Wa/+Wdi9PZtnW2xeSpNq/fZGEDwOM78ZZrHqTS2u1LrKsoLJOAJBnFtdcaHgeMhGCQjnkTXWlknB&#10;nRyslh+DBaba3nhH170vRChhl6KC0vsmldLlJRl0Y9sQB+9sW4M+yLaQusVbKDe1nEbRTBqsOCyU&#10;2NCmpPyy74yCr/Op/0n8WibZn910XRzHv9m/UsPPfj0H4an37/CL3urAfU/heSYcAbl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2mGWrDAAAA3AAAAA8AAAAAAAAAAAAA&#10;AAAAoQIAAGRycy9kb3ducmV2LnhtbFBLBQYAAAAABAAEAPkAAACRAwAAAAA=&#10;" strokecolor="#4579b8 [3044]">
                  <v:stroke endarrow="open"/>
                </v:shape>
                <v:shape id="Straight Arrow Connector 377" o:spid="_x0000_s1081" type="#_x0000_t32" style="position:absolute;left:20253;top:12693;width:11922;height:62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G68sQAAADcAAAADwAAAGRycy9kb3ducmV2LnhtbESPzWrDMBCE74W8g9hAbo2cFDfGjWxC&#10;wDTXpgmkt621sU2tlbHkn759VSj0OMx8M8w+n00rRupdY1nBZh2BIC6tbrhScHkvHhMQziNrbC2T&#10;gm9ykGeLhz2m2k78RuPZVyKUsEtRQe19l0rpypoMurXtiIN3t71BH2RfSd3jFMpNK7dR9CwNNhwW&#10;auzoWFP5dR6Mgqf75/ya+INMips9DkMcx9fiQ6nVcj68gPA0+//wH33Sgdvt4PdMOAIy+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0bryxAAAANwAAAAPAAAAAAAAAAAA&#10;AAAAAKECAABkcnMvZG93bnJldi54bWxQSwUGAAAAAAQABAD5AAAAkgMAAAAA&#10;" strokecolor="#4579b8 [3044]">
                  <v:stroke endarrow="open"/>
                </v:shape>
                <w10:anchorlock/>
              </v:group>
            </w:pict>
          </mc:Fallback>
        </mc:AlternateContent>
      </w:r>
    </w:p>
    <w:p w:rsidR="00D07F86" w:rsidRPr="00C81D35" w:rsidRDefault="00D07F86" w:rsidP="00D07F86">
      <w:pPr>
        <w:pStyle w:val="BodyText"/>
        <w:rPr>
          <w:lang w:val="en-GB"/>
        </w:rPr>
      </w:pPr>
      <w:r w:rsidRPr="00C81D35">
        <w:rPr>
          <w:lang w:val="en-GB"/>
        </w:rPr>
        <w:lastRenderedPageBreak/>
        <w:t>The Shared Data Model (The Model, Instance and Value) ties the application together by synchronizing changes throughout the Domain.</w:t>
      </w:r>
    </w:p>
    <w:p w:rsidR="00D07F86" w:rsidRPr="00C81D35" w:rsidRDefault="00D07F86" w:rsidP="00D07F86">
      <w:pPr>
        <w:pStyle w:val="BodyText"/>
        <w:rPr>
          <w:lang w:val="en-GB"/>
        </w:rPr>
      </w:pPr>
      <w:r w:rsidRPr="00C81D35">
        <w:rPr>
          <w:lang w:val="en-GB"/>
        </w:rPr>
        <w:t>In reality each Darwinet node has its own MIV instance and Darwinet synchronizes each node MIV state as changes occur within the Domain.</w:t>
      </w:r>
    </w:p>
    <w:p w:rsidR="00D07F86" w:rsidRPr="00C81D35" w:rsidRDefault="00D07F86" w:rsidP="00D07F86">
      <w:pPr>
        <w:pStyle w:val="BodyText"/>
        <w:rPr>
          <w:lang w:val="en-GB"/>
        </w:rPr>
      </w:pPr>
      <w:r w:rsidRPr="00C81D35">
        <w:rPr>
          <w:noProof/>
        </w:rPr>
        <mc:AlternateContent>
          <mc:Choice Requires="wpc">
            <w:drawing>
              <wp:inline distT="0" distB="0" distL="0" distR="0" wp14:anchorId="37F88004" wp14:editId="5353F2FE">
                <wp:extent cx="4276725" cy="2867025"/>
                <wp:effectExtent l="0" t="0" r="0" b="0"/>
                <wp:docPr id="339" name="Canvas 33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40" name="Text Box 340"/>
                        <wps:cNvSpPr txBox="1"/>
                        <wps:spPr>
                          <a:xfrm>
                            <a:off x="165735" y="126365"/>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41" name="Text Box 341"/>
                        <wps:cNvSpPr txBox="1"/>
                        <wps:spPr>
                          <a:xfrm>
                            <a:off x="1308735" y="1263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42" name="Cloud 342"/>
                        <wps:cNvSpPr/>
                        <wps:spPr>
                          <a:xfrm>
                            <a:off x="1423035" y="926465"/>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712F11" w:rsidRDefault="00156228" w:rsidP="00D07F86">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3" name="Text Box 343"/>
                        <wps:cNvSpPr txBox="1"/>
                        <wps:spPr>
                          <a:xfrm>
                            <a:off x="2451735" y="2183765"/>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44" name="Text Box 344"/>
                        <wps:cNvSpPr txBox="1"/>
                        <wps:spPr>
                          <a:xfrm>
                            <a:off x="3251835" y="2198370"/>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51" name="Straight Arrow Connector 351"/>
                        <wps:cNvCnPr>
                          <a:stCxn id="340" idx="3"/>
                          <a:endCxn id="341" idx="1"/>
                        </wps:cNvCnPr>
                        <wps:spPr>
                          <a:xfrm>
                            <a:off x="974090" y="297815"/>
                            <a:ext cx="3346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52" name="Straight Arrow Connector 352"/>
                        <wps:cNvCnPr>
                          <a:stCxn id="341" idx="2"/>
                        </wps:cNvCnPr>
                        <wps:spPr>
                          <a:xfrm>
                            <a:off x="1536383" y="469265"/>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54" name="Straight Arrow Connector 354"/>
                        <wps:cNvCnPr>
                          <a:stCxn id="342" idx="1"/>
                          <a:endCxn id="343" idx="0"/>
                        </wps:cNvCnPr>
                        <wps:spPr>
                          <a:xfrm>
                            <a:off x="2051685" y="1954070"/>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55" name="Straight Arrow Connector 355"/>
                        <wps:cNvCnPr>
                          <a:stCxn id="343" idx="3"/>
                          <a:endCxn id="344" idx="1"/>
                        </wps:cNvCnPr>
                        <wps:spPr>
                          <a:xfrm>
                            <a:off x="2907030" y="2361248"/>
                            <a:ext cx="344805" cy="857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0" name="Text Box 390"/>
                        <wps:cNvSpPr txBox="1"/>
                        <wps:spPr>
                          <a:xfrm>
                            <a:off x="1841500" y="5454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92" name="Text Box 392"/>
                        <wps:cNvSpPr txBox="1"/>
                        <wps:spPr>
                          <a:xfrm>
                            <a:off x="2051685" y="2030413"/>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339" o:spid="_x0000_s1082" editas="canvas" style="width:336.75pt;height:225.75pt;mso-position-horizontal-relative:char;mso-position-vertical-relative:line" coordsize="42767,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">
                <v:shape id="_x0000_s1083" type="#_x0000_t75" style="position:absolute;width:42767;height:28670;visibility:visible;mso-wrap-style:square">
                  <v:fill o:detectmouseclick="t"/>
                  <v:path o:connecttype="none"/>
                </v:shape>
                <v:shape id="Text Box 340" o:spid="_x0000_s1084" type="#_x0000_t202" style="position:absolute;left:1657;top:1263;width:808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t/asIA&#10;AADcAAAADwAAAGRycy9kb3ducmV2LnhtbERPy4rCMBTdD/gP4QruxtTnDNUoIgiKjGDHhbO7NNe0&#10;2NyUJtrO308WwiwP571cd7YST2p86VjBaJiAIM6dLtkouHzv3j9B+ICssXJMCn7Jw3rVe1tiql3L&#10;Z3pmwYgYwj5FBUUIdSqlzwuy6IeuJo7czTUWQ4SNkbrBNobbSo6TZC4tlhwbCqxpW1B+zx5WgT5N&#10;jofDNSvl7OvxM2s/jLybVqlBv9ssQATqwr/45d5rBZNpnB/PxCM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39qwgAAANwAAAAPAAAAAAAAAAAAAAAAAJgCAABkcnMvZG93&#10;bnJldi54bWxQSwUGAAAAAAQABAD1AAAAhwMAAAAA&#10;" fillcolor="white [3201]" strokecolor="#9bbb59 [3206]" strokeweight="2pt">
                  <v:textbox>
                    <w:txbxContent>
                      <w:p w:rsidR="00156228" w:rsidRDefault="00156228" w:rsidP="00D07F86">
                        <w:r>
                          <w:t>Application</w:t>
                        </w:r>
                      </w:p>
                    </w:txbxContent>
                  </v:textbox>
                </v:shape>
                <v:shape id="Text Box 341" o:spid="_x0000_s1085" type="#_x0000_t202" style="position:absolute;left:13087;top:1263;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W+W8IA&#10;AADcAAAADwAAAGRycy9kb3ducmV2LnhtbESPUWvCMBSF3wf7D+EKvq2pTsvojDIExcdV9wMuzV1b&#10;TG5KEmvnrzcDwcfDOd85nNVmtEYM5EPnWMEsy0EQ10533Cj4Oe3ePkCEiKzROCYFfxRgs359WWGp&#10;3ZUrGo6xEamEQ4kK2hj7UspQt2QxZK4nTt6v8xZjkr6R2uM1lVsj53leSIsdp4UWe9q2VJ+PF6vg&#10;3VyG5d7sTdHo4nte3Yai8lKp6WT8+gQRaYzP8IM+6MQtZvB/Jh0Bub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Fb5bwgAAANwAAAAPAAAAAAAAAAAAAAAAAJgCAABkcnMvZG93&#10;bnJldi54bWxQSwUGAAAAAAQABAD1AAAAhwMAAAAA&#10;" fillcolor="white [3201]" strokecolor="black [3200]" strokeweight="2pt">
                  <v:textbox>
                    <w:txbxContent>
                      <w:p w:rsidR="00156228" w:rsidRDefault="00156228" w:rsidP="00D07F86">
                        <w:r>
                          <w:t>MIV</w:t>
                        </w:r>
                      </w:p>
                    </w:txbxContent>
                  </v:textbox>
                </v:shape>
                <v:shape id="Cloud 342" o:spid="_x0000_s1086" style="position:absolute;left:14230;top:9264;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x4dMQA&#10;AADcAAAADwAAAGRycy9kb3ducmV2LnhtbESPQWuDQBSE74X8h+UFepFmNWlKsVmlFAohl2IS6PXh&#10;vqrovhV3Nfrvs4VCj8PMfMMc8tl0YqLBNZYVJJsYBHFpdcOVguvl8+kVhPPIGjvLpGAhB3m2ejhg&#10;qu2NC5rOvhIBwi5FBbX3fSqlK2sy6Da2Jw7ejx0M+iCHSuoBbwFuOrmN4xdpsOGwUGNPHzWV7Xk0&#10;CvbTZYy7JaETfbeFs1GU9F+RUo/r+f0NhKfZ/4f/2ketYPe8hd8z4Qj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ceHTEAAAA3AAAAA8AAAAAAAAAAAAAAAAAmAIAAGRycy9k&#10;b3ducmV2LnhtbFBLBQYAAAAABAAEAPUAAACJAw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156228" w:rsidRPr="00712F11" w:rsidRDefault="00156228" w:rsidP="00D07F86">
                        <w:pPr>
                          <w:jc w:val="center"/>
                          <w:rPr>
                            <w:color w:val="000000" w:themeColor="text1"/>
                          </w:rPr>
                        </w:pPr>
                        <w:r>
                          <w:rPr>
                            <w:color w:val="000000" w:themeColor="text1"/>
                          </w:rPr>
                          <w:t>P2P</w:t>
                        </w:r>
                      </w:p>
                    </w:txbxContent>
                  </v:textbox>
                </v:shape>
                <v:shape id="Text Box 343" o:spid="_x0000_s1087" type="#_x0000_t202" style="position:absolute;left:24517;top:21837;width:4553;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uFt8IA&#10;AADcAAAADwAAAGRycy9kb3ducmV2LnhtbESP0YrCMBRE3xf8h3AF39ZU3S1SjSLCio9b9QMuzbUt&#10;JjclibXr15uFhX0cZs4Ms94O1oiefGgdK5hNMxDEldMt1wou56/3JYgQkTUax6TghwJsN6O3NRba&#10;Pbik/hRrkUo4FKigibErpAxVQxbD1HXEybs6bzEm6WupPT5SuTVynmW5tNhyWmiwo31D1e10twoW&#10;5t5/HszB5LXOv+fls89LL5WajIfdCkSkIf6H/+ijTtzHAn7PpCM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i4W3wgAAANwAAAAPAAAAAAAAAAAAAAAAAJgCAABkcnMvZG93&#10;bnJldi54bWxQSwUGAAAAAAQABAD1AAAAhwMAAAAA&#10;" fillcolor="white [3201]" strokecolor="black [3200]" strokeweight="2pt">
                  <v:textbox>
                    <w:txbxContent>
                      <w:p w:rsidR="00156228" w:rsidRDefault="00156228" w:rsidP="00D07F86">
                        <w:r>
                          <w:t>MIV</w:t>
                        </w:r>
                      </w:p>
                    </w:txbxContent>
                  </v:textbox>
                </v:shape>
                <v:shape id="Text Box 344" o:spid="_x0000_s1088" type="#_x0000_t202" style="position:absolute;left:32518;top:21983;width:808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B5acUA&#10;AADcAAAADwAAAGRycy9kb3ducmV2LnhtbESPT2vCQBTE7wW/w/IEb7rxf4muIoJQKRWMPbS3R/a5&#10;CWbfhuxq0m/fLQg9DjPzG2a97WwlHtT40rGC8SgBQZw7XbJR8Hk5DF9B+ICssXJMCn7Iw3bTe1lj&#10;ql3LZ3pkwYgIYZ+igiKEOpXS5wVZ9CNXE0fv6hqLIcrGSN1gG+G2kpMkWUiLJceFAmvaF5TfsrtV&#10;oE/T9+PxKyvl/OP+PW+XRt5Mq9Sg3+1WIAJ14T/8bL9pBdPZDP7OxCM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wHlpxQAAANwAAAAPAAAAAAAAAAAAAAAAAJgCAABkcnMv&#10;ZG93bnJldi54bWxQSwUGAAAAAAQABAD1AAAAigMAAAAA&#10;" fillcolor="white [3201]" strokecolor="#9bbb59 [3206]" strokeweight="2pt">
                  <v:textbox>
                    <w:txbxContent>
                      <w:p w:rsidR="00156228" w:rsidRDefault="00156228" w:rsidP="00D07F86">
                        <w:r>
                          <w:t>Application</w:t>
                        </w:r>
                      </w:p>
                    </w:txbxContent>
                  </v:textbox>
                </v:shape>
                <v:shape id="Straight Arrow Connector 351" o:spid="_x0000_s1089" type="#_x0000_t32" style="position:absolute;left:9740;top:2978;width:334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HbfcIAAADcAAAADwAAAGRycy9kb3ducmV2LnhtbESPQYvCMBSE7wv+h/AEb2uq0qVUo4hQ&#10;9Lq6gt6ezbMtNi+lSbX++40geBxmvhlmsepNLe7Uusqygsk4AkGcW11xoeDvkH0nIJxH1lhbJgVP&#10;crBaDr4WmGr74F+6730hQgm7FBWU3jeplC4vyaAb24Y4eFfbGvRBtoXULT5CuanlNIp+pMGKw0KJ&#10;DW1Kym/7ziiYXS/9NvFrmWQnu+m6OI6P2Vmp0bBfz0F46v0n/KZ3OnDxBF5nwhGQy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sHbfcIAAADcAAAADwAAAAAAAAAAAAAA&#10;AAChAgAAZHJzL2Rvd25yZXYueG1sUEsFBgAAAAAEAAQA+QAAAJADAAAAAA==&#10;" strokecolor="#4579b8 [3044]">
                  <v:stroke endarrow="open"/>
                </v:shape>
                <v:shape id="Straight Arrow Connector 352" o:spid="_x0000_s1090" type="#_x0000_t32" style="position:absolute;left:15363;top:4692;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NFCsIAAADcAAAADwAAAGRycy9kb3ducmV2LnhtbESPQYvCMBSE7wv+h/AEb2uqS5dSjSJC&#10;ca/qCnp7Ns+22LyUJtX6740geBxmvhlmvuxNLW7Uusqygsk4AkGcW11xoeB/n30nIJxH1lhbJgUP&#10;crBcDL7mmGp75y3ddr4QoYRdigpK75tUSpeXZNCNbUMcvIttDfog20LqFu+h3NRyGkW/0mDFYaHE&#10;htYl5dddZxT8XM79JvErmWRHu+66OI4P2Ump0bBfzUB46v0n/Kb/dODiKbzOhCM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hNFCsIAAADcAAAADwAAAAAAAAAAAAAA&#10;AAChAgAAZHJzL2Rvd25yZXYueG1sUEsFBgAAAAAEAAQA+QAAAJADAAAAAA==&#10;" strokecolor="#4579b8 [3044]">
                  <v:stroke endarrow="open"/>
                </v:shape>
                <v:shape id="Straight Arrow Connector 354" o:spid="_x0000_s1091" type="#_x0000_t32" style="position:absolute;left:20516;top:19540;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Z45cIAAADcAAAADwAAAGRycy9kb3ducmV2LnhtbESPQYvCMBSE7wv+h/AEb2uqa6VUo4hQ&#10;1qvuLujt2TzbYvNSmlTrvzeCsMdh5pthluve1OJGrassK5iMIxDEudUVFwp+f7LPBITzyBpry6Tg&#10;QQ7Wq8HHElNt77yn28EXIpSwS1FB6X2TSunykgy6sW2Ig3exrUEfZFtI3eI9lJtaTqNoLg1WHBZK&#10;bGhbUn49dEbB1+Xcfyd+I5PsaLddF8fxX3ZSajTsNwsQnnr/H37TOx24eAavM+EIyN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rZ45cIAAADcAAAADwAAAAAAAAAAAAAA&#10;AAChAgAAZHJzL2Rvd25yZXYueG1sUEsFBgAAAAAEAAQA+QAAAJADAAAAAA==&#10;" strokecolor="#4579b8 [3044]">
                  <v:stroke endarrow="open"/>
                </v:shape>
                <v:shape id="Straight Arrow Connector 355" o:spid="_x0000_s1092" type="#_x0000_t32" style="position:absolute;left:29070;top:23612;width:3448;height: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dfsIAAADcAAAADwAAAGRycy9kb3ducmV2LnhtbESPQWvCQBSE7wX/w/IEb3WjsiVEVxEh&#10;6LW2gt6e2WcSzL4N2Y3Gf98tFHocZr4ZZrUZbCMe1PnasYbZNAFBXDhTc6nh+yt/T0H4gGywcUwa&#10;XuRhsx69rTAz7smf9DiGUsQS9hlqqEJoMyl9UZFFP3UtcfRurrMYouxKaTp8xnLbyHmSfEiLNceF&#10;ClvaVVTcj73VsLhdh30atjLNz27X90qpU37RejIetksQgYbwH/6jDyZySsHvmXgE5P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rdfsIAAADcAAAADwAAAAAAAAAAAAAA&#10;AAChAgAAZHJzL2Rvd25yZXYueG1sUEsFBgAAAAAEAAQA+QAAAJADAAAAAA==&#10;" strokecolor="#4579b8 [3044]">
                  <v:stroke endarrow="open"/>
                </v:shape>
                <v:shape id="Text Box 390" o:spid="_x0000_s1093" type="#_x0000_t202" style="position:absolute;left:18415;top:5454;width:267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sp8cMA&#10;AADcAAAADwAAAGRycy9kb3ducmV2LnhtbERPTWsCMRC9C/6HMIKXotlakLo1SltQpGhFLcXjsJlu&#10;FjeTJYm6/ntzKHh8vO/pvLW1uJAPlWMFz8MMBHHhdMWlgp/DYvAKIkRkjbVjUnCjAPNZtzPFXLsr&#10;7+iyj6VIIRxyVGBibHIpQ2HIYhi6hjhxf85bjAn6UmqP1xRuaznKsrG0WHFqMNjQp6HitD9bBSfz&#10;9bTNlpuP3/Hq5r8PZ3f066NS/V77/gYiUhsf4n/3Sit4maT56Uw6An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sp8cMAAADcAAAADwAAAAAAAAAAAAAAAACYAgAAZHJzL2Rv&#10;d25yZXYueG1sUEsFBgAAAAAEAAQA9QAAAIgDAAAAAA==&#10;" filled="f" stroked="f" strokeweight=".5pt">
                  <v:textbox>
                    <w:txbxContent>
                      <w:p w:rsidR="00156228" w:rsidRDefault="00156228" w:rsidP="00D07F86">
                        <w:r>
                          <w:t>∆</w:t>
                        </w:r>
                      </w:p>
                    </w:txbxContent>
                  </v:textbox>
                </v:shape>
                <v:shape id="Text Box 392" o:spid="_x0000_s1094" type="#_x0000_t202" style="position:absolute;left:20516;top:20304;width:2674;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USHcYA&#10;AADcAAAADwAAAGRycy9kb3ducmV2LnhtbESPQWsCMRSE74L/ITyhl1KzWpB2axQVWkS0pVqKx8fm&#10;dbO4eVmSqOu/N0LB4zAz3zDjaWtrcSIfKscKBv0MBHHhdMWlgp/d+9MLiBCRNdaOScGFAkwn3c4Y&#10;c+3O/E2nbSxFgnDIUYGJscmlDIUhi6HvGuLk/TlvMSbpS6k9nhPc1nKYZSNpseK0YLChhaHisD1a&#10;BQezevzKPjbz39Hy4j93R7f3671SD7129gYiUhvv4f/2Uit4fh3C7Uw6AnJy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USHcYAAADcAAAADwAAAAAAAAAAAAAAAACYAgAAZHJz&#10;L2Rvd25yZXYueG1sUEsFBgAAAAAEAAQA9QAAAIsDAAAAAA==&#10;" filled="f" stroked="f" strokeweight=".5pt">
                  <v:textbox>
                    <w:txbxContent>
                      <w:p w:rsidR="00156228" w:rsidRDefault="00156228" w:rsidP="00D07F86">
                        <w:r>
                          <w:t>∆</w:t>
                        </w:r>
                      </w:p>
                    </w:txbxContent>
                  </v:textbox>
                </v:shape>
                <w10:anchorlock/>
              </v:group>
            </w:pict>
          </mc:Fallback>
        </mc:AlternateContent>
      </w:r>
    </w:p>
    <w:p w:rsidR="00D07F86" w:rsidRPr="00C81D35" w:rsidRDefault="00D07F86" w:rsidP="00D07F86">
      <w:pPr>
        <w:pStyle w:val="BodyText"/>
        <w:rPr>
          <w:lang w:val="en-GB"/>
        </w:rPr>
      </w:pPr>
    </w:p>
    <w:p w:rsidR="00D07F86" w:rsidRPr="00C81D35" w:rsidRDefault="00D07F86" w:rsidP="00D07F86">
      <w:pPr>
        <w:pStyle w:val="BodyText"/>
        <w:rPr>
          <w:lang w:val="en-GB"/>
        </w:rPr>
      </w:pPr>
      <w:r w:rsidRPr="00C81D35">
        <w:rPr>
          <w:lang w:val="en-GB"/>
        </w:rPr>
        <w:t>The figure above show how each Darwinet node has its own MIV instance.</w:t>
      </w:r>
    </w:p>
    <w:p w:rsidR="00D07F86" w:rsidRPr="00C81D35" w:rsidRDefault="00D07F86" w:rsidP="00D07F86">
      <w:pPr>
        <w:pStyle w:val="BodyText"/>
        <w:rPr>
          <w:lang w:val="en-GB"/>
        </w:rPr>
      </w:pPr>
      <w:r w:rsidRPr="00C81D35">
        <w:rPr>
          <w:lang w:val="en-GB"/>
        </w:rPr>
        <w:t xml:space="preserve">When one Application makes a change to the MIV the actual change is distributed as changes (called deltas marked with symbol ∆) to the nodes in the Domain. </w:t>
      </w:r>
      <w:r w:rsidRPr="00C81D35">
        <w:rPr>
          <w:noProof/>
        </w:rPr>
        <mc:AlternateContent>
          <mc:Choice Requires="wpc">
            <w:drawing>
              <wp:inline distT="0" distB="0" distL="0" distR="0" wp14:anchorId="569DD66F" wp14:editId="00384A34">
                <wp:extent cx="4505325" cy="2107565"/>
                <wp:effectExtent l="0" t="0" r="28575" b="0"/>
                <wp:docPr id="393" name="Canvas 39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94" name="Text Box 340"/>
                        <wps:cNvSpPr txBox="1"/>
                        <wps:spPr>
                          <a:xfrm>
                            <a:off x="0" y="164465"/>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Pr="001129F3" w:rsidRDefault="00156228" w:rsidP="00D07F86">
                              <w:r w:rsidRPr="001129F3">
                                <w:t>Application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95" name="Text Box 341"/>
                        <wps:cNvSpPr txBox="1"/>
                        <wps:spPr>
                          <a:xfrm>
                            <a:off x="990600" y="16251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Pr="001129F3" w:rsidRDefault="00156228" w:rsidP="00D07F86">
                              <w:r w:rsidRPr="001129F3">
                                <w:t>MIV</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96" name="Text Box 340"/>
                        <wps:cNvSpPr txBox="1"/>
                        <wps:spPr>
                          <a:xfrm>
                            <a:off x="3696970" y="169500"/>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Pr="001129F3" w:rsidRDefault="00156228" w:rsidP="00D07F86">
                              <w:r w:rsidRPr="001129F3">
                                <w:t>Application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97" name="Text Box 341"/>
                        <wps:cNvSpPr txBox="1"/>
                        <wps:spPr>
                          <a:xfrm>
                            <a:off x="3023235" y="180000"/>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Pr="001129F3" w:rsidRDefault="00156228" w:rsidP="00D07F86">
                              <w:r w:rsidRPr="001129F3">
                                <w:t>MIV</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98" name="Straight Connector 398"/>
                        <wps:cNvCnPr/>
                        <wps:spPr>
                          <a:xfrm>
                            <a:off x="404178" y="522900"/>
                            <a:ext cx="0" cy="11274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99" name="Straight Connector 399"/>
                        <wps:cNvCnPr>
                          <a:stCxn id="395" idx="2"/>
                        </wps:cNvCnPr>
                        <wps:spPr>
                          <a:xfrm>
                            <a:off x="1218248" y="505415"/>
                            <a:ext cx="0" cy="11449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0" name="Straight Connector 400"/>
                        <wps:cNvCnPr>
                          <a:stCxn id="397" idx="2"/>
                        </wps:cNvCnPr>
                        <wps:spPr>
                          <a:xfrm>
                            <a:off x="3250883" y="522900"/>
                            <a:ext cx="952" cy="12417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1" name="Straight Connector 401"/>
                        <wps:cNvCnPr>
                          <a:stCxn id="396" idx="2"/>
                        </wps:cNvCnPr>
                        <wps:spPr>
                          <a:xfrm>
                            <a:off x="4101148" y="512400"/>
                            <a:ext cx="0" cy="12522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2" name="Straight Arrow Connector 402"/>
                        <wps:cNvCnPr/>
                        <wps:spPr>
                          <a:xfrm>
                            <a:off x="404178" y="850265"/>
                            <a:ext cx="8140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3" name="Text Box 403"/>
                        <wps:cNvSpPr txBox="1"/>
                        <wps:spPr>
                          <a:xfrm>
                            <a:off x="508635" y="621665"/>
                            <a:ext cx="5772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Change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04" name="Straight Arrow Connector 404"/>
                        <wps:cNvCnPr/>
                        <wps:spPr>
                          <a:xfrm>
                            <a:off x="1218248" y="1193165"/>
                            <a:ext cx="203358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5" name="Text Box 405"/>
                        <wps:cNvSpPr txBox="1"/>
                        <wps:spPr>
                          <a:xfrm>
                            <a:off x="2051685" y="9645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06" name="Straight Arrow Connector 406"/>
                        <wps:cNvCnPr/>
                        <wps:spPr>
                          <a:xfrm>
                            <a:off x="3251835" y="1536065"/>
                            <a:ext cx="84931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7" name="Text Box 407"/>
                        <wps:cNvSpPr txBox="1"/>
                        <wps:spPr>
                          <a:xfrm>
                            <a:off x="3366135" y="1300480"/>
                            <a:ext cx="64071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Changed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08" name="Straight Arrow Connector 408"/>
                        <wps:cNvCnPr/>
                        <wps:spPr>
                          <a:xfrm flipH="1">
                            <a:off x="404178" y="1478915"/>
                            <a:ext cx="8140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9" name="Text Box 409"/>
                        <wps:cNvSpPr txBox="1"/>
                        <wps:spPr>
                          <a:xfrm>
                            <a:off x="487045" y="1259840"/>
                            <a:ext cx="64071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Changed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393" o:spid="_x0000_s1095" editas="canvas" style="width:354.75pt;height:165.95pt;mso-position-horizontal-relative:char;mso-position-vertical-relative:line" coordsize="45053,2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">
                <v:shape id="_x0000_s1096" type="#_x0000_t75" style="position:absolute;width:45053;height:21075;visibility:visible;mso-wrap-style:square">
                  <v:fill o:detectmouseclick="t"/>
                  <v:path o:connecttype="none"/>
                </v:shape>
                <v:shape id="Text Box 340" o:spid="_x0000_s1097" type="#_x0000_t202" style="position:absolute;top:1644;width:808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BVLsYA&#10;AADcAAAADwAAAGRycy9kb3ducmV2LnhtbESPQWvCQBSE74X+h+UVems2rbVqdBURChWxYPSgt0f2&#10;uQlm34bsatJ/3xUKPQ4z8w0zW/S2FjdqfeVYwWuSgiAunK7YKDjsP1/GIHxA1lg7JgU/5GExf3yY&#10;YaZdxzu65cGICGGfoYIyhCaT0hclWfSJa4ijd3atxRBla6RusYtwW8u3NP2QFiuOCyU2tCqpuORX&#10;q0B/Dzbr9TGv5HB7PQ27kZEX0yn1/NQvpyAC9eE//Nf+0goGk3e4n4lH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6BVLsYAAADcAAAADwAAAAAAAAAAAAAAAACYAgAAZHJz&#10;L2Rvd25yZXYueG1sUEsFBgAAAAAEAAQA9QAAAIsDAAAAAA==&#10;" fillcolor="white [3201]" strokecolor="#9bbb59 [3206]" strokeweight="2pt">
                  <v:textbox>
                    <w:txbxContent>
                      <w:p w:rsidR="00156228" w:rsidRPr="001129F3" w:rsidRDefault="00156228" w:rsidP="00D07F86">
                        <w:r w:rsidRPr="001129F3">
                          <w:t>Application</w:t>
                        </w:r>
                      </w:p>
                    </w:txbxContent>
                  </v:textbox>
                </v:shape>
                <v:shape id="Text Box 341" o:spid="_x0000_s1098" type="#_x0000_t202" style="position:absolute;left:9906;top:1625;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6UH8IA&#10;AADcAAAADwAAAGRycy9kb3ducmV2LnhtbESP0YrCMBRE34X9h3AXfNN0XSxuNcqysOKjVT/g0txt&#10;i8lNSWLt+vVGEHwcZs4Ms9oM1oiefGgdK/iYZiCIK6dbrhWcjr+TBYgQkTUax6TgnwJs1m+jFRba&#10;Xbmk/hBrkUo4FKigibErpAxVQxbD1HXEyftz3mJM0tdSe7ymcmvkLMtyabHltNBgRz8NVefDxSr4&#10;NJd+vjVbk9c638/KW5+XXio1fh++lyAiDfEVftI7nbivOTzOpCM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TpQfwgAAANwAAAAPAAAAAAAAAAAAAAAAAJgCAABkcnMvZG93&#10;bnJldi54bWxQSwUGAAAAAAQABAD1AAAAhwMAAAAA&#10;" fillcolor="white [3201]" strokecolor="black [3200]" strokeweight="2pt">
                  <v:textbox>
                    <w:txbxContent>
                      <w:p w:rsidR="00156228" w:rsidRPr="001129F3" w:rsidRDefault="00156228" w:rsidP="00D07F86">
                        <w:r w:rsidRPr="001129F3">
                          <w:t>MIV</w:t>
                        </w:r>
                      </w:p>
                    </w:txbxContent>
                  </v:textbox>
                </v:shape>
                <v:shape id="Text Box 340" o:spid="_x0000_s1099" type="#_x0000_t202" style="position:absolute;left:36969;top:1695;width:8084;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5uwsYA&#10;AADcAAAADwAAAGRycy9kb3ducmV2LnhtbESPT2vCQBTE7wW/w/IEb7pR8U+jq4ggVEoFYw/t7ZF9&#10;boLZtyG7mvTbdwtCj8PM/IZZbztbiQc1vnSsYDxKQBDnTpdsFHxeDsMlCB+QNVaOScEPedhuei9r&#10;TLVr+UyPLBgRIexTVFCEUKdS+rwgi37kauLoXV1jMUTZGKkbbCPcVnKSJHNpseS4UGBN+4LyW3a3&#10;CvRp+n48fmWlnH3cv2ftwsibaZUa9LvdCkSgLvyHn+03rWD6Ooe/M/EI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D5uwsYAAADcAAAADwAAAAAAAAAAAAAAAACYAgAAZHJz&#10;L2Rvd25yZXYueG1sUEsFBgAAAAAEAAQA9QAAAIsDAAAAAA==&#10;" fillcolor="white [3201]" strokecolor="#9bbb59 [3206]" strokeweight="2pt">
                  <v:textbox>
                    <w:txbxContent>
                      <w:p w:rsidR="00156228" w:rsidRPr="001129F3" w:rsidRDefault="00156228" w:rsidP="00D07F86">
                        <w:r w:rsidRPr="001129F3">
                          <w:t>Application</w:t>
                        </w:r>
                      </w:p>
                    </w:txbxContent>
                  </v:textbox>
                </v:shape>
                <v:shape id="Text Box 341" o:spid="_x0000_s1100" type="#_x0000_t202" style="position:absolute;left:30232;top:1800;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Cv88IA&#10;AADcAAAADwAAAGRycy9kb3ducmV2LnhtbESPUWvCMBSF3wf7D+EOfJupDqtWo4gw8XFVf8ClubbF&#10;5KYksdb9+mUw2OPhnO8czno7WCN68qF1rGAyzkAQV063XCu4nD/fFyBCRNZoHJOCJwXYbl5f1lho&#10;9+CS+lOsRSrhUKCCJsaukDJUDVkMY9cRJ+/qvMWYpK+l9vhI5dbIaZbl0mLLaaHBjvYNVbfT3Sr4&#10;MPd+djAHk9c6/5qW331eeqnU6G3YrUBEGuJ/+I8+6sQt5/B7Jh0Bu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0K/zwgAAANwAAAAPAAAAAAAAAAAAAAAAAJgCAABkcnMvZG93&#10;bnJldi54bWxQSwUGAAAAAAQABAD1AAAAhwMAAAAA&#10;" fillcolor="white [3201]" strokecolor="black [3200]" strokeweight="2pt">
                  <v:textbox>
                    <w:txbxContent>
                      <w:p w:rsidR="00156228" w:rsidRPr="001129F3" w:rsidRDefault="00156228" w:rsidP="00D07F86">
                        <w:r w:rsidRPr="001129F3">
                          <w:t>MIV</w:t>
                        </w:r>
                      </w:p>
                    </w:txbxContent>
                  </v:textbox>
                </v:shape>
                <v:line id="Straight Connector 398" o:spid="_x0000_s1101" style="position:absolute;visibility:visible;mso-wrap-style:square" from="4041,5229" to="4041,16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5bEsEAAADcAAAADwAAAGRycy9kb3ducmV2LnhtbERPzWoCMRC+F/oOYQrealaloqtRpCCI&#10;eqntA4ybcXdxM9kmo64+fXMQevz4/ufLzjXqSiHWng0M+hko4sLbmksDP9/r9wmoKMgWG89k4E4R&#10;lovXlznm1t/4i64HKVUK4ZijgUqkzbWORUUOY9+3xIk7+eBQEgyltgFvKdw1ephlY+2w5tRQYUuf&#10;FRXnw8UZ+N3tN/F+bIYy/nhsz2E1mcooGtN761YzUEKd/Iuf7o01MJqmtelMOgJ6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TlsSwQAAANwAAAAPAAAAAAAAAAAAAAAA&#10;AKECAABkcnMvZG93bnJldi54bWxQSwUGAAAAAAQABAD5AAAAjwMAAAAA&#10;" strokecolor="#4579b8 [3044]"/>
                <v:line id="Straight Connector 399" o:spid="_x0000_s1102" style="position:absolute;visibility:visible;mso-wrap-style:square" from="12182,5054" to="12182,16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L+icUAAADcAAAADwAAAGRycy9kb3ducmV2LnhtbESPUWvCQBCE3wv9D8cWfKuXKopJPUUK&#10;BVFfavsDtrltEsztpXdbjf56Tyj4OMzMN8x82btWHSnExrOBl2EGirj0tuHKwNfn+/MMVBRki61n&#10;MnCmCMvF48McC+tP/EHHvVQqQTgWaKAW6QqtY1mTwzj0HXHyfnxwKEmGStuApwR3rR5l2VQ7bDgt&#10;1NjRW03lYf/nDPxud+t4/m5HMp1cNoewmuUyjsYMnvrVKyihXu7h//baGhjnOdzOpCOgF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wL+icUAAADcAAAADwAAAAAAAAAA&#10;AAAAAAChAgAAZHJzL2Rvd25yZXYueG1sUEsFBgAAAAAEAAQA+QAAAJMDAAAAAA==&#10;" strokecolor="#4579b8 [3044]"/>
                <v:line id="Straight Connector 400" o:spid="_x0000_s1103" style="position:absolute;visibility:visible;mso-wrap-style:square" from="32508,5229" to="32518,17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gP9sIAAADcAAAADwAAAGRycy9kb3ducmV2LnhtbERPzWoCMRC+C32HMAVvmq1/2K1RRCiI&#10;9aL2Aaab6e7iZrImU1379M2h4PHj+1+sOteoK4VYezbwMsxAERfe1lwa+Dy9D+agoiBbbDyTgTtF&#10;WC2fegvMrb/xga5HKVUK4ZijgUqkzbWORUUO49C3xIn79sGhJBhKbQPeUrhr9CjLZtphzamhwpY2&#10;FRXn448zcPnYb+P9qxnJbPq7O4f1/FXG0Zj+c7d+AyXUyUP8795aA5MszU9n0hHQy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pgP9sIAAADcAAAADwAAAAAAAAAAAAAA&#10;AAChAgAAZHJzL2Rvd25yZXYueG1sUEsFBgAAAAAEAAQA+QAAAJADAAAAAA==&#10;" strokecolor="#4579b8 [3044]"/>
                <v:line id="Straight Connector 401" o:spid="_x0000_s1104" style="position:absolute;visibility:visible;mso-wrap-style:square" from="41011,5124" to="41011,17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SqbcUAAADcAAAADwAAAGRycy9kb3ducmV2LnhtbESPUWsCMRCE3wv9D2ELfas5tYpejSIF&#10;QWpf1P6A7WW9O7xsrslWz/56UxB8HGbmG2a26FyjThRi7dlAv5eBIi68rbk08LVfvUxARUG22Hgm&#10;AxeKsJg/Pswwt/7MWzrtpFQJwjFHA5VIm2sdi4ocxp5viZN38MGhJBlKbQOeE9w1epBlY+2w5rRQ&#10;YUvvFRXH3a8z8LP5XMfLdzOQ8ejv4xiWk6kMozHPT93yDZRQJ/fwrb22Bl6zPvyfSUdAz6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dSqbcUAAADcAAAADwAAAAAAAAAA&#10;AAAAAAChAgAAZHJzL2Rvd25yZXYueG1sUEsFBgAAAAAEAAQA+QAAAJMDAAAAAA==&#10;" strokecolor="#4579b8 [3044]"/>
                <v:shape id="Straight Arrow Connector 402" o:spid="_x0000_s1105" type="#_x0000_t32" style="position:absolute;left:4041;top:8502;width:81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qncsMAAADcAAAADwAAAGRycy9kb3ducmV2LnhtbESPT4vCMBTE78J+h/AWvGmqa5dSjSJC&#10;Wa/+Wdi9PZtnW2xeSpNq/fZGEDwOM/MbZrHqTS2u1LrKsoLJOAJBnFtdcaHgeMhGCQjnkTXWlknB&#10;nRyslh+DBaba3nhH170vRICwS1FB6X2TSunykgy6sW2Ig3e2rUEfZFtI3eItwE0tp1H0LQ1WHBZK&#10;bGhTUn7Zd0bB1/nU/yR+LZPsz266Lo7j3+xfqeFnv56D8NT7d/jV3moFs2gK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Kp3LDAAAA3AAAAA8AAAAAAAAAAAAA&#10;AAAAoQIAAGRycy9kb3ducmV2LnhtbFBLBQYAAAAABAAEAPkAAACRAwAAAAA=&#10;" strokecolor="#4579b8 [3044]">
                  <v:stroke endarrow="open"/>
                </v:shape>
                <v:shape id="Text Box 403" o:spid="_x0000_s1106" type="#_x0000_t202" style="position:absolute;left:5086;top:6216;width:577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nvZMcA&#10;AADcAAAADwAAAGRycy9kb3ducmV2LnhtbESP3WoCMRSE7wt9h3AKvSma2BaR1Si10CLFtviDeHnY&#10;nG4WNydLEnV9+0Yo9HKYmW+YyaxzjThRiLVnDYO+AkFcelNzpWG7eeuNQMSEbLDxTBouFGE2vb2Z&#10;YGH8mVd0WqdKZAjHAjXYlNpCylhachj7viXO3o8PDlOWoZIm4DnDXSMflRpKhzXnBYstvVoqD+uj&#10;03CwHw/f6v1zvhsuLuFrc/T7sNxrfX/XvYxBJOrSf/ivvTAantUTXM/k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p72THAAAA3AAAAA8AAAAAAAAAAAAAAAAAmAIAAGRy&#10;cy9kb3ducmV2LnhtbFBLBQYAAAAABAAEAPUAAACMAwAAAAA=&#10;" filled="f" stroked="f" strokeweight=".5pt">
                  <v:textbox>
                    <w:txbxContent>
                      <w:p w:rsidR="00156228" w:rsidRDefault="00156228" w:rsidP="00D07F86">
                        <w:r>
                          <w:t>Change</w:t>
                        </w:r>
                      </w:p>
                    </w:txbxContent>
                  </v:textbox>
                </v:shape>
                <v:shape id="Straight Arrow Connector 404" o:spid="_x0000_s1107" type="#_x0000_t32" style="position:absolute;left:12182;top:11931;width:203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ancMAAADcAAAADwAAAGRycy9kb3ducmV2LnhtbESPT4vCMBTE7wt+h/AEb2vqn0qpRhGh&#10;6HVdBb09m2dbbF5Kk2r99puFhT0OM/MbZrXpTS2e1LrKsoLJOAJBnFtdcaHg9J19JiCcR9ZYWyYF&#10;b3KwWQ8+Vphq++Iveh59IQKEXYoKSu+bVEqXl2TQjW1DHLy7bQ36INtC6hZfAW5qOY2ihTRYcVgo&#10;saFdSfnj2BkFs/ut3yd+K5PsYnddF8fxObsqNRr22yUIT73/D/+1D1rBPJrD75lw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vmp3DAAAA3AAAAA8AAAAAAAAAAAAA&#10;AAAAoQIAAGRycy9kb3ducmV2LnhtbFBLBQYAAAAABAAEAPkAAACRAwAAAAA=&#10;" strokecolor="#4579b8 [3044]">
                  <v:stroke endarrow="open"/>
                </v:shape>
                <v:shape id="Text Box 405" o:spid="_x0000_s1108" type="#_x0000_t202" style="position:absolute;left:20516;top:9645;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zSi8cA&#10;AADcAAAADwAAAGRycy9kb3ducmV2LnhtbESP3WoCMRSE7wt9h3AKvSmaWFqR1Si10CLFtviDeHnY&#10;nG4WNydLEnV9+0Yo9HKYmW+YyaxzjThRiLVnDYO+AkFcelNzpWG7eeuNQMSEbLDxTBouFGE2vb2Z&#10;YGH8mVd0WqdKZAjHAjXYlNpCylhachj7viXO3o8PDlOWoZIm4DnDXSMflRpKhzXnBYstvVoqD+uj&#10;03CwHw/f6v1zvhsuLuFrc/T7sNxrfX/XvYxBJOrSf/ivvTAantQzXM/k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FM0ovHAAAA3AAAAA8AAAAAAAAAAAAAAAAAmAIAAGRy&#10;cy9kb3ducmV2LnhtbFBLBQYAAAAABAAEAPUAAACMAwAAAAA=&#10;" filled="f" stroked="f" strokeweight=".5pt">
                  <v:textbox>
                    <w:txbxContent>
                      <w:p w:rsidR="00156228" w:rsidRDefault="00156228" w:rsidP="00D07F86">
                        <w:r>
                          <w:t>∆</w:t>
                        </w:r>
                      </w:p>
                    </w:txbxContent>
                  </v:textbox>
                </v:shape>
                <v:shape id="Straight Arrow Connector 406" o:spid="_x0000_s1109" type="#_x0000_t32" style="position:absolute;left:32518;top:15360;width:84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jGhccMAAADcAAAADwAAAGRycy9kb3ducmV2LnhtbESPT4vCMBTE78J+h/AW9qbprlZKNYoI&#10;xb36Z2G9PZtnW2xeSpNq/fZGEDwOM/MbZr7sTS2u1LrKsoLvUQSCOLe64kLBYZ8NExDOI2usLZOC&#10;OzlYLj4Gc0y1vfGWrjtfiABhl6KC0vsmldLlJRl0I9sQB+9sW4M+yLaQusVbgJta/kTRVBqsOCyU&#10;2NC6pPyy64yC8fnUbxK/kkn2b9ddF8fxX3ZU6uuzX81AeOr9O/xq/2oFk2gKzzPhCMjF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xoXHDAAAA3AAAAA8AAAAAAAAAAAAA&#10;AAAAoQIAAGRycy9kb3ducmV2LnhtbFBLBQYAAAAABAAEAPkAAACRAwAAAAA=&#10;" strokecolor="#4579b8 [3044]">
                  <v:stroke endarrow="open"/>
                </v:shape>
                <v:shape id="Text Box 407" o:spid="_x0000_s1110" type="#_x0000_t202" style="position:absolute;left:33661;top:13004;width:6407;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LpZ8cA&#10;AADcAAAADwAAAGRycy9kb3ducmV2LnhtbESP3WoCMRSE7wt9h3AKvSmaWIqV1Si10CLFtviDeHnY&#10;nG4WNydLEnV9+0Yo9HKYmW+YyaxzjThRiLVnDYO+AkFcelNzpWG7eeuNQMSEbLDxTBouFGE2vb2Z&#10;YGH8mVd0WqdKZAjHAjXYlNpCylhachj7viXO3o8PDlOWoZIm4DnDXSMflRpKhzXnBYstvVoqD+uj&#10;03CwHw/f6v1zvhsuLuFrc/T7sNxrfX/XvYxBJOrSf/ivvTAantQzXM/k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7S6WfHAAAA3AAAAA8AAAAAAAAAAAAAAAAAmAIAAGRy&#10;cy9kb3ducmV2LnhtbFBLBQYAAAAABAAEAPUAAACMAwAAAAA=&#10;" filled="f" stroked="f" strokeweight=".5pt">
                  <v:textbox>
                    <w:txbxContent>
                      <w:p w:rsidR="00156228" w:rsidRDefault="00156228" w:rsidP="00D07F86">
                        <w:r>
                          <w:t>Changed</w:t>
                        </w:r>
                      </w:p>
                    </w:txbxContent>
                  </v:textbox>
                </v:shape>
                <v:shape id="Straight Arrow Connector 408" o:spid="_x0000_s1111" type="#_x0000_t32" style="position:absolute;left:4041;top:14789;width:814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2tLfcMAAADcAAAADwAAAGRycy9kb3ducmV2LnhtbERPTUvDQBC9C/0PyxR6s5tKFIndllIR&#10;lIKStiC9TbNjEszOht1tE/+9cxA8Pt73cj26Tl0pxNazgcU8A0VcedtybeB4eLl9BBUTssXOMxn4&#10;oQjr1eRmiYX1A5d03adaSQjHAg00KfWF1rFqyGGc+55YuC8fHCaBodY24CDhrtN3WfagHbYsDQ32&#10;tG2o+t5fnJQ85+X97nN3zqncfAznt9N7CidjZtNx8wQq0Zj+xX/uV2sgz2StnJEjo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drS33DAAAA3AAAAA8AAAAAAAAAAAAA&#10;AAAAoQIAAGRycy9kb3ducmV2LnhtbFBLBQYAAAAABAAEAPkAAACRAwAAAAA=&#10;" strokecolor="#4579b8 [3044]">
                  <v:stroke endarrow="open"/>
                </v:shape>
                <v:shape id="Text Box 409" o:spid="_x0000_s1112" type="#_x0000_t202" style="position:absolute;left:4870;top:12598;width:6407;height:276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HYjscA&#10;AADcAAAADwAAAGRycy9kb3ducmV2LnhtbESP3WoCMRSE7wt9h3AKvSmaWIrU1Si10CLFtviDeHnY&#10;nG4WNydLEnV9+0Yo9HKYmW+YyaxzjThRiLVnDYO+AkFcelNzpWG7ees9g4gJ2WDjmTRcKMJsensz&#10;wcL4M6/otE6VyBCOBWqwKbWFlLG05DD2fUucvR8fHKYsQyVNwHOGu0Y+KjWUDmvOCxZberVUHtZH&#10;p+FgPx6+1fvnfDdcXMLX5uj3YbnX+v6uexmDSNSl//Bfe2E0PKkRXM/k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B2I7HAAAA3AAAAA8AAAAAAAAAAAAAAAAAmAIAAGRy&#10;cy9kb3ducmV2LnhtbFBLBQYAAAAABAAEAPUAAACMAwAAAAA=&#10;" filled="f" stroked="f" strokeweight=".5pt">
                  <v:textbox>
                    <w:txbxContent>
                      <w:p w:rsidR="00156228" w:rsidRDefault="00156228" w:rsidP="00D07F86">
                        <w:r>
                          <w:t>Changed</w:t>
                        </w:r>
                      </w:p>
                    </w:txbxContent>
                  </v:textbox>
                </v:shape>
                <w10:anchorlock/>
              </v:group>
            </w:pict>
          </mc:Fallback>
        </mc:AlternateContent>
      </w:r>
    </w:p>
    <w:p w:rsidR="00D07F86" w:rsidRPr="00C81D35" w:rsidRDefault="00D07F86" w:rsidP="00D07F86">
      <w:pPr>
        <w:pStyle w:val="BodyText"/>
        <w:rPr>
          <w:lang w:val="en-GB"/>
        </w:rPr>
      </w:pPr>
    </w:p>
    <w:p w:rsidR="00D07F86" w:rsidRPr="00C81D35" w:rsidRDefault="00D07F86" w:rsidP="00D07F86">
      <w:pPr>
        <w:pStyle w:val="BodyText"/>
        <w:rPr>
          <w:lang w:val="en-GB"/>
        </w:rPr>
      </w:pPr>
      <w:r w:rsidRPr="00C81D35">
        <w:rPr>
          <w:lang w:val="en-GB"/>
        </w:rPr>
        <w:t>A changed MIV reports the Change back to the Application.</w:t>
      </w:r>
    </w:p>
    <w:p w:rsidR="00D07F86" w:rsidRPr="00C81D35" w:rsidRDefault="00D07F86" w:rsidP="00D07F86">
      <w:pPr>
        <w:pStyle w:val="Heading2"/>
        <w:rPr>
          <w:lang w:val="en-GB"/>
        </w:rPr>
      </w:pPr>
      <w:r w:rsidRPr="00C81D35">
        <w:rPr>
          <w:lang w:val="en-GB"/>
        </w:rPr>
        <w:t>Example of sharing a Word file in Darwinet</w:t>
      </w:r>
    </w:p>
    <w:p w:rsidR="00D07F86" w:rsidRPr="00C81D35" w:rsidRDefault="00D07F86" w:rsidP="00D07F86">
      <w:pPr>
        <w:pStyle w:val="BodyText"/>
        <w:rPr>
          <w:lang w:val="en-GB"/>
        </w:rPr>
      </w:pPr>
      <w:r w:rsidRPr="00C81D35">
        <w:rPr>
          <w:lang w:val="en-GB"/>
        </w:rPr>
        <w:t>A Darwinet domain may expose files to applications at a node. A Darwinet node may expose these files through a virtual drive. This enables existing applications to interact with the Darwinet Domain files.</w:t>
      </w:r>
    </w:p>
    <w:p w:rsidR="00D07F86" w:rsidRPr="00C81D35" w:rsidRDefault="00D07F86" w:rsidP="00D07F86">
      <w:pPr>
        <w:pStyle w:val="BodyText"/>
        <w:rPr>
          <w:lang w:val="en-GB"/>
        </w:rPr>
      </w:pPr>
      <w:r w:rsidRPr="00C81D35">
        <w:rPr>
          <w:lang w:val="en-GB"/>
        </w:rPr>
        <w:t>The user may then use Microsoft Word to edit a file in a Darwinet Domain through the file system interface provided by the virtual drive.</w:t>
      </w:r>
    </w:p>
    <w:p w:rsidR="00D07F86" w:rsidRPr="00C81D35" w:rsidRDefault="00D07F86" w:rsidP="00D07F86">
      <w:pPr>
        <w:pStyle w:val="BodyText"/>
        <w:rPr>
          <w:lang w:val="en-GB"/>
        </w:rPr>
      </w:pPr>
      <w:r w:rsidRPr="00C81D35">
        <w:rPr>
          <w:noProof/>
        </w:rPr>
        <w:lastRenderedPageBreak/>
        <mc:AlternateContent>
          <mc:Choice Requires="wpc">
            <w:drawing>
              <wp:inline distT="0" distB="0" distL="0" distR="0" wp14:anchorId="0A835342" wp14:editId="6B1DBE74">
                <wp:extent cx="4280534" cy="2867025"/>
                <wp:effectExtent l="0" t="0" r="0" b="0"/>
                <wp:docPr id="421" name="Canvas 4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10" name="Text Box 410"/>
                        <wps:cNvSpPr txBox="1"/>
                        <wps:spPr>
                          <a:xfrm>
                            <a:off x="0" y="126365"/>
                            <a:ext cx="709295" cy="4191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Microsoft</w:t>
                              </w:r>
                            </w:p>
                            <w:p w:rsidR="00156228" w:rsidRDefault="00156228" w:rsidP="00D07F86">
                              <w:r>
                                <w:t>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11" name="Text Box 411"/>
                        <wps:cNvSpPr txBox="1"/>
                        <wps:spPr>
                          <a:xfrm>
                            <a:off x="1143000" y="1263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12" name="Cloud 412"/>
                        <wps:cNvSpPr/>
                        <wps:spPr>
                          <a:xfrm>
                            <a:off x="1257300" y="926465"/>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712F11" w:rsidRDefault="00156228" w:rsidP="00D07F86">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3" name="Text Box 413"/>
                        <wps:cNvSpPr txBox="1"/>
                        <wps:spPr>
                          <a:xfrm>
                            <a:off x="2286000" y="2183765"/>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14" name="Text Box 414"/>
                        <wps:cNvSpPr txBox="1"/>
                        <wps:spPr>
                          <a:xfrm>
                            <a:off x="3200400" y="2183765"/>
                            <a:ext cx="709295" cy="41402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Microsoft</w:t>
                              </w:r>
                            </w:p>
                            <w:p w:rsidR="00156228" w:rsidRDefault="00156228" w:rsidP="00D07F86">
                              <w:r>
                                <w:t>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16" name="Straight Arrow Connector 416"/>
                        <wps:cNvCnPr/>
                        <wps:spPr>
                          <a:xfrm>
                            <a:off x="1370648" y="469265"/>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17" name="Straight Arrow Connector 417"/>
                        <wps:cNvCnPr/>
                        <wps:spPr>
                          <a:xfrm>
                            <a:off x="1885950" y="1954070"/>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19" name="Text Box 419"/>
                        <wps:cNvSpPr txBox="1"/>
                        <wps:spPr>
                          <a:xfrm>
                            <a:off x="1675765" y="5454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20" name="Text Box 420"/>
                        <wps:cNvSpPr txBox="1"/>
                        <wps:spPr>
                          <a:xfrm>
                            <a:off x="1885950" y="2030413"/>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22" name="Can 422"/>
                        <wps:cNvSpPr/>
                        <wps:spPr>
                          <a:xfrm>
                            <a:off x="1028700" y="421640"/>
                            <a:ext cx="228600" cy="3524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3" name="Text Box 423"/>
                        <wps:cNvSpPr txBox="1"/>
                        <wps:spPr>
                          <a:xfrm>
                            <a:off x="584948" y="759460"/>
                            <a:ext cx="669290" cy="563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975A63" w:rsidRDefault="00156228" w:rsidP="00D07F86">
                              <w:pPr>
                                <w:rPr>
                                  <w:rStyle w:val="Emphasis"/>
                                </w:rPr>
                              </w:pPr>
                              <w:r w:rsidRPr="00975A63">
                                <w:rPr>
                                  <w:rStyle w:val="Emphasis"/>
                                </w:rPr>
                                <w:t>Darwinet</w:t>
                              </w:r>
                            </w:p>
                            <w:p w:rsidR="00156228" w:rsidRPr="00975A63" w:rsidRDefault="00156228" w:rsidP="00D07F86">
                              <w:pPr>
                                <w:rPr>
                                  <w:rStyle w:val="Emphasis"/>
                                </w:rPr>
                              </w:pPr>
                              <w:r w:rsidRPr="00975A63">
                                <w:rPr>
                                  <w:rStyle w:val="Emphasis"/>
                                </w:rPr>
                                <w:t>Virtual</w:t>
                              </w:r>
                            </w:p>
                            <w:p w:rsidR="00156228" w:rsidRPr="00975A63" w:rsidRDefault="00156228" w:rsidP="00D07F86">
                              <w:pPr>
                                <w:rPr>
                                  <w:rStyle w:val="Emphasis"/>
                                </w:rPr>
                              </w:pPr>
                              <w:r w:rsidRPr="00975A63">
                                <w:rPr>
                                  <w:rStyle w:val="Emphasis"/>
                                </w:rPr>
                                <w:t>Drive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24" name="Straight Arrow Connector 424"/>
                        <wps:cNvCnPr>
                          <a:stCxn id="410" idx="3"/>
                          <a:endCxn id="422" idx="2"/>
                        </wps:cNvCnPr>
                        <wps:spPr>
                          <a:xfrm>
                            <a:off x="709295" y="335915"/>
                            <a:ext cx="319405" cy="26193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25" name="Can 425"/>
                        <wps:cNvSpPr/>
                        <wps:spPr>
                          <a:xfrm>
                            <a:off x="2670810" y="1885633"/>
                            <a:ext cx="228600" cy="3524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6228" w:rsidRDefault="00156228" w:rsidP="00D07F86"/>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6" name="Text Box 423"/>
                        <wps:cNvSpPr txBox="1"/>
                        <wps:spPr>
                          <a:xfrm>
                            <a:off x="2771214" y="1397000"/>
                            <a:ext cx="669290" cy="563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975A63" w:rsidRDefault="00156228" w:rsidP="00D07F86">
                              <w:pPr>
                                <w:rPr>
                                  <w:rStyle w:val="Emphasis"/>
                                </w:rPr>
                              </w:pPr>
                              <w:r w:rsidRPr="00975A63">
                                <w:rPr>
                                  <w:rStyle w:val="Emphasis"/>
                                </w:rPr>
                                <w:t>Darwinet</w:t>
                              </w:r>
                            </w:p>
                            <w:p w:rsidR="00156228" w:rsidRPr="00975A63" w:rsidRDefault="00156228" w:rsidP="00D07F86">
                              <w:pPr>
                                <w:rPr>
                                  <w:rStyle w:val="Emphasis"/>
                                </w:rPr>
                              </w:pPr>
                              <w:r w:rsidRPr="00975A63">
                                <w:rPr>
                                  <w:rStyle w:val="Emphasis"/>
                                </w:rPr>
                                <w:t>Virtual</w:t>
                              </w:r>
                            </w:p>
                            <w:p w:rsidR="00156228" w:rsidRPr="00975A63" w:rsidRDefault="00156228" w:rsidP="00D07F86">
                              <w:pPr>
                                <w:rPr>
                                  <w:rStyle w:val="Emphasis"/>
                                </w:rPr>
                              </w:pPr>
                              <w:r w:rsidRPr="00975A63">
                                <w:rPr>
                                  <w:rStyle w:val="Emphasis"/>
                                </w:rPr>
                                <w:t>Drive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27" name="Straight Arrow Connector 427"/>
                        <wps:cNvCnPr>
                          <a:stCxn id="425" idx="4"/>
                          <a:endCxn id="414" idx="1"/>
                        </wps:cNvCnPr>
                        <wps:spPr>
                          <a:xfrm>
                            <a:off x="2899410" y="2061846"/>
                            <a:ext cx="300990" cy="32892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421" o:spid="_x0000_s1113" editas="canvas" style="width:337.05pt;height:225.75pt;mso-position-horizontal-relative:char;mso-position-vertical-relative:line" coordsize="42799,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">
                <v:shape id="_x0000_s1114" type="#_x0000_t75" style="position:absolute;width:42799;height:28670;visibility:visible;mso-wrap-style:square">
                  <v:fill o:detectmouseclick="t"/>
                  <v:path o:connecttype="none"/>
                </v:shape>
                <v:shape id="Text Box 410" o:spid="_x0000_s1115" type="#_x0000_t202" style="position:absolute;top:1263;width:7092;height:419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KdEsIA&#10;AADcAAAADwAAAGRycy9kb3ducmV2LnhtbERPz2vCMBS+C/4P4Qm7aarTbVSjiCAoorDOg7s9mmda&#10;bF5KE2333y8HwePH93ux6mwlHtT40rGC8SgBQZw7XbJRcP7ZDr9A+ICssXJMCv7Iw2rZ7y0w1a7l&#10;b3pkwYgYwj5FBUUIdSqlzwuy6EeuJo7c1TUWQ4SNkbrBNobbSk6S5ENaLDk2FFjTpqD8lt2tAn16&#10;P+z3l6yUs+P9d9Z+GnkzrVJvg249BxGoCy/x073TCqbjOD+eiUdA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4p0SwgAAANwAAAAPAAAAAAAAAAAAAAAAAJgCAABkcnMvZG93&#10;bnJldi54bWxQSwUGAAAAAAQABAD1AAAAhwMAAAAA&#10;" fillcolor="white [3201]" strokecolor="#9bbb59 [3206]" strokeweight="2pt">
                  <v:textbox>
                    <w:txbxContent>
                      <w:p w:rsidR="00156228" w:rsidRDefault="00156228" w:rsidP="00D07F86">
                        <w:r>
                          <w:t>Microsoft</w:t>
                        </w:r>
                      </w:p>
                      <w:p w:rsidR="00156228" w:rsidRDefault="00156228" w:rsidP="00D07F86">
                        <w:r>
                          <w:t>Word</w:t>
                        </w:r>
                      </w:p>
                    </w:txbxContent>
                  </v:textbox>
                </v:shape>
                <v:shape id="Text Box 411" o:spid="_x0000_s1116" type="#_x0000_t202" style="position:absolute;left:11430;top:1263;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xcI8IA&#10;AADcAAAADwAAAGRycy9kb3ducmV2LnhtbESPUWvCMBSF34X9h3CFvWla3Yp0RhmC4uOq/oBLc9cW&#10;k5uSxFr3681gsMfDOec7nPV2tEYM5EPnWEE+z0AQ10533Ci4nPezFYgQkTUax6TgQQG2m5fJGkvt&#10;7lzRcIqNSBAOJSpoY+xLKUPdksUwdz1x8r6dtxiT9I3UHu8Jbo1cZFkhLXacFlrsaddSfT3drIKl&#10;uQ3vB3MwRaOLr0X1MxSVl0q9TsfPDxCRxvgf/msftYK3PIffM+kIyM0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DFwjwgAAANwAAAAPAAAAAAAAAAAAAAAAAJgCAABkcnMvZG93&#10;bnJldi54bWxQSwUGAAAAAAQABAD1AAAAhwMAAAAA&#10;" fillcolor="white [3201]" strokecolor="black [3200]" strokeweight="2pt">
                  <v:textbox>
                    <w:txbxContent>
                      <w:p w:rsidR="00156228" w:rsidRDefault="00156228" w:rsidP="00D07F86">
                        <w:r>
                          <w:t>MIV</w:t>
                        </w:r>
                      </w:p>
                    </w:txbxContent>
                  </v:textbox>
                </v:shape>
                <v:shape id="Cloud 412" o:spid="_x0000_s1117" style="position:absolute;left:12573;top:9264;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aDMIA&#10;AADcAAAADwAAAGRycy9kb3ducmV2LnhtbESPQYvCMBSE74L/ITzBS9G0sopUo4iwsHhZtILXR/Ns&#10;i81LaWKt/94IgsdhZr5h1tve1KKj1lWWFSTTGARxbnXFhYJz9jtZgnAeWWNtmRQ8ycF2MxysMdX2&#10;wUfqTr4QAcIuRQWl900qpctLMuimtiEO3tW2Bn2QbSF1i48AN7WcxfFCGqw4LJTY0L6k/Ha6GwXz&#10;LrvH9TOhA11uR2ejKGn+I6XGo363AuGp99/wp/2nFfwkM3ifCUdAb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BZoMwgAAANwAAAAPAAAAAAAAAAAAAAAAAJgCAABkcnMvZG93&#10;bnJldi54bWxQSwUGAAAAAAQABAD1AAAAhwM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156228" w:rsidRPr="00712F11" w:rsidRDefault="00156228" w:rsidP="00D07F86">
                        <w:pPr>
                          <w:jc w:val="center"/>
                          <w:rPr>
                            <w:color w:val="000000" w:themeColor="text1"/>
                          </w:rPr>
                        </w:pPr>
                        <w:r>
                          <w:rPr>
                            <w:color w:val="000000" w:themeColor="text1"/>
                          </w:rPr>
                          <w:t>P2P</w:t>
                        </w:r>
                      </w:p>
                    </w:txbxContent>
                  </v:textbox>
                </v:shape>
                <v:shape id="Text Box 413" o:spid="_x0000_s1118" type="#_x0000_t202" style="position:absolute;left:22860;top:21837;width:4552;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Jnz8IA&#10;AADcAAAADwAAAGRycy9kb3ducmV2LnhtbESP3YrCMBSE7xf2HcJZ8G5N/StLNcqyoOylVR/g0Jxt&#10;i8lJSWKtPv1GELwcZuYbZrUZrBE9+dA6VjAZZyCIK6dbrhWcjtvPLxAhIms0jknBjQJs1u9vKyy0&#10;u3JJ/SHWIkE4FKigibErpAxVQxbD2HXEyftz3mJM0tdSe7wmuDVymmW5tNhyWmiwo5+GqvPhYhXM&#10;zKVf7MzO5LXO99Py3uell0qNPobvJYhIQ3yFn+1frWA+mcHjTDoC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kmfPwgAAANwAAAAPAAAAAAAAAAAAAAAAAJgCAABkcnMvZG93&#10;bnJldi54bWxQSwUGAAAAAAQABAD1AAAAhwMAAAAA&#10;" fillcolor="white [3201]" strokecolor="black [3200]" strokeweight="2pt">
                  <v:textbox>
                    <w:txbxContent>
                      <w:p w:rsidR="00156228" w:rsidRDefault="00156228" w:rsidP="00D07F86">
                        <w:r>
                          <w:t>MIV</w:t>
                        </w:r>
                      </w:p>
                    </w:txbxContent>
                  </v:textbox>
                </v:shape>
                <v:shape id="Text Box 414" o:spid="_x0000_s1119" type="#_x0000_t202" style="position:absolute;left:32004;top:21837;width:7092;height:414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mbEcYA&#10;AADcAAAADwAAAGRycy9kb3ducmV2LnhtbESPT2vCQBTE70K/w/IK3nRj/VNJXaUUChVRMPWgt0f2&#10;dRPMvg3Z1aTf3hUEj8PM/IZZrDpbiSs1vnSsYDRMQBDnTpdsFBx+vwdzED4ga6wck4J/8rBavvQW&#10;mGrX8p6uWTAiQtinqKAIoU6l9HlBFv3Q1cTR+3ONxRBlY6RusI1wW8m3JJlJiyXHhQJr+iooP2cX&#10;q0Dvxpv1+piVcrq9nKbtu5Fn0yrVf+0+P0AE6sIz/Gj/aAWT0QTu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tmbEcYAAADcAAAADwAAAAAAAAAAAAAAAACYAgAAZHJz&#10;L2Rvd25yZXYueG1sUEsFBgAAAAAEAAQA9QAAAIsDAAAAAA==&#10;" fillcolor="white [3201]" strokecolor="#9bbb59 [3206]" strokeweight="2pt">
                  <v:textbox>
                    <w:txbxContent>
                      <w:p w:rsidR="00156228" w:rsidRDefault="00156228" w:rsidP="00D07F86">
                        <w:r>
                          <w:t>Microsoft</w:t>
                        </w:r>
                      </w:p>
                      <w:p w:rsidR="00156228" w:rsidRDefault="00156228" w:rsidP="00D07F86">
                        <w:r>
                          <w:t>Word</w:t>
                        </w:r>
                      </w:p>
                    </w:txbxContent>
                  </v:textbox>
                </v:shape>
                <v:shape id="Straight Arrow Connector 416" o:spid="_x0000_s1120" type="#_x0000_t32" style="position:absolute;left:13706;top:4692;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3rMMAAADcAAAADwAAAGRycy9kb3ducmV2LnhtbESPQYvCMBSE7wv+h/AEb2uqa6VUo4hQ&#10;1qvuLujt2TzbYvNSmlTrvzeCsMdhZr5hluve1OJGrassK5iMIxDEudUVFwp+f7LPBITzyBpry6Tg&#10;QQ7Wq8HHElNt77yn28EXIkDYpaig9L5JpXR5SQbd2DbEwbvY1qAPsi2kbvEe4KaW0yiaS4MVh4US&#10;G9qWlF8PnVHwdTn334nfyCQ72m3XxXH8l52UGg37zQKEp97/h9/tnVYwm8zhdSYcAbl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oN6zDAAAA3AAAAA8AAAAAAAAAAAAA&#10;AAAAoQIAAGRycy9kb3ducmV2LnhtbFBLBQYAAAAABAAEAPkAAACRAwAAAAA=&#10;" strokecolor="#4579b8 [3044]">
                  <v:stroke endarrow="open"/>
                </v:shape>
                <v:shape id="Straight Arrow Connector 417" o:spid="_x0000_s1121" type="#_x0000_t32" style="position:absolute;left:18859;top:19540;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SSN8QAAADcAAAADwAAAGRycy9kb3ducmV2LnhtbESPQWvCQBSE70L/w/IK3uombVND6kZE&#10;CHqtWtDbM/tMQrNvQ3aj8d93CwWPw8x8wyyWo2nFlXrXWFYQzyIQxKXVDVcKDvviJQXhPLLG1jIp&#10;uJODZf40WWCm7Y2/6LrzlQgQdhkqqL3vMildWZNBN7MdcfAutjfog+wrqXu8Bbhp5WsUfUiDDYeF&#10;Gjta11T+7Aaj4O1yHjepX8m0ONr1MCRJ8l2clJo+j6tPEJ5G/wj/t7dawXs8h78z4QjI/B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pJI3xAAAANwAAAAPAAAAAAAAAAAA&#10;AAAAAKECAABkcnMvZG93bnJldi54bWxQSwUGAAAAAAQABAD5AAAAkgMAAAAA&#10;" strokecolor="#4579b8 [3044]">
                  <v:stroke endarrow="open"/>
                </v:shape>
                <v:shape id="Text Box 419" o:spid="_x0000_s1122" type="#_x0000_t202" style="position:absolute;left:16757;top:5454;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hOU8YA&#10;AADcAAAADwAAAGRycy9kb3ducmV2LnhtbESPQWsCMRSE74L/ITyhl1KzFpF2axQVFJHaUi3F42Pz&#10;ulncvCxJ1PXfm0LB4zAz3zDjaWtrcSYfKscKBv0MBHHhdMWlgu/98ukFRIjIGmvHpOBKAaaTbmeM&#10;uXYX/qLzLpYiQTjkqMDE2ORShsKQxdB3DXHyfp23GJP0pdQeLwlua/mcZSNpseK0YLChhaHiuDtZ&#10;BUezefzMVtv5z2h99R/7kzv494NSD7129gYiUhvv4f/2WisYDl7h70w6AnJy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hOU8YAAADcAAAADwAAAAAAAAAAAAAAAACYAgAAZHJz&#10;L2Rvd25yZXYueG1sUEsFBgAAAAAEAAQA9QAAAIsDAAAAAA==&#10;" filled="f" stroked="f" strokeweight=".5pt">
                  <v:textbox>
                    <w:txbxContent>
                      <w:p w:rsidR="00156228" w:rsidRDefault="00156228" w:rsidP="00D07F86">
                        <w:r>
                          <w:t>∆</w:t>
                        </w:r>
                      </w:p>
                    </w:txbxContent>
                  </v:textbox>
                </v:shape>
                <v:shape id="Text Box 420" o:spid="_x0000_s1123" type="#_x0000_t202" style="position:absolute;left:18859;top:20304;width:2673;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4tc8MA&#10;AADcAAAADwAAAGRycy9kb3ducmV2LnhtbERPy2oCMRTdF/yHcAvdiGaUIjIapQotUlrFB+LyMrlO&#10;Bic3QxJ1/PtmIXR5OO/pvLW1uJEPlWMFg34GgrhwuuJSwWH/2RuDCBFZY+2YFDwowHzWeZlirt2d&#10;t3TbxVKkEA45KjAxNrmUoTBkMfRdQ5y4s/MWY4K+lNrjPYXbWg6zbCQtVpwaDDa0NFRcdler4GK+&#10;u5vs63dxHK0efr2/upP/OSn19tp+TEBEauO/+OleaQXvwzQ/nUlH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o4tc8MAAADcAAAADwAAAAAAAAAAAAAAAACYAgAAZHJzL2Rv&#10;d25yZXYueG1sUEsFBgAAAAAEAAQA9QAAAIgDAAAAAA==&#10;" filled="f" stroked="f" strokeweight=".5pt">
                  <v:textbox>
                    <w:txbxContent>
                      <w:p w:rsidR="00156228" w:rsidRDefault="00156228" w:rsidP="00D07F86">
                        <w:r>
                          <w:t>∆</w:t>
                        </w:r>
                      </w:p>
                    </w:txbxContent>
                  </v:textbox>
                </v:shape>
                <v:shape id="Can 422" o:spid="_x0000_s1124" type="#_x0000_t22" style="position:absolute;left:10287;top:4216;width:228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62h8MA&#10;AADcAAAADwAAAGRycy9kb3ducmV2LnhtbESPQWvCQBSE7wX/w/KE3urGkIpEVxFBkdJLNd4f2Wey&#10;mH0bs6tJ/31XEHocZuYbZrkebCMe1HnjWMF0koAgLp02XCkoTruPOQgfkDU2jknBL3lYr0ZvS8y1&#10;6/mHHsdQiQhhn6OCOoQ2l9KXNVn0E9cSR+/iOoshyq6SusM+wm0j0ySZSYuG40KNLW1rKq/Hu1Ww&#10;T7Ps1Bf97Fx+GnNuN19Z8X1T6n08bBYgAg3hP/xqH7SCLE3heSYe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62h8MAAADcAAAADwAAAAAAAAAAAAAAAACYAgAAZHJzL2Rv&#10;d25yZXYueG1sUEsFBgAAAAAEAAQA9QAAAIgDAAAAAA==&#10;" adj="3503" fillcolor="#4f81bd [3204]" strokecolor="#243f60 [1604]" strokeweight="2pt"/>
                <v:shape id="Text Box 423" o:spid="_x0000_s1125" type="#_x0000_t202" style="position:absolute;left:5849;top:7594;width:6693;height:56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yzBMYA&#10;AADcAAAADwAAAGRycy9kb3ducmV2LnhtbESPQWsCMRSE74L/ITyhF6lZbZGyNYoKLSLaUi3F42Pz&#10;ulncvCxJ1PXfG6HQ4zAz3zCTWWtrcSYfKscKhoMMBHHhdMWlgu/92+MLiBCRNdaOScGVAsym3c4E&#10;c+0u/EXnXSxFgnDIUYGJscmlDIUhi2HgGuLk/TpvMSbpS6k9XhLc1nKUZWNpseK0YLChpaHiuDtZ&#10;BUez7n9m79vFz3h19R/7kzv4zUGph147fwURqY3/4b/2Sit4Hj3B/Uw6An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lyzBMYAAADcAAAADwAAAAAAAAAAAAAAAACYAgAAZHJz&#10;L2Rvd25yZXYueG1sUEsFBgAAAAAEAAQA9QAAAIsDAAAAAA==&#10;" filled="f" stroked="f" strokeweight=".5pt">
                  <v:textbox>
                    <w:txbxContent>
                      <w:p w:rsidR="00156228" w:rsidRPr="00975A63" w:rsidRDefault="00156228" w:rsidP="00D07F86">
                        <w:pPr>
                          <w:rPr>
                            <w:rStyle w:val="Emphasis"/>
                          </w:rPr>
                        </w:pPr>
                        <w:r w:rsidRPr="00975A63">
                          <w:rPr>
                            <w:rStyle w:val="Emphasis"/>
                          </w:rPr>
                          <w:t>Darwinet</w:t>
                        </w:r>
                      </w:p>
                      <w:p w:rsidR="00156228" w:rsidRPr="00975A63" w:rsidRDefault="00156228" w:rsidP="00D07F86">
                        <w:pPr>
                          <w:rPr>
                            <w:rStyle w:val="Emphasis"/>
                          </w:rPr>
                        </w:pPr>
                        <w:r w:rsidRPr="00975A63">
                          <w:rPr>
                            <w:rStyle w:val="Emphasis"/>
                          </w:rPr>
                          <w:t>Virtual</w:t>
                        </w:r>
                      </w:p>
                      <w:p w:rsidR="00156228" w:rsidRPr="00975A63" w:rsidRDefault="00156228" w:rsidP="00D07F86">
                        <w:pPr>
                          <w:rPr>
                            <w:rStyle w:val="Emphasis"/>
                          </w:rPr>
                        </w:pPr>
                        <w:r w:rsidRPr="00975A63">
                          <w:rPr>
                            <w:rStyle w:val="Emphasis"/>
                          </w:rPr>
                          <w:t>Drive</w:t>
                        </w:r>
                      </w:p>
                    </w:txbxContent>
                  </v:textbox>
                </v:shape>
                <v:shape id="Straight Arrow Connector 424" o:spid="_x0000_s1126" type="#_x0000_t32" style="position:absolute;left:7092;top:3359;width:3195;height:2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rG/cMAAADcAAAADwAAAGRycy9kb3ducmV2LnhtbESPT4vCMBTE78J+h/AWvGm6apdSjSJC&#10;Wa/+g/X2bJ5tsXkpTar125uFBY/DzPyGWax6U4s7ta6yrOBrHIEgzq2uuFBwPGSjBITzyBpry6Tg&#10;SQ5Wy4/BAlNtH7yj+94XIkDYpaig9L5JpXR5SQbd2DbEwbva1qAPsi2kbvER4KaWkyj6lgYrDgsl&#10;NrQpKb/tO6Nger30P4lfyyT7tZuui+P4lJ2VGn726zkIT71/h//bW61gNpnB35lwBOTy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axv3DAAAA3AAAAA8AAAAAAAAAAAAA&#10;AAAAoQIAAGRycy9kb3ducmV2LnhtbFBLBQYAAAAABAAEAPkAAACRAwAAAAA=&#10;" strokecolor="#4579b8 [3044]">
                  <v:stroke endarrow="open"/>
                </v:shape>
                <v:shape id="Can 425" o:spid="_x0000_s1127" type="#_x0000_t22" style="position:absolute;left:26708;top:18856;width:228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cu88MA&#10;AADcAAAADwAAAGRycy9kb3ducmV2LnhtbESPQWvCQBSE7wX/w/IEb3VjiFJSV5FCRUovarw/ss9k&#10;Mfs2ZleT/vuuIHgcZuYbZrkebCPu1HnjWMFsmoAgLp02XCkojt/vHyB8QNbYOCYFf+RhvRq9LTHX&#10;ruc93Q+hEhHCPkcFdQhtLqUva7Lop64ljt7ZdRZDlF0ldYd9hNtGpkmykBYNx4UaW/qqqbwcblbB&#10;Ns2yY1/0i1M5N+bUbn6y4veq1GQ8bD5BBBrCK/xs77SCLJ3D40w8An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cu88MAAADcAAAADwAAAAAAAAAAAAAAAACYAgAAZHJzL2Rv&#10;d25yZXYueG1sUEsFBgAAAAAEAAQA9QAAAIgDAAAAAA==&#10;" adj="3503" fillcolor="#4f81bd [3204]" strokecolor="#243f60 [1604]" strokeweight="2pt">
                  <v:textbox>
                    <w:txbxContent>
                      <w:p w:rsidR="00156228" w:rsidRDefault="00156228" w:rsidP="00D07F86"/>
                    </w:txbxContent>
                  </v:textbox>
                </v:shape>
                <v:shape id="Text Box 423" o:spid="_x0000_s1128" type="#_x0000_t202" style="position:absolute;left:27712;top:13970;width:6693;height:56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sQnMYA&#10;AADcAAAADwAAAGRycy9kb3ducmV2LnhtbESPQWsCMRSE7wX/Q3hCL6VmFVnK1ihVsIhUpVqKx8fm&#10;dbO4eVmSqOu/b4RCj8PMfMNMZp1txIV8qB0rGA4yEMSl0zVXCr4Oy+cXECEia2wck4IbBZhNew8T&#10;LLS78idd9rESCcKhQAUmxraQMpSGLIaBa4mT9+O8xZikr6T2eE1w28hRluXSYs1pwWBLC0PlaX+2&#10;Ck5m/bTL3jfz73x189vD2R39x1Gpx3739goiUhf/w3/tlVYwHuVwP5OO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isQnMYAAADcAAAADwAAAAAAAAAAAAAAAACYAgAAZHJz&#10;L2Rvd25yZXYueG1sUEsFBgAAAAAEAAQA9QAAAIsDAAAAAA==&#10;" filled="f" stroked="f" strokeweight=".5pt">
                  <v:textbox>
                    <w:txbxContent>
                      <w:p w:rsidR="00156228" w:rsidRPr="00975A63" w:rsidRDefault="00156228" w:rsidP="00D07F86">
                        <w:pPr>
                          <w:rPr>
                            <w:rStyle w:val="Emphasis"/>
                          </w:rPr>
                        </w:pPr>
                        <w:r w:rsidRPr="00975A63">
                          <w:rPr>
                            <w:rStyle w:val="Emphasis"/>
                          </w:rPr>
                          <w:t>Darwinet</w:t>
                        </w:r>
                      </w:p>
                      <w:p w:rsidR="00156228" w:rsidRPr="00975A63" w:rsidRDefault="00156228" w:rsidP="00D07F86">
                        <w:pPr>
                          <w:rPr>
                            <w:rStyle w:val="Emphasis"/>
                          </w:rPr>
                        </w:pPr>
                        <w:r w:rsidRPr="00975A63">
                          <w:rPr>
                            <w:rStyle w:val="Emphasis"/>
                          </w:rPr>
                          <w:t>Virtual</w:t>
                        </w:r>
                      </w:p>
                      <w:p w:rsidR="00156228" w:rsidRPr="00975A63" w:rsidRDefault="00156228" w:rsidP="00D07F86">
                        <w:pPr>
                          <w:rPr>
                            <w:rStyle w:val="Emphasis"/>
                          </w:rPr>
                        </w:pPr>
                        <w:r w:rsidRPr="00975A63">
                          <w:rPr>
                            <w:rStyle w:val="Emphasis"/>
                          </w:rPr>
                          <w:t>Drive</w:t>
                        </w:r>
                      </w:p>
                    </w:txbxContent>
                  </v:textbox>
                </v:shape>
                <v:shape id="Straight Arrow Connector 427" o:spid="_x0000_s1129" type="#_x0000_t32" style="position:absolute;left:28994;top:20618;width:3010;height:32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YisUAAADcAAAADwAAAGRycy9kb3ducmV2LnhtbESPT2vCQBTE7wW/w/IEb3Xjn7QhdRNE&#10;CHrVttDeXrPPJDT7NmQ3Gr+9KxR6HGbmN8wmH00rLtS7xrKCxTwCQVxa3XCl4OO9eE5AOI+ssbVM&#10;Cm7kIM8mTxtMtb3ykS4nX4kAYZeigtr7LpXSlTUZdHPbEQfvbHuDPsi+krrHa4CbVi6j6EUabDgs&#10;1NjRrqby9zQYBavzz7hP/FYmxZfdDUMcx5/Ft1Kz6bh9A+Fp9P/hv/ZBK1gvX+FxJhwBmd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hYisUAAADcAAAADwAAAAAAAAAA&#10;AAAAAAChAgAAZHJzL2Rvd25yZXYueG1sUEsFBgAAAAAEAAQA+QAAAJMDAAAAAA==&#10;" strokecolor="#4579b8 [3044]">
                  <v:stroke endarrow="open"/>
                </v:shape>
                <w10:anchorlock/>
              </v:group>
            </w:pict>
          </mc:Fallback>
        </mc:AlternateContent>
      </w:r>
    </w:p>
    <w:p w:rsidR="00D07F86" w:rsidRPr="00C81D35" w:rsidRDefault="00D07F86" w:rsidP="00D07F86">
      <w:pPr>
        <w:pStyle w:val="BodyText"/>
        <w:rPr>
          <w:lang w:val="en-GB"/>
        </w:rPr>
      </w:pPr>
      <w:r w:rsidRPr="00C81D35">
        <w:rPr>
          <w:lang w:val="en-GB"/>
        </w:rPr>
        <w:t>When the file is stored Darwinet performs a “file diff” operation and sends the file change to the other nodes of the Domain.</w:t>
      </w:r>
    </w:p>
    <w:p w:rsidR="00D07F86" w:rsidRPr="00C81D35" w:rsidRDefault="00D07F86" w:rsidP="00D07F86">
      <w:pPr>
        <w:pStyle w:val="BodyText"/>
        <w:rPr>
          <w:lang w:val="en-GB"/>
        </w:rPr>
      </w:pPr>
      <w:r w:rsidRPr="00C81D35">
        <w:rPr>
          <w:noProof/>
        </w:rPr>
        <mc:AlternateContent>
          <mc:Choice Requires="wpc">
            <w:drawing>
              <wp:inline distT="0" distB="0" distL="0" distR="0" wp14:anchorId="6F204830" wp14:editId="447E451C">
                <wp:extent cx="4505325" cy="2640965"/>
                <wp:effectExtent l="0" t="0" r="0" b="0"/>
                <wp:docPr id="444" name="Canvas 44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28" name="Text Box 340"/>
                        <wps:cNvSpPr txBox="1"/>
                        <wps:spPr>
                          <a:xfrm>
                            <a:off x="0" y="164465"/>
                            <a:ext cx="709295" cy="4191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Microsoft</w:t>
                              </w:r>
                            </w:p>
                            <w:p w:rsidR="00156228" w:rsidRPr="001129F3" w:rsidRDefault="00156228" w:rsidP="00D07F86">
                              <w:r>
                                <w:t>Word</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29" name="Text Box 341"/>
                        <wps:cNvSpPr txBox="1"/>
                        <wps:spPr>
                          <a:xfrm>
                            <a:off x="872605" y="162515"/>
                            <a:ext cx="497840"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Pr="001129F3" w:rsidRDefault="00156228" w:rsidP="00D07F86">
                              <w:r>
                                <w:t>Drive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30" name="Text Box 340"/>
                        <wps:cNvSpPr txBox="1"/>
                        <wps:spPr>
                          <a:xfrm>
                            <a:off x="3696970" y="169499"/>
                            <a:ext cx="709295" cy="414065"/>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Microsoft</w:t>
                              </w:r>
                            </w:p>
                            <w:p w:rsidR="00156228" w:rsidRPr="001129F3" w:rsidRDefault="00156228" w:rsidP="00D07F86">
                              <w:r>
                                <w:t>Word</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31" name="Text Box 341"/>
                        <wps:cNvSpPr txBox="1"/>
                        <wps:spPr>
                          <a:xfrm>
                            <a:off x="2466545" y="180000"/>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Pr="001129F3" w:rsidRDefault="00156228" w:rsidP="00D07F86">
                              <w:r w:rsidRPr="001129F3">
                                <w:t>MIV</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32" name="Straight Connector 432"/>
                        <wps:cNvCnPr>
                          <a:stCxn id="428" idx="2"/>
                        </wps:cNvCnPr>
                        <wps:spPr>
                          <a:xfrm>
                            <a:off x="354648" y="583565"/>
                            <a:ext cx="0" cy="1371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3" name="Straight Connector 433"/>
                        <wps:cNvCnPr/>
                        <wps:spPr>
                          <a:xfrm>
                            <a:off x="1142831" y="505415"/>
                            <a:ext cx="952" cy="14497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4" name="Straight Connector 434"/>
                        <wps:cNvCnPr/>
                        <wps:spPr>
                          <a:xfrm>
                            <a:off x="3366135" y="512990"/>
                            <a:ext cx="952" cy="20136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5" name="Straight Connector 435"/>
                        <wps:cNvCnPr/>
                        <wps:spPr>
                          <a:xfrm>
                            <a:off x="4101148" y="583565"/>
                            <a:ext cx="0" cy="19050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7" name="Text Box 437"/>
                        <wps:cNvSpPr txBox="1"/>
                        <wps:spPr>
                          <a:xfrm>
                            <a:off x="508635" y="621665"/>
                            <a:ext cx="4502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Read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38" name="Straight Arrow Connector 438"/>
                        <wps:cNvCnPr/>
                        <wps:spPr>
                          <a:xfrm>
                            <a:off x="1142831" y="1497965"/>
                            <a:ext cx="682876"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39" name="Text Box 439"/>
                        <wps:cNvSpPr txBox="1"/>
                        <wps:spPr>
                          <a:xfrm>
                            <a:off x="2128201" y="156527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0" name="Straight Arrow Connector 440"/>
                        <wps:cNvCnPr/>
                        <wps:spPr>
                          <a:xfrm flipV="1">
                            <a:off x="3366135" y="2183765"/>
                            <a:ext cx="735013" cy="25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41" name="Text Box 441"/>
                        <wps:cNvSpPr txBox="1"/>
                        <wps:spPr>
                          <a:xfrm>
                            <a:off x="3367087" y="1962785"/>
                            <a:ext cx="64071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Changed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3" name="Text Box 443"/>
                        <wps:cNvSpPr txBox="1"/>
                        <wps:spPr>
                          <a:xfrm>
                            <a:off x="487045" y="1040765"/>
                            <a:ext cx="43624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Save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5" name="Text Box 445"/>
                        <wps:cNvSpPr txBox="1"/>
                        <wps:spPr>
                          <a:xfrm>
                            <a:off x="1598059" y="180590"/>
                            <a:ext cx="455295" cy="3324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6" name="Text Box 446"/>
                        <wps:cNvSpPr txBox="1"/>
                        <wps:spPr>
                          <a:xfrm>
                            <a:off x="3137535" y="162515"/>
                            <a:ext cx="497840" cy="342605"/>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Drive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7" name="Straight Arrow Connector 447"/>
                        <wps:cNvCnPr/>
                        <wps:spPr>
                          <a:xfrm flipH="1">
                            <a:off x="404178" y="812165"/>
                            <a:ext cx="73865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48" name="Text Box 448"/>
                        <wps:cNvSpPr txBox="1"/>
                        <wps:spPr>
                          <a:xfrm>
                            <a:off x="0" y="700405"/>
                            <a:ext cx="711200" cy="49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580EBF" w:rsidRDefault="00156228" w:rsidP="00D07F86">
                              <w:pPr>
                                <w:rPr>
                                  <w:rStyle w:val="Emphasis"/>
                                </w:rPr>
                              </w:pPr>
                              <w:r w:rsidRPr="00580EBF">
                                <w:rPr>
                                  <w:rStyle w:val="Emphasis"/>
                                </w:rPr>
                                <w:t>Edit</w:t>
                              </w:r>
                            </w:p>
                            <w:p w:rsidR="00156228" w:rsidRPr="00580EBF" w:rsidRDefault="00156228" w:rsidP="00D07F86">
                              <w:pPr>
                                <w:rPr>
                                  <w:rStyle w:val="Emphasis"/>
                                </w:rPr>
                              </w:pPr>
                              <w:r w:rsidRPr="00580EBF">
                                <w:rPr>
                                  <w:rStyle w:val="Emphasis"/>
                                </w:rPr>
                                <w:t>Document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9" name="Straight Arrow Connector 449"/>
                        <wps:cNvCnPr/>
                        <wps:spPr>
                          <a:xfrm>
                            <a:off x="373063" y="1276985"/>
                            <a:ext cx="77072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50" name="Straight Connector 450"/>
                        <wps:cNvCnPr>
                          <a:stCxn id="445" idx="2"/>
                        </wps:cNvCnPr>
                        <wps:spPr>
                          <a:xfrm>
                            <a:off x="1825707" y="512990"/>
                            <a:ext cx="0" cy="14421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1" name="Text Box 451"/>
                        <wps:cNvSpPr txBox="1"/>
                        <wps:spPr>
                          <a:xfrm>
                            <a:off x="1185297" y="1267460"/>
                            <a:ext cx="57721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Change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2" name="Straight Connector 452"/>
                        <wps:cNvCnPr>
                          <a:stCxn id="431" idx="2"/>
                        </wps:cNvCnPr>
                        <wps:spPr>
                          <a:xfrm flipH="1">
                            <a:off x="2670414" y="522900"/>
                            <a:ext cx="23779" cy="16608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3" name="Straight Arrow Connector 453"/>
                        <wps:cNvCnPr/>
                        <wps:spPr>
                          <a:xfrm>
                            <a:off x="1825707" y="1764665"/>
                            <a:ext cx="868486"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54" name="Text Box 454"/>
                        <wps:cNvSpPr txBox="1"/>
                        <wps:spPr>
                          <a:xfrm>
                            <a:off x="2730992" y="1724025"/>
                            <a:ext cx="556260" cy="231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Update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5" name="Straight Arrow Connector 455"/>
                        <wps:cNvCnPr/>
                        <wps:spPr>
                          <a:xfrm>
                            <a:off x="2670414" y="1957705"/>
                            <a:ext cx="69572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444" o:spid="_x0000_s1130" editas="canvas" style="width:354.75pt;height:207.95pt;mso-position-horizontal-relative:char;mso-position-vertical-relative:line" coordsize="45053,2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">
                <v:shape id="_x0000_s1131" type="#_x0000_t75" style="position:absolute;width:45053;height:26409;visibility:visible;mso-wrap-style:square">
                  <v:fill o:detectmouseclick="t"/>
                  <v:path o:connecttype="none"/>
                </v:shape>
                <v:shape id="Text Box 340" o:spid="_x0000_s1132" type="#_x0000_t202" style="position:absolute;top:1644;width:7092;height:419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hbqcMA&#10;AADcAAAADwAAAGRycy9kb3ducmV2LnhtbERPz2vCMBS+D/wfwhvstqZzcxvVtIggTGTCOg/u9mie&#10;abF5KU209b83B2HHj+/3ohhtKy7U+8axgpckBUFcOd2wUbD/XT9/gvABWWPrmBRcyUORTx4WmGk3&#10;8A9dymBEDGGfoYI6hC6T0lc1WfSJ64gjd3S9xRBhb6TucYjhtpXTNH2XFhuODTV2tKqpOpVnq0Dv&#10;XrebzaFs5Oz7/DcbPow8mUGpp8dxOQcRaAz/4rv7Syt4m8a18Uw8Aj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hbqcMAAADcAAAADwAAAAAAAAAAAAAAAACYAgAAZHJzL2Rv&#10;d25yZXYueG1sUEsFBgAAAAAEAAQA9QAAAIgDAAAAAA==&#10;" fillcolor="white [3201]" strokecolor="#9bbb59 [3206]" strokeweight="2pt">
                  <v:textbox>
                    <w:txbxContent>
                      <w:p w:rsidR="00156228" w:rsidRDefault="00156228" w:rsidP="00D07F86">
                        <w:r>
                          <w:t>Microsoft</w:t>
                        </w:r>
                      </w:p>
                      <w:p w:rsidR="00156228" w:rsidRPr="001129F3" w:rsidRDefault="00156228" w:rsidP="00D07F86">
                        <w:r>
                          <w:t>Word</w:t>
                        </w:r>
                      </w:p>
                    </w:txbxContent>
                  </v:textbox>
                </v:shape>
                <v:shape id="Text Box 341" o:spid="_x0000_s1133" type="#_x0000_t202" style="position:absolute;left:8726;top:1625;width:4978;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aamMMA&#10;AADcAAAADwAAAGRycy9kb3ducmV2LnhtbESPUWvCMBSF34X9h3AF3zS1atk6o4zBZI+r7gdcmru2&#10;LLkpSazVX78IAx8P55zvcLb70RoxkA+dYwXLRQaCuHa640bB9+lj/gwiRGSNxjEpuFKA/e5pssVS&#10;uwtXNBxjIxKEQ4kK2hj7UspQt2QxLFxPnLwf5y3GJH0jtcdLglsj8ywrpMWO00KLPb23VP8ez1bB&#10;ypyHzcEcTNHo4iuvbkNReanUbDq+vYKINMZH+L/9qRWs8xe4n0lHQO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aamMMAAADcAAAADwAAAAAAAAAAAAAAAACYAgAAZHJzL2Rv&#10;d25yZXYueG1sUEsFBgAAAAAEAAQA9QAAAIgDAAAAAA==&#10;" fillcolor="white [3201]" strokecolor="black [3200]" strokeweight="2pt">
                  <v:textbox>
                    <w:txbxContent>
                      <w:p w:rsidR="00156228" w:rsidRPr="001129F3" w:rsidRDefault="00156228" w:rsidP="00D07F86">
                        <w:r>
                          <w:t>Drive</w:t>
                        </w:r>
                      </w:p>
                    </w:txbxContent>
                  </v:textbox>
                </v:shape>
                <v:shape id="Text Box 340" o:spid="_x0000_s1134" type="#_x0000_t202" style="position:absolute;left:36969;top:1694;width:7093;height:41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fBcsIA&#10;AADcAAAADwAAAGRycy9kb3ducmV2LnhtbERPy4rCMBTdD/gP4QruxtTnDNUoIgiKjGDHhbO7NNe0&#10;2NyUJtrO308WwiwP571cd7YST2p86VjBaJiAIM6dLtkouHzv3j9B+ICssXJMCn7Jw3rVe1tiql3L&#10;Z3pmwYgYwj5FBUUIdSqlzwuy6IeuJo7czTUWQ4SNkbrBNobbSo6TZC4tlhwbCqxpW1B+zx5WgT5N&#10;jofDNSvl7OvxM2s/jLybVqlBv9ssQATqwr/45d5rBdNJnB/PxCM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V8FywgAAANwAAAAPAAAAAAAAAAAAAAAAAJgCAABkcnMvZG93&#10;bnJldi54bWxQSwUGAAAAAAQABAD1AAAAhwMAAAAA&#10;" fillcolor="white [3201]" strokecolor="#9bbb59 [3206]" strokeweight="2pt">
                  <v:textbox>
                    <w:txbxContent>
                      <w:p w:rsidR="00156228" w:rsidRDefault="00156228" w:rsidP="00D07F86">
                        <w:r>
                          <w:t>Microsoft</w:t>
                        </w:r>
                      </w:p>
                      <w:p w:rsidR="00156228" w:rsidRPr="001129F3" w:rsidRDefault="00156228" w:rsidP="00D07F86">
                        <w:r>
                          <w:t>Word</w:t>
                        </w:r>
                      </w:p>
                    </w:txbxContent>
                  </v:textbox>
                </v:shape>
                <v:shape id="Text Box 341" o:spid="_x0000_s1135" type="#_x0000_t202" style="position:absolute;left:24665;top:1800;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kAQ8IA&#10;AADcAAAADwAAAGRycy9kb3ducmV2LnhtbESP3YrCMBSE7xf2HcJZ8G5N/StLNcqyoOylVR/g0Jxt&#10;i8lJSWKtPv1GELwcZuYbZrUZrBE9+dA6VjAZZyCIK6dbrhWcjtvPLxAhIms0jknBjQJs1u9vKyy0&#10;u3JJ/SHWIkE4FKigibErpAxVQxbD2HXEyftz3mJM0tdSe7wmuDVymmW5tNhyWmiwo5+GqvPhYhXM&#10;zKVf7MzO5LXO99Py3uell0qNPobvJYhIQ3yFn+1frWA+m8DjTDoC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uQBDwgAAANwAAAAPAAAAAAAAAAAAAAAAAJgCAABkcnMvZG93&#10;bnJldi54bWxQSwUGAAAAAAQABAD1AAAAhwMAAAAA&#10;" fillcolor="white [3201]" strokecolor="black [3200]" strokeweight="2pt">
                  <v:textbox>
                    <w:txbxContent>
                      <w:p w:rsidR="00156228" w:rsidRPr="001129F3" w:rsidRDefault="00156228" w:rsidP="00D07F86">
                        <w:r w:rsidRPr="001129F3">
                          <w:t>MIV</w:t>
                        </w:r>
                      </w:p>
                    </w:txbxContent>
                  </v:textbox>
                </v:shape>
                <v:line id="Straight Connector 432" o:spid="_x0000_s1136" style="position:absolute;visibility:visible;mso-wrap-style:square" from="3546,5835" to="3546,19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r+p8UAAADcAAAADwAAAGRycy9kb3ducmV2LnhtbESPUWvCQBCE3wv9D8cWfKuXxlY09RQp&#10;CGL7UusPWHNrEsztpXerxv76XqHg4zAz3zCzRe9adaYQG88GnoYZKOLS24YrA7uv1eMEVBRki61n&#10;MnClCIv5/d0MC+sv/EnnrVQqQTgWaKAW6QqtY1mTwzj0HXHyDj44lCRDpW3AS4K7VudZNtYOG04L&#10;NXb0VlN53J6cge/3j3W87ttcxi8/m2NYTqYyisYMHvrlKyihXm7h//baGnge5fB3Jh0BPf8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2r+p8UAAADcAAAADwAAAAAAAAAA&#10;AAAAAAChAgAAZHJzL2Rvd25yZXYueG1sUEsFBgAAAAAEAAQA+QAAAJMDAAAAAA==&#10;" strokecolor="#4579b8 [3044]"/>
                <v:line id="Straight Connector 433" o:spid="_x0000_s1137" style="position:absolute;visibility:visible;mso-wrap-style:square" from="11428,5054" to="11437,19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ZbPMUAAADcAAAADwAAAGRycy9kb3ducmV2LnhtbESPUWvCQBCE3wv9D8cWfKuXGhWbeooU&#10;BLF9qe0P2Oa2STC3l96tGv31vYLg4zAz3zDzZe9adaQQG88GnoYZKOLS24YrA1+f68cZqCjIFlvP&#10;ZOBMEZaL+7s5Ftaf+IOOO6lUgnAs0EAt0hVax7Imh3HoO+Lk/fjgUJIMlbYBTwnuWj3Ksql22HBa&#10;qLGj15rK/e7gDPy+vW/i+bsdyXRy2e7DavYseTRm8NCvXkAJ9XILX9sba2Cc5/B/Jh0Bv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CZbPMUAAADcAAAADwAAAAAAAAAA&#10;AAAAAAChAgAAZHJzL2Rvd25yZXYueG1sUEsFBgAAAAAEAAQA+QAAAJMDAAAAAA==&#10;" strokecolor="#4579b8 [3044]"/>
                <v:line id="Straight Connector 434" o:spid="_x0000_s1138" style="position:absolute;visibility:visible;mso-wrap-style:square" from="33661,5129" to="33670,25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8/DSMUAAADcAAAADwAAAGRycy9kb3ducmV2LnhtbESPzWoCQRCE74G8w9CB3OJs/ENXR5FA&#10;QJJc/HmAdqfdXdzp2cx0dM3TZwKCx6KqvqLmy8416kwh1p4NvPYyUMSFtzWXBva795cJqCjIFhvP&#10;ZOBKEZaLx4c55tZfeEPnrZQqQTjmaKASaXOtY1GRw9jzLXHyjj44lCRDqW3AS4K7RvezbKwd1pwW&#10;KmzpraLitP1xBr4/v9bxemj6Mh79fpzCajKVQTTm+albzUAJdXIP39pra2A4GML/mXQE9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8/DSMUAAADcAAAADwAAAAAAAAAA&#10;AAAAAAChAgAAZHJzL2Rvd25yZXYueG1sUEsFBgAAAAAEAAQA+QAAAJMDAAAAAA==&#10;" strokecolor="#4579b8 [3044]"/>
                <v:line id="Straight Connector 435" o:spid="_x0000_s1139" style="position:absolute;visibility:visible;mso-wrap-style:square" from="41011,5835" to="41011,24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Nm08UAAADcAAAADwAAAGRycy9kb3ducmV2LnhtbESPUWsCMRCE34X+h7CFvmmuWkVPo0ih&#10;IK0vVX/AelnvDi+ba7LVs7++KQh9HGbmG2ax6lyjLhRi7dnA8yADRVx4W3Np4LB/609BRUG22Hgm&#10;AzeKsFo+9BaYW3/lT7rspFQJwjFHA5VIm2sdi4ocxoFviZN38sGhJBlKbQNeE9w1ephlE+2w5rRQ&#10;YUuvFRXn3bcz8PWx3cTbsRnKZPzzfg7r6UxG0Zinx249ByXUyX/43t5YAy+jMfydSUdAL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INm08UAAADcAAAADwAAAAAAAAAA&#10;AAAAAAChAgAAZHJzL2Rvd25yZXYueG1sUEsFBgAAAAAEAAQA+QAAAJMDAAAAAA==&#10;" strokecolor="#4579b8 [3044]"/>
                <v:shape id="Text Box 437" o:spid="_x0000_s1140" type="#_x0000_t202" style="position:absolute;left:5086;top:6216;width:450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4j2scA&#10;AADcAAAADwAAAGRycy9kb3ducmV2LnhtbESPQWsCMRSE74X+h/AKvUjNtootq1GqUBHRlmopHh+b&#10;52Zx87IkUdd/3whCj8PMfMOMJq2txYl8qBwreO5mIIgLpysuFfxsP57eQISIrLF2TAouFGAyvr8b&#10;Ya7dmb/ptImlSBAOOSowMTa5lKEwZDF0XUOcvL3zFmOSvpTa4znBbS1fsmwgLVacFgw2NDNUHDZH&#10;q+Bglp2vbL6e/g4WF/+5PbqdX+2Uenxo34cgIrXxP3xrL7SCfu8VrmfSEZDj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I9rHAAAA3AAAAA8AAAAAAAAAAAAAAAAAmAIAAGRy&#10;cy9kb3ducmV2LnhtbFBLBQYAAAAABAAEAPUAAACMAwAAAAA=&#10;" filled="f" stroked="f" strokeweight=".5pt">
                  <v:textbox>
                    <w:txbxContent>
                      <w:p w:rsidR="00156228" w:rsidRDefault="00156228" w:rsidP="00D07F86">
                        <w:r>
                          <w:t>Read</w:t>
                        </w:r>
                      </w:p>
                    </w:txbxContent>
                  </v:textbox>
                </v:shape>
                <v:shape id="Straight Arrow Connector 438" o:spid="_x0000_s1141" type="#_x0000_t32" style="position:absolute;left:11428;top:14979;width:682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5aJcAAAADcAAAADwAAAGRycy9kb3ducmV2LnhtbERPy4rCMBTdC/MP4Q64s+mMUynVKCIU&#10;Z+sLdHdtrm2xuSlNqp2/N4sBl4fzXqwG04gHda62rOArikEQF1bXXCo4HvJJCsJ5ZI2NZVLwRw5W&#10;y4/RAjNtn7yjx96XIoSwy1BB5X2bSemKigy6yLbEgbvZzqAPsCul7vAZwk0jv+N4Jg3WHBoqbGlT&#10;UXHf90bB9HYdtqlfyzQ/203fJ0lyyi9KjT+H9RyEp8G/xf/uX63gZxrWhjPhCMjl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qOWiXAAAAA3AAAAA8AAAAAAAAAAAAAAAAA&#10;oQIAAGRycy9kb3ducmV2LnhtbFBLBQYAAAAABAAEAPkAAACOAwAAAAA=&#10;" strokecolor="#4579b8 [3044]">
                  <v:stroke endarrow="open"/>
                </v:shape>
                <v:shape id="Text Box 439" o:spid="_x0000_s1142" type="#_x0000_t202" style="position:absolute;left:21282;top:15652;width:267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0SM8cA&#10;AADcAAAADwAAAGRycy9kb3ducmV2LnhtbESPQWsCMRSE74X+h/AKvUjNtoq0q1GqUBHRlmopHh+b&#10;52Zx87IkUdd/3whCj8PMfMOMJq2txYl8qBwreO5mIIgLpysuFfxsP55eQYSIrLF2TAouFGAyvr8b&#10;Ya7dmb/ptImlSBAOOSowMTa5lKEwZDF0XUOcvL3zFmOSvpTa4znBbS1fsmwgLVacFgw2NDNUHDZH&#10;q+Bglp2vbL6e/g4WF/+5PbqdX+2Uenxo34cgIrXxP3xrL7SCfu8NrmfSEZDj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5tEjPHAAAA3AAAAA8AAAAAAAAAAAAAAAAAmAIAAGRy&#10;cy9kb3ducmV2LnhtbFBLBQYAAAAABAAEAPUAAACMAwAAAAA=&#10;" filled="f" stroked="f" strokeweight=".5pt">
                  <v:textbox>
                    <w:txbxContent>
                      <w:p w:rsidR="00156228" w:rsidRDefault="00156228" w:rsidP="00D07F86">
                        <w:r>
                          <w:t>∆</w:t>
                        </w:r>
                      </w:p>
                    </w:txbxContent>
                  </v:textbox>
                </v:shape>
                <v:shape id="Straight Arrow Connector 440" o:spid="_x0000_s1143" type="#_x0000_t32" style="position:absolute;left:33661;top:21837;width:7350;height:2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f+u8MAAADcAAAADwAAAGRycy9kb3ducmV2LnhtbERPTUvDQBC9C/0PyxR6s5tKFIndllIR&#10;lIKStiC9TbNjEszOht1tE/+9cxA8Pt73cj26Tl0pxNazgcU8A0VcedtybeB4eLl9BBUTssXOMxn4&#10;oQjr1eRmiYX1A5d03adaSQjHAg00KfWF1rFqyGGc+55YuC8fHCaBodY24CDhrtN3WfagHbYsDQ32&#10;tG2o+t5fnJQ85+X97nN3zqncfAznt9N7CidjZtNx8wQq0Zj+xX/uV2sgz2W+nJEjo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93/rvDAAAA3AAAAA8AAAAAAAAAAAAA&#10;AAAAoQIAAGRycy9kb3ducmV2LnhtbFBLBQYAAAAABAAEAPkAAACRAwAAAAA=&#10;" strokecolor="#4579b8 [3044]">
                  <v:stroke endarrow="open"/>
                </v:shape>
                <v:shape id="Text Box 441" o:spid="_x0000_s1144" type="#_x0000_t202" style="position:absolute;left:33670;top:19627;width:6408;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1tSMYA&#10;AADcAAAADwAAAGRycy9kb3ducmV2LnhtbESPQWsCMRSE74L/IbxCL1KzFpGyGqUWWqRUS1XE42Pz&#10;3CxuXpYk6vrvG0HwOMzMN8xk1tpanMmHyrGCQT8DQVw4XXGpYLv5fHkDESKyxtoxKbhSgNm025lg&#10;rt2F/+i8jqVIEA45KjAxNrmUoTBkMfRdQ5y8g/MWY5K+lNrjJcFtLV+zbCQtVpwWDDb0Yag4rk9W&#10;wdF8936zr+V8N1pc/Wpzcnv/s1fq+al9H4OI1MZH+N5eaAXD4QBuZ9IRk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B1tSMYAAADcAAAADwAAAAAAAAAAAAAAAACYAgAAZHJz&#10;L2Rvd25yZXYueG1sUEsFBgAAAAAEAAQA9QAAAIsDAAAAAA==&#10;" filled="f" stroked="f" strokeweight=".5pt">
                  <v:textbox>
                    <w:txbxContent>
                      <w:p w:rsidR="00156228" w:rsidRDefault="00156228" w:rsidP="00D07F86">
                        <w:r>
                          <w:t>Changed</w:t>
                        </w:r>
                      </w:p>
                    </w:txbxContent>
                  </v:textbox>
                </v:shape>
                <v:shape id="Text Box 443" o:spid="_x0000_s1145" type="#_x0000_t202" style="position:absolute;left:4870;top:10407;width:4362;height:276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NWpMYA&#10;AADcAAAADwAAAGRycy9kb3ducmV2LnhtbESPQWsCMRSE74L/ITyhF6lZrUjZGqUVLFK0pVqKx8fm&#10;dbO4eVmSqOu/N4LQ4zAz3zDTeWtrcSIfKscKhoMMBHHhdMWlgp/d8vEZRIjIGmvHpOBCAeazbmeK&#10;uXZn/qbTNpYiQTjkqMDE2ORShsKQxTBwDXHy/py3GJP0pdQezwluaznKsom0WHFaMNjQwlBx2B6t&#10;goP56H9l75u338nq4j93R7f3671SD7329QVEpDb+h+/tlVYwHj/B7Uw6AnJ2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4NWpMYAAADcAAAADwAAAAAAAAAAAAAAAACYAgAAZHJz&#10;L2Rvd25yZXYueG1sUEsFBgAAAAAEAAQA9QAAAIsDAAAAAA==&#10;" filled="f" stroked="f" strokeweight=".5pt">
                  <v:textbox>
                    <w:txbxContent>
                      <w:p w:rsidR="00156228" w:rsidRDefault="00156228" w:rsidP="00D07F86">
                        <w:r>
                          <w:t>Save</w:t>
                        </w:r>
                      </w:p>
                    </w:txbxContent>
                  </v:textbox>
                </v:shape>
                <v:shape id="Text Box 445" o:spid="_x0000_s1146" type="#_x0000_t202" style="position:absolute;left:15980;top:1805;width:4553;height:332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R1PcIA&#10;AADcAAAADwAAAGRycy9kb3ducmV2LnhtbESP0YrCMBRE34X9h3AXfNN0XS1LNcqysOKjVT/g0txt&#10;i8lNSWLt+vVGEHwcZuYMs9oM1oiefGgdK/iYZiCIK6dbrhWcjr+TLxAhIms0jknBPwXYrN9GKyy0&#10;u3JJ/SHWIkE4FKigibErpAxVQxbD1HXEyftz3mJM0tdSe7wmuDVylmW5tNhyWmiwo5+GqvPhYhV8&#10;mku/2JqtyWud72flrc9LL5Uavw/fSxCRhvgKP9s7rWA+X8DjTDoC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hHU9wgAAANwAAAAPAAAAAAAAAAAAAAAAAJgCAABkcnMvZG93&#10;bnJldi54bWxQSwUGAAAAAAQABAD1AAAAhwMAAAAA&#10;" fillcolor="white [3201]" strokecolor="black [3200]" strokeweight="2pt">
                  <v:textbox>
                    <w:txbxContent>
                      <w:p w:rsidR="00156228" w:rsidRDefault="00156228" w:rsidP="00D07F86">
                        <w:r>
                          <w:t>MIV</w:t>
                        </w:r>
                      </w:p>
                    </w:txbxContent>
                  </v:textbox>
                </v:shape>
                <v:shape id="Text Box 446" o:spid="_x0000_s1147" type="#_x0000_t202" style="position:absolute;left:31375;top:1625;width:4978;height:34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brSsMA&#10;AADcAAAADwAAAGRycy9kb3ducmV2LnhtbESPzWrDMBCE74G+g9hCbomcn4rgRgml0NBjnOQBFmtr&#10;m0grIymO26evCoEeh5n5htnuR2fFQCF2njUs5gUI4tqbjhsNl/PHbAMiJmSD1jNp+KYI+93TZIul&#10;8XeuaDilRmQIxxI1tCn1pZSxbslhnPueOHtfPjhMWYZGmoD3DHdWLotCSYcd54UWe3pvqb6ebk7D&#10;yt6Gl4M9WNUYdVxWP4OqgtR6+jy+vYJINKb/8KP9aTSs1wr+zuQj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lbrSsMAAADcAAAADwAAAAAAAAAAAAAAAACYAgAAZHJzL2Rv&#10;d25yZXYueG1sUEsFBgAAAAAEAAQA9QAAAIgDAAAAAA==&#10;" fillcolor="white [3201]" strokecolor="black [3200]" strokeweight="2pt">
                  <v:textbox>
                    <w:txbxContent>
                      <w:p w:rsidR="00156228" w:rsidRDefault="00156228" w:rsidP="00D07F86">
                        <w:r>
                          <w:t>Drive</w:t>
                        </w:r>
                      </w:p>
                    </w:txbxContent>
                  </v:textbox>
                </v:shape>
                <v:shape id="Straight Arrow Connector 447" o:spid="_x0000_s1148" type="#_x0000_t32" style="position:absolute;left:4041;top:8121;width:738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5mz8UAAADcAAAADwAAAGRycy9kb3ducmV2LnhtbESPX2vCMBTF3wf7DuEO9jbTjU5HNYo4&#10;Bg7BUR2Ib9fmri02NyWJtn57Iwh7PJw/P85k1ptGnMn52rKC10ECgriwuuZSwe/26+UDhA/IGhvL&#10;pOBCHmbTx4cJZtp2nNN5E0oRR9hnqKAKoc2k9EVFBv3AtsTR+7POYIjSlVI77OK4aeRbkgylwZoj&#10;ocKWFhUVx83JRMhnmr+vdqtDSvn8pzt879fB7ZV6furnYxCB+vAfvreXWkGajuB2Jh4BOb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5mz8UAAADcAAAADwAAAAAAAAAA&#10;AAAAAAChAgAAZHJzL2Rvd25yZXYueG1sUEsFBgAAAAAEAAQA+QAAAJMDAAAAAA==&#10;" strokecolor="#4579b8 [3044]">
                  <v:stroke endarrow="open"/>
                </v:shape>
                <v:shape id="Text Box 448" o:spid="_x0000_s1149" type="#_x0000_t202" style="position:absolute;top:7004;width:7112;height:49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fE1cMA&#10;AADcAAAADwAAAGRycy9kb3ducmV2LnhtbERPTWsCMRC9C/0PYQq9SM1aRGQ1SisoUqpSleJx2Ew3&#10;i5vJkkRd/705CB4f73sya20tLuRD5VhBv5eBIC6crrhUcNgv3kcgQkTWWDsmBTcKMJu+dCaYa3fl&#10;X7rsYilSCIccFZgYm1zKUBiyGHquIU7cv/MWY4K+lNrjNYXbWn5k2VBarDg1GGxobqg47c5Wwcl8&#10;d7fZcv31N1zd/GZ/dkf/c1Tq7bX9HIOI1Man+OFeaQWDQVqbzqQjIK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fE1cMAAADcAAAADwAAAAAAAAAAAAAAAACYAgAAZHJzL2Rv&#10;d25yZXYueG1sUEsFBgAAAAAEAAQA9QAAAIgDAAAAAA==&#10;" filled="f" stroked="f" strokeweight=".5pt">
                  <v:textbox>
                    <w:txbxContent>
                      <w:p w:rsidR="00156228" w:rsidRPr="00580EBF" w:rsidRDefault="00156228" w:rsidP="00D07F86">
                        <w:pPr>
                          <w:rPr>
                            <w:rStyle w:val="Emphasis"/>
                          </w:rPr>
                        </w:pPr>
                        <w:r w:rsidRPr="00580EBF">
                          <w:rPr>
                            <w:rStyle w:val="Emphasis"/>
                          </w:rPr>
                          <w:t>Edit</w:t>
                        </w:r>
                      </w:p>
                      <w:p w:rsidR="00156228" w:rsidRPr="00580EBF" w:rsidRDefault="00156228" w:rsidP="00D07F86">
                        <w:pPr>
                          <w:rPr>
                            <w:rStyle w:val="Emphasis"/>
                          </w:rPr>
                        </w:pPr>
                        <w:r w:rsidRPr="00580EBF">
                          <w:rPr>
                            <w:rStyle w:val="Emphasis"/>
                          </w:rPr>
                          <w:t>Document</w:t>
                        </w:r>
                      </w:p>
                    </w:txbxContent>
                  </v:textbox>
                </v:shape>
                <v:shape id="Straight Arrow Connector 449" o:spid="_x0000_s1150" type="#_x0000_t32" style="position:absolute;left:3730;top:12769;width:77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SMw8UAAADcAAAADwAAAGRycy9kb3ducmV2LnhtbESPQWvCQBSE7wX/w/KE3pqN1pSYugki&#10;hHqtbUFvz+wzCc2+DdmNpv/eLRR6HGbmG2ZTTKYTVxpca1nBIopBEFdWt1wr+Pwon1IQziNr7CyT&#10;gh9yUOSzhw1m2t74na4HX4sAYZehgsb7PpPSVQ0ZdJHtiYN3sYNBH+RQSz3gLcBNJ5dx/CINthwW&#10;Guxp11D1fRiNgufLeXpL/Vam5dHuxjFJkq/ypNTjfNq+gvA0+f/wX3uvFaxWa/g9E46AzO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cSMw8UAAADcAAAADwAAAAAAAAAA&#10;AAAAAAChAgAAZHJzL2Rvd25yZXYueG1sUEsFBgAAAAAEAAQA+QAAAJMDAAAAAA==&#10;" strokecolor="#4579b8 [3044]">
                  <v:stroke endarrow="open"/>
                </v:shape>
                <v:line id="Straight Connector 450" o:spid="_x0000_s1151" style="position:absolute;visibility:visible;mso-wrap-style:square" from="18257,5129" to="18257,19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sg68IAAADcAAAADwAAAGRycy9kb3ducmV2LnhtbERPzWoCMRC+F3yHMEJvNatWsVujSEGQ&#10;2os/DzDdTHcXN5M1merapzeHgseP73++7FyjLhRi7dnAcJCBIi68rbk0cDysX2agoiBbbDyTgRtF&#10;WC56T3PMrb/yji57KVUK4ZijgUqkzbWORUUO48C3xIn78cGhJBhKbQNeU7hr9CjLptphzamhwpY+&#10;KipO+19n4Lz92sTbdzOS6eTv8xRWszcZR2Oe+93qHZRQJw/xv3tjDbxO0vx0Jh0Bvb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Ssg68IAAADcAAAADwAAAAAAAAAAAAAA&#10;AAChAgAAZHJzL2Rvd25yZXYueG1sUEsFBgAAAAAEAAQA+QAAAJADAAAAAA==&#10;" strokecolor="#4579b8 [3044]"/>
                <v:shape id="Text Box 451" o:spid="_x0000_s1152" type="#_x0000_t202" style="position:absolute;left:11852;top:12674;width:5773;height:276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7lcYA&#10;AADcAAAADwAAAGRycy9kb3ducmV2LnhtbESPQWsCMRSE74L/ITyhF6lZi5WyNYoKikhtqZbi8bF5&#10;3SxuXpYk6vrvTaHQ4zAz3zCTWWtrcSEfKscKhoMMBHHhdMWlgq/D6vEFRIjIGmvHpOBGAWbTbmeC&#10;uXZX/qTLPpYiQTjkqMDE2ORShsKQxTBwDXHyfpy3GJP0pdQerwlua/mUZWNpseK0YLChpaHitD9b&#10;BSez7X9k693ie7y5+ffD2R3921Gph147fwURqY3/4b/2RisYPQ/h90w6AnJ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T7lcYAAADcAAAADwAAAAAAAAAAAAAAAACYAgAAZHJz&#10;L2Rvd25yZXYueG1sUEsFBgAAAAAEAAQA9QAAAIsDAAAAAA==&#10;" filled="f" stroked="f" strokeweight=".5pt">
                  <v:textbox>
                    <w:txbxContent>
                      <w:p w:rsidR="00156228" w:rsidRDefault="00156228" w:rsidP="00D07F86">
                        <w:r>
                          <w:t>Change</w:t>
                        </w:r>
                      </w:p>
                    </w:txbxContent>
                  </v:textbox>
                </v:shape>
                <v:line id="Straight Connector 452" o:spid="_x0000_s1153" style="position:absolute;flip:x;visibility:visible;mso-wrap-style:square" from="26704,5229" to="26941,218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4TM8cAAADcAAAADwAAAGRycy9kb3ducmV2LnhtbESPQWvCQBSE70L/w/IKvZmNVltJXaUI&#10;0qCgrfbQ4yP7moRm38bs1kR/vSsIHoeZ+YaZzjtTiSM1rrSsYBDFIIgzq0vOFXzvl/0JCOeRNVaW&#10;ScGJHMxnD70pJtq2/EXHnc9FgLBLUEHhfZ1I6bKCDLrI1sTB+7WNQR9kk0vdYBvgppLDOH6RBksO&#10;CwXWtCgo+9v9GwVpyqvVmZfbn8Hn4cM/l+vNqH1V6umxe38D4anz9/CtnWoFo/EQrmfCEZCzC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XhMzxwAAANwAAAAPAAAAAAAA&#10;AAAAAAAAAKECAABkcnMvZG93bnJldi54bWxQSwUGAAAAAAQABAD5AAAAlQMAAAAA&#10;" strokecolor="#4579b8 [3044]"/>
                <v:shape id="Straight Arrow Connector 453" o:spid="_x0000_s1154" type="#_x0000_t32" style="position:absolute;left:18257;top:17646;width:868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Ut9MUAAADcAAAADwAAAGRycy9kb3ducmV2LnhtbESPzWrDMBCE74W8g9hAb7XcuC7GjRJC&#10;wKTXpikkt621/qHWylhy7Lx9VCj0OMzMN8x6O5tOXGlwrWUFz1EMgri0uuVawemzeMpAOI+ssbNM&#10;Cm7kYLtZPKwx13biD7oefS0ChF2OChrv+1xKVzZk0EW2Jw5eZQeDPsihlnrAKcBNJ1dx/CoNthwW&#10;Guxp31D5cxyNgqT6ng+Z38msONv9OKZp+lVclHpczrs3EJ5m/x/+a79rBS9pAr9nwhGQm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fUt9MUAAADcAAAADwAAAAAAAAAA&#10;AAAAAAChAgAAZHJzL2Rvd25yZXYueG1sUEsFBgAAAAAEAAQA+QAAAJMDAAAAAA==&#10;" strokecolor="#4579b8 [3044]">
                  <v:stroke endarrow="open"/>
                </v:shape>
                <v:shape id="Text Box 454" o:spid="_x0000_s1155" type="#_x0000_t202" style="position:absolute;left:27309;top:17240;width:5563;height:231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YDcYA&#10;AADcAAAADwAAAGRycy9kb3ducmV2LnhtbESPQWsCMRSE74L/ITyhF6lZRaVsjdIKFinaUi3F42Pz&#10;ulncvCxJ1PXfN4LQ4zAz3zCzRWtrcSYfKscKhoMMBHHhdMWlgu/96vEJRIjIGmvHpOBKARbzbmeG&#10;uXYX/qLzLpYiQTjkqMDE2ORShsKQxTBwDXHyfp23GJP0pdQeLwluaznKsqm0WHFaMNjQ0lBx3J2s&#10;gqN5739mb9vXn+n66j/2J3fwm4NSD7325RlEpDb+h+/ttVYwnozhdiY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NYDcYAAADcAAAADwAAAAAAAAAAAAAAAACYAgAAZHJz&#10;L2Rvd25yZXYueG1sUEsFBgAAAAAEAAQA9QAAAIsDAAAAAA==&#10;" filled="f" stroked="f" strokeweight=".5pt">
                  <v:textbox>
                    <w:txbxContent>
                      <w:p w:rsidR="00156228" w:rsidRDefault="00156228" w:rsidP="00D07F86">
                        <w:r>
                          <w:t>Update</w:t>
                        </w:r>
                      </w:p>
                    </w:txbxContent>
                  </v:textbox>
                </v:shape>
                <v:shape id="Straight Arrow Connector 455" o:spid="_x0000_s1156" type="#_x0000_t32" style="position:absolute;left:26704;top:19577;width:695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AQG8QAAADcAAAADwAAAGRycy9kb3ducmV2LnhtbESPT2vCQBTE74V+h+UVvNVNW7eE6Coi&#10;hHr1H7S31+wzCWbfhuxG47d3BcHjMDO/YWaLwTbiTJ2vHWv4GCcgiAtnai417Hf5ewrCB2SDjWPS&#10;cCUPi/nrywwz4y68ofM2lCJC2GeooQqhzaT0RUUW/di1xNE7us5iiLIrpenwEuG2kZ9J8i0t1hwX&#10;KmxpVVFx2vZWw9fxf/hJw1Km+a9b9b1S6pD/aT16G5ZTEIGG8Aw/2mujYaIU3M/EI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UBAbxAAAANwAAAAPAAAAAAAAAAAA&#10;AAAAAKECAABkcnMvZG93bnJldi54bWxQSwUGAAAAAAQABAD5AAAAkgMAAAAA&#10;" strokecolor="#4579b8 [3044]">
                  <v:stroke endarrow="open"/>
                </v:shape>
                <w10:anchorlock/>
              </v:group>
            </w:pict>
          </mc:Fallback>
        </mc:AlternateContent>
      </w:r>
    </w:p>
    <w:p w:rsidR="00D07F86" w:rsidRPr="00C81D35" w:rsidRDefault="00D07F86" w:rsidP="00D07F86">
      <w:pPr>
        <w:pStyle w:val="BodyText"/>
        <w:rPr>
          <w:rStyle w:val="Emphasis"/>
          <w:lang w:val="en-GB"/>
        </w:rPr>
      </w:pPr>
      <w:r w:rsidRPr="00C81D35">
        <w:rPr>
          <w:rStyle w:val="Emphasis"/>
          <w:lang w:val="en-GB"/>
        </w:rPr>
        <w:t>Note: See the Darwinet Change Conflict handling about how Darwinet handles changes that affects the same file or data.</w:t>
      </w:r>
    </w:p>
    <w:p w:rsidR="00D07F86" w:rsidRPr="00C81D35" w:rsidRDefault="00D07F86" w:rsidP="00D07F86">
      <w:pPr>
        <w:pStyle w:val="Heading2"/>
        <w:rPr>
          <w:lang w:val="en-GB"/>
        </w:rPr>
      </w:pPr>
      <w:r w:rsidRPr="00C81D35">
        <w:rPr>
          <w:lang w:val="en-GB"/>
        </w:rPr>
        <w:t>Example of a status sharing (social interaction) application in Darwinet</w:t>
      </w:r>
    </w:p>
    <w:p w:rsidR="00D07F86" w:rsidRPr="00C81D35" w:rsidRDefault="00D07F86" w:rsidP="00D07F86">
      <w:pPr>
        <w:pStyle w:val="BodyText"/>
        <w:rPr>
          <w:lang w:val="en-GB"/>
        </w:rPr>
      </w:pPr>
      <w:r w:rsidRPr="00C81D35">
        <w:rPr>
          <w:lang w:val="en-GB"/>
        </w:rPr>
        <w:t>The shared MIV mechanism of Darwinet makes it easy to create a social interactive application based on Darwinet.</w:t>
      </w:r>
    </w:p>
    <w:p w:rsidR="00D07F86" w:rsidRPr="00C81D35" w:rsidRDefault="00D07F86" w:rsidP="00D07F86">
      <w:pPr>
        <w:pStyle w:val="BodyText"/>
        <w:rPr>
          <w:lang w:val="en-GB"/>
        </w:rPr>
      </w:pPr>
    </w:p>
    <w:p w:rsidR="00D07F86" w:rsidRPr="00C81D35" w:rsidRDefault="00D07F86" w:rsidP="00D07F86">
      <w:pPr>
        <w:pStyle w:val="BodyText"/>
        <w:rPr>
          <w:lang w:val="en-GB"/>
        </w:rPr>
      </w:pPr>
      <w:r w:rsidRPr="00C81D35">
        <w:rPr>
          <w:noProof/>
        </w:rPr>
        <w:lastRenderedPageBreak/>
        <mc:AlternateContent>
          <mc:Choice Requires="wpc">
            <w:drawing>
              <wp:inline distT="0" distB="0" distL="0" distR="0" wp14:anchorId="3B2E1DC3" wp14:editId="73388C77">
                <wp:extent cx="4455160" cy="2867025"/>
                <wp:effectExtent l="0" t="0" r="0" b="0"/>
                <wp:docPr id="483" name="Canvas 48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56" name="Text Box 456"/>
                        <wps:cNvSpPr txBox="1"/>
                        <wps:spPr>
                          <a:xfrm>
                            <a:off x="165735" y="126365"/>
                            <a:ext cx="808355" cy="5334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Status</w:t>
                              </w:r>
                            </w:p>
                            <w:p w:rsidR="00156228" w:rsidRDefault="00156228" w:rsidP="00D07F86">
                              <w:r>
                                <w:t>Sharing</w:t>
                              </w:r>
                            </w:p>
                            <w:p w:rsidR="00156228" w:rsidRDefault="00156228" w:rsidP="00D07F86">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7" name="Text Box 457"/>
                        <wps:cNvSpPr txBox="1"/>
                        <wps:spPr>
                          <a:xfrm>
                            <a:off x="1308735" y="1263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8" name="Cloud 458"/>
                        <wps:cNvSpPr/>
                        <wps:spPr>
                          <a:xfrm>
                            <a:off x="1423035" y="926465"/>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712F11" w:rsidRDefault="00156228" w:rsidP="00D07F86">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9" name="Text Box 459"/>
                        <wps:cNvSpPr txBox="1"/>
                        <wps:spPr>
                          <a:xfrm>
                            <a:off x="2451735" y="2183765"/>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60" name="Text Box 460"/>
                        <wps:cNvSpPr txBox="1"/>
                        <wps:spPr>
                          <a:xfrm>
                            <a:off x="3251835" y="2183765"/>
                            <a:ext cx="808355" cy="533399"/>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Status</w:t>
                              </w:r>
                            </w:p>
                            <w:p w:rsidR="00156228" w:rsidRDefault="00156228" w:rsidP="00D07F86">
                              <w:r>
                                <w:t>Sharing</w:t>
                              </w:r>
                            </w:p>
                            <w:p w:rsidR="00156228" w:rsidRDefault="00156228" w:rsidP="00D07F86">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61" name="Straight Arrow Connector 461"/>
                        <wps:cNvCnPr/>
                        <wps:spPr>
                          <a:xfrm>
                            <a:off x="974090" y="297815"/>
                            <a:ext cx="3346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62" name="Straight Arrow Connector 462"/>
                        <wps:cNvCnPr/>
                        <wps:spPr>
                          <a:xfrm>
                            <a:off x="1536383" y="469265"/>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63" name="Straight Arrow Connector 463"/>
                        <wps:cNvCnPr/>
                        <wps:spPr>
                          <a:xfrm>
                            <a:off x="2051685" y="1954070"/>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64" name="Straight Arrow Connector 464"/>
                        <wps:cNvCnPr/>
                        <wps:spPr>
                          <a:xfrm>
                            <a:off x="2907030" y="2361248"/>
                            <a:ext cx="344805" cy="857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65" name="Text Box 465"/>
                        <wps:cNvSpPr txBox="1"/>
                        <wps:spPr>
                          <a:xfrm>
                            <a:off x="1841500" y="5454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66" name="Text Box 466"/>
                        <wps:cNvSpPr txBox="1"/>
                        <wps:spPr>
                          <a:xfrm>
                            <a:off x="2051685" y="2030413"/>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483" o:spid="_x0000_s1157" editas="canvas" style="width:350.8pt;height:225.75pt;mso-position-horizontal-relative:char;mso-position-vertical-relative:line" coordsize="44551,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">
                <v:shape id="_x0000_s1158" type="#_x0000_t75" style="position:absolute;width:44551;height:28670;visibility:visible;mso-wrap-style:square">
                  <v:fill o:detectmouseclick="t"/>
                  <v:path o:connecttype="none"/>
                </v:shape>
                <v:shape id="Text Box 456" o:spid="_x0000_s1159" type="#_x0000_t202" style="position:absolute;left:1657;top:1263;width:8083;height:533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ZPcUA&#10;AADcAAAADwAAAGRycy9kb3ducmV2LnhtbESPQWvCQBSE74X+h+UVvNVNrVGJrlKEgiItNHrQ2yP7&#10;3ASzb0N2NfHfu4VCj8PMfMMsVr2txY1aXzlW8DZMQBAXTldsFBz2n68zED4ga6wdk4I7eVgtn58W&#10;mGnX8Q/d8mBEhLDPUEEZQpNJ6YuSLPqha4ijd3atxRBla6RusYtwW8tRkkykxYrjQokNrUsqLvnV&#10;KtDf77vt9phXMv26ntJuauTFdEoNXvqPOYhAffgP/7U3WsE4ncDvmXgE5P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Rk9xQAAANwAAAAPAAAAAAAAAAAAAAAAAJgCAABkcnMv&#10;ZG93bnJldi54bWxQSwUGAAAAAAQABAD1AAAAigMAAAAA&#10;" fillcolor="white [3201]" strokecolor="#9bbb59 [3206]" strokeweight="2pt">
                  <v:textbox>
                    <w:txbxContent>
                      <w:p w:rsidR="00156228" w:rsidRDefault="00156228" w:rsidP="00D07F86">
                        <w:r>
                          <w:t>Status</w:t>
                        </w:r>
                      </w:p>
                      <w:p w:rsidR="00156228" w:rsidRDefault="00156228" w:rsidP="00D07F86">
                        <w:r>
                          <w:t>Sharing</w:t>
                        </w:r>
                      </w:p>
                      <w:p w:rsidR="00156228" w:rsidRDefault="00156228" w:rsidP="00D07F86">
                        <w:r>
                          <w:t>Application</w:t>
                        </w:r>
                      </w:p>
                    </w:txbxContent>
                  </v:textbox>
                </v:shape>
                <v:shape id="Text Box 457" o:spid="_x0000_s1160" type="#_x0000_t202" style="position:absolute;left:13087;top:1263;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PYDMMA&#10;AADcAAAADwAAAGRycy9kb3ducmV2LnhtbESP3WoCMRSE7wt9h3AK3tVs/dmW1SgiKF66tg9w2Bx3&#10;lyYnSxLXtU/fCIKXw8x8wyzXgzWiJx9axwo+xhkI4srplmsFP9+79y8QISJrNI5JwY0CrFevL0ss&#10;tLtySf0p1iJBOBSooImxK6QMVUMWw9h1xMk7O28xJulrqT1eE9waOcmyXFpsOS002NG2oer3dLEK&#10;pubSz/dmb/Ja58dJ+dfnpZdKjd6GzQJEpCE+w4/2QSuYzT/hfiYdAb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MPYDMMAAADcAAAADwAAAAAAAAAAAAAAAACYAgAAZHJzL2Rv&#10;d25yZXYueG1sUEsFBgAAAAAEAAQA9QAAAIgDAAAAAA==&#10;" fillcolor="white [3201]" strokecolor="black [3200]" strokeweight="2pt">
                  <v:textbox>
                    <w:txbxContent>
                      <w:p w:rsidR="00156228" w:rsidRDefault="00156228" w:rsidP="00D07F86">
                        <w:r>
                          <w:t>MIV</w:t>
                        </w:r>
                      </w:p>
                    </w:txbxContent>
                  </v:textbox>
                </v:shape>
                <v:shape id="Cloud 458" o:spid="_x0000_s1161" style="position:absolute;left:14230;top:9264;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cUJr4A&#10;AADcAAAADwAAAGRycy9kb3ducmV2LnhtbERPSwrCMBDdC94hjOCmaFpRkWoUEQRxI37A7dCMbbGZ&#10;lCbWenuzEFw+3n+16UwlWmpcaVlBMo5BEGdWl5wruF33owUI55E1VpZJwYccbNb93gpTbd98pvbi&#10;cxFC2KWooPC+TqV0WUEG3djWxIF72MagD7DJpW7wHcJNJSdxPJcGSw4NBda0Kyh7Xl5Gway9vuLq&#10;k9CR7s+zs1GU1KdIqeGg2y5BeOr8X/xzH7SC6SysDWfCEZDr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HFCa+AAAA3AAAAA8AAAAAAAAAAAAAAAAAmAIAAGRycy9kb3ducmV2&#10;LnhtbFBLBQYAAAAABAAEAPUAAACDAw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156228" w:rsidRPr="00712F11" w:rsidRDefault="00156228" w:rsidP="00D07F86">
                        <w:pPr>
                          <w:jc w:val="center"/>
                          <w:rPr>
                            <w:color w:val="000000" w:themeColor="text1"/>
                          </w:rPr>
                        </w:pPr>
                        <w:r>
                          <w:rPr>
                            <w:color w:val="000000" w:themeColor="text1"/>
                          </w:rPr>
                          <w:t>P2P</w:t>
                        </w:r>
                      </w:p>
                    </w:txbxContent>
                  </v:textbox>
                </v:shape>
                <v:shape id="Text Box 459" o:spid="_x0000_s1162" type="#_x0000_t202" style="position:absolute;left:24517;top:21837;width:4553;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Dp5cMA&#10;AADcAAAADwAAAGRycy9kb3ducmV2LnhtbESP3WoCMRSE7wt9h3AK3tVs/Vna1SgiKF66tg9w2Bx3&#10;lyYnSxLXtU/fCIKXw8x8wyzXgzWiJx9axwo+xhkI4srplmsFP9+7908QISJrNI5JwY0CrFevL0ss&#10;tLtySf0p1iJBOBSooImxK6QMVUMWw9h1xMk7O28xJulrqT1eE9waOcmyXFpsOS002NG2oer3dLEK&#10;pubSz/dmb/Ja58dJ+dfnpZdKjd6GzQJEpCE+w4/2QSuYzb/gfiYdAb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hDp5cMAAADcAAAADwAAAAAAAAAAAAAAAACYAgAAZHJzL2Rv&#10;d25yZXYueG1sUEsFBgAAAAAEAAQA9QAAAIgDAAAAAA==&#10;" fillcolor="white [3201]" strokecolor="black [3200]" strokeweight="2pt">
                  <v:textbox>
                    <w:txbxContent>
                      <w:p w:rsidR="00156228" w:rsidRDefault="00156228" w:rsidP="00D07F86">
                        <w:r>
                          <w:t>MIV</w:t>
                        </w:r>
                      </w:p>
                    </w:txbxContent>
                  </v:textbox>
                </v:shape>
                <v:shape id="Text Box 460" o:spid="_x0000_s1163" type="#_x0000_t202" style="position:absolute;left:32518;top:21837;width:8083;height:533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Tub8IA&#10;AADcAAAADwAAAGRycy9kb3ducmV2LnhtbERPy4rCMBTdC/MP4Q6409TxSccogyAog4LVhbO7NNe0&#10;2NyUJtrO308WAy4P571cd7YST2p86VjBaJiAIM6dLtkouJy3gwUIH5A1Vo5JwS95WK/eektMtWv5&#10;RM8sGBFD2KeooAihTqX0eUEW/dDVxJG7ucZiiLAxUjfYxnBbyY8kmUmLJceGAmvaFJTfs4dVoI/j&#10;7/3+mpVyenj8TNu5kXfTKtV/774+QQTqwkv8795pBZNZnB/PxCM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5O5vwgAAANwAAAAPAAAAAAAAAAAAAAAAAJgCAABkcnMvZG93&#10;bnJldi54bWxQSwUGAAAAAAQABAD1AAAAhwMAAAAA&#10;" fillcolor="white [3201]" strokecolor="#9bbb59 [3206]" strokeweight="2pt">
                  <v:textbox>
                    <w:txbxContent>
                      <w:p w:rsidR="00156228" w:rsidRDefault="00156228" w:rsidP="00D07F86">
                        <w:r>
                          <w:t>Status</w:t>
                        </w:r>
                      </w:p>
                      <w:p w:rsidR="00156228" w:rsidRDefault="00156228" w:rsidP="00D07F86">
                        <w:r>
                          <w:t>Sharing</w:t>
                        </w:r>
                      </w:p>
                      <w:p w:rsidR="00156228" w:rsidRDefault="00156228" w:rsidP="00D07F86">
                        <w:r>
                          <w:t>Application</w:t>
                        </w:r>
                      </w:p>
                    </w:txbxContent>
                  </v:textbox>
                </v:shape>
                <v:shape id="Straight Arrow Connector 461" o:spid="_x0000_s1164" type="#_x0000_t32" style="position:absolute;left:9740;top:2978;width:334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fcpcMAAADcAAAADwAAAGRycy9kb3ducmV2LnhtbESPQYvCMBSE7wv+h/AEb2uqa6VUo4hQ&#10;1qvuLujt2TzbYvNSmlTrvzeCsMdhZr5hluve1OJGrassK5iMIxDEudUVFwp+f7LPBITzyBpry6Tg&#10;QQ7Wq8HHElNt77yn28EXIkDYpaig9L5JpXR5SQbd2DbEwbvY1qAPsi2kbvEe4KaW0yiaS4MVh4US&#10;G9qWlF8PnVHwdTn334nfyCQ72m3XxXH8l52UGg37zQKEp97/h9/tnVYwm0/gdSYcAbl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H3KXDAAAA3AAAAA8AAAAAAAAAAAAA&#10;AAAAoQIAAGRycy9kb3ducmV2LnhtbFBLBQYAAAAABAAEAPkAAACRAwAAAAA=&#10;" strokecolor="#4579b8 [3044]">
                  <v:stroke endarrow="open"/>
                </v:shape>
                <v:shape id="Straight Arrow Connector 462" o:spid="_x0000_s1165" type="#_x0000_t32" style="position:absolute;left:15363;top:4692;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VC0sMAAADcAAAADwAAAGRycy9kb3ducmV2LnhtbESPQYvCMBSE74L/ITxhb5qqWynVKCIU&#10;97ruLujt2TzbYvNSmlTrvzeCsMdhZr5hVpve1OJGrassK5hOIhDEudUVFwp+f7JxAsJ5ZI21ZVLw&#10;IAeb9XCwwlTbO3/T7eALESDsUlRQet+kUrq8JINuYhvi4F1sa9AH2RZSt3gPcFPLWRQtpMGKw0KJ&#10;De1Kyq+HziiYX879PvFbmWRHu+u6OI7/spNSH6N+uwThqff/4Xf7Syv4XMzgdSYcAbl+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VQtLDAAAA3AAAAA8AAAAAAAAAAAAA&#10;AAAAoQIAAGRycy9kb3ducmV2LnhtbFBLBQYAAAAABAAEAPkAAACRAwAAAAA=&#10;" strokecolor="#4579b8 [3044]">
                  <v:stroke endarrow="open"/>
                </v:shape>
                <v:shape id="Straight Arrow Connector 463" o:spid="_x0000_s1166" type="#_x0000_t32" style="position:absolute;left:20516;top:19540;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nnScUAAADcAAAADwAAAGRycy9kb3ducmV2LnhtbESPzWrDMBCE74W8g9hAb42cuA7GjRJC&#10;wKTXui20t621sU2slbHkn7x9VCj0OMzMN8zuMJtWjNS7xrKC9SoCQVxa3XCl4OM9f0pBOI+ssbVM&#10;Cm7k4LBfPOww03biNxoLX4kAYZehgtr7LpPSlTUZdCvbEQfvYnuDPsi+krrHKcBNKzdRtJUGGw4L&#10;NXZ0qqm8FoNREF9+5nPqjzLNv+xpGJIk+cy/lXpczscXEJ5m/x/+a79qBc/bGH7PhCMg9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5nnScUAAADcAAAADwAAAAAAAAAA&#10;AAAAAAChAgAAZHJzL2Rvd25yZXYueG1sUEsFBgAAAAAEAAQA+QAAAJMDAAAAAA==&#10;" strokecolor="#4579b8 [3044]">
                  <v:stroke endarrow="open"/>
                </v:shape>
                <v:shape id="Straight Arrow Connector 464" o:spid="_x0000_s1167" type="#_x0000_t32" style="position:absolute;left:29070;top:23612;width:3448;height: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B/PcUAAADcAAAADwAAAGRycy9kb3ducmV2LnhtbESPzWrDMBCE74W8g9hAb42c1A7GjRJC&#10;wCTXui20t621sU2slbHkn7x9VSj0OMzMN8zuMJtWjNS7xrKC9SoCQVxa3XCl4P0tf0pBOI+ssbVM&#10;Cu7k4LBfPOww03biVxoLX4kAYZehgtr7LpPSlTUZdCvbEQfvanuDPsi+krrHKcBNKzdRtJUGGw4L&#10;NXZ0qqm8FYNR8Hz9ns+pP8o0/7SnYUiS5CP/UupxOR9fQHia/X/4r33RCuJtDL9nwhGQ+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HB/PcUAAADcAAAADwAAAAAAAAAA&#10;AAAAAAChAgAAZHJzL2Rvd25yZXYueG1sUEsFBgAAAAAEAAQA+QAAAJMDAAAAAA==&#10;" strokecolor="#4579b8 [3044]">
                  <v:stroke endarrow="open"/>
                </v:shape>
                <v:shape id="Text Box 465" o:spid="_x0000_s1168" type="#_x0000_t202" style="position:absolute;left:18415;top:5454;width:267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M3K8cA&#10;AADcAAAADwAAAGRycy9kb3ducmV2LnhtbESP3WoCMRSE7wXfIZxCb6RmW+xStkaxhYoUf6iW4uVh&#10;c7pZ3JwsSdT17Ruh4OUwM98w42lnG3EiH2rHCh6HGQji0umaKwXfu4+HFxAhImtsHJOCCwWYTvq9&#10;MRbanfmLTttYiQThUKACE2NbSBlKQxbD0LXEyft13mJM0ldSezwnuG3kU5bl0mLNacFgS++GysP2&#10;aBUczOdgk81Xbz/54uLXu6Pb++Veqfu7bvYKIlIXb+H/9kIrGOXPcD2TjoC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yTNyvHAAAA3AAAAA8AAAAAAAAAAAAAAAAAmAIAAGRy&#10;cy9kb3ducmV2LnhtbFBLBQYAAAAABAAEAPUAAACMAwAAAAA=&#10;" filled="f" stroked="f" strokeweight=".5pt">
                  <v:textbox>
                    <w:txbxContent>
                      <w:p w:rsidR="00156228" w:rsidRDefault="00156228" w:rsidP="00D07F86">
                        <w:r>
                          <w:t>∆</w:t>
                        </w:r>
                      </w:p>
                    </w:txbxContent>
                  </v:textbox>
                </v:shape>
                <v:shape id="Text Box 466" o:spid="_x0000_s1169" type="#_x0000_t202" style="position:absolute;left:20516;top:20304;width:2674;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GpXMYA&#10;AADcAAAADwAAAGRycy9kb3ducmV2LnhtbESPQWsCMRSE74L/IbxCL1KzlrLI1ihVaJFilWopHh+b&#10;183i5mVJoq7/3hQEj8PMfMNMZp1txIl8qB0rGA0zEMSl0zVXCn52709jECEia2wck4ILBZhN+70J&#10;Ftqd+ZtO21iJBOFQoAITY1tIGUpDFsPQtcTJ+3PeYkzSV1J7PCe4beRzluXSYs1pwWBLC0PlYXu0&#10;Cg7mc7DJPr7mv/ny4te7o9v71V6px4fu7RVEpC7ew7f2Uit4yXP4P5OOgJ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EGpXMYAAADcAAAADwAAAAAAAAAAAAAAAACYAgAAZHJz&#10;L2Rvd25yZXYueG1sUEsFBgAAAAAEAAQA9QAAAIsDAAAAAA==&#10;" filled="f" stroked="f" strokeweight=".5pt">
                  <v:textbox>
                    <w:txbxContent>
                      <w:p w:rsidR="00156228" w:rsidRDefault="00156228" w:rsidP="00D07F86">
                        <w:r>
                          <w:t>∆</w:t>
                        </w:r>
                      </w:p>
                    </w:txbxContent>
                  </v:textbox>
                </v:shape>
                <w10:anchorlock/>
              </v:group>
            </w:pict>
          </mc:Fallback>
        </mc:AlternateContent>
      </w:r>
    </w:p>
    <w:p w:rsidR="00D07F86" w:rsidRPr="00C81D35" w:rsidRDefault="00D07F86" w:rsidP="00D07F86">
      <w:pPr>
        <w:pStyle w:val="BodyText"/>
        <w:rPr>
          <w:lang w:val="en-GB"/>
        </w:rPr>
      </w:pPr>
    </w:p>
    <w:p w:rsidR="00D07F86" w:rsidRPr="00C81D35" w:rsidRDefault="00D07F86" w:rsidP="00D07F86">
      <w:pPr>
        <w:pStyle w:val="BodyText"/>
        <w:rPr>
          <w:lang w:val="en-GB"/>
        </w:rPr>
      </w:pPr>
      <w:r w:rsidRPr="00C81D35">
        <w:rPr>
          <w:lang w:val="en-GB"/>
        </w:rPr>
        <w:t>The figure above show how a Status Sharing application interacts through the shared MIV.</w:t>
      </w:r>
    </w:p>
    <w:p w:rsidR="00D07F86" w:rsidRPr="00C81D35" w:rsidRDefault="00D07F86" w:rsidP="00D07F86">
      <w:pPr>
        <w:pStyle w:val="BodyText"/>
        <w:rPr>
          <w:lang w:val="en-GB"/>
        </w:rPr>
      </w:pPr>
      <w:r w:rsidRPr="00C81D35">
        <w:rPr>
          <w:lang w:val="en-GB"/>
        </w:rPr>
        <w:t>When the user posts a status update the application stores it in the MIV. Darwinet then distributes the update to all nodes of the Domain.</w:t>
      </w:r>
    </w:p>
    <w:p w:rsidR="00D07F86" w:rsidRPr="00C81D35" w:rsidRDefault="00D07F86" w:rsidP="00D07F86">
      <w:pPr>
        <w:pStyle w:val="BodyText"/>
        <w:rPr>
          <w:lang w:val="en-GB"/>
        </w:rPr>
      </w:pPr>
      <w:r w:rsidRPr="00C81D35">
        <w:rPr>
          <w:noProof/>
        </w:rPr>
        <mc:AlternateContent>
          <mc:Choice Requires="wpc">
            <w:drawing>
              <wp:inline distT="0" distB="0" distL="0" distR="0" wp14:anchorId="5B71AE22" wp14:editId="333246C3">
                <wp:extent cx="5242560" cy="2107565"/>
                <wp:effectExtent l="0" t="0" r="0" b="0"/>
                <wp:docPr id="484" name="Canvas 48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67" name="Text Box 340"/>
                        <wps:cNvSpPr txBox="1"/>
                        <wps:spPr>
                          <a:xfrm>
                            <a:off x="0" y="116840"/>
                            <a:ext cx="946150" cy="390525"/>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Status Sharing</w:t>
                              </w:r>
                            </w:p>
                            <w:p w:rsidR="00156228" w:rsidRPr="001129F3" w:rsidRDefault="00156228" w:rsidP="00D07F86">
                              <w:r>
                                <w:t>Application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68" name="Text Box 341"/>
                        <wps:cNvSpPr txBox="1"/>
                        <wps:spPr>
                          <a:xfrm>
                            <a:off x="990600" y="16251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Pr="001129F3" w:rsidRDefault="00156228" w:rsidP="00D07F86">
                              <w:r w:rsidRPr="001129F3">
                                <w:t>MIV</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69" name="Text Box 340"/>
                        <wps:cNvSpPr txBox="1"/>
                        <wps:spPr>
                          <a:xfrm>
                            <a:off x="3696970" y="116840"/>
                            <a:ext cx="946150" cy="39556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Status Sharing</w:t>
                              </w:r>
                            </w:p>
                            <w:p w:rsidR="00156228" w:rsidRPr="001129F3" w:rsidRDefault="00156228" w:rsidP="00D07F86">
                              <w:r w:rsidRPr="001129F3">
                                <w:t>Application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70" name="Text Box 341"/>
                        <wps:cNvSpPr txBox="1"/>
                        <wps:spPr>
                          <a:xfrm>
                            <a:off x="3023235" y="180000"/>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Pr="001129F3" w:rsidRDefault="00156228" w:rsidP="00D07F86">
                              <w:r w:rsidRPr="001129F3">
                                <w:t>MIV</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71" name="Straight Connector 471"/>
                        <wps:cNvCnPr/>
                        <wps:spPr>
                          <a:xfrm>
                            <a:off x="404178" y="522900"/>
                            <a:ext cx="0" cy="11274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2" name="Straight Connector 472"/>
                        <wps:cNvCnPr/>
                        <wps:spPr>
                          <a:xfrm>
                            <a:off x="1218248" y="505415"/>
                            <a:ext cx="0" cy="11449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3" name="Straight Connector 473"/>
                        <wps:cNvCnPr/>
                        <wps:spPr>
                          <a:xfrm>
                            <a:off x="3250883" y="522900"/>
                            <a:ext cx="952" cy="12417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4" name="Straight Connector 474"/>
                        <wps:cNvCnPr/>
                        <wps:spPr>
                          <a:xfrm>
                            <a:off x="4101148" y="512400"/>
                            <a:ext cx="0" cy="12522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5" name="Straight Arrow Connector 475"/>
                        <wps:cNvCnPr/>
                        <wps:spPr>
                          <a:xfrm>
                            <a:off x="404178" y="850265"/>
                            <a:ext cx="8140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76" name="Text Box 476"/>
                        <wps:cNvSpPr txBox="1"/>
                        <wps:spPr>
                          <a:xfrm>
                            <a:off x="508635" y="621664"/>
                            <a:ext cx="556260"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Status</w:t>
                              </w:r>
                            </w:p>
                            <w:p w:rsidR="00156228" w:rsidRDefault="00156228" w:rsidP="00D07F86">
                              <w:r>
                                <w:t>Update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77" name="Straight Arrow Connector 477"/>
                        <wps:cNvCnPr/>
                        <wps:spPr>
                          <a:xfrm>
                            <a:off x="1218248" y="1193165"/>
                            <a:ext cx="203358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78" name="Text Box 478"/>
                        <wps:cNvSpPr txBox="1"/>
                        <wps:spPr>
                          <a:xfrm>
                            <a:off x="2051685" y="9645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79" name="Straight Arrow Connector 479"/>
                        <wps:cNvCnPr/>
                        <wps:spPr>
                          <a:xfrm>
                            <a:off x="3251835" y="1536065"/>
                            <a:ext cx="84931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80" name="Text Box 480"/>
                        <wps:cNvSpPr txBox="1"/>
                        <wps:spPr>
                          <a:xfrm>
                            <a:off x="3366135" y="1300480"/>
                            <a:ext cx="619760" cy="416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Status</w:t>
                              </w:r>
                            </w:p>
                            <w:p w:rsidR="00156228" w:rsidRDefault="00156228" w:rsidP="00D07F86">
                              <w:r>
                                <w:t>Updated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1" name="Straight Arrow Connector 481"/>
                        <wps:cNvCnPr/>
                        <wps:spPr>
                          <a:xfrm flipH="1">
                            <a:off x="404178" y="1478915"/>
                            <a:ext cx="8140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82" name="Text Box 482"/>
                        <wps:cNvSpPr txBox="1"/>
                        <wps:spPr>
                          <a:xfrm>
                            <a:off x="487045" y="1259840"/>
                            <a:ext cx="61976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Status</w:t>
                              </w:r>
                            </w:p>
                            <w:p w:rsidR="00156228" w:rsidRDefault="00156228" w:rsidP="00D07F86">
                              <w:r>
                                <w:t>Updated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484" o:spid="_x0000_s1170" editas="canvas" style="width:412.8pt;height:165.95pt;mso-position-horizontal-relative:char;mso-position-vertical-relative:line" coordsize="52425,2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">
                <v:shape id="_x0000_s1171" type="#_x0000_t75" style="position:absolute;width:52425;height:21075;visibility:visible;mso-wrap-style:square">
                  <v:fill o:detectmouseclick="t"/>
                  <v:path o:connecttype="none"/>
                </v:shape>
                <v:shape id="Text Box 340" o:spid="_x0000_s1172" type="#_x0000_t202" style="position:absolute;top:1168;width:9461;height:39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12G8YA&#10;AADcAAAADwAAAGRycy9kb3ducmV2LnhtbESPzWrDMBCE74W+g9hCb4nc5hc3ciiFQENpIE4OyW2x&#10;trKxtTKWEjtvXxUCPQ4z8w2zWg+2EVfqfOVYwcs4AUFcOF2xUXA8bEZLED4ga2wck4IbeVhnjw8r&#10;TLXreU/XPBgRIexTVFCG0KZS+qIki37sWuLo/bjOYoiyM1J32Ee4beRrksylxYrjQoktfZRU1PnF&#10;KtC7ydd2e8orOfu+nGf9wsja9Eo9Pw3vbyACDeE/fG9/agXT+QL+zsQjIL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g12G8YAAADcAAAADwAAAAAAAAAAAAAAAACYAgAAZHJz&#10;L2Rvd25yZXYueG1sUEsFBgAAAAAEAAQA9QAAAIsDAAAAAA==&#10;" fillcolor="white [3201]" strokecolor="#9bbb59 [3206]" strokeweight="2pt">
                  <v:textbox>
                    <w:txbxContent>
                      <w:p w:rsidR="00156228" w:rsidRDefault="00156228" w:rsidP="00D07F86">
                        <w:r>
                          <w:t>Status Sharing</w:t>
                        </w:r>
                      </w:p>
                      <w:p w:rsidR="00156228" w:rsidRPr="001129F3" w:rsidRDefault="00156228" w:rsidP="00D07F86">
                        <w:r>
                          <w:t>Application</w:t>
                        </w:r>
                      </w:p>
                    </w:txbxContent>
                  </v:textbox>
                </v:shape>
                <v:shape id="Text Box 341" o:spid="_x0000_s1173" type="#_x0000_t202" style="position:absolute;left:9906;top:1625;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CGw8AA&#10;AADcAAAADwAAAGRycy9kb3ducmV2LnhtbERP3WrCMBS+H/gO4Qi7m+mcC6MzLSIou7S6Bzg0Z21Z&#10;clKSWOuefrkY7PLj+9/Ws7NiohAHzxqeVwUI4tabgTsNn5fD0xuImJANWs+k4U4R6mrxsMXS+Bs3&#10;NJ1TJ3IIxxI19CmNpZSx7clhXPmROHNfPjhMGYZOmoC3HO6sXBeFkg4Hzg09jrTvqf0+X52GF3ud&#10;Xo/2aFVn1Gnd/EyqCVLrx+W8eweRaE7/4j/3h9GwUXltPpOPgK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zCGw8AAAADcAAAADwAAAAAAAAAAAAAAAACYAgAAZHJzL2Rvd25y&#10;ZXYueG1sUEsFBgAAAAAEAAQA9QAAAIUDAAAAAA==&#10;" fillcolor="white [3201]" strokecolor="black [3200]" strokeweight="2pt">
                  <v:textbox>
                    <w:txbxContent>
                      <w:p w:rsidR="00156228" w:rsidRPr="001129F3" w:rsidRDefault="00156228" w:rsidP="00D07F86">
                        <w:r w:rsidRPr="001129F3">
                          <w:t>MIV</w:t>
                        </w:r>
                      </w:p>
                    </w:txbxContent>
                  </v:textbox>
                </v:shape>
                <v:shape id="Text Box 340" o:spid="_x0000_s1174" type="#_x0000_t202" style="position:absolute;left:36969;top:1168;width:9462;height:395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5H8sYA&#10;AADcAAAADwAAAGRycy9kb3ducmV2LnhtbESPW2vCQBSE34X+h+UU+mY2vXiLrlIKhUqxYPRB3w7Z&#10;4yaYPRuyq0n/vSsU+jjMzDfMYtXbWlyp9ZVjBc9JCoK4cLpio2C/+xxOQfiArLF2TAp+ycNq+TBY&#10;YKZdx1u65sGICGGfoYIyhCaT0hclWfSJa4ijd3KtxRBla6RusYtwW8uXNB1LixXHhRIb+iipOOcX&#10;q0D/vH6v14e8kqPN5TjqJkaeTafU02P/PgcRqA//4b/2l1bwNp7B/Uw8An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N5H8sYAAADcAAAADwAAAAAAAAAAAAAAAACYAgAAZHJz&#10;L2Rvd25yZXYueG1sUEsFBgAAAAAEAAQA9QAAAIsDAAAAAA==&#10;" fillcolor="white [3201]" strokecolor="#9bbb59 [3206]" strokeweight="2pt">
                  <v:textbox>
                    <w:txbxContent>
                      <w:p w:rsidR="00156228" w:rsidRDefault="00156228" w:rsidP="00D07F86">
                        <w:r>
                          <w:t>Status Sharing</w:t>
                        </w:r>
                      </w:p>
                      <w:p w:rsidR="00156228" w:rsidRPr="001129F3" w:rsidRDefault="00156228" w:rsidP="00D07F86">
                        <w:r w:rsidRPr="001129F3">
                          <w:t>Application</w:t>
                        </w:r>
                      </w:p>
                    </w:txbxContent>
                  </v:textbox>
                </v:shape>
                <v:shape id="Text Box 341" o:spid="_x0000_s1175" type="#_x0000_t202" style="position:absolute;left:30232;top:1800;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8cGL8A&#10;AADcAAAADwAAAGRycy9kb3ducmV2LnhtbERP3WrCMBS+F3yHcITdaarTbnRGEWHipVUf4NCctcXk&#10;pCSxdnv65ULw8uP7X28Ha0RPPrSOFcxnGQjiyumWawXXy/f0E0SIyBqNY1LwSwG2m/FojYV2Dy6p&#10;P8dapBAOBSpoYuwKKUPVkMUwcx1x4n6ctxgT9LXUHh8p3Bq5yLJcWmw5NTTY0b6h6na+WwXv5t6v&#10;DuZg8lrnp0X51+ell0q9TYbdF4hIQ3yJn+6jVrD8SPPTmXQE5O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nxwYvwAAANwAAAAPAAAAAAAAAAAAAAAAAJgCAABkcnMvZG93bnJl&#10;di54bWxQSwUGAAAAAAQABAD1AAAAhAMAAAAA&#10;" fillcolor="white [3201]" strokecolor="black [3200]" strokeweight="2pt">
                  <v:textbox>
                    <w:txbxContent>
                      <w:p w:rsidR="00156228" w:rsidRPr="001129F3" w:rsidRDefault="00156228" w:rsidP="00D07F86">
                        <w:r w:rsidRPr="001129F3">
                          <w:t>MIV</w:t>
                        </w:r>
                      </w:p>
                    </w:txbxContent>
                  </v:textbox>
                </v:shape>
                <v:line id="Straight Connector 471" o:spid="_x0000_s1176" style="position:absolute;visibility:visible;mso-wrap-style:square" from="4041,5229" to="4041,16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LZEMYAAADcAAAADwAAAGRycy9kb3ducmV2LnhtbESPzWoCQRCE70LeYehAbjqriX8bR5FA&#10;QEwuMT5Au9PZXdzp2cx0dM3TOwEhx6KqvqIWq8416kQh1p4NDAcZKOLC25pLA/vP1/4MVBRki41n&#10;MnChCKvlXW+BufVn/qDTTkqVIBxzNFCJtLnWsajIYRz4ljh5Xz44lCRDqW3Ac4K7Ro+ybKId1pwW&#10;KmzppaLiuPtxBr7f3jfxcmhGMhn/bo9hPZvLYzTm4b5bP4MS6uQ/fGtvrIGn6RD+zqQjoJ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HS2RDGAAAA3AAAAA8AAAAAAAAA&#10;AAAAAAAAoQIAAGRycy9kb3ducmV2LnhtbFBLBQYAAAAABAAEAPkAAACUAwAAAAA=&#10;" strokecolor="#4579b8 [3044]"/>
                <v:line id="Straight Connector 472" o:spid="_x0000_s1177" style="position:absolute;visibility:visible;mso-wrap-style:square" from="12182,5054" to="12182,16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BHZ8UAAADcAAAADwAAAGRycy9kb3ducmV2LnhtbESPUUvDQBCE3wX/w7GCb/Zi1LbGXkoR&#10;hKJ9se0P2ObWJCS3F+/WNvXXe4Lg4zAz3zCL5eh6daQQW88GbicZKOLK25ZrA/vdy80cVBRki71n&#10;MnCmCMvy8mKBhfUnfqfjVmqVIBwLNNCIDIXWsWrIYZz4gTh5Hz44lCRDrW3AU4K7XudZNtUOW04L&#10;DQ703FDVbb+cgc+3zTqeD30u04fv1y6s5o9yF425vhpXT6CERvkP/7XX1sD9LIffM+kI6P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QBHZ8UAAADcAAAADwAAAAAAAAAA&#10;AAAAAAChAgAAZHJzL2Rvd25yZXYueG1sUEsFBgAAAAAEAAQA+QAAAJMDAAAAAA==&#10;" strokecolor="#4579b8 [3044]"/>
                <v:line id="Straight Connector 473" o:spid="_x0000_s1178" style="position:absolute;visibility:visible;mso-wrap-style:square" from="32508,5229" to="32518,17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zi/MYAAADcAAAADwAAAGRycy9kb3ducmV2LnhtbESPzWoCQRCE74G8w9CB3OJsNP5tHEUC&#10;gphcYnyAdqezu7jTs5lpdc3TOwEhx6KqvqJmi8416kQh1p4NPPcyUMSFtzWXBnZfq6cJqCjIFhvP&#10;ZOBCERbz+7sZ5taf+ZNOWylVgnDM0UAl0uZax6Iih7HnW+LkffvgUJIMpbYBzwnuGt3PspF2WHNa&#10;qLClt4qKw/boDPy8f6zjZd/0ZTT83RzCcjKVQTTm8aFbvoIS6uQ/fGuvrYGX8QD+zqQjoO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5M4vzGAAAA3AAAAA8AAAAAAAAA&#10;AAAAAAAAoQIAAGRycy9kb3ducmV2LnhtbFBLBQYAAAAABAAEAPkAAACUAwAAAAA=&#10;" strokecolor="#4579b8 [3044]"/>
                <v:line id="Straight Connector 474" o:spid="_x0000_s1179" style="position:absolute;visibility:visible;mso-wrap-style:square" from="41011,5124" to="41011,17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V6iMYAAADcAAAADwAAAGRycy9kb3ducmV2LnhtbESPUUvDQBCE3wX/w7GCb/ZiW2sacy2l&#10;IBT1xegP2ObWJDS3F+/WNvXXe4Lg4zAz3zDlenS9OlKInWcDt5MMFHHtbceNgfe3x5scVBRki71n&#10;MnCmCOvV5UWJhfUnfqVjJY1KEI4FGmhFhkLrWLfkME78QJy8Dx8cSpKh0TbgKcFdr6dZttAOO04L&#10;LQ60bak+VF/OwOfzyy6e9/1UFnffT4ewyZcyi8ZcX42bB1BCo/yH/9o7a2B+P4ffM+kI6N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GleojGAAAA3AAAAA8AAAAAAAAA&#10;AAAAAAAAoQIAAGRycy9kb3ducmV2LnhtbFBLBQYAAAAABAAEAPkAAACUAwAAAAA=&#10;" strokecolor="#4579b8 [3044]"/>
                <v:shape id="Straight Arrow Connector 475" o:spid="_x0000_s1180" type="#_x0000_t32" style="position:absolute;left:4041;top:8502;width:81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VMe8QAAADcAAAADwAAAGRycy9kb3ducmV2LnhtbESPQWvCQBSE70L/w/IK3uqmamqIriJC&#10;0KvaQr09s88kNPs2ZDca/70rFDwOM/MNs1j1phZXal1lWcHnKAJBnFtdcaHg+5h9JCCcR9ZYWyYF&#10;d3KwWr4NFphqe+M9XQ++EAHCLkUFpfdNKqXLSzLoRrYhDt7FtgZ9kG0hdYu3ADe1HEfRlzRYcVgo&#10;saFNSfnfoTMKJpdzv038WibZr910XRzHP9lJqeF7v56D8NT7V/i/vdMKprMYnmfCEZD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5Ux7xAAAANwAAAAPAAAAAAAAAAAA&#10;AAAAAKECAABkcnMvZG93bnJldi54bWxQSwUGAAAAAAQABAD5AAAAkgMAAAAA&#10;" strokecolor="#4579b8 [3044]">
                  <v:stroke endarrow="open"/>
                </v:shape>
                <v:shape id="Text Box 476" o:spid="_x0000_s1181" type="#_x0000_t202" style="position:absolute;left:5086;top:6216;width:5562;height:409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g/gccA&#10;AADcAAAADwAAAGRycy9kb3ducmV2LnhtbESPQWsCMRSE7wX/Q3iFXqRmLWUtW6NooUWkrXQtxeNj&#10;87pZ3LwsSdT135uC0OMwM98w03lvW3EkHxrHCsajDARx5XTDtYLv7ev9E4gQkTW2jknBmQLMZ4Ob&#10;KRbanfiLjmWsRYJwKFCBibErpAyVIYth5Dri5P06bzEm6WupPZ4S3LbyIctyabHhtGCwoxdD1b48&#10;WAV7sx5usreP5U++OvvP7cHt/PtOqbvbfvEMIlIf/8PX9koreJzk8HcmHQ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YP4HHAAAA3AAAAA8AAAAAAAAAAAAAAAAAmAIAAGRy&#10;cy9kb3ducmV2LnhtbFBLBQYAAAAABAAEAPUAAACMAwAAAAA=&#10;" filled="f" stroked="f" strokeweight=".5pt">
                  <v:textbox>
                    <w:txbxContent>
                      <w:p w:rsidR="00156228" w:rsidRDefault="00156228" w:rsidP="00D07F86">
                        <w:r>
                          <w:t>Status</w:t>
                        </w:r>
                      </w:p>
                      <w:p w:rsidR="00156228" w:rsidRDefault="00156228" w:rsidP="00D07F86">
                        <w:r>
                          <w:t>Update</w:t>
                        </w:r>
                      </w:p>
                    </w:txbxContent>
                  </v:textbox>
                </v:shape>
                <v:shape id="Straight Arrow Connector 477" o:spid="_x0000_s1182" type="#_x0000_t32" style="position:absolute;left:12182;top:11931;width:203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t3l8QAAADcAAAADwAAAGRycy9kb3ducmV2LnhtbESPQWvCQBSE74X+h+UVvJlNW1NDdBUR&#10;gl61LejtmX0modm3IbvR+O9dQehxmJlvmPlyMI24UOdqywreoxgEcWF1zaWCn+98nIJwHlljY5kU&#10;3MjBcvH6MsdM2yvv6LL3pQgQdhkqqLxvMyldUZFBF9mWOHhn2xn0QXal1B1eA9w08iOOv6TBmsNC&#10;hS2tKyr+9r1R8Hk+DZvUr2SaH+y675Mk+c2PSo3ehtUMhKfB/4ef7a1WMJlO4XEmHAG5u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e3eXxAAAANwAAAAPAAAAAAAAAAAA&#10;AAAAAKECAABkcnMvZG93bnJldi54bWxQSwUGAAAAAAQABAD5AAAAkgMAAAAA&#10;" strokecolor="#4579b8 [3044]">
                  <v:stroke endarrow="open"/>
                </v:shape>
                <v:shape id="Text Box 478" o:spid="_x0000_s1183" type="#_x0000_t202" style="position:absolute;left:20516;top:9645;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sOaMMA&#10;AADcAAAADwAAAGRycy9kb3ducmV2LnhtbERPTWsCMRC9C/6HMIKXotlKsbI1SltQpGhFLcXjsJlu&#10;FjeTJYm6/ntzKHh8vO/pvLW1uJAPlWMFz8MMBHHhdMWlgp/DYjABESKyxtoxKbhRgPms25lirt2V&#10;d3TZx1KkEA45KjAxNrmUoTBkMQxdQ5y4P+ctxgR9KbXHawq3tRxl2VharDg1GGzo01Bx2p+tgpP5&#10;etpmy83H73h189+Hszv69VGpfq99fwMRqY0P8b97pRW8vKa16Uw6An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0sOaMMAAADcAAAADwAAAAAAAAAAAAAAAACYAgAAZHJzL2Rv&#10;d25yZXYueG1sUEsFBgAAAAAEAAQA9QAAAIgDAAAAAA==&#10;" filled="f" stroked="f" strokeweight=".5pt">
                  <v:textbox>
                    <w:txbxContent>
                      <w:p w:rsidR="00156228" w:rsidRDefault="00156228" w:rsidP="00D07F86">
                        <w:r>
                          <w:t>∆</w:t>
                        </w:r>
                      </w:p>
                    </w:txbxContent>
                  </v:textbox>
                </v:shape>
                <v:shape id="Straight Arrow Connector 479" o:spid="_x0000_s1184" type="#_x0000_t32" style="position:absolute;left:32518;top:15360;width:84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6hGfsUAAADcAAAADwAAAGRycy9kb3ducmV2LnhtbESPzWrDMBCE74G8g9hAbomcH7euYzmE&#10;gEmvTVtob1trY5tYK2PJifv2VaHQ4zAz3zDZfjStuFHvGssKVssIBHFpdcOVgrfXYpGAcB5ZY2uZ&#10;FHyTg30+nWSYanvnF7qdfSUChF2KCmrvu1RKV9Zk0C1tRxy8i+0N+iD7Suoe7wFuWrmOogdpsOGw&#10;UGNHx5rK63kwCjaXr/GU+INMig97HIY4jt+LT6Xms/GwA+Fp9P/hv/azVrB9fILfM+EIyP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6hGfsUAAADcAAAADwAAAAAAAAAA&#10;AAAAAAChAgAAZHJzL2Rvd25yZXYueG1sUEsFBgAAAAAEAAQA+QAAAJMDAAAAAA==&#10;" strokecolor="#4579b8 [3044]">
                  <v:stroke endarrow="open"/>
                </v:shape>
                <v:shape id="Text Box 480" o:spid="_x0000_s1185" type="#_x0000_t202" style="position:absolute;left:33661;top:13004;width:6197;height:416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hyScMA&#10;AADcAAAADwAAAGRycy9kb3ducmV2LnhtbERPTWsCMRC9C/6HMIKXUrMWEVmNUgWLiLVUi3gcNtPN&#10;4mayJFHXf98cCh4f73u2aG0tbuRD5VjBcJCBIC6crrhU8HNcv05AhIissXZMCh4UYDHvdmaYa3fn&#10;b7odYilSCIccFZgYm1zKUBiyGAauIU7cr/MWY4K+lNrjPYXbWr5l2VharDg1GGxoZai4HK5WwcVs&#10;X76yj8/labx5+P3x6s5+d1aq32vfpyAitfEp/ndvtILRJM1PZ9IR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hyScMAAADcAAAADwAAAAAAAAAAAAAAAACYAgAAZHJzL2Rv&#10;d25yZXYueG1sUEsFBgAAAAAEAAQA9QAAAIgDAAAAAA==&#10;" filled="f" stroked="f" strokeweight=".5pt">
                  <v:textbox>
                    <w:txbxContent>
                      <w:p w:rsidR="00156228" w:rsidRDefault="00156228" w:rsidP="00D07F86">
                        <w:r>
                          <w:t>Status</w:t>
                        </w:r>
                      </w:p>
                      <w:p w:rsidR="00156228" w:rsidRDefault="00156228" w:rsidP="00D07F86">
                        <w:r>
                          <w:t>Updated</w:t>
                        </w:r>
                      </w:p>
                    </w:txbxContent>
                  </v:textbox>
                </v:shape>
                <v:shape id="Straight Arrow Connector 481" o:spid="_x0000_s1186" type="#_x0000_t32" style="position:absolute;left:4041;top:14789;width:814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LhusUAAADcAAAADwAAAGRycy9kb3ducmV2LnhtbESPX2vCMBTF3wd+h3AF32bq6IZ0RhGH&#10;4BAc1cHw7drctcXmpiTRdt9+EQQfD+fPjzNb9KYRV3K+tqxgMk5AEBdW11wq+D6sn6cgfEDW2Fgm&#10;BX/kYTEfPM0w07bjnK77UIo4wj5DBVUIbSalLyoy6Me2JY7er3UGQ5SulNphF8dNI1+S5E0arDkS&#10;KmxpVVFx3l9MhHyk+ev2Z3tKKV9+dafP4y64o1KjYb98BxGoD4/wvb3RCtLpBG5n4hGQ8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4LhusUAAADcAAAADwAAAAAAAAAA&#10;AAAAAAChAgAAZHJzL2Rvd25yZXYueG1sUEsFBgAAAAAEAAQA+QAAAJMDAAAAAA==&#10;" strokecolor="#4579b8 [3044]">
                  <v:stroke endarrow="open"/>
                </v:shape>
                <v:shape id="Text Box 482" o:spid="_x0000_s1187" type="#_x0000_t202" style="position:absolute;left:4870;top:12598;width:6198;height:39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ZJpcYA&#10;AADcAAAADwAAAGRycy9kb3ducmV2LnhtbESPQWsCMRSE70L/Q3gFL1KzlSKyNUpbUESq0rUUj4/N&#10;62Zx87IkUdd/3xQEj8PMfMNM551txJl8qB0reB5mIIhLp2uuFHzvF08TECEia2wck4IrBZjPHnpT&#10;zLW78Bedi1iJBOGQowITY5tLGUpDFsPQtcTJ+3XeYkzSV1J7vCS4beQoy8bSYs1pwWBLH4bKY3Gy&#10;Co5mPdhly837z3h19dv9yR3850Gp/mP39goiUhfv4Vt7pRW8TEbwfyYd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3ZJpcYAAADcAAAADwAAAAAAAAAAAAAAAACYAgAAZHJz&#10;L2Rvd25yZXYueG1sUEsFBgAAAAAEAAQA9QAAAIsDAAAAAA==&#10;" filled="f" stroked="f" strokeweight=".5pt">
                  <v:textbox>
                    <w:txbxContent>
                      <w:p w:rsidR="00156228" w:rsidRDefault="00156228" w:rsidP="00D07F86">
                        <w:r>
                          <w:t>Status</w:t>
                        </w:r>
                      </w:p>
                      <w:p w:rsidR="00156228" w:rsidRDefault="00156228" w:rsidP="00D07F86">
                        <w:r>
                          <w:t>Updated</w:t>
                        </w:r>
                      </w:p>
                    </w:txbxContent>
                  </v:textbox>
                </v:shape>
                <w10:anchorlock/>
              </v:group>
            </w:pict>
          </mc:Fallback>
        </mc:AlternateContent>
      </w:r>
    </w:p>
    <w:p w:rsidR="00D07F86" w:rsidRPr="00C81D35" w:rsidRDefault="00D07F86" w:rsidP="00D07F86">
      <w:pPr>
        <w:pStyle w:val="BodyText"/>
        <w:rPr>
          <w:lang w:val="en-GB"/>
        </w:rPr>
      </w:pPr>
    </w:p>
    <w:p w:rsidR="00D07F86" w:rsidRPr="00C81D35" w:rsidRDefault="00D07F86" w:rsidP="00D07F86">
      <w:pPr>
        <w:pStyle w:val="BodyText"/>
        <w:rPr>
          <w:lang w:val="en-GB"/>
        </w:rPr>
      </w:pPr>
      <w:r w:rsidRPr="00C81D35">
        <w:rPr>
          <w:lang w:val="en-GB"/>
        </w:rPr>
        <w:t>The posted Status Update will trigger the Updated event of listening Status Sharing Applications in the Domain.</w:t>
      </w:r>
    </w:p>
    <w:p w:rsidR="00D07F86" w:rsidRPr="00C81D35" w:rsidRDefault="00D07F86" w:rsidP="00D07F86">
      <w:pPr>
        <w:pStyle w:val="Heading2"/>
        <w:rPr>
          <w:lang w:val="en-GB"/>
        </w:rPr>
      </w:pPr>
      <w:r w:rsidRPr="00C81D35">
        <w:rPr>
          <w:lang w:val="en-GB"/>
        </w:rPr>
        <w:t>Example of Online Gaming application in Darwinet</w:t>
      </w:r>
    </w:p>
    <w:p w:rsidR="00D07F86" w:rsidRPr="00C81D35" w:rsidRDefault="00D07F86" w:rsidP="00D07F86">
      <w:pPr>
        <w:pStyle w:val="BodyText"/>
        <w:rPr>
          <w:lang w:val="en-GB"/>
        </w:rPr>
      </w:pPr>
      <w:r w:rsidRPr="00C81D35">
        <w:rPr>
          <w:lang w:val="en-GB"/>
        </w:rPr>
        <w:t>The shared MIV mechanism of Darwinet makes it easy to create an online gaming application based on Darwinet.</w:t>
      </w:r>
    </w:p>
    <w:p w:rsidR="00D07F86" w:rsidRPr="00C81D35" w:rsidRDefault="00D07F86" w:rsidP="00D07F86">
      <w:pPr>
        <w:pStyle w:val="BodyText"/>
        <w:rPr>
          <w:lang w:val="en-GB"/>
        </w:rPr>
      </w:pPr>
    </w:p>
    <w:p w:rsidR="00D07F86" w:rsidRPr="00C81D35" w:rsidRDefault="00D07F86" w:rsidP="00D07F86">
      <w:pPr>
        <w:pStyle w:val="BodyText"/>
        <w:rPr>
          <w:lang w:val="en-GB"/>
        </w:rPr>
      </w:pPr>
      <w:r w:rsidRPr="00C81D35">
        <w:rPr>
          <w:noProof/>
        </w:rPr>
        <w:lastRenderedPageBreak/>
        <mc:AlternateContent>
          <mc:Choice Requires="wpc">
            <w:drawing>
              <wp:inline distT="0" distB="0" distL="0" distR="0" wp14:anchorId="2AD17CB6" wp14:editId="41AA0BBD">
                <wp:extent cx="4455160" cy="2867025"/>
                <wp:effectExtent l="0" t="0" r="0" b="0"/>
                <wp:docPr id="512" name="Canvas 5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85" name="Text Box 485"/>
                        <wps:cNvSpPr txBox="1"/>
                        <wps:spPr>
                          <a:xfrm>
                            <a:off x="165735" y="126365"/>
                            <a:ext cx="808355" cy="5334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Game</w:t>
                              </w:r>
                            </w:p>
                            <w:p w:rsidR="00156228" w:rsidRDefault="00156228" w:rsidP="00D07F86">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6" name="Text Box 486"/>
                        <wps:cNvSpPr txBox="1"/>
                        <wps:spPr>
                          <a:xfrm>
                            <a:off x="1308735" y="1263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7" name="Cloud 487"/>
                        <wps:cNvSpPr/>
                        <wps:spPr>
                          <a:xfrm>
                            <a:off x="1423035" y="926465"/>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712F11" w:rsidRDefault="00156228" w:rsidP="00D07F86">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8" name="Text Box 488"/>
                        <wps:cNvSpPr txBox="1"/>
                        <wps:spPr>
                          <a:xfrm>
                            <a:off x="2451735" y="2183765"/>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9" name="Text Box 489"/>
                        <wps:cNvSpPr txBox="1"/>
                        <wps:spPr>
                          <a:xfrm>
                            <a:off x="3251835" y="2183765"/>
                            <a:ext cx="808355" cy="533399"/>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Game</w:t>
                              </w:r>
                            </w:p>
                            <w:p w:rsidR="00156228" w:rsidRDefault="00156228" w:rsidP="00D07F86">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90" name="Straight Arrow Connector 490"/>
                        <wps:cNvCnPr/>
                        <wps:spPr>
                          <a:xfrm>
                            <a:off x="974090" y="297815"/>
                            <a:ext cx="3346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91" name="Straight Arrow Connector 491"/>
                        <wps:cNvCnPr/>
                        <wps:spPr>
                          <a:xfrm>
                            <a:off x="1536383" y="469265"/>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92" name="Straight Arrow Connector 492"/>
                        <wps:cNvCnPr/>
                        <wps:spPr>
                          <a:xfrm>
                            <a:off x="2051685" y="1954070"/>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93" name="Straight Arrow Connector 493"/>
                        <wps:cNvCnPr/>
                        <wps:spPr>
                          <a:xfrm>
                            <a:off x="2907030" y="2361248"/>
                            <a:ext cx="344805" cy="857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94" name="Text Box 494"/>
                        <wps:cNvSpPr txBox="1"/>
                        <wps:spPr>
                          <a:xfrm>
                            <a:off x="1841500" y="5454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95" name="Text Box 495"/>
                        <wps:cNvSpPr txBox="1"/>
                        <wps:spPr>
                          <a:xfrm>
                            <a:off x="2051685" y="2030413"/>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512" o:spid="_x0000_s1188" editas="canvas" style="width:350.8pt;height:225.75pt;mso-position-horizontal-relative:char;mso-position-vertical-relative:line" coordsize="44551,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">
                <v:shape id="_x0000_s1189" type="#_x0000_t75" style="position:absolute;width:44551;height:28670;visibility:visible;mso-wrap-style:square">
                  <v:fill o:detectmouseclick="t"/>
                  <v:path o:connecttype="none"/>
                </v:shape>
                <v:shape id="Text Box 485" o:spid="_x0000_s1190" type="#_x0000_t202" style="position:absolute;left:1657;top:1263;width:8083;height:533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rDcUA&#10;AADcAAAADwAAAGRycy9kb3ducmV2LnhtbESPQWvCQBSE74X+h+UVvNVNrVGJrlKEgiItNHrQ2yP7&#10;3ASzb0N2NfHfu4VCj8PMfMMsVr2txY1aXzlW8DZMQBAXTldsFBz2n68zED4ga6wdk4I7eVgtn58W&#10;mGnX8Q/d8mBEhLDPUEEZQpNJ6YuSLPqha4ijd3atxRBla6RusYtwW8tRkkykxYrjQokNrUsqLvnV&#10;KtDf77vt9phXMv26ntJuauTFdEoNXvqPOYhAffgP/7U3WsF4lsLvmXgE5P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n6sNxQAAANwAAAAPAAAAAAAAAAAAAAAAAJgCAABkcnMv&#10;ZG93bnJldi54bWxQSwUGAAAAAAQABAD1AAAAigMAAAAA&#10;" fillcolor="white [3201]" strokecolor="#9bbb59 [3206]" strokeweight="2pt">
                  <v:textbox>
                    <w:txbxContent>
                      <w:p w:rsidR="00156228" w:rsidRDefault="00156228" w:rsidP="00D07F86">
                        <w:r>
                          <w:t>Game</w:t>
                        </w:r>
                      </w:p>
                      <w:p w:rsidR="00156228" w:rsidRDefault="00156228" w:rsidP="00D07F86">
                        <w:r>
                          <w:t>Application</w:t>
                        </w:r>
                      </w:p>
                    </w:txbxContent>
                  </v:textbox>
                </v:shape>
                <v:shape id="Text Box 486" o:spid="_x0000_s1191" type="#_x0000_t202" style="position:absolute;left:13087;top:1263;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9R0MMA&#10;AADcAAAADwAAAGRycy9kb3ducmV2LnhtbESPzWrDMBCE74W+g9hCbo3c/IjgRgml0JBjnfQBFmtr&#10;m0orIymOk6ePCoEch5n5hllvR2fFQCF2njW8TQsQxLU3HTcafo5frysQMSEbtJ5Jw4UibDfPT2ss&#10;jT9zRcMhNSJDOJaooU2pL6WMdUsO49T3xNn79cFhyjI00gQ8Z7izclYUSjrsOC+02NNnS/Xf4eQ0&#10;zO1pWO7szqrGqO9ZdR1UFaTWk5fx4x1EojE9wvf23mhYrBT8n8lHQG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9R0MMAAADcAAAADwAAAAAAAAAAAAAAAACYAgAAZHJzL2Rv&#10;d25yZXYueG1sUEsFBgAAAAAEAAQA9QAAAIgDAAAAAA==&#10;" fillcolor="white [3201]" strokecolor="black [3200]" strokeweight="2pt">
                  <v:textbox>
                    <w:txbxContent>
                      <w:p w:rsidR="00156228" w:rsidRDefault="00156228" w:rsidP="00D07F86">
                        <w:r>
                          <w:t>MIV</w:t>
                        </w:r>
                      </w:p>
                    </w:txbxContent>
                  </v:textbox>
                </v:shape>
                <v:shape id="Cloud 487" o:spid="_x0000_s1192" style="position:absolute;left:14230;top:9264;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isE8MA&#10;AADcAAAADwAAAGRycy9kb3ducmV2LnhtbESPQYvCMBSE74L/IbwFL2VNK+sq3UYRQZC9iLrg9dG8&#10;bUubl9LEWv+9EQSPw8x8w2TrwTSip85VlhUk0xgEcW51xYWCv/PucwnCeWSNjWVScCcH69V4lGGq&#10;7Y2P1J98IQKEXYoKSu/bVEqXl2TQTW1LHLx/2xn0QXaF1B3eAtw0chbH39JgxWGhxJa2JeX16WoU&#10;zPvzNW7uCf3SpT46G0VJe4iUmnwMmx8Qngb/Dr/ae63ga7mA55lw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HisE8MAAADcAAAADwAAAAAAAAAAAAAAAACYAgAAZHJzL2Rv&#10;d25yZXYueG1sUEsFBgAAAAAEAAQA9QAAAIg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156228" w:rsidRPr="00712F11" w:rsidRDefault="00156228" w:rsidP="00D07F86">
                        <w:pPr>
                          <w:jc w:val="center"/>
                          <w:rPr>
                            <w:color w:val="000000" w:themeColor="text1"/>
                          </w:rPr>
                        </w:pPr>
                        <w:r>
                          <w:rPr>
                            <w:color w:val="000000" w:themeColor="text1"/>
                          </w:rPr>
                          <w:t>P2P</w:t>
                        </w:r>
                      </w:p>
                    </w:txbxContent>
                  </v:textbox>
                </v:shape>
                <v:shape id="Text Box 488" o:spid="_x0000_s1193" type="#_x0000_t202" style="position:absolute;left:24517;top:21837;width:4553;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xgOb8A&#10;AADcAAAADwAAAGRycy9kb3ducmV2LnhtbERPzYrCMBC+C/sOYRb2pqmuFqlGWRZWPFr1AYZmbIvJ&#10;pCSxdn16cxA8fnz/6+1gjejJh9axgukkA0FcOd1yreB8+hsvQYSIrNE4JgX/FGC7+RitsdDuziX1&#10;x1iLFMKhQAVNjF0hZagashgmriNO3MV5izFBX0vt8Z7CrZGzLMulxZZTQ4Md/TZUXY83q+Db3PrF&#10;zuxMXuv8MCsffV56qdTX5/CzAhFpiG/xy73XCubLtDadSUdAb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PGA5vwAAANwAAAAPAAAAAAAAAAAAAAAAAJgCAABkcnMvZG93bnJl&#10;di54bWxQSwUGAAAAAAQABAD1AAAAhAMAAAAA&#10;" fillcolor="white [3201]" strokecolor="black [3200]" strokeweight="2pt">
                  <v:textbox>
                    <w:txbxContent>
                      <w:p w:rsidR="00156228" w:rsidRDefault="00156228" w:rsidP="00D07F86">
                        <w:r>
                          <w:t>MIV</w:t>
                        </w:r>
                      </w:p>
                    </w:txbxContent>
                  </v:textbox>
                </v:shape>
                <v:shape id="Text Box 489" o:spid="_x0000_s1194" type="#_x0000_t202" style="position:absolute;left:32518;top:21837;width:8083;height:533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KhCMYA&#10;AADcAAAADwAAAGRycy9kb3ducmV2LnhtbESPQWvCQBSE7wX/w/KE3szGtlaNrlIKhUqxYPSgt0f2&#10;uQlm34bsatJ/3y0IPQ4z8w2zXPe2FjdqfeVYwThJQRAXTldsFBz2H6MZCB+QNdaOScEPeVivBg9L&#10;zLTreEe3PBgRIewzVFCG0GRS+qIkiz5xDXH0zq61GKJsjdQtdhFua/mUpq/SYsVxocSG3ksqLvnV&#10;KtDfz1+bzTGv5GR7PU26qZEX0yn1OOzfFiAC9eE/fG9/agUvszn8nYlH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NKhCMYAAADcAAAADwAAAAAAAAAAAAAAAACYAgAAZHJz&#10;L2Rvd25yZXYueG1sUEsFBgAAAAAEAAQA9QAAAIsDAAAAAA==&#10;" fillcolor="white [3201]" strokecolor="#9bbb59 [3206]" strokeweight="2pt">
                  <v:textbox>
                    <w:txbxContent>
                      <w:p w:rsidR="00156228" w:rsidRDefault="00156228" w:rsidP="00D07F86">
                        <w:r>
                          <w:t>Game</w:t>
                        </w:r>
                      </w:p>
                      <w:p w:rsidR="00156228" w:rsidRDefault="00156228" w:rsidP="00D07F86">
                        <w:r>
                          <w:t>Application</w:t>
                        </w:r>
                      </w:p>
                    </w:txbxContent>
                  </v:textbox>
                </v:shape>
                <v:shape id="Straight Arrow Connector 490" o:spid="_x0000_s1195" type="#_x0000_t32" style="position:absolute;left:9740;top:2978;width:334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4JGcIAAADcAAAADwAAAGRycy9kb3ducmV2LnhtbERPTWuDQBC9B/oflin0lqxtYzHWNYSA&#10;NNeaFNrbxJ2o1J0Vd43233cPgRwf7zvbzqYTVxpca1nB8yoCQVxZ3XKt4HQslgkI55E1dpZJwR85&#10;2OYPiwxTbSf+pGvpaxFC2KWooPG+T6V0VUMG3cr2xIG72MGgD3CopR5wCuGmky9R9CYNthwaGuxp&#10;31D1W45GwevlPH8kfieT4tvuxzGO46/iR6mnx3n3DsLT7O/im/ugFaw3YX44E46AzP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p4JGcIAAADcAAAADwAAAAAAAAAAAAAA&#10;AAChAgAAZHJzL2Rvd25yZXYueG1sUEsFBgAAAAAEAAQA+QAAAJADAAAAAA==&#10;" strokecolor="#4579b8 [3044]">
                  <v:stroke endarrow="open"/>
                </v:shape>
                <v:shape id="Straight Arrow Connector 491" o:spid="_x0000_s1196" type="#_x0000_t32" style="position:absolute;left:15363;top:4692;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KsgsUAAADcAAAADwAAAGRycy9kb3ducmV2LnhtbESPT2vCQBTE7wW/w/KE3szGP5E0uooI&#10;ob1qK7S31+wzCWbfhuxG02/vCkKPw8z8hllvB9OIK3WutqxgGsUgiAuray4VfH3mkxSE88gaG8uk&#10;4I8cbDejlzVm2t74QNejL0WAsMtQQeV9m0npiooMusi2xME7286gD7Irpe7wFuCmkbM4XkqDNYeF&#10;ClvaV1Rcjr1RMD//Du+p38k0/7b7vk+S5JT/KPU6HnYrEJ4G/x9+tj+0gsXbFB5nwhGQm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dKsgsUAAADcAAAADwAAAAAAAAAA&#10;AAAAAAChAgAAZHJzL2Rvd25yZXYueG1sUEsFBgAAAAAEAAQA+QAAAJMDAAAAAA==&#10;" strokecolor="#4579b8 [3044]">
                  <v:stroke endarrow="open"/>
                </v:shape>
                <v:shape id="Straight Arrow Connector 492" o:spid="_x0000_s1197" type="#_x0000_t32" style="position:absolute;left:20516;top:19540;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Ay9cQAAADcAAAADwAAAGRycy9kb3ducmV2LnhtbESPT2vCQBTE7wW/w/KE3urGP5EYXUWE&#10;UK+1FfT2zD6TYPZtyG40fnu3UOhxmJnfMKtNb2pxp9ZVlhWMRxEI4tzqigsFP9/ZRwLCeWSNtWVS&#10;8CQHm/XgbYWptg/+ovvBFyJA2KWooPS+SaV0eUkG3cg2xMG72tagD7ItpG7xEeCmlpMomkuDFYeF&#10;EhvalZTfDp1RML1e+s/Eb2WSneyu6+I4PmZnpd6H/XYJwlPv/8N/7b1WMFtM4PdMOAJy/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ADL1xAAAANwAAAAPAAAAAAAAAAAA&#10;AAAAAKECAABkcnMvZG93bnJldi54bWxQSwUGAAAAAAQABAD5AAAAkgMAAAAA&#10;" strokecolor="#4579b8 [3044]">
                  <v:stroke endarrow="open"/>
                </v:shape>
                <v:shape id="Straight Arrow Connector 493" o:spid="_x0000_s1198" type="#_x0000_t32" style="position:absolute;left:29070;top:23612;width:3448;height: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yXbsQAAADcAAAADwAAAGRycy9kb3ducmV2LnhtbESPT2vCQBTE7wW/w/KE3urGP5EYXUWE&#10;UK+1FfT2zD6TYPZtyG40fnu3UOhxmJnfMKtNb2pxp9ZVlhWMRxEI4tzqigsFP9/ZRwLCeWSNtWVS&#10;8CQHm/XgbYWptg/+ovvBFyJA2KWooPS+SaV0eUkG3cg2xMG72tagD7ItpG7xEeCmlpMomkuDFYeF&#10;EhvalZTfDp1RML1e+s/Eb2WSneyu6+I4PmZnpd6H/XYJwlPv/8N/7b1WMFtM4fdMOAJy/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TJduxAAAANwAAAAPAAAAAAAAAAAA&#10;AAAAAKECAABkcnMvZG93bnJldi54bWxQSwUGAAAAAAQABAD5AAAAkgMAAAAA&#10;" strokecolor="#4579b8 [3044]">
                  <v:stroke endarrow="open"/>
                </v:shape>
                <v:shape id="Text Box 494" o:spid="_x0000_s1199" type="#_x0000_t202" style="position:absolute;left:18415;top:5454;width:267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ril8YA&#10;AADcAAAADwAAAGRycy9kb3ducmV2LnhtbESPQWsCMRSE74L/ITyhF6lZRaTdGqUVLFK0pVqKx8fm&#10;dbO4eVmSqOu/bwTB4zAz3zDTeWtrcSIfKscKhoMMBHHhdMWlgp/d8vEJRIjIGmvHpOBCAeazbmeK&#10;uXZn/qbTNpYiQTjkqMDE2ORShsKQxTBwDXHy/py3GJP0pdQezwluaznKsom0WHFaMNjQwlBx2B6t&#10;goP56H9l75u338nq4j93R7f3671SD7329QVEpDbew7f2SisYP4/heiYdATn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gril8YAAADcAAAADwAAAAAAAAAAAAAAAACYAgAAZHJz&#10;L2Rvd25yZXYueG1sUEsFBgAAAAAEAAQA9QAAAIsDAAAAAA==&#10;" filled="f" stroked="f" strokeweight=".5pt">
                  <v:textbox>
                    <w:txbxContent>
                      <w:p w:rsidR="00156228" w:rsidRDefault="00156228" w:rsidP="00D07F86">
                        <w:r>
                          <w:t>∆</w:t>
                        </w:r>
                      </w:p>
                    </w:txbxContent>
                  </v:textbox>
                </v:shape>
                <v:shape id="Text Box 495" o:spid="_x0000_s1200" type="#_x0000_t202" style="position:absolute;left:20516;top:20304;width:2674;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ZHDMcA&#10;AADcAAAADwAAAGRycy9kb3ducmV2LnhtbESPQWsCMRSE74X+h/AKvUjNtqi0q1GqUBHRlmopHh+b&#10;52Zx87IkUdd/3whCj8PMfMOMJq2txYl8qBwreO5mIIgLpysuFfxsP55eQYSIrLF2TAouFGAyvr8b&#10;Ya7dmb/ptImlSBAOOSowMTa5lKEwZDF0XUOcvL3zFmOSvpTa4znBbS1fsmwgLVacFgw2NDNUHDZH&#10;q+Bglp2vbL6e/g4WF/+5PbqdX+2Uenxo34cgIrXxP3xrL7SC3lsfrmfSEZDj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GRwzHAAAA3AAAAA8AAAAAAAAAAAAAAAAAmAIAAGRy&#10;cy9kb3ducmV2LnhtbFBLBQYAAAAABAAEAPUAAACMAwAAAAA=&#10;" filled="f" stroked="f" strokeweight=".5pt">
                  <v:textbox>
                    <w:txbxContent>
                      <w:p w:rsidR="00156228" w:rsidRDefault="00156228" w:rsidP="00D07F86">
                        <w:r>
                          <w:t>∆</w:t>
                        </w:r>
                      </w:p>
                    </w:txbxContent>
                  </v:textbox>
                </v:shape>
                <w10:anchorlock/>
              </v:group>
            </w:pict>
          </mc:Fallback>
        </mc:AlternateContent>
      </w:r>
    </w:p>
    <w:p w:rsidR="00D07F86" w:rsidRPr="00C81D35" w:rsidRDefault="00D07F86" w:rsidP="00D07F86">
      <w:pPr>
        <w:pStyle w:val="BodyText"/>
        <w:rPr>
          <w:lang w:val="en-GB"/>
        </w:rPr>
      </w:pPr>
    </w:p>
    <w:p w:rsidR="00D07F86" w:rsidRPr="00C81D35" w:rsidRDefault="00D07F86" w:rsidP="00D07F86">
      <w:pPr>
        <w:pStyle w:val="BodyText"/>
        <w:rPr>
          <w:lang w:val="en-GB"/>
        </w:rPr>
      </w:pPr>
      <w:r w:rsidRPr="00C81D35">
        <w:rPr>
          <w:lang w:val="en-GB"/>
        </w:rPr>
        <w:t>The figure above show how an online gaming application interacts through the shared MIV.</w:t>
      </w:r>
    </w:p>
    <w:p w:rsidR="00D07F86" w:rsidRPr="00C81D35" w:rsidRDefault="00D07F86" w:rsidP="00D07F86">
      <w:pPr>
        <w:pStyle w:val="BodyText"/>
        <w:rPr>
          <w:lang w:val="en-GB"/>
        </w:rPr>
      </w:pPr>
      <w:r w:rsidRPr="00C81D35">
        <w:rPr>
          <w:lang w:val="en-GB"/>
        </w:rPr>
        <w:t>When the user makes a move in the game the application stores it in the MIV. Darwinet then distributes the move as an update to all nodes of the Domain.</w:t>
      </w:r>
    </w:p>
    <w:p w:rsidR="00D07F86" w:rsidRPr="00C81D35" w:rsidRDefault="00D07F86" w:rsidP="00D07F86">
      <w:pPr>
        <w:pStyle w:val="BodyText"/>
        <w:rPr>
          <w:lang w:val="en-GB"/>
        </w:rPr>
      </w:pPr>
      <w:r w:rsidRPr="00C81D35">
        <w:rPr>
          <w:noProof/>
        </w:rPr>
        <mc:AlternateContent>
          <mc:Choice Requires="wpc">
            <w:drawing>
              <wp:inline distT="0" distB="0" distL="0" distR="0" wp14:anchorId="33911F49" wp14:editId="616A1440">
                <wp:extent cx="5242560" cy="2107565"/>
                <wp:effectExtent l="0" t="0" r="0" b="0"/>
                <wp:docPr id="513" name="Canvas 51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96" name="Text Box 340"/>
                        <wps:cNvSpPr txBox="1"/>
                        <wps:spPr>
                          <a:xfrm>
                            <a:off x="0" y="116840"/>
                            <a:ext cx="808355" cy="390525"/>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Gaming</w:t>
                              </w:r>
                            </w:p>
                            <w:p w:rsidR="00156228" w:rsidRPr="001129F3" w:rsidRDefault="00156228" w:rsidP="00D07F86">
                              <w:r>
                                <w:t>Application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97" name="Text Box 341"/>
                        <wps:cNvSpPr txBox="1"/>
                        <wps:spPr>
                          <a:xfrm>
                            <a:off x="990600" y="16251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Pr="001129F3" w:rsidRDefault="00156228" w:rsidP="00D07F86">
                              <w:r w:rsidRPr="001129F3">
                                <w:t>MIV</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98" name="Text Box 340"/>
                        <wps:cNvSpPr txBox="1"/>
                        <wps:spPr>
                          <a:xfrm>
                            <a:off x="3696970" y="116840"/>
                            <a:ext cx="808355" cy="395605"/>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Gaming</w:t>
                              </w:r>
                            </w:p>
                            <w:p w:rsidR="00156228" w:rsidRPr="001129F3" w:rsidRDefault="00156228" w:rsidP="00D07F86">
                              <w:r w:rsidRPr="001129F3">
                                <w:t>Application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99" name="Text Box 341"/>
                        <wps:cNvSpPr txBox="1"/>
                        <wps:spPr>
                          <a:xfrm>
                            <a:off x="3023235" y="180000"/>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Pr="001129F3" w:rsidRDefault="00156228" w:rsidP="00D07F86">
                              <w:r w:rsidRPr="001129F3">
                                <w:t>MIV</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00" name="Straight Connector 500"/>
                        <wps:cNvCnPr/>
                        <wps:spPr>
                          <a:xfrm>
                            <a:off x="404178" y="522900"/>
                            <a:ext cx="0" cy="11274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1" name="Straight Connector 501"/>
                        <wps:cNvCnPr/>
                        <wps:spPr>
                          <a:xfrm>
                            <a:off x="1218248" y="505415"/>
                            <a:ext cx="0" cy="11449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2" name="Straight Connector 502"/>
                        <wps:cNvCnPr/>
                        <wps:spPr>
                          <a:xfrm>
                            <a:off x="3250883" y="522900"/>
                            <a:ext cx="952" cy="12417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3" name="Straight Connector 503"/>
                        <wps:cNvCnPr/>
                        <wps:spPr>
                          <a:xfrm>
                            <a:off x="4101148" y="512400"/>
                            <a:ext cx="0" cy="12522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4" name="Straight Arrow Connector 504"/>
                        <wps:cNvCnPr/>
                        <wps:spPr>
                          <a:xfrm>
                            <a:off x="404178" y="850265"/>
                            <a:ext cx="8140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05" name="Text Box 505"/>
                        <wps:cNvSpPr txBox="1"/>
                        <wps:spPr>
                          <a:xfrm>
                            <a:off x="508635" y="621664"/>
                            <a:ext cx="485775"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Move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06" name="Straight Arrow Connector 506"/>
                        <wps:cNvCnPr/>
                        <wps:spPr>
                          <a:xfrm>
                            <a:off x="1218248" y="1193165"/>
                            <a:ext cx="203358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07" name="Text Box 507"/>
                        <wps:cNvSpPr txBox="1"/>
                        <wps:spPr>
                          <a:xfrm>
                            <a:off x="2051685" y="9645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08" name="Straight Arrow Connector 508"/>
                        <wps:cNvCnPr/>
                        <wps:spPr>
                          <a:xfrm>
                            <a:off x="3251835" y="1536065"/>
                            <a:ext cx="84931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09" name="Text Box 509"/>
                        <wps:cNvSpPr txBox="1"/>
                        <wps:spPr>
                          <a:xfrm>
                            <a:off x="3366135" y="1300480"/>
                            <a:ext cx="619760" cy="416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Game</w:t>
                              </w:r>
                            </w:p>
                            <w:p w:rsidR="00156228" w:rsidRDefault="00156228" w:rsidP="00D07F86">
                              <w:r>
                                <w:t>Updated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10" name="Straight Arrow Connector 510"/>
                        <wps:cNvCnPr/>
                        <wps:spPr>
                          <a:xfrm flipH="1">
                            <a:off x="404178" y="1478915"/>
                            <a:ext cx="8140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11" name="Text Box 511"/>
                        <wps:cNvSpPr txBox="1"/>
                        <wps:spPr>
                          <a:xfrm>
                            <a:off x="487045" y="1259840"/>
                            <a:ext cx="61976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Game</w:t>
                              </w:r>
                            </w:p>
                            <w:p w:rsidR="00156228" w:rsidRDefault="00156228" w:rsidP="00D07F86">
                              <w:r>
                                <w:t>Updated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513" o:spid="_x0000_s1201" editas="canvas" style="width:412.8pt;height:165.95pt;mso-position-horizontal-relative:char;mso-position-vertical-relative:line" coordsize="52425,2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">
                <v:shape id="_x0000_s1202" type="#_x0000_t75" style="position:absolute;width:52425;height:21075;visibility:visible;mso-wrap-style:square">
                  <v:fill o:detectmouseclick="t"/>
                  <v:path o:connecttype="none"/>
                </v:shape>
                <v:shape id="Text Box 340" o:spid="_x0000_s1203" type="#_x0000_t202" style="position:absolute;top:1168;width:8083;height:39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Sjp8YA&#10;AADcAAAADwAAAGRycy9kb3ducmV2LnhtbESPW2vCQBSE34X+h+UU+mY2vXiLrlIKhUqxYPRB3w7Z&#10;4yaYPRuyq0n/vSsU+jjMzDfMYtXbWlyp9ZVjBc9JCoK4cLpio2C/+xxOQfiArLF2TAp+ycNq+TBY&#10;YKZdx1u65sGICGGfoYIyhCaT0hclWfSJa4ijd3KtxRBla6RusYtwW8uXNB1LixXHhRIb+iipOOcX&#10;q0D/vH6v14e8kqPN5TjqJkaeTafU02P/PgcRqA//4b/2l1bwNhvD/Uw8An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JSjp8YAAADcAAAADwAAAAAAAAAAAAAAAACYAgAAZHJz&#10;L2Rvd25yZXYueG1sUEsFBgAAAAAEAAQA9QAAAIsDAAAAAA==&#10;" fillcolor="white [3201]" strokecolor="#9bbb59 [3206]" strokeweight="2pt">
                  <v:textbox>
                    <w:txbxContent>
                      <w:p w:rsidR="00156228" w:rsidRDefault="00156228" w:rsidP="00D07F86">
                        <w:r>
                          <w:t>Gaming</w:t>
                        </w:r>
                      </w:p>
                      <w:p w:rsidR="00156228" w:rsidRPr="001129F3" w:rsidRDefault="00156228" w:rsidP="00D07F86">
                        <w:r>
                          <w:t>Application</w:t>
                        </w:r>
                      </w:p>
                    </w:txbxContent>
                  </v:textbox>
                </v:shape>
                <v:shape id="Text Box 341" o:spid="_x0000_s1204" type="#_x0000_t202" style="position:absolute;left:9906;top:1625;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pilsQA&#10;AADcAAAADwAAAGRycy9kb3ducmV2LnhtbESPUWvCMBSF3wf+h3AHvs106qrrjCLCZI9rtx9wae7a&#10;suSmJLHW/XozEHw8nHO+w9nsRmvEQD50jhU8zzIQxLXTHTcKvr/en9YgQkTWaByTggsF2G0nDxss&#10;tDtzSUMVG5EgHApU0MbYF1KGuiWLYeZ64uT9OG8xJukbqT2eE9waOc+yXFrsOC202NOhpfq3OlkF&#10;C3MaXo7maPJG55/z8m/ISy+Vmj6O+zcQkcZ4D9/aH1rB8nUF/2fSEZD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6YpbEAAAA3AAAAA8AAAAAAAAAAAAAAAAAmAIAAGRycy9k&#10;b3ducmV2LnhtbFBLBQYAAAAABAAEAPUAAACJAwAAAAA=&#10;" fillcolor="white [3201]" strokecolor="black [3200]" strokeweight="2pt">
                  <v:textbox>
                    <w:txbxContent>
                      <w:p w:rsidR="00156228" w:rsidRPr="001129F3" w:rsidRDefault="00156228" w:rsidP="00D07F86">
                        <w:r w:rsidRPr="001129F3">
                          <w:t>MIV</w:t>
                        </w:r>
                      </w:p>
                    </w:txbxContent>
                  </v:textbox>
                </v:shape>
                <v:shape id="Text Box 340" o:spid="_x0000_s1205" type="#_x0000_t202" style="position:absolute;left:36969;top:1168;width:8084;height:395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eSTsMA&#10;AADcAAAADwAAAGRycy9kb3ducmV2LnhtbERPy2rCQBTdC/7DcAvu6qQ+2hodpRQERSw0uqi7S+Y6&#10;CWbuhMxo4t87i4LLw3kvVp2txI0aXzpW8DZMQBDnTpdsFBwP69dPED4ga6wck4I7eVgt+70Fptq1&#10;/Eu3LBgRQ9inqKAIoU6l9HlBFv3Q1cSRO7vGYoiwMVI32MZwW8lRkrxLiyXHhgJr+i4ov2RXq0D/&#10;jHfb7V9Wyun+epq2H0ZeTKvU4KX7moMI1IWn+N+90Qoms7g2nolH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eSTsMAAADcAAAADwAAAAAAAAAAAAAAAACYAgAAZHJzL2Rv&#10;d25yZXYueG1sUEsFBgAAAAAEAAQA9QAAAIgDAAAAAA==&#10;" fillcolor="white [3201]" strokecolor="#9bbb59 [3206]" strokeweight="2pt">
                  <v:textbox>
                    <w:txbxContent>
                      <w:p w:rsidR="00156228" w:rsidRDefault="00156228" w:rsidP="00D07F86">
                        <w:r>
                          <w:t>Gaming</w:t>
                        </w:r>
                      </w:p>
                      <w:p w:rsidR="00156228" w:rsidRPr="001129F3" w:rsidRDefault="00156228" w:rsidP="00D07F86">
                        <w:r w:rsidRPr="001129F3">
                          <w:t>Application</w:t>
                        </w:r>
                      </w:p>
                    </w:txbxContent>
                  </v:textbox>
                </v:shape>
                <v:shape id="Text Box 341" o:spid="_x0000_s1206" type="#_x0000_t202" style="position:absolute;left:30232;top:1800;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lTf8MA&#10;AADcAAAADwAAAGRycy9kb3ducmV2LnhtbESP3WoCMRSE7wu+QziCdzXrTxddjSKFSi9d2wc4bI67&#10;i8nJksR126dvBKGXw8x8w2z3gzWiJx9axwpm0wwEceV0y7WC76+P1xWIEJE1Gsek4IcC7Hejly0W&#10;2t25pP4ca5EgHApU0MTYFVKGqiGLYeo64uRdnLcYk/S11B7vCW6NnGdZLi22nBYa7Oi9oep6vlkF&#10;C3Pr347maPJa56d5+dvnpZdKTcbDYQMi0hD/w8/2p1awXK/hcSYdAb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lTf8MAAADcAAAADwAAAAAAAAAAAAAAAACYAgAAZHJzL2Rv&#10;d25yZXYueG1sUEsFBgAAAAAEAAQA9QAAAIgDAAAAAA==&#10;" fillcolor="white [3201]" strokecolor="black [3200]" strokeweight="2pt">
                  <v:textbox>
                    <w:txbxContent>
                      <w:p w:rsidR="00156228" w:rsidRPr="001129F3" w:rsidRDefault="00156228" w:rsidP="00D07F86">
                        <w:r w:rsidRPr="001129F3">
                          <w:t>MIV</w:t>
                        </w:r>
                      </w:p>
                    </w:txbxContent>
                  </v:textbox>
                </v:shape>
                <v:line id="Straight Connector 500" o:spid="_x0000_s1207" style="position:absolute;visibility:visible;mso-wrap-style:square" from="4041,5229" to="4041,16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kAa8EAAADcAAAADwAAAGRycy9kb3ducmV2LnhtbERPzWoCMRC+C75DGMGbZqsoujWKCAVp&#10;vVR9gOlmuru4mazJVNc+fXMQevz4/lebzjXqRiHWng28jDNQxIW3NZcGzqe30QJUFGSLjWcy8KAI&#10;m3W/t8Lc+jt/0u0opUohHHM0UIm0udaxqMhhHPuWOHHfPjiUBEOpbcB7CneNnmTZXDusOTVU2NKu&#10;ouJy/HEGrh+HfXx8NROZz37fL2G7WMo0GjMcdNtXUEKd/Iuf7r01MMvS/HQmHQG9/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QeQBrwQAAANwAAAAPAAAAAAAAAAAAAAAA&#10;AKECAABkcnMvZG93bnJldi54bWxQSwUGAAAAAAQABAD5AAAAjwMAAAAA&#10;" strokecolor="#4579b8 [3044]"/>
                <v:line id="Straight Connector 501" o:spid="_x0000_s1208" style="position:absolute;visibility:visible;mso-wrap-style:square" from="12182,5054" to="12182,16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Wl8MQAAADcAAAADwAAAGRycy9kb3ducmV2LnhtbESPUWsCMRCE3wv9D2ELvtWcimJPo0ih&#10;INaXqj9ge1nvDi+ba7LV01/fCAUfh5n5hpkvO9eoM4VYezYw6GegiAtvay4NHPYfr1NQUZAtNp7J&#10;wJUiLBfPT3PMrb/wF513UqoE4ZijgUqkzbWORUUOY9+3xMk7+uBQkgyltgEvCe4aPcyyiXZYc1qo&#10;sKX3iorT7tcZ+PncruP1uxnKZHzbnMJq+iajaEzvpVvNQAl18gj/t9fWwDgbwP1MOgJ6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aXwxAAAANwAAAAPAAAAAAAAAAAA&#10;AAAAAKECAABkcnMvZG93bnJldi54bWxQSwUGAAAAAAQABAD5AAAAkgMAAAAA&#10;" strokecolor="#4579b8 [3044]"/>
                <v:line id="Straight Connector 502" o:spid="_x0000_s1209" style="position:absolute;visibility:visible;mso-wrap-style:square" from="32508,5229" to="32518,17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7h8UAAADcAAAADwAAAGRycy9kb3ducmV2LnhtbESPUWvCQBCE3wv9D8cWfKsXI4pGT5FC&#10;QWxfav0Ba25Ngrm99G6r0V/fKxT6OMzMN8xy3btWXSjExrOB0TADRVx623Bl4PD5+jwDFQXZYuuZ&#10;DNwownr1+LDEwvorf9BlL5VKEI4FGqhFukLrWNbkMA59R5y8kw8OJclQaRvwmuCu1XmWTbXDhtNC&#10;jR291FSe99/OwNfb+zbejm0u08l9dw6b2VzG0ZjBU79ZgBLq5T/8195aA5Msh98z6Qjo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c7h8UAAADcAAAADwAAAAAAAAAA&#10;AAAAAAChAgAAZHJzL2Rvd25yZXYueG1sUEsFBgAAAAAEAAQA+QAAAJMDAAAAAA==&#10;" strokecolor="#4579b8 [3044]"/>
                <v:line id="Straight Connector 503" o:spid="_x0000_s1210" style="position:absolute;visibility:visible;mso-wrap-style:square" from="41011,5124" to="41011,17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ueHMQAAADcAAAADwAAAGRycy9kb3ducmV2LnhtbESPUWsCMRCE34X+h7AF3zRXRdHTKFIo&#10;iO1LbX/AelnvDi+ba7Lq6a9vCgUfh5n5hlmuO9eoC4VYezbwMsxAERfe1lwa+P56G8xARUG22Hgm&#10;AzeKsF499ZaYW3/lT7rspVQJwjFHA5VIm2sdi4ocxqFviZN39MGhJBlKbQNeE9w1epRlU+2w5rRQ&#10;YUuvFRWn/dkZ+Hn/2MbboRnJdHLfncJmNpdxNKb/3G0WoIQ6eYT/21trYJKN4e9MOgJ6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q54cxAAAANwAAAAPAAAAAAAAAAAA&#10;AAAAAKECAABkcnMvZG93bnJldi54bWxQSwUGAAAAAAQABAD5AAAAkgMAAAAA&#10;" strokecolor="#4579b8 [3044]"/>
                <v:shape id="Straight Arrow Connector 504" o:spid="_x0000_s1211" type="#_x0000_t32" style="position:absolute;left:4041;top:8502;width:81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6VAMMAAADcAAAADwAAAGRycy9kb3ducmV2LnhtbESPQYvCMBSE7wv+h/AEb2uqa6VUo4hQ&#10;1qvuLujt2TzbYvNSmlTrvzeCsMdhZr5hluve1OJGrassK5iMIxDEudUVFwp+f7LPBITzyBpry6Tg&#10;QQ7Wq8HHElNt77yn28EXIkDYpaig9L5JpXR5SQbd2DbEwbvY1qAPsi2kbvEe4KaW0yiaS4MVh4US&#10;G9qWlF8PnVHwdTn334nfyCQ72m3XxXH8l52UGg37zQKEp97/h9/tnVYQRzN4nQlHQK6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OlQDDAAAA3AAAAA8AAAAAAAAAAAAA&#10;AAAAoQIAAGRycy9kb3ducmV2LnhtbFBLBQYAAAAABAAEAPkAAACRAwAAAAA=&#10;" strokecolor="#4579b8 [3044]">
                  <v:stroke endarrow="open"/>
                </v:shape>
                <v:shape id="Text Box 505" o:spid="_x0000_s1212" type="#_x0000_t202" style="position:absolute;left:5086;top:6216;width:4858;height:409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3dFsYA&#10;AADcAAAADwAAAGRycy9kb3ducmV2LnhtbESPQWsCMRSE70L/Q3iFXqQmLShlNUpbaJFSW7oW8fjY&#10;vG4WNy9LEnX9940geBxm5htmtuhdKw4UYuNZw8NIgSCuvGm41vC7frt/AhETssHWM2k4UYTF/GYw&#10;w8L4I//QoUy1yBCOBWqwKXWFlLGy5DCOfEecvT8fHKYsQy1NwGOGu1Y+KjWRDhvOCxY7erVU7cq9&#10;07CzH8Nv9b562UyWp/C13vtt+NxqfXfbP09BJOrTNXxpL42GsRrD+Uw+AnL+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63dFsYAAADcAAAADwAAAAAAAAAAAAAAAACYAgAAZHJz&#10;L2Rvd25yZXYueG1sUEsFBgAAAAAEAAQA9QAAAIsDAAAAAA==&#10;" filled="f" stroked="f" strokeweight=".5pt">
                  <v:textbox>
                    <w:txbxContent>
                      <w:p w:rsidR="00156228" w:rsidRDefault="00156228" w:rsidP="00D07F86">
                        <w:r>
                          <w:t>Move</w:t>
                        </w:r>
                      </w:p>
                    </w:txbxContent>
                  </v:textbox>
                </v:shape>
                <v:shape id="Straight Arrow Connector 506" o:spid="_x0000_s1213" type="#_x0000_t32" style="position:absolute;left:12182;top:11931;width:203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Cu7MIAAADcAAAADwAAAGRycy9kb3ducmV2LnhtbESPQYvCMBSE74L/ITzBm6YqlVKNIkLR&#10;q7oL6+3ZPNti81KaVOu/3ywIexxm5htmve1NLZ7Uusqygtk0AkGcW11xoeDrkk0SEM4ja6wtk4I3&#10;OdhuhoM1ptq++ETPsy9EgLBLUUHpfZNK6fKSDLqpbYiDd7etQR9kW0jd4ivATS3nUbSUBisOCyU2&#10;tC8pf5w7o2Bxv/WHxO9kkv3YfdfFcfydXZUaj/rdCoSn3v+HP+2jVhBHS/g7E46A3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NCu7MIAAADcAAAADwAAAAAAAAAAAAAA&#10;AAChAgAAZHJzL2Rvd25yZXYueG1sUEsFBgAAAAAEAAQA+QAAAJADAAAAAA==&#10;" strokecolor="#4579b8 [3044]">
                  <v:stroke endarrow="open"/>
                </v:shape>
                <v:shape id="Text Box 507" o:spid="_x0000_s1214" type="#_x0000_t202" style="position:absolute;left:20516;top:9645;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Pm+scA&#10;AADcAAAADwAAAGRycy9kb3ducmV2LnhtbESP3WoCMRSE7wt9h3AKvSmaWKiV1Si10CLFtviDeHnY&#10;nG4WNydLEnV9+0Yo9HKYmW+YyaxzjThRiLVnDYO+AkFcelNzpWG7eeuNQMSEbLDxTBouFGE2vb2Z&#10;YGH8mVd0WqdKZAjHAjXYlNpCylhachj7viXO3o8PDlOWoZIm4DnDXSMflRpKhzXnBYstvVoqD+uj&#10;03CwHw/f6v1zvhsuLuFrc/T7sNxrfX/XvYxBJOrSf/ivvTAantQzXM/k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z5vrHAAAA3AAAAA8AAAAAAAAAAAAAAAAAmAIAAGRy&#10;cy9kb3ducmV2LnhtbFBLBQYAAAAABAAEAPUAAACMAwAAAAA=&#10;" filled="f" stroked="f" strokeweight=".5pt">
                  <v:textbox>
                    <w:txbxContent>
                      <w:p w:rsidR="00156228" w:rsidRDefault="00156228" w:rsidP="00D07F86">
                        <w:r>
                          <w:t>∆</w:t>
                        </w:r>
                      </w:p>
                    </w:txbxContent>
                  </v:textbox>
                </v:shape>
                <v:shape id="Straight Arrow Connector 508" o:spid="_x0000_s1215" type="#_x0000_t32" style="position:absolute;left:32518;top:15360;width:84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OfBcAAAADcAAAADwAAAGRycy9kb3ducmV2LnhtbERPy4rCMBTdD/gP4Q6403SUSumYighF&#10;t75Ad9fm9sE0N6VJtf79ZDEwy8N5rzejacWTetdYVvA1j0AQF1Y3XCm4nPNZAsJ5ZI2tZVLwJgeb&#10;bPKxxlTbFx/pefKVCCHsUlRQe9+lUrqiJoNubjviwJW2N+gD7Cupe3yFcNPKRRStpMGGQ0ONHe1q&#10;Kn5Og1GwLB/jPvFbmeQ3uxuGOI6v+V2p6ee4/QbhafT/4j/3QSuIo7A2nAlHQGa/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IDnwXAAAAA3AAAAA8AAAAAAAAAAAAAAAAA&#10;oQIAAGRycy9kb3ducmV2LnhtbFBLBQYAAAAABAAEAPkAAACOAwAAAAA=&#10;" strokecolor="#4579b8 [3044]">
                  <v:stroke endarrow="open"/>
                </v:shape>
                <v:shape id="Text Box 509" o:spid="_x0000_s1216" type="#_x0000_t202" style="position:absolute;left:33661;top:13004;width:6197;height:416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DXE8cA&#10;AADcAAAADwAAAGRycy9kb3ducmV2LnhtbESP3WoCMRSE7wt9h3AKvSmaWKjU1Si10CLFtviDeHnY&#10;nG4WNydLEnV9+0Yo9HKYmW+YyaxzjThRiLVnDYO+AkFcelNzpWG7ees9g4gJ2WDjmTRcKMJsensz&#10;wcL4M6/otE6VyBCOBWqwKbWFlLG05DD2fUucvR8fHKYsQyVNwHOGu0Y+KjWUDmvOCxZberVUHtZH&#10;p+FgPx6+1fvnfDdcXMLX5uj3YbnX+v6uexmDSNSl//Bfe2E0PKkRXM/k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g1xPHAAAA3AAAAA8AAAAAAAAAAAAAAAAAmAIAAGRy&#10;cy9kb3ducmV2LnhtbFBLBQYAAAAABAAEAPUAAACMAwAAAAA=&#10;" filled="f" stroked="f" strokeweight=".5pt">
                  <v:textbox>
                    <w:txbxContent>
                      <w:p w:rsidR="00156228" w:rsidRDefault="00156228" w:rsidP="00D07F86">
                        <w:r>
                          <w:t>Game</w:t>
                        </w:r>
                      </w:p>
                      <w:p w:rsidR="00156228" w:rsidRDefault="00156228" w:rsidP="00D07F86">
                        <w:r>
                          <w:t>Updated</w:t>
                        </w:r>
                      </w:p>
                    </w:txbxContent>
                  </v:textbox>
                </v:shape>
                <v:shape id="Straight Arrow Connector 510" o:spid="_x0000_s1217" type="#_x0000_t32" style="position:absolute;left:4041;top:14789;width:814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eO8MAAADcAAAADwAAAGRycy9kb3ducmV2LnhtbERPTWvCQBC9C/0PyxR6042iRVJXkRah&#10;RbDEFoq3MTtNQrOzYXdr0n/fOQgeH+97tRlcqy4UYuPZwHSSgSIuvW24MvD5sRsvQcWEbLH1TAb+&#10;KMJmfTdaYW59zwVdjqlSEsIxRwN1Sl2udSxrchgnviMW7tsHh0lgqLQN2Eu4a/Usyx61w4alocaO&#10;nmsqf46/Tkpe5sVi/7U/z6nYvvfnt9MhhZMxD/fD9glUoiHdxFf3qzWwmMp8OSNHQK//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ol3jvDAAAA3AAAAA8AAAAAAAAAAAAA&#10;AAAAoQIAAGRycy9kb3ducmV2LnhtbFBLBQYAAAAABAAEAPkAAACRAwAAAAA=&#10;" strokecolor="#4579b8 [3044]">
                  <v:stroke endarrow="open"/>
                </v:shape>
                <v:shape id="Text Box 511" o:spid="_x0000_s1218" type="#_x0000_t202" style="position:absolute;left:4870;top:12598;width:6198;height:39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9NyMYA&#10;AADcAAAADwAAAGRycy9kb3ducmV2LnhtbESPQWsCMRSE74L/ITyhl1KzW1DK1ihVaBGxSrUUj4/N&#10;62Zx87IkUdd/bwoFj8PMfMNMZp1txJl8qB0ryIcZCOLS6ZorBd/796cXECEia2wck4IrBZhN+70J&#10;Ftpd+IvOu1iJBOFQoAITY1tIGUpDFsPQtcTJ+3XeYkzSV1J7vCS4beRzlo2lxZrTgsGWFobK4+5k&#10;FRzN6nGbfXzOf8bLq9/sT+7g1welHgbd2yuISF28h//bS61glOfwdyYdAT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9NyMYAAADcAAAADwAAAAAAAAAAAAAAAACYAgAAZHJz&#10;L2Rvd25yZXYueG1sUEsFBgAAAAAEAAQA9QAAAIsDAAAAAA==&#10;" filled="f" stroked="f" strokeweight=".5pt">
                  <v:textbox>
                    <w:txbxContent>
                      <w:p w:rsidR="00156228" w:rsidRDefault="00156228" w:rsidP="00D07F86">
                        <w:r>
                          <w:t>Game</w:t>
                        </w:r>
                      </w:p>
                      <w:p w:rsidR="00156228" w:rsidRDefault="00156228" w:rsidP="00D07F86">
                        <w:r>
                          <w:t>Updated</w:t>
                        </w:r>
                      </w:p>
                    </w:txbxContent>
                  </v:textbox>
                </v:shape>
                <w10:anchorlock/>
              </v:group>
            </w:pict>
          </mc:Fallback>
        </mc:AlternateContent>
      </w:r>
    </w:p>
    <w:p w:rsidR="00D07F86" w:rsidRPr="00C81D35" w:rsidRDefault="00D07F86" w:rsidP="00D07F86">
      <w:pPr>
        <w:pStyle w:val="BodyText"/>
        <w:rPr>
          <w:lang w:val="en-GB"/>
        </w:rPr>
      </w:pPr>
    </w:p>
    <w:p w:rsidR="00D07F86" w:rsidRPr="00C81D35" w:rsidRDefault="00D07F86" w:rsidP="00D07F86">
      <w:pPr>
        <w:pStyle w:val="BodyText"/>
        <w:rPr>
          <w:lang w:val="en-GB"/>
        </w:rPr>
      </w:pPr>
      <w:r w:rsidRPr="00C81D35">
        <w:rPr>
          <w:lang w:val="en-GB"/>
        </w:rPr>
        <w:t>The distributed move then triggers the Updated event of the connected online gaming Applications in the Domain.</w:t>
      </w:r>
    </w:p>
    <w:p w:rsidR="00D07F86" w:rsidRPr="00C81D35" w:rsidRDefault="00D07F86" w:rsidP="00D07F86">
      <w:pPr>
        <w:pStyle w:val="Heading2"/>
        <w:rPr>
          <w:lang w:val="en-GB"/>
        </w:rPr>
      </w:pPr>
      <w:r w:rsidRPr="00C81D35">
        <w:rPr>
          <w:lang w:val="en-GB"/>
        </w:rPr>
        <w:t>Darwinet as a platform for BOYD (Bring Your Own Devices)</w:t>
      </w:r>
    </w:p>
    <w:p w:rsidR="00D07F86" w:rsidRPr="00C81D35" w:rsidRDefault="00D07F86" w:rsidP="00D07F86">
      <w:pPr>
        <w:pStyle w:val="Heading3"/>
        <w:rPr>
          <w:lang w:val="en-GB"/>
        </w:rPr>
      </w:pPr>
      <w:r w:rsidRPr="00C81D35">
        <w:rPr>
          <w:lang w:val="en-GB"/>
        </w:rPr>
        <w:t>Darwinet is private clouds of trusted devices</w:t>
      </w:r>
    </w:p>
    <w:p w:rsidR="00D07F86" w:rsidRPr="00C81D35" w:rsidRDefault="00D07F86" w:rsidP="00D07F86">
      <w:pPr>
        <w:pStyle w:val="BodyText"/>
        <w:rPr>
          <w:lang w:val="en-GB"/>
        </w:rPr>
      </w:pPr>
      <w:r w:rsidRPr="00C81D35">
        <w:rPr>
          <w:lang w:val="en-GB"/>
        </w:rPr>
        <w:t>A company may use Darwinet to build a cloud of trusted devices. All data within the cloud are encrypted for access only by trusted users on trusted devices using trusted applications.</w:t>
      </w:r>
    </w:p>
    <w:p w:rsidR="00D07F86" w:rsidRPr="00C81D35" w:rsidRDefault="00D07F86" w:rsidP="00D07F86">
      <w:pPr>
        <w:pStyle w:val="BodyText"/>
        <w:rPr>
          <w:lang w:val="en-GB"/>
        </w:rPr>
      </w:pPr>
      <w:r w:rsidRPr="00C81D35">
        <w:rPr>
          <w:noProof/>
        </w:rPr>
        <w:lastRenderedPageBreak/>
        <mc:AlternateContent>
          <mc:Choice Requires="wpc">
            <w:drawing>
              <wp:inline distT="0" distB="0" distL="0" distR="0" wp14:anchorId="3D97C832" wp14:editId="02E8040E">
                <wp:extent cx="6208713" cy="3000375"/>
                <wp:effectExtent l="0" t="0" r="1905" b="0"/>
                <wp:docPr id="415" name="Canvas 4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18" name="Oval 418"/>
                        <wps:cNvSpPr/>
                        <wps:spPr>
                          <a:xfrm rot="19822408">
                            <a:off x="1525637" y="201810"/>
                            <a:ext cx="1483995" cy="2524125"/>
                          </a:xfrm>
                          <a:prstGeom prst="ellipse">
                            <a:avLst/>
                          </a:prstGeom>
                          <a:solidFill>
                            <a:schemeClr val="accent6">
                              <a:lumMod val="20000"/>
                              <a:lumOff val="80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8" name="Text Box 348"/>
                        <wps:cNvSpPr txBox="1"/>
                        <wps:spPr>
                          <a:xfrm>
                            <a:off x="342900" y="256419"/>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50" name="Text Box 350"/>
                        <wps:cNvSpPr txBox="1"/>
                        <wps:spPr>
                          <a:xfrm>
                            <a:off x="1485900" y="256419"/>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0" name="Cloud 360"/>
                        <wps:cNvSpPr/>
                        <wps:spPr>
                          <a:xfrm>
                            <a:off x="1600200" y="1056519"/>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712F11" w:rsidRDefault="00156228" w:rsidP="00D07F86">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2" name="Text Box 362"/>
                        <wps:cNvSpPr txBox="1"/>
                        <wps:spPr>
                          <a:xfrm>
                            <a:off x="2628900" y="2313819"/>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3" name="Text Box 363"/>
                        <wps:cNvSpPr txBox="1"/>
                        <wps:spPr>
                          <a:xfrm>
                            <a:off x="3429000" y="2328424"/>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4" name="Straight Arrow Connector 364"/>
                        <wps:cNvCnPr/>
                        <wps:spPr>
                          <a:xfrm>
                            <a:off x="1151255" y="427869"/>
                            <a:ext cx="3346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65" name="Straight Arrow Connector 365"/>
                        <wps:cNvCnPr/>
                        <wps:spPr>
                          <a:xfrm>
                            <a:off x="1713548" y="599319"/>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69" name="Straight Arrow Connector 369"/>
                        <wps:cNvCnPr/>
                        <wps:spPr>
                          <a:xfrm>
                            <a:off x="2228850" y="2084124"/>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70" name="Straight Arrow Connector 370"/>
                        <wps:cNvCnPr/>
                        <wps:spPr>
                          <a:xfrm>
                            <a:off x="3084195" y="2491302"/>
                            <a:ext cx="344805" cy="857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71" name="Text Box 371"/>
                        <wps:cNvSpPr txBox="1"/>
                        <wps:spPr>
                          <a:xfrm>
                            <a:off x="2018665" y="675519"/>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91" name="Text Box 391"/>
                        <wps:cNvSpPr txBox="1"/>
                        <wps:spPr>
                          <a:xfrm>
                            <a:off x="2228850" y="2160467"/>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2" name="Line Callout 1 (No Border) 442"/>
                        <wps:cNvSpPr/>
                        <wps:spPr>
                          <a:xfrm>
                            <a:off x="2971800" y="21590"/>
                            <a:ext cx="1371600" cy="1028700"/>
                          </a:xfrm>
                          <a:prstGeom prst="callout1">
                            <a:avLst>
                              <a:gd name="adj1" fmla="val 18750"/>
                              <a:gd name="adj2" fmla="val -8333"/>
                              <a:gd name="adj3" fmla="val 44888"/>
                              <a:gd name="adj4" fmla="val -42500"/>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875B4F" w:rsidRDefault="00156228" w:rsidP="00D07F86">
                              <w:pPr>
                                <w:jc w:val="center"/>
                                <w:rPr>
                                  <w:color w:val="C0504D" w:themeColor="accent2"/>
                                </w:rPr>
                              </w:pPr>
                              <w:r>
                                <w:rPr>
                                  <w:color w:val="C0504D" w:themeColor="accent2"/>
                                </w:rPr>
                                <w:t>All data is e</w:t>
                              </w:r>
                              <w:r w:rsidRPr="00875B4F">
                                <w:rPr>
                                  <w:color w:val="C0504D" w:themeColor="accent2"/>
                                </w:rPr>
                                <w:t xml:space="preserve">ncrypted for </w:t>
                              </w:r>
                              <w:r>
                                <w:rPr>
                                  <w:color w:val="C0504D" w:themeColor="accent2"/>
                                </w:rPr>
                                <w:t xml:space="preserve">access by </w:t>
                              </w:r>
                              <w:r w:rsidRPr="00875B4F">
                                <w:rPr>
                                  <w:color w:val="C0504D" w:themeColor="accent2"/>
                                </w:rPr>
                                <w:t>Domain devices, users and applications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4" name="Right Brace 514"/>
                        <wps:cNvSpPr/>
                        <wps:spPr>
                          <a:xfrm rot="5400000">
                            <a:off x="530860" y="408502"/>
                            <a:ext cx="457200" cy="977265"/>
                          </a:xfrm>
                          <a:prstGeom prst="rightBrac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7" name="Text Box 517"/>
                        <wps:cNvSpPr txBox="1"/>
                        <wps:spPr>
                          <a:xfrm>
                            <a:off x="240324" y="1192408"/>
                            <a:ext cx="1134110" cy="772160"/>
                          </a:xfrm>
                          <a:prstGeom prst="rect">
                            <a:avLst/>
                          </a:prstGeom>
                          <a:solidFill>
                            <a:schemeClr val="accent6">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pPr>
                                <w:rPr>
                                  <w:color w:val="C0504D" w:themeColor="accent2"/>
                                </w:rPr>
                              </w:pPr>
                              <w:r w:rsidRPr="00875B4F">
                                <w:rPr>
                                  <w:color w:val="C0504D" w:themeColor="accent2"/>
                                </w:rPr>
                                <w:t xml:space="preserve">Only </w:t>
                              </w:r>
                              <w:r>
                                <w:rPr>
                                  <w:color w:val="C0504D" w:themeColor="accent2"/>
                                </w:rPr>
                                <w:t>t</w:t>
                              </w:r>
                              <w:r w:rsidRPr="00875B4F">
                                <w:rPr>
                                  <w:color w:val="C0504D" w:themeColor="accent2"/>
                                </w:rPr>
                                <w:t xml:space="preserve">rusted </w:t>
                              </w:r>
                            </w:p>
                            <w:p w:rsidR="00156228" w:rsidRPr="00875B4F" w:rsidRDefault="00156228" w:rsidP="00D07F86">
                              <w:pPr>
                                <w:rPr>
                                  <w:color w:val="C0504D" w:themeColor="accent2"/>
                                </w:rPr>
                              </w:pPr>
                              <w:r w:rsidRPr="00875B4F">
                                <w:rPr>
                                  <w:color w:val="C0504D" w:themeColor="accent2"/>
                                </w:rPr>
                                <w:t xml:space="preserve">Applications </w:t>
                              </w:r>
                            </w:p>
                            <w:p w:rsidR="00156228" w:rsidRDefault="00156228" w:rsidP="00D07F86">
                              <w:pPr>
                                <w:rPr>
                                  <w:color w:val="C0504D" w:themeColor="accent2"/>
                                </w:rPr>
                              </w:pPr>
                              <w:r>
                                <w:rPr>
                                  <w:color w:val="C0504D" w:themeColor="accent2"/>
                                </w:rPr>
                                <w:t>are allowed</w:t>
                              </w:r>
                              <w:r w:rsidRPr="00875B4F">
                                <w:rPr>
                                  <w:color w:val="C0504D" w:themeColor="accent2"/>
                                </w:rPr>
                                <w:t xml:space="preserve"> access </w:t>
                              </w:r>
                            </w:p>
                            <w:p w:rsidR="00156228" w:rsidRPr="00875B4F" w:rsidRDefault="00156228" w:rsidP="00D07F86">
                              <w:pPr>
                                <w:rPr>
                                  <w:color w:val="C0504D" w:themeColor="accent2"/>
                                </w:rPr>
                              </w:pPr>
                              <w:r>
                                <w:rPr>
                                  <w:color w:val="C0504D" w:themeColor="accent2"/>
                                </w:rPr>
                                <w:t xml:space="preserve">to </w:t>
                              </w:r>
                              <w:r w:rsidRPr="00875B4F">
                                <w:rPr>
                                  <w:color w:val="C0504D" w:themeColor="accent2"/>
                                </w:rPr>
                                <w:t>data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415" o:spid="_x0000_s1219" editas="canvas" style="width:488.9pt;height:236.25pt;mso-position-horizontal-relative:char;mso-position-vertical-relative:line" coordsize="62083,30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">
                <v:shape id="_x0000_s1220" type="#_x0000_t75" style="position:absolute;width:62083;height:30003;visibility:visible;mso-wrap-style:square">
                  <v:fill o:detectmouseclick="t"/>
                  <v:path o:connecttype="none"/>
                </v:shape>
                <v:oval id="Oval 418" o:spid="_x0000_s1221" style="position:absolute;left:15256;top:2018;width:14840;height:25241;rotation:-1941604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qIj8IA&#10;AADcAAAADwAAAGRycy9kb3ducmV2LnhtbERPy2oCMRTdF/yHcAV3mpmiUkajiLSllHZRH7i9TK4z&#10;o8nNkMRx/PtmUejycN7LdW+N6MiHxrGCfJKBIC6dbrhScNi/jV9AhIis0TgmBQ8KsF4NnpZYaHfn&#10;H+p2sRIphEOBCuoY20LKUNZkMUxcS5y4s/MWY4K+ktrjPYVbI5+zbC4tNpwaamxpW1N53d2sAnOc&#10;ncpXE9+/Pr/7adPZiz/nF6VGw36zABGpj//iP/eHVjDN09p0Jh0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oiPwgAAANwAAAAPAAAAAAAAAAAAAAAAAJgCAABkcnMvZG93&#10;bnJldi54bWxQSwUGAAAAAAQABAD1AAAAhwMAAAAA&#10;" fillcolor="#fde9d9 [665]" strokecolor="red" strokeweight="2pt"/>
                <v:shape id="Text Box 348" o:spid="_x0000_s1222" type="#_x0000_t202" style="position:absolute;left:3429;top:2564;width:808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1zbMIA&#10;AADcAAAADwAAAGRycy9kb3ducmV2LnhtbERPy4rCMBTdD/gP4QruxtTnDNUoIgiKjGDHhbO7NNe0&#10;2NyUJtrO308WwiwP571cd7YST2p86VjBaJiAIM6dLtkouHzv3j9B+ICssXJMCn7Jw3rVe1tiql3L&#10;Z3pmwYgYwj5FBUUIdSqlzwuy6IeuJo7czTUWQ4SNkbrBNobbSo6TZC4tlhwbCqxpW1B+zx5WgT5N&#10;jofDNSvl7OvxM2s/jLybVqlBv9ssQATqwr/45d5rBZNpXBvPxCM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jXNswgAAANwAAAAPAAAAAAAAAAAAAAAAAJgCAABkcnMvZG93&#10;bnJldi54bWxQSwUGAAAAAAQABAD1AAAAhwMAAAAA&#10;" fillcolor="white [3201]" strokecolor="#9bbb59 [3206]" strokeweight="2pt">
                  <v:textbox>
                    <w:txbxContent>
                      <w:p w:rsidR="00156228" w:rsidRDefault="00156228" w:rsidP="00D07F86">
                        <w:r>
                          <w:t>Application</w:t>
                        </w:r>
                      </w:p>
                    </w:txbxContent>
                  </v:textbox>
                </v:shape>
                <v:shape id="Text Box 350" o:spid="_x0000_s1223" type="#_x0000_t202" style="position:absolute;left:14859;top:2564;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CNHb8A&#10;AADcAAAADwAAAGRycy9kb3ducmV2LnhtbERPzWrCQBC+C32HZQredFOLoaSuUgSlR2N9gCE7TUJ3&#10;Z8PuGtM+vXMQevz4/je7yTs1Ukx9YAMvywIUcRNsz62By9dh8QYqZWSLLjAZ+KUEu+3TbIOVDTeu&#10;aTznVkkIpwoNdDkPldap6chjWoaBWLjvED1mgbHVNuJNwr3Tq6IotceepaHDgfYdNT/nqzfw6q7j&#10;+uiOrmxteVrVf2NZR23M/Hn6eAeVacr/4of704pvLfPljBwBvb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gI0dvwAAANwAAAAPAAAAAAAAAAAAAAAAAJgCAABkcnMvZG93bnJl&#10;di54bWxQSwUGAAAAAAQABAD1AAAAhAMAAAAA&#10;" fillcolor="white [3201]" strokecolor="black [3200]" strokeweight="2pt">
                  <v:textbox>
                    <w:txbxContent>
                      <w:p w:rsidR="00156228" w:rsidRDefault="00156228" w:rsidP="00D07F86">
                        <w:r>
                          <w:t>MIV</w:t>
                        </w:r>
                      </w:p>
                    </w:txbxContent>
                  </v:textbox>
                </v:shape>
                <v:shape id="Cloud 360" o:spid="_x0000_s1224" style="position:absolute;left:16002;top:10565;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f+L4A&#10;AADcAAAADwAAAGRycy9kb3ducmV2LnhtbERPSwrCMBDdC94hjOCmaFpFkWoUEQRxI37A7dCMbbGZ&#10;lCbWenuzEFw+3n+16UwlWmpcaVlBMo5BEGdWl5wruF33owUI55E1VpZJwYccbNb93gpTbd98pvbi&#10;cxFC2KWooPC+TqV0WUEG3djWxIF72MagD7DJpW7wHcJNJSdxPJcGSw4NBda0Kyh7Xl5Gway9vuLq&#10;k9CR7s+zs1GU1KdIqeGg2y5BeOr8X/xzH7SC6TzMD2fCEZDr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83H/i+AAAA3AAAAA8AAAAAAAAAAAAAAAAAmAIAAGRycy9kb3ducmV2&#10;LnhtbFBLBQYAAAAABAAEAPUAAACDAw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156228" w:rsidRPr="00712F11" w:rsidRDefault="00156228" w:rsidP="00D07F86">
                        <w:pPr>
                          <w:jc w:val="center"/>
                          <w:rPr>
                            <w:color w:val="000000" w:themeColor="text1"/>
                          </w:rPr>
                        </w:pPr>
                        <w:r>
                          <w:rPr>
                            <w:color w:val="000000" w:themeColor="text1"/>
                          </w:rPr>
                          <w:t>P2P</w:t>
                        </w:r>
                      </w:p>
                    </w:txbxContent>
                  </v:textbox>
                </v:shape>
                <v:shape id="Text Box 362" o:spid="_x0000_s1225" type="#_x0000_t202" style="position:absolute;left:26289;top:23138;width:4552;height:35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J8TMIA&#10;AADcAAAADwAAAGRycy9kb3ducmV2LnhtbESPUWvCMBSF34X9h3AHe9N0lYVRjTIExcdV/QGX5q4t&#10;JjclibXbr18GAx8P53zncNbbyVkxUoi9Zw2viwIEceNNz62Gy3k/fwcRE7JB65k0fFOE7eZptsbK&#10;+DvXNJ5SK3IJxwo1dCkNlZSx6chhXPiBOHtfPjhMWYZWmoD3XO6sLItCSYc954UOB9p11FxPN6dh&#10;aW/j28EerGqN+izrn1HVQWr98jx9rEAkmtIj/E8fTeZUCX9n8hG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nxMwgAAANwAAAAPAAAAAAAAAAAAAAAAAJgCAABkcnMvZG93&#10;bnJldi54bWxQSwUGAAAAAAQABAD1AAAAhwMAAAAA&#10;" fillcolor="white [3201]" strokecolor="black [3200]" strokeweight="2pt">
                  <v:textbox>
                    <w:txbxContent>
                      <w:p w:rsidR="00156228" w:rsidRDefault="00156228" w:rsidP="00D07F86">
                        <w:r>
                          <w:t>MIV</w:t>
                        </w:r>
                      </w:p>
                    </w:txbxContent>
                  </v:textbox>
                </v:shape>
                <v:shape id="Text Box 363" o:spid="_x0000_s1226" type="#_x0000_t202" style="position:absolute;left:34290;top:23284;width:808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y9fcUA&#10;AADcAAAADwAAAGRycy9kb3ducmV2LnhtbESPT2vCQBTE7wW/w/KE3urGBv8QXUWEQqW0YPSgt0f2&#10;uQlm34bsatJv3xWEHoeZ+Q2zXPe2FndqfeVYwXiUgCAunK7YKDgePt7mIHxA1lg7JgW/5GG9Grws&#10;MdOu4z3d82BEhLDPUEEZQpNJ6YuSLPqRa4ijd3GtxRBla6RusYtwW8v3JJlKixXHhRIb2pZUXPOb&#10;VaB/0q/d7pRXcvJ9O0+6mZFX0yn1Ouw3CxCB+vAffrY/tYJ0msLjTDwC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nL19xQAAANwAAAAPAAAAAAAAAAAAAAAAAJgCAABkcnMv&#10;ZG93bnJldi54bWxQSwUGAAAAAAQABAD1AAAAigMAAAAA&#10;" fillcolor="white [3201]" strokecolor="#9bbb59 [3206]" strokeweight="2pt">
                  <v:textbox>
                    <w:txbxContent>
                      <w:p w:rsidR="00156228" w:rsidRDefault="00156228" w:rsidP="00D07F86">
                        <w:r>
                          <w:t>Application</w:t>
                        </w:r>
                      </w:p>
                    </w:txbxContent>
                  </v:textbox>
                </v:shape>
                <v:shape id="Straight Arrow Connector 364" o:spid="_x0000_s1227" type="#_x0000_t32" style="position:absolute;left:11512;top:4278;width:334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qyWMQAAADcAAAADwAAAGRycy9kb3ducmV2LnhtbESPzWrDMBCE74W8g9hAbo2ctA7GjWxC&#10;wDTXpgmkt621sU2tlbHkn759VSj0OMx8M8w+n00rRupdY1nBZh2BIC6tbrhScHkvHhMQziNrbC2T&#10;gm9ykGeLhz2m2k78RuPZVyKUsEtRQe19l0rpypoMurXtiIN3t71BH2RfSd3jFMpNK7dRtJMGGw4L&#10;NXZ0rKn8Og9GwdP9c35N/EEmxc0ehyGO42vxodRqOR9eQHia/X/4jz7pwO2e4fdMOAIy+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2rJYxAAAANwAAAAPAAAAAAAAAAAA&#10;AAAAAKECAABkcnMvZG93bnJldi54bWxQSwUGAAAAAAQABAD5AAAAkgMAAAAA&#10;" strokecolor="#4579b8 [3044]">
                  <v:stroke endarrow="open"/>
                </v:shape>
                <v:shape id="Straight Arrow Connector 365" o:spid="_x0000_s1228" type="#_x0000_t32" style="position:absolute;left:17135;top:5993;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YXw8IAAADcAAAADwAAAGRycy9kb3ducmV2LnhtbESPQYvCMBSE74L/ITzBm6YqlVKNIkLR&#10;q7oL6+3ZPNti81KaVOu/3ywIexxmvhlmve1NLZ7Uusqygtk0AkGcW11xoeDrkk0SEM4ja6wtk4I3&#10;OdhuhoM1ptq++ETPsy9EKGGXooLS+yaV0uUlGXRT2xAH725bgz7ItpC6xVcoN7WcR9FSGqw4LJTY&#10;0L6k/HHujILF/dYfEr+TSfZj910Xx/F3dlVqPOp3KxCeev8f/tBHHbhlDH9nwhGQm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5YXw8IAAADcAAAADwAAAAAAAAAAAAAA&#10;AAChAgAAZHJzL2Rvd25yZXYueG1sUEsFBgAAAAAEAAQA+QAAAJADAAAAAA==&#10;" strokecolor="#4579b8 [3044]">
                  <v:stroke endarrow="open"/>
                </v:shape>
                <v:shape id="Straight Arrow Connector 369" o:spid="_x0000_s1229" type="#_x0000_t32" style="position:absolute;left:22288;top:20841;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sdxsMAAADcAAAADwAAAGRycy9kb3ducmV2LnhtbESPT4vCMBTE7wt+h/CEva2pLpVajSJC&#10;0ev6B/T2bJ5tsXkpTar1228WFjwOM78ZZrHqTS0e1LrKsoLxKAJBnFtdcaHgeMi+EhDOI2usLZOC&#10;FzlYLQcfC0y1ffIPPfa+EKGEXYoKSu+bVEqXl2TQjWxDHLybbQ36INtC6hafodzUchJFU2mw4rBQ&#10;YkObkvL7vjMKvm/Xfpv4tUyys910XRzHp+yi1OewX89BeOr9O/xP73TgpjP4OxOO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bbHcbDAAAA3AAAAA8AAAAAAAAAAAAA&#10;AAAAoQIAAGRycy9kb3ducmV2LnhtbFBLBQYAAAAABAAEAPkAAACRAwAAAAA=&#10;" strokecolor="#4579b8 [3044]">
                  <v:stroke endarrow="open"/>
                </v:shape>
                <v:shape id="Straight Arrow Connector 370" o:spid="_x0000_s1230" type="#_x0000_t32" style="position:absolute;left:30841;top:24913;width:3449;height: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gihsEAAADcAAAADwAAAGRycy9kb3ducmV2LnhtbERPTWvCQBC9C/0PyxR6040tsSG6igih&#10;vVYt6G3MjkkwOxuyG03/fedQ6PHxvleb0bXqTn1oPBuYzxJQxKW3DVcGjodimoEKEdli65kM/FCA&#10;zfppssLc+gd/0X0fKyUhHHI0UMfY5VqHsiaHYeY7YuGuvncYBfaVtj0+JNy1+jVJFtphw9JQY0e7&#10;msrbfnAG3q6X8SOLW50VJ78bhjRNv4uzMS/P43YJKtIY/8V/7k8rvneZL2fkCOj1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OCKGwQAAANwAAAAPAAAAAAAAAAAAAAAA&#10;AKECAABkcnMvZG93bnJldi54bWxQSwUGAAAAAAQABAD5AAAAjwMAAAAA&#10;" strokecolor="#4579b8 [3044]">
                  <v:stroke endarrow="open"/>
                </v:shape>
                <v:shape id="Text Box 371" o:spid="_x0000_s1231" type="#_x0000_t202" style="position:absolute;left:20186;top:6755;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tqkMYA&#10;AADcAAAADwAAAGRycy9kb3ducmV2LnhtbESPQWsCMRSE74L/ITyhl1KzVrBlaxQVFJHaUi3F42Pz&#10;ulncvCxJ1PXfm0LB4zAz3zDjaWtrcSYfKscKBv0MBHHhdMWlgu/98ukVRIjIGmvHpOBKAaaTbmeM&#10;uXYX/qLzLpYiQTjkqMDE2ORShsKQxdB3DXHyfp23GJP0pdQeLwlua/mcZSNpseK0YLChhaHiuDtZ&#10;BUezefzMVtv5z2h99R/7kzv494NSD7129gYiUhvv4f/2WisYvgzg70w6AnJy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ttqkMYAAADcAAAADwAAAAAAAAAAAAAAAACYAgAAZHJz&#10;L2Rvd25yZXYueG1sUEsFBgAAAAAEAAQA9QAAAIsDAAAAAA==&#10;" filled="f" stroked="f" strokeweight=".5pt">
                  <v:textbox>
                    <w:txbxContent>
                      <w:p w:rsidR="00156228" w:rsidRDefault="00156228" w:rsidP="00D07F86">
                        <w:r>
                          <w:t>∆</w:t>
                        </w:r>
                      </w:p>
                    </w:txbxContent>
                  </v:textbox>
                </v:shape>
                <v:shape id="Text Box 391" o:spid="_x0000_s1232" type="#_x0000_t202" style="position:absolute;left:22288;top:21604;width:2673;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eMasYA&#10;AADcAAAADwAAAGRycy9kb3ducmV2LnhtbESPQWsCMRSE74L/ITyhl1KzVpB2axQVFJHaUi3F42Pz&#10;ulncvCxJ1PXfm0LB4zAz3zDjaWtrcSYfKscKBv0MBHHhdMWlgu/98ukFRIjIGmvHpOBKAaaTbmeM&#10;uXYX/qLzLpYiQTjkqMDE2ORShsKQxdB3DXHyfp23GJP0pdQeLwlua/mcZSNpseK0YLChhaHiuDtZ&#10;BUezefzMVtv5z2h99R/7kzv494NSD7129gYiUhvv4f/2WisYvg7g70w6AnJy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teMasYAAADcAAAADwAAAAAAAAAAAAAAAACYAgAAZHJz&#10;L2Rvd25yZXYueG1sUEsFBgAAAAAEAAQA9QAAAIsDAAAAAA==&#10;" filled="f" stroked="f" strokeweight=".5pt">
                  <v:textbox>
                    <w:txbxContent>
                      <w:p w:rsidR="00156228" w:rsidRDefault="00156228" w:rsidP="00D07F86">
                        <w:r>
                          <w:t>∆</w:t>
                        </w:r>
                      </w:p>
                    </w:txbxContent>
                  </v:textbox>
                </v:shape>
                <v:shapetype id="_x0000_t41" coordsize="21600,21600" o:spt="41" adj="-8280,24300,-1800,4050" path="m@0@1l@2@3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textborder="f"/>
                </v:shapetype>
                <v:shape id="Line Callout 1 (No Border) 442" o:spid="_x0000_s1233" type="#_x0000_t41" style="position:absolute;left:29718;top:215;width:13716;height:10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MwA8UA&#10;AADcAAAADwAAAGRycy9kb3ducmV2LnhtbESPT2vCQBTE74LfYXmCN900bEVSVxFBaMFLbQ/19sy+&#10;/Gmzb0N2E+O3dwuFHoeZ+Q2z2Y22EQN1vnas4WmZgCDOnam51PD5cVysQfiAbLBxTBru5GG3nU42&#10;mBl343cazqEUEcI+Qw1VCG0mpc8rsuiXriWOXuE6iyHKrpSmw1uE20amSbKSFmuOCxW2dKgo/zn3&#10;VkNvv67rfXtZKfX8fWpUX7ylxaD1fDbuX0AEGsN/+K/9ajQolcLvmXgE5PY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QzADxQAAANwAAAAPAAAAAAAAAAAAAAAAAJgCAABkcnMv&#10;ZG93bnJldi54bWxQSwUGAAAAAAQABAD1AAAAigMAAAAA&#10;" adj="-9180,9696" fillcolor="#fde9d9 [665]" strokecolor="#243f60 [1604]" strokeweight="2pt">
                  <v:textbox>
                    <w:txbxContent>
                      <w:p w:rsidR="00156228" w:rsidRPr="00875B4F" w:rsidRDefault="00156228" w:rsidP="00D07F86">
                        <w:pPr>
                          <w:jc w:val="center"/>
                          <w:rPr>
                            <w:color w:val="C0504D" w:themeColor="accent2"/>
                          </w:rPr>
                        </w:pPr>
                        <w:r>
                          <w:rPr>
                            <w:color w:val="C0504D" w:themeColor="accent2"/>
                          </w:rPr>
                          <w:t>All data is e</w:t>
                        </w:r>
                        <w:r w:rsidRPr="00875B4F">
                          <w:rPr>
                            <w:color w:val="C0504D" w:themeColor="accent2"/>
                          </w:rPr>
                          <w:t xml:space="preserve">ncrypted for </w:t>
                        </w:r>
                        <w:r>
                          <w:rPr>
                            <w:color w:val="C0504D" w:themeColor="accent2"/>
                          </w:rPr>
                          <w:t xml:space="preserve">access by </w:t>
                        </w:r>
                        <w:r w:rsidRPr="00875B4F">
                          <w:rPr>
                            <w:color w:val="C0504D" w:themeColor="accent2"/>
                          </w:rPr>
                          <w:t>Domain devices, users and applications only.</w:t>
                        </w:r>
                      </w:p>
                    </w:txbxContent>
                  </v:textbox>
                  <o:callout v:ext="edit" minusy="t"/>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14" o:spid="_x0000_s1234" type="#_x0000_t88" style="position:absolute;left:5308;top:4085;width:4572;height:977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8micUA&#10;AADcAAAADwAAAGRycy9kb3ducmV2LnhtbESPQWvCQBSE70L/w/IK3pqNwZYSXaUIBS+CjYX2+Mw+&#10;k2j2bdxdNf57VxA8DjPzDTOd96YVZ3K+saxglKQgiEurG64U/G6+3z5B+ICssbVMCq7kYT57GUwx&#10;1/bCP3QuQiUihH2OCuoQulxKX9Zk0Ce2I47ezjqDIUpXSe3wEuGmlVmafkiDDceFGjta1FQeipNR&#10;sHZ/7Xa7KMr/1dFmzXWPy3F2VGr42n9NQATqwzP8aC+1gvfRGO5n4hG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3yaJxQAAANwAAAAPAAAAAAAAAAAAAAAAAJgCAABkcnMv&#10;ZG93bnJldi54bWxQSwUGAAAAAAQABAD1AAAAigMAAAAA&#10;" adj="842" strokecolor="red"/>
                <v:shape id="Text Box 517" o:spid="_x0000_s1235" type="#_x0000_t202" style="position:absolute;left:2403;top:11924;width:11341;height:77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9U4cYA&#10;AADcAAAADwAAAGRycy9kb3ducmV2LnhtbESPQWvCQBSE70L/w/IK3sxGqVZTVxGLUlAKjQHp7ZF9&#10;TUKzb8Puqum/7xYKHoeZ+YZZrnvTiis531hWME5SEMSl1Q1XCorTbjQH4QOyxtYyKfghD+vVw2CJ&#10;mbY3/qBrHioRIewzVFCH0GVS+rImgz6xHXH0vqwzGKJ0ldQObxFuWjlJ05k02HBcqLGjbU3ld34x&#10;Cj6Rnl4Xx2mhi9z5w/t+cz7OKqWGj/3mBUSgPtzD/+03rWA6foa/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V9U4cYAAADcAAAADwAAAAAAAAAAAAAAAACYAgAAZHJz&#10;L2Rvd25yZXYueG1sUEsFBgAAAAAEAAQA9QAAAIsDAAAAAA==&#10;" fillcolor="#fde9d9 [665]" stroked="f" strokeweight=".5pt">
                  <v:textbox>
                    <w:txbxContent>
                      <w:p w:rsidR="00156228" w:rsidRDefault="00156228" w:rsidP="00D07F86">
                        <w:pPr>
                          <w:rPr>
                            <w:color w:val="C0504D" w:themeColor="accent2"/>
                          </w:rPr>
                        </w:pPr>
                        <w:r w:rsidRPr="00875B4F">
                          <w:rPr>
                            <w:color w:val="C0504D" w:themeColor="accent2"/>
                          </w:rPr>
                          <w:t xml:space="preserve">Only </w:t>
                        </w:r>
                        <w:r>
                          <w:rPr>
                            <w:color w:val="C0504D" w:themeColor="accent2"/>
                          </w:rPr>
                          <w:t>t</w:t>
                        </w:r>
                        <w:r w:rsidRPr="00875B4F">
                          <w:rPr>
                            <w:color w:val="C0504D" w:themeColor="accent2"/>
                          </w:rPr>
                          <w:t xml:space="preserve">rusted </w:t>
                        </w:r>
                      </w:p>
                      <w:p w:rsidR="00156228" w:rsidRPr="00875B4F" w:rsidRDefault="00156228" w:rsidP="00D07F86">
                        <w:pPr>
                          <w:rPr>
                            <w:color w:val="C0504D" w:themeColor="accent2"/>
                          </w:rPr>
                        </w:pPr>
                        <w:r w:rsidRPr="00875B4F">
                          <w:rPr>
                            <w:color w:val="C0504D" w:themeColor="accent2"/>
                          </w:rPr>
                          <w:t xml:space="preserve">Applications </w:t>
                        </w:r>
                      </w:p>
                      <w:p w:rsidR="00156228" w:rsidRDefault="00156228" w:rsidP="00D07F86">
                        <w:pPr>
                          <w:rPr>
                            <w:color w:val="C0504D" w:themeColor="accent2"/>
                          </w:rPr>
                        </w:pPr>
                        <w:r>
                          <w:rPr>
                            <w:color w:val="C0504D" w:themeColor="accent2"/>
                          </w:rPr>
                          <w:t>are allowed</w:t>
                        </w:r>
                        <w:r w:rsidRPr="00875B4F">
                          <w:rPr>
                            <w:color w:val="C0504D" w:themeColor="accent2"/>
                          </w:rPr>
                          <w:t xml:space="preserve"> access </w:t>
                        </w:r>
                      </w:p>
                      <w:p w:rsidR="00156228" w:rsidRPr="00875B4F" w:rsidRDefault="00156228" w:rsidP="00D07F86">
                        <w:pPr>
                          <w:rPr>
                            <w:color w:val="C0504D" w:themeColor="accent2"/>
                          </w:rPr>
                        </w:pPr>
                        <w:r>
                          <w:rPr>
                            <w:color w:val="C0504D" w:themeColor="accent2"/>
                          </w:rPr>
                          <w:t xml:space="preserve">to </w:t>
                        </w:r>
                        <w:r w:rsidRPr="00875B4F">
                          <w:rPr>
                            <w:color w:val="C0504D" w:themeColor="accent2"/>
                          </w:rPr>
                          <w:t>data</w:t>
                        </w:r>
                      </w:p>
                    </w:txbxContent>
                  </v:textbox>
                </v:shape>
                <w10:anchorlock/>
              </v:group>
            </w:pict>
          </mc:Fallback>
        </mc:AlternateContent>
      </w:r>
    </w:p>
    <w:p w:rsidR="00D07F86" w:rsidRPr="00C81D35" w:rsidRDefault="00D07F86" w:rsidP="00D07F86">
      <w:pPr>
        <w:pStyle w:val="BodyText"/>
        <w:rPr>
          <w:lang w:val="en-GB"/>
        </w:rPr>
      </w:pPr>
      <w:r w:rsidRPr="00C81D35">
        <w:rPr>
          <w:lang w:val="en-GB"/>
        </w:rPr>
        <w:t>A company may add an employee’s own device to a company Darwinet Domain making it a trusted and manageable device of the IT-department with regards to the data of the Darwinet Domain.</w:t>
      </w:r>
    </w:p>
    <w:p w:rsidR="00D07F86" w:rsidRPr="00C81D35" w:rsidRDefault="00D07F86" w:rsidP="00D07F86">
      <w:pPr>
        <w:pStyle w:val="Heading3"/>
        <w:rPr>
          <w:lang w:val="en-GB"/>
        </w:rPr>
      </w:pPr>
      <w:r w:rsidRPr="00C81D35">
        <w:rPr>
          <w:lang w:val="en-GB"/>
        </w:rPr>
        <w:t>Darwinet is platform independent</w:t>
      </w:r>
    </w:p>
    <w:p w:rsidR="00D07F86" w:rsidRPr="00C81D35" w:rsidRDefault="00D07F86" w:rsidP="00D07F86">
      <w:pPr>
        <w:pStyle w:val="BodyText"/>
        <w:rPr>
          <w:lang w:val="en-GB"/>
        </w:rPr>
      </w:pPr>
      <w:r w:rsidRPr="00C81D35">
        <w:rPr>
          <w:lang w:val="en-GB"/>
        </w:rPr>
        <w:t>Darwinet clients are developed for all major platforms (devices). This means that a company may invite iOS devices, Android Devices, UNIX devices, windows devices and so on to participate in a company Domain.</w:t>
      </w:r>
    </w:p>
    <w:p w:rsidR="00D07F86" w:rsidRPr="00C81D35" w:rsidRDefault="00D07F86" w:rsidP="00D07F86">
      <w:pPr>
        <w:pStyle w:val="Heading3"/>
        <w:rPr>
          <w:lang w:val="en-GB"/>
        </w:rPr>
      </w:pPr>
      <w:r w:rsidRPr="00C81D35">
        <w:rPr>
          <w:lang w:val="en-GB"/>
        </w:rPr>
        <w:t>Remote destruction of company data</w:t>
      </w:r>
    </w:p>
    <w:p w:rsidR="00D07F86" w:rsidRPr="00C81D35" w:rsidRDefault="00D07F86" w:rsidP="00D07F86">
      <w:pPr>
        <w:pStyle w:val="BodyText"/>
        <w:rPr>
          <w:lang w:val="en-GB"/>
        </w:rPr>
      </w:pPr>
      <w:r w:rsidRPr="00C81D35">
        <w:rPr>
          <w:lang w:val="en-GB"/>
        </w:rPr>
        <w:t>When a Darwinet node is excluded from a Domain it will automatically loose access to the data of that domain.</w:t>
      </w:r>
    </w:p>
    <w:p w:rsidR="00D07F86" w:rsidRPr="00C81D35" w:rsidRDefault="00D07F86" w:rsidP="00D07F86">
      <w:pPr>
        <w:pStyle w:val="BodyText"/>
        <w:numPr>
          <w:ilvl w:val="0"/>
          <w:numId w:val="34"/>
        </w:numPr>
        <w:rPr>
          <w:lang w:val="en-GB"/>
        </w:rPr>
      </w:pPr>
      <w:r w:rsidRPr="00C81D35">
        <w:rPr>
          <w:lang w:val="en-GB"/>
        </w:rPr>
        <w:t>The Device is now longer authorized to access other nodes not any data locally stored in the Domain.</w:t>
      </w:r>
    </w:p>
    <w:p w:rsidR="00D07F86" w:rsidRPr="00C81D35" w:rsidRDefault="00D07F86" w:rsidP="00D07F86">
      <w:pPr>
        <w:pStyle w:val="BodyText"/>
        <w:numPr>
          <w:ilvl w:val="0"/>
          <w:numId w:val="34"/>
        </w:numPr>
        <w:rPr>
          <w:lang w:val="en-GB"/>
        </w:rPr>
      </w:pPr>
      <w:r w:rsidRPr="00C81D35">
        <w:rPr>
          <w:lang w:val="en-GB"/>
        </w:rPr>
        <w:t>The node encryption keys needed to access any local data are by default deleted.</w:t>
      </w:r>
    </w:p>
    <w:p w:rsidR="00D07F86" w:rsidRPr="00C81D35" w:rsidRDefault="00D07F86" w:rsidP="00D07F86">
      <w:pPr>
        <w:pStyle w:val="BodyText"/>
        <w:numPr>
          <w:ilvl w:val="0"/>
          <w:numId w:val="34"/>
        </w:numPr>
        <w:rPr>
          <w:lang w:val="en-GB"/>
        </w:rPr>
      </w:pPr>
      <w:r w:rsidRPr="00C81D35">
        <w:rPr>
          <w:lang w:val="en-GB"/>
        </w:rPr>
        <w:t>The local data itself is by default deleted.</w:t>
      </w:r>
    </w:p>
    <w:p w:rsidR="00D07F86" w:rsidRPr="00C81D35" w:rsidRDefault="00D07F86" w:rsidP="00D07F86">
      <w:pPr>
        <w:pStyle w:val="BodyText"/>
        <w:rPr>
          <w:lang w:val="en-GB"/>
        </w:rPr>
      </w:pPr>
      <w:r w:rsidRPr="00C81D35">
        <w:rPr>
          <w:lang w:val="en-GB"/>
        </w:rPr>
        <w:t>A Darwinet node membership may be configured with a set of Domain data access restrictions. Some of them are:</w:t>
      </w:r>
    </w:p>
    <w:p w:rsidR="00D07F86" w:rsidRPr="00C81D35" w:rsidRDefault="00D07F86" w:rsidP="00D07F86">
      <w:pPr>
        <w:pStyle w:val="BodyText"/>
        <w:numPr>
          <w:ilvl w:val="0"/>
          <w:numId w:val="35"/>
        </w:numPr>
        <w:rPr>
          <w:lang w:val="en-GB"/>
        </w:rPr>
      </w:pPr>
      <w:r w:rsidRPr="00C81D35">
        <w:rPr>
          <w:lang w:val="en-GB"/>
        </w:rPr>
        <w:t>Regular re-authorization required. If this option is set the node is required to regularly renew domain data access authorization. If the node fails it will by default delete the encryption keys needed to access the domain data.</w:t>
      </w:r>
    </w:p>
    <w:p w:rsidR="00D07F86" w:rsidRPr="00C81D35" w:rsidRDefault="00D07F86" w:rsidP="00D07F86">
      <w:pPr>
        <w:pStyle w:val="BodyText"/>
        <w:numPr>
          <w:ilvl w:val="0"/>
          <w:numId w:val="35"/>
        </w:numPr>
        <w:rPr>
          <w:lang w:val="en-GB"/>
        </w:rPr>
      </w:pPr>
      <w:r w:rsidRPr="00C81D35">
        <w:rPr>
          <w:lang w:val="en-GB"/>
        </w:rPr>
        <w:t>Automatic membership revocation. The node may be configured to require its membership in the Domain to be renewed regularly. If it fails to access the Domain and retrieve membership renewal it will by default delete all data of the domain from local storage.</w:t>
      </w:r>
    </w:p>
    <w:p w:rsidR="00D07F86" w:rsidRPr="00C81D35" w:rsidRDefault="00D07F86" w:rsidP="00D07F86">
      <w:pPr>
        <w:pStyle w:val="BodyText"/>
        <w:rPr>
          <w:lang w:val="en-GB"/>
        </w:rPr>
      </w:pPr>
      <w:r w:rsidRPr="00C81D35">
        <w:rPr>
          <w:lang w:val="en-GB"/>
        </w:rPr>
        <w:t>All in all the security mechanisms of a Darwinet Domain means:</w:t>
      </w:r>
    </w:p>
    <w:p w:rsidR="00D07F86" w:rsidRPr="00C81D35" w:rsidRDefault="00D07F86" w:rsidP="00D07F86">
      <w:pPr>
        <w:pStyle w:val="BodyText"/>
        <w:numPr>
          <w:ilvl w:val="0"/>
          <w:numId w:val="36"/>
        </w:numPr>
        <w:rPr>
          <w:lang w:val="en-GB"/>
        </w:rPr>
      </w:pPr>
      <w:r w:rsidRPr="00C81D35">
        <w:rPr>
          <w:lang w:val="en-GB"/>
        </w:rPr>
        <w:t xml:space="preserve">A node may be </w:t>
      </w:r>
      <w:r w:rsidRPr="00C81D35">
        <w:rPr>
          <w:rStyle w:val="Strong"/>
          <w:lang w:val="en-GB"/>
        </w:rPr>
        <w:t>excluded online</w:t>
      </w:r>
      <w:r w:rsidRPr="00C81D35">
        <w:rPr>
          <w:lang w:val="en-GB"/>
        </w:rPr>
        <w:t xml:space="preserve"> and the excluded node will acknowledge that the node data is destroyed.</w:t>
      </w:r>
    </w:p>
    <w:p w:rsidR="00D07F86" w:rsidRPr="00C81D35" w:rsidRDefault="00D07F86" w:rsidP="00D07F86">
      <w:pPr>
        <w:pStyle w:val="BodyText"/>
        <w:numPr>
          <w:ilvl w:val="0"/>
          <w:numId w:val="36"/>
        </w:numPr>
        <w:rPr>
          <w:lang w:val="en-GB"/>
        </w:rPr>
      </w:pPr>
      <w:r w:rsidRPr="00C81D35">
        <w:rPr>
          <w:lang w:val="en-GB"/>
        </w:rPr>
        <w:t xml:space="preserve">A node may be </w:t>
      </w:r>
      <w:r w:rsidRPr="00C81D35">
        <w:rPr>
          <w:rStyle w:val="Strong"/>
          <w:lang w:val="en-GB"/>
        </w:rPr>
        <w:t>excluded offline</w:t>
      </w:r>
      <w:r w:rsidRPr="00C81D35">
        <w:rPr>
          <w:lang w:val="en-GB"/>
        </w:rPr>
        <w:t xml:space="preserve"> by self-destruct mechanisms.</w:t>
      </w:r>
    </w:p>
    <w:p w:rsidR="00D07F86" w:rsidRPr="00C81D35" w:rsidRDefault="00D07F86" w:rsidP="00D07F86">
      <w:pPr>
        <w:pStyle w:val="Heading2"/>
        <w:rPr>
          <w:lang w:val="en-GB"/>
        </w:rPr>
      </w:pPr>
      <w:r w:rsidRPr="00C81D35">
        <w:rPr>
          <w:lang w:val="en-GB"/>
        </w:rPr>
        <w:lastRenderedPageBreak/>
        <w:t>Darwinet Hosted Local Web Place</w:t>
      </w:r>
    </w:p>
    <w:p w:rsidR="00D07F86" w:rsidRPr="00C81D35" w:rsidRDefault="00D07F86" w:rsidP="00D07F86">
      <w:pPr>
        <w:pStyle w:val="BodyText"/>
        <w:rPr>
          <w:lang w:val="en-GB"/>
        </w:rPr>
      </w:pPr>
      <w:r w:rsidRPr="00C81D35">
        <w:rPr>
          <w:lang w:val="en-GB"/>
        </w:rPr>
        <w:t>By publishing a web place files in a folder structure of a Darwinet Domain it is possible to access and interact with them using a web browser.</w:t>
      </w:r>
    </w:p>
    <w:p w:rsidR="00D07F86" w:rsidRPr="00C81D35" w:rsidRDefault="00D07F86" w:rsidP="00D07F86">
      <w:pPr>
        <w:pStyle w:val="BodyText"/>
        <w:rPr>
          <w:lang w:val="en-GB"/>
        </w:rPr>
      </w:pPr>
      <w:r w:rsidRPr="00C81D35">
        <w:rPr>
          <w:noProof/>
        </w:rPr>
        <mc:AlternateContent>
          <mc:Choice Requires="wpc">
            <w:drawing>
              <wp:inline distT="0" distB="0" distL="0" distR="0" wp14:anchorId="19F0310E" wp14:editId="2E96A0C2">
                <wp:extent cx="4280534" cy="2867025"/>
                <wp:effectExtent l="0" t="0" r="0" b="0"/>
                <wp:docPr id="882" name="Canvas 88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67" name="Text Box 867"/>
                        <wps:cNvSpPr txBox="1"/>
                        <wps:spPr>
                          <a:xfrm>
                            <a:off x="0" y="126365"/>
                            <a:ext cx="910590" cy="4191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Web Browser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68" name="Text Box 868"/>
                        <wps:cNvSpPr txBox="1"/>
                        <wps:spPr>
                          <a:xfrm>
                            <a:off x="1143000" y="1263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69" name="Cloud 869"/>
                        <wps:cNvSpPr/>
                        <wps:spPr>
                          <a:xfrm>
                            <a:off x="1257300" y="926465"/>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712F11" w:rsidRDefault="00156228" w:rsidP="00D07F86">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 name="Text Box 870"/>
                        <wps:cNvSpPr txBox="1"/>
                        <wps:spPr>
                          <a:xfrm>
                            <a:off x="2286000" y="2183765"/>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71" name="Text Box 871"/>
                        <wps:cNvSpPr txBox="1"/>
                        <wps:spPr>
                          <a:xfrm>
                            <a:off x="3194243" y="2183765"/>
                            <a:ext cx="910590" cy="41402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Web Browser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72" name="Straight Arrow Connector 872"/>
                        <wps:cNvCnPr/>
                        <wps:spPr>
                          <a:xfrm>
                            <a:off x="1370648" y="469265"/>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73" name="Straight Arrow Connector 873"/>
                        <wps:cNvCnPr/>
                        <wps:spPr>
                          <a:xfrm>
                            <a:off x="1885950" y="1954070"/>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74" name="Text Box 874"/>
                        <wps:cNvSpPr txBox="1"/>
                        <wps:spPr>
                          <a:xfrm>
                            <a:off x="1675765" y="5454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75" name="Text Box 875"/>
                        <wps:cNvSpPr txBox="1"/>
                        <wps:spPr>
                          <a:xfrm>
                            <a:off x="1885950" y="2030413"/>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76" name="Can 876"/>
                        <wps:cNvSpPr/>
                        <wps:spPr>
                          <a:xfrm>
                            <a:off x="1028700" y="421640"/>
                            <a:ext cx="228600" cy="3524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7" name="Text Box 877"/>
                        <wps:cNvSpPr txBox="1"/>
                        <wps:spPr>
                          <a:xfrm>
                            <a:off x="584948" y="759460"/>
                            <a:ext cx="669290" cy="563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975A63" w:rsidRDefault="00156228" w:rsidP="00D07F86">
                              <w:pPr>
                                <w:rPr>
                                  <w:rStyle w:val="Emphasis"/>
                                </w:rPr>
                              </w:pPr>
                              <w:r w:rsidRPr="00975A63">
                                <w:rPr>
                                  <w:rStyle w:val="Emphasis"/>
                                </w:rPr>
                                <w:t>Darwinet</w:t>
                              </w:r>
                            </w:p>
                            <w:p w:rsidR="00156228" w:rsidRPr="00975A63" w:rsidRDefault="00156228" w:rsidP="00D07F86">
                              <w:pPr>
                                <w:rPr>
                                  <w:rStyle w:val="Emphasis"/>
                                </w:rPr>
                              </w:pPr>
                              <w:r w:rsidRPr="00975A63">
                                <w:rPr>
                                  <w:rStyle w:val="Emphasis"/>
                                </w:rPr>
                                <w:t>Virtual</w:t>
                              </w:r>
                            </w:p>
                            <w:p w:rsidR="00156228" w:rsidRPr="00975A63" w:rsidRDefault="00156228" w:rsidP="00D07F86">
                              <w:pPr>
                                <w:rPr>
                                  <w:rStyle w:val="Emphasis"/>
                                </w:rPr>
                              </w:pPr>
                              <w:r w:rsidRPr="00975A63">
                                <w:rPr>
                                  <w:rStyle w:val="Emphasis"/>
                                </w:rPr>
                                <w:t>Drive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78" name="Straight Arrow Connector 878"/>
                        <wps:cNvCnPr/>
                        <wps:spPr>
                          <a:xfrm>
                            <a:off x="709295" y="335915"/>
                            <a:ext cx="319405" cy="26193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79" name="Can 879"/>
                        <wps:cNvSpPr/>
                        <wps:spPr>
                          <a:xfrm>
                            <a:off x="2670810" y="1885633"/>
                            <a:ext cx="228600" cy="3524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6228" w:rsidRDefault="00156228" w:rsidP="00D07F86"/>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80" name="Text Box 423"/>
                        <wps:cNvSpPr txBox="1"/>
                        <wps:spPr>
                          <a:xfrm>
                            <a:off x="2771214" y="1397000"/>
                            <a:ext cx="669290" cy="563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975A63" w:rsidRDefault="00156228" w:rsidP="00D07F86">
                              <w:pPr>
                                <w:rPr>
                                  <w:rStyle w:val="Emphasis"/>
                                </w:rPr>
                              </w:pPr>
                              <w:r w:rsidRPr="00975A63">
                                <w:rPr>
                                  <w:rStyle w:val="Emphasis"/>
                                </w:rPr>
                                <w:t>Darwinet</w:t>
                              </w:r>
                            </w:p>
                            <w:p w:rsidR="00156228" w:rsidRPr="00975A63" w:rsidRDefault="00156228" w:rsidP="00D07F86">
                              <w:pPr>
                                <w:rPr>
                                  <w:rStyle w:val="Emphasis"/>
                                </w:rPr>
                              </w:pPr>
                              <w:r w:rsidRPr="00975A63">
                                <w:rPr>
                                  <w:rStyle w:val="Emphasis"/>
                                </w:rPr>
                                <w:t>Virtual</w:t>
                              </w:r>
                            </w:p>
                            <w:p w:rsidR="00156228" w:rsidRPr="00975A63" w:rsidRDefault="00156228" w:rsidP="00D07F86">
                              <w:pPr>
                                <w:rPr>
                                  <w:rStyle w:val="Emphasis"/>
                                </w:rPr>
                              </w:pPr>
                              <w:r w:rsidRPr="00975A63">
                                <w:rPr>
                                  <w:rStyle w:val="Emphasis"/>
                                </w:rPr>
                                <w:t>Drive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81" name="Straight Arrow Connector 881"/>
                        <wps:cNvCnPr/>
                        <wps:spPr>
                          <a:xfrm>
                            <a:off x="2899410" y="2061846"/>
                            <a:ext cx="300990" cy="32892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882" o:spid="_x0000_s1236" editas="canvas" style="width:337.05pt;height:225.75pt;mso-position-horizontal-relative:char;mso-position-vertical-relative:line" coordsize="42799,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">
                <v:shape id="_x0000_s1237" type="#_x0000_t75" style="position:absolute;width:42799;height:28670;visibility:visible;mso-wrap-style:square">
                  <v:fill o:detectmouseclick="t"/>
                  <v:path o:connecttype="none"/>
                </v:shape>
                <v:shape id="Text Box 867" o:spid="_x0000_s1238" type="#_x0000_t202" style="position:absolute;top:1263;width:9105;height:419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yDMcYA&#10;AADcAAAADwAAAGRycy9kb3ducmV2LnhtbESPzWrDMBCE74G8g9hAb7HchvzgRg6lUEgoCdTtob0t&#10;1lY2sVbGUmz37atAIMdhZr5htrvRNqKnzteOFTwmKQji0umajYKvz7f5BoQPyBobx6Tgjzzs8ulk&#10;i5l2A39QXwQjIoR9hgqqENpMSl9WZNEnriWO3q/rLIYoOyN1h0OE20Y+pelKWqw5LlTY0mtF5bm4&#10;WAX6tHg/HL6LWi6Pl5/lsDbybAalHmbjyzOIQGO4h2/tvVawWa3heiYeAZ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5yDMcYAAADcAAAADwAAAAAAAAAAAAAAAACYAgAAZHJz&#10;L2Rvd25yZXYueG1sUEsFBgAAAAAEAAQA9QAAAIsDAAAAAA==&#10;" fillcolor="white [3201]" strokecolor="#9bbb59 [3206]" strokeweight="2pt">
                  <v:textbox>
                    <w:txbxContent>
                      <w:p w:rsidR="00156228" w:rsidRDefault="00156228" w:rsidP="00D07F86">
                        <w:r>
                          <w:t>Web Browser</w:t>
                        </w:r>
                      </w:p>
                    </w:txbxContent>
                  </v:textbox>
                </v:shape>
                <v:shape id="Text Box 868" o:spid="_x0000_s1239" type="#_x0000_t202" style="position:absolute;left:11430;top:1263;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Fz6b8A&#10;AADcAAAADwAAAGRycy9kb3ducmV2LnhtbERP3WrCMBS+H/gO4QjezVRlQapRRJh4uTof4NAc22Jy&#10;UpJYO59+uRjs8uP73+5HZ8VAIXaeNSzmBQji2puOGw3X78/3NYiYkA1az6ThhyLsd5O3LZbGP7mi&#10;4ZIakUM4lqihTakvpYx1Sw7j3PfEmbv54DBlGBppAj5zuLNyWRRKOuw4N7TY07Gl+n55OA0r+xg+&#10;TvZkVWPU17J6DaoKUuvZdDxsQCQa07/4z302GtYqr81n8hGQu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yoXPpvwAAANwAAAAPAAAAAAAAAAAAAAAAAJgCAABkcnMvZG93bnJl&#10;di54bWxQSwUGAAAAAAQABAD1AAAAhAMAAAAA&#10;" fillcolor="white [3201]" strokecolor="black [3200]" strokeweight="2pt">
                  <v:textbox>
                    <w:txbxContent>
                      <w:p w:rsidR="00156228" w:rsidRDefault="00156228" w:rsidP="00D07F86">
                        <w:r>
                          <w:t>MIV</w:t>
                        </w:r>
                      </w:p>
                    </w:txbxContent>
                  </v:textbox>
                </v:shape>
                <v:shape id="Cloud 869" o:spid="_x0000_s1240" style="position:absolute;left:12573;top:9264;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aOKsMA&#10;AADcAAAADwAAAGRycy9kb3ducmV2LnhtbESPQYvCMBSE74L/ITxhL8WmXVip1SjLwsLiRbSC10fz&#10;bIvNS2lirf/eCAseh5n5hllvR9OKgXrXWFaQxgkI4tLqhisFp+J3noFwHllja5kUPMjBdjOdrDHX&#10;9s4HGo6+EgHCLkcFtfddLqUrazLoYtsRB+9ie4M+yL6Susd7gJtWfibJQhpsOCzU2NFPTeX1eDMK&#10;vobilrSPlHZ0vh6cjaK020dKfczG7xUIT6N/h//bf1pBtljC60w4AnLz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aOKsMAAADcAAAADwAAAAAAAAAAAAAAAACYAgAAZHJzL2Rv&#10;d25yZXYueG1sUEsFBgAAAAAEAAQA9QAAAIg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156228" w:rsidRPr="00712F11" w:rsidRDefault="00156228" w:rsidP="00D07F86">
                        <w:pPr>
                          <w:jc w:val="center"/>
                          <w:rPr>
                            <w:color w:val="000000" w:themeColor="text1"/>
                          </w:rPr>
                        </w:pPr>
                        <w:r>
                          <w:rPr>
                            <w:color w:val="000000" w:themeColor="text1"/>
                          </w:rPr>
                          <w:t>P2P</w:t>
                        </w:r>
                      </w:p>
                    </w:txbxContent>
                  </v:textbox>
                </v:shape>
                <v:shape id="Text Box 870" o:spid="_x0000_s1241" type="#_x0000_t202" style="position:absolute;left:22860;top:21837;width:4552;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7pMr8A&#10;AADcAAAADwAAAGRycy9kb3ducmV2LnhtbERPzYrCMBC+C/sOYRa8abqKXalGWQRlj1Z9gKGZbYvJ&#10;pCSxVp9+cxA8fnz/6+1gjejJh9axgq9pBoK4crrlWsHlvJ8sQYSIrNE4JgUPCrDdfIzWWGh355L6&#10;U6xFCuFQoIImxq6QMlQNWQxT1xEn7s95izFBX0vt8Z7CrZGzLMulxZZTQ4Md7RqqrqebVTA3t35x&#10;MAeT1zo/zspnn5deKjX+HH5WICIN8S1+uX+1guV3mp/OpCMgN/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DukyvwAAANwAAAAPAAAAAAAAAAAAAAAAAJgCAABkcnMvZG93bnJl&#10;di54bWxQSwUGAAAAAAQABAD1AAAAhAMAAAAA&#10;" fillcolor="white [3201]" strokecolor="black [3200]" strokeweight="2pt">
                  <v:textbox>
                    <w:txbxContent>
                      <w:p w:rsidR="00156228" w:rsidRDefault="00156228" w:rsidP="00D07F86">
                        <w:r>
                          <w:t>MIV</w:t>
                        </w:r>
                      </w:p>
                    </w:txbxContent>
                  </v:textbox>
                </v:shape>
                <v:shape id="Text Box 871" o:spid="_x0000_s1242" type="#_x0000_t202" style="position:absolute;left:31942;top:21837;width:9106;height:414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AoA8YA&#10;AADcAAAADwAAAGRycy9kb3ducmV2LnhtbESPzWrDMBCE74G+g9hCbrGchvzgRg6lEEgoCdTtob0t&#10;1lY2tlbGUmL37aNCIcdhZr5htrvRtuJKva8dK5gnKQji0umajYLPj/1sA8IHZI2tY1LwSx52+cNk&#10;i5l2A7/TtQhGRAj7DBVUIXSZlL6syKJPXEccvR/XWwxR9kbqHocIt618StOVtFhzXKiwo9eKyqa4&#10;WAX6vHg7Hr+KWi5Pl+/lsDayMYNS08fx5RlEoDHcw//tg1awWc/h70w8AjK/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uAoA8YAAADcAAAADwAAAAAAAAAAAAAAAACYAgAAZHJz&#10;L2Rvd25yZXYueG1sUEsFBgAAAAAEAAQA9QAAAIsDAAAAAA==&#10;" fillcolor="white [3201]" strokecolor="#9bbb59 [3206]" strokeweight="2pt">
                  <v:textbox>
                    <w:txbxContent>
                      <w:p w:rsidR="00156228" w:rsidRDefault="00156228" w:rsidP="00D07F86">
                        <w:r>
                          <w:t>Web Browser</w:t>
                        </w:r>
                      </w:p>
                    </w:txbxContent>
                  </v:textbox>
                </v:shape>
                <v:shape id="Straight Arrow Connector 872" o:spid="_x0000_s1243" type="#_x0000_t32" style="position:absolute;left:13706;top:4692;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0hJcMAAADcAAAADwAAAGRycy9kb3ducmV2LnhtbESPT4vCMBTE78J+h/AWvGmqS91SjSJC&#10;Wa/+Wdi9PZtnW2xeSpNq/fZGEDwOM/MbZrHqTS2u1LrKsoLJOAJBnFtdcaHgeMhGCQjnkTXWlknB&#10;nRyslh+DBaba3nhH170vRICwS1FB6X2TSunykgy6sW2Ig3e2rUEfZFtI3eItwE0tp1E0kwYrDgsl&#10;NrQpKb/sO6Pg63zqfxK/lkn2ZzddF8fxb/av1PCzX89BeOr9O/xqb7WC5HsK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CdISXDAAAA3AAAAA8AAAAAAAAAAAAA&#10;AAAAoQIAAGRycy9kb3ducmV2LnhtbFBLBQYAAAAABAAEAPkAAACRAwAAAAA=&#10;" strokecolor="#4579b8 [3044]">
                  <v:stroke endarrow="open"/>
                </v:shape>
                <v:shape id="Straight Arrow Connector 873" o:spid="_x0000_s1244" type="#_x0000_t32" style="position:absolute;left:18859;top:19540;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GEvsMAAADcAAAADwAAAGRycy9kb3ducmV2LnhtbESPQYvCMBSE7wv+h/AEb2uq0rVUo4hQ&#10;9Lqugt6ezbMtNi+lSbX+e7OwsMdhZr5hluve1OJBrassK5iMIxDEudUVFwqOP9lnAsJ5ZI21ZVLw&#10;Igfr1eBjiam2T/6mx8EXIkDYpaig9L5JpXR5SQbd2DbEwbvZ1qAPsi2kbvEZ4KaW0yj6kgYrDgsl&#10;NrQtKb8fOqNgdrv2u8RvZJKd7bbr4jg+ZRelRsN+swDhqff/4b/2XitI5jP4PROOgFy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RhL7DAAAA3AAAAA8AAAAAAAAAAAAA&#10;AAAAoQIAAGRycy9kb3ducmV2LnhtbFBLBQYAAAAABAAEAPkAAACRAwAAAAA=&#10;" strokecolor="#4579b8 [3044]">
                  <v:stroke endarrow="open"/>
                </v:shape>
                <v:shape id="Text Box 874" o:spid="_x0000_s1245" type="#_x0000_t202" style="position:absolute;left:16757;top:5454;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fxR8YA&#10;AADcAAAADwAAAGRycy9kb3ducmV2LnhtbESPQWsCMRSE7wX/Q3iFXqRmLUVlaxQttIiopVqKx8fm&#10;dbO4eVmSqOu/N4LQ4zAz3zDjaWtrcSIfKscK+r0MBHHhdMWlgp/dx/MIRIjIGmvHpOBCAaaTzsMY&#10;c+3O/E2nbSxFgnDIUYGJscmlDIUhi6HnGuLk/TlvMSbpS6k9nhPc1vIlywbSYsVpwWBD74aKw/Zo&#10;FRzMsvuVfa7nv4PFxW92R7f3q71ST4/t7A1EpDb+h+/thVYwGr7C7Uw6AnJy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5fxR8YAAADcAAAADwAAAAAAAAAAAAAAAACYAgAAZHJz&#10;L2Rvd25yZXYueG1sUEsFBgAAAAAEAAQA9QAAAIsDAAAAAA==&#10;" filled="f" stroked="f" strokeweight=".5pt">
                  <v:textbox>
                    <w:txbxContent>
                      <w:p w:rsidR="00156228" w:rsidRDefault="00156228" w:rsidP="00D07F86">
                        <w:r>
                          <w:t>∆</w:t>
                        </w:r>
                      </w:p>
                    </w:txbxContent>
                  </v:textbox>
                </v:shape>
                <v:shape id="Text Box 875" o:spid="_x0000_s1246" type="#_x0000_t202" style="position:absolute;left:18859;top:20304;width:2673;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tU3MYA&#10;AADcAAAADwAAAGRycy9kb3ducmV2LnhtbESPQWsCMRSE7wX/Q3iFXqRmLVRlaxQttIiopVqKx8fm&#10;dbO4eVmSqOu/N4LQ4zAz3zDjaWtrcSIfKscK+r0MBHHhdMWlgp/dx/MIRIjIGmvHpOBCAaaTzsMY&#10;c+3O/E2nbSxFgnDIUYGJscmlDIUhi6HnGuLk/TlvMSbpS6k9nhPc1vIlywbSYsVpwWBD74aKw/Zo&#10;FRzMsvuVfa7nv4PFxW92R7f3q71ST4/t7A1EpDb+h+/thVYwGr7C7Uw6AnJy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tU3MYAAADcAAAADwAAAAAAAAAAAAAAAACYAgAAZHJz&#10;L2Rvd25yZXYueG1sUEsFBgAAAAAEAAQA9QAAAIsDAAAAAA==&#10;" filled="f" stroked="f" strokeweight=".5pt">
                  <v:textbox>
                    <w:txbxContent>
                      <w:p w:rsidR="00156228" w:rsidRDefault="00156228" w:rsidP="00D07F86">
                        <w:r>
                          <w:t>∆</w:t>
                        </w:r>
                      </w:p>
                    </w:txbxContent>
                  </v:textbox>
                </v:shape>
                <v:shape id="Can 876" o:spid="_x0000_s1247" type="#_x0000_t22" style="position:absolute;left:10287;top:4216;width:228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dqs8QA&#10;AADcAAAADwAAAGRycy9kb3ducmV2LnhtbESPQWvCQBSE74X+h+UVvNVNJUaJriKCIqWXarw/ss9k&#10;afZtzK4m/vuuUOhxmJlvmOV6sI24U+eNYwUf4wQEcem04UpBcdq9z0H4gKyxcUwKHuRhvXp9WWKu&#10;Xc/fdD+GSkQI+xwV1CG0uZS+rMmiH7uWOHoX11kMUXaV1B32EW4bOUmSTFo0HBdqbGlbU/lzvFkF&#10;+0manvqiz87l1Jhzu/lMi6+rUqO3YbMAEWgI/+G/9kErmM8yeJ6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narPEAAAA3AAAAA8AAAAAAAAAAAAAAAAAmAIAAGRycy9k&#10;b3ducmV2LnhtbFBLBQYAAAAABAAEAPUAAACJAwAAAAA=&#10;" adj="3503" fillcolor="#4f81bd [3204]" strokecolor="#243f60 [1604]" strokeweight="2pt"/>
                <v:shape id="Text Box 877" o:spid="_x0000_s1248" type="#_x0000_t202" style="position:absolute;left:5849;top:7594;width:6693;height:56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VvMMYA&#10;AADcAAAADwAAAGRycy9kb3ducmV2LnhtbESPQWsCMRSE70L/Q3iFXqRm24PKapS20CKlWrqKeHxs&#10;npvFzcuSRF3/vRGEHoeZ+YaZzjvbiBP5UDtW8DLIQBCXTtdcKdisP5/HIEJE1tg4JgUXCjCfPfSm&#10;mGt35j86FbESCcIhRwUmxjaXMpSGLIaBa4mTt3feYkzSV1J7PCe4beRrlg2lxZrTgsGWPgyVh+Jo&#10;FRzMd/83+1q+b4eLi1+tj27nf3ZKPT12bxMQkbr4H763F1rBeDSC25l0BOTs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0VvMMYAAADcAAAADwAAAAAAAAAAAAAAAACYAgAAZHJz&#10;L2Rvd25yZXYueG1sUEsFBgAAAAAEAAQA9QAAAIsDAAAAAA==&#10;" filled="f" stroked="f" strokeweight=".5pt">
                  <v:textbox>
                    <w:txbxContent>
                      <w:p w:rsidR="00156228" w:rsidRPr="00975A63" w:rsidRDefault="00156228" w:rsidP="00D07F86">
                        <w:pPr>
                          <w:rPr>
                            <w:rStyle w:val="Emphasis"/>
                          </w:rPr>
                        </w:pPr>
                        <w:r w:rsidRPr="00975A63">
                          <w:rPr>
                            <w:rStyle w:val="Emphasis"/>
                          </w:rPr>
                          <w:t>Darwinet</w:t>
                        </w:r>
                      </w:p>
                      <w:p w:rsidR="00156228" w:rsidRPr="00975A63" w:rsidRDefault="00156228" w:rsidP="00D07F86">
                        <w:pPr>
                          <w:rPr>
                            <w:rStyle w:val="Emphasis"/>
                          </w:rPr>
                        </w:pPr>
                        <w:r w:rsidRPr="00975A63">
                          <w:rPr>
                            <w:rStyle w:val="Emphasis"/>
                          </w:rPr>
                          <w:t>Virtual</w:t>
                        </w:r>
                      </w:p>
                      <w:p w:rsidR="00156228" w:rsidRPr="00975A63" w:rsidRDefault="00156228" w:rsidP="00D07F86">
                        <w:pPr>
                          <w:rPr>
                            <w:rStyle w:val="Emphasis"/>
                          </w:rPr>
                        </w:pPr>
                        <w:r w:rsidRPr="00975A63">
                          <w:rPr>
                            <w:rStyle w:val="Emphasis"/>
                          </w:rPr>
                          <w:t>Drive</w:t>
                        </w:r>
                      </w:p>
                    </w:txbxContent>
                  </v:textbox>
                </v:shape>
                <v:shape id="Straight Arrow Connector 878" o:spid="_x0000_s1249" type="#_x0000_t32" style="position:absolute;left:7092;top:3359;width:3195;height:2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UWz8IAAADcAAAADwAAAGRycy9kb3ducmV2LnhtbERPy0rDQBTdC/7DcIXuzERLNKSZhFII&#10;um2toLvbzM0DM3dCZtLGv+8sCl0ezjsvFzOIM02ut6zgJYpBENdW99wqOH5VzykI55E1DpZJwT85&#10;KIvHhxwzbS+8p/PBtyKEsMtQQef9mEnp6o4MusiOxIFr7GTQBzi1Uk94CeFmkK9x/CYN9hwaOhxp&#10;11H9d5iNgnVzWj5Sv5Vp9WN385wkyXf1q9TqadluQHha/F18c39qBel7WBvOhCMgiy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XUWz8IAAADcAAAADwAAAAAAAAAAAAAA&#10;AAChAgAAZHJzL2Rvd25yZXYueG1sUEsFBgAAAAAEAAQA+QAAAJADAAAAAA==&#10;" strokecolor="#4579b8 [3044]">
                  <v:stroke endarrow="open"/>
                </v:shape>
                <v:shape id="Can 879" o:spid="_x0000_s1250" type="#_x0000_t22" style="position:absolute;left:26708;top:18856;width:228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j+wcUA&#10;AADcAAAADwAAAGRycy9kb3ducmV2LnhtbESPT2vCQBTE7wW/w/KE3upGSf0TXUUEi5ReqvH+yD6T&#10;xezbmF1N/PbdQqHHYWZ+w6w2va3Fg1pvHCsYjxIQxIXThksF+Wn/NgfhA7LG2jEpeJKHzXrwssJM&#10;u46/6XEMpYgQ9hkqqEJoMil9UZFFP3INcfQurrUYomxLqVvsItzWcpIkU2nRcFyosKFdRcX1eLcK&#10;PiZpeurybnou3o05N9vPNP+6KfU67LdLEIH68B/+ax+0gvlsAb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P7BxQAAANwAAAAPAAAAAAAAAAAAAAAAAJgCAABkcnMv&#10;ZG93bnJldi54bWxQSwUGAAAAAAQABAD1AAAAigMAAAAA&#10;" adj="3503" fillcolor="#4f81bd [3204]" strokecolor="#243f60 [1604]" strokeweight="2pt">
                  <v:textbox>
                    <w:txbxContent>
                      <w:p w:rsidR="00156228" w:rsidRDefault="00156228" w:rsidP="00D07F86"/>
                    </w:txbxContent>
                  </v:textbox>
                </v:shape>
                <v:shape id="Text Box 423" o:spid="_x0000_s1251" type="#_x0000_t202" style="position:absolute;left:27712;top:13970;width:6693;height:56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mHY8MA&#10;AADcAAAADwAAAGRycy9kb3ducmV2LnhtbERPy2oCMRTdF/yHcIVuSs3YhQxTo1TBIkUrPhCXl8nt&#10;ZHByMyRRx783C6HLw3mPp51txJV8qB0rGA4yEMSl0zVXCg77xXsOIkRkjY1jUnCnANNJ72WMhXY3&#10;3tJ1FyuRQjgUqMDE2BZShtKQxTBwLXHi/py3GBP0ldQebyncNvIjy0bSYs2pwWBLc0PleXexCs7m&#10;522Tfa9nx9Hy7n/3F3fyq5NSr/3u6xNEpC7+i5/upVaQ52l+OpOOgJ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XmHY8MAAADcAAAADwAAAAAAAAAAAAAAAACYAgAAZHJzL2Rv&#10;d25yZXYueG1sUEsFBgAAAAAEAAQA9QAAAIgDAAAAAA==&#10;" filled="f" stroked="f" strokeweight=".5pt">
                  <v:textbox>
                    <w:txbxContent>
                      <w:p w:rsidR="00156228" w:rsidRPr="00975A63" w:rsidRDefault="00156228" w:rsidP="00D07F86">
                        <w:pPr>
                          <w:rPr>
                            <w:rStyle w:val="Emphasis"/>
                          </w:rPr>
                        </w:pPr>
                        <w:r w:rsidRPr="00975A63">
                          <w:rPr>
                            <w:rStyle w:val="Emphasis"/>
                          </w:rPr>
                          <w:t>Darwinet</w:t>
                        </w:r>
                      </w:p>
                      <w:p w:rsidR="00156228" w:rsidRPr="00975A63" w:rsidRDefault="00156228" w:rsidP="00D07F86">
                        <w:pPr>
                          <w:rPr>
                            <w:rStyle w:val="Emphasis"/>
                          </w:rPr>
                        </w:pPr>
                        <w:r w:rsidRPr="00975A63">
                          <w:rPr>
                            <w:rStyle w:val="Emphasis"/>
                          </w:rPr>
                          <w:t>Virtual</w:t>
                        </w:r>
                      </w:p>
                      <w:p w:rsidR="00156228" w:rsidRPr="00975A63" w:rsidRDefault="00156228" w:rsidP="00D07F86">
                        <w:pPr>
                          <w:rPr>
                            <w:rStyle w:val="Emphasis"/>
                          </w:rPr>
                        </w:pPr>
                        <w:r w:rsidRPr="00975A63">
                          <w:rPr>
                            <w:rStyle w:val="Emphasis"/>
                          </w:rPr>
                          <w:t>Drive</w:t>
                        </w:r>
                      </w:p>
                    </w:txbxContent>
                  </v:textbox>
                </v:shape>
                <v:shape id="Straight Arrow Connector 881" o:spid="_x0000_s1252" type="#_x0000_t32" style="position:absolute;left:28994;top:20618;width:3010;height:32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rPdcMAAADcAAAADwAAAGRycy9kb3ducmV2LnhtbESPQWvCQBSE7wX/w/IEb3WjkrJEVxEh&#10;6LW2gt6e2WcSzL4N2Y3Gf98tFHocZuYbZrUZbCMe1PnasYbZNAFBXDhTc6nh+yt/VyB8QDbYOCYN&#10;L/KwWY/eVpgZ9+RPehxDKSKEfYYaqhDaTEpfVGTRT11LHL2b6yyGKLtSmg6fEW4bOU+SD2mx5rhQ&#10;YUu7ior7sbcaFrfrsFdhK1V+dru+T9P0lF+0noyH7RJEoCH8h//aB6NBqRn8nolHQK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Waz3XDAAAA3AAAAA8AAAAAAAAAAAAA&#10;AAAAoQIAAGRycy9kb3ducmV2LnhtbFBLBQYAAAAABAAEAPkAAACRAwAAAAA=&#10;" strokecolor="#4579b8 [3044]">
                  <v:stroke endarrow="open"/>
                </v:shape>
                <w10:anchorlock/>
              </v:group>
            </w:pict>
          </mc:Fallback>
        </mc:AlternateContent>
      </w:r>
    </w:p>
    <w:p w:rsidR="00D07F86" w:rsidRPr="00C81D35" w:rsidRDefault="00D07F86" w:rsidP="00D07F86">
      <w:pPr>
        <w:pStyle w:val="BodyText"/>
        <w:rPr>
          <w:lang w:val="en-GB"/>
        </w:rPr>
      </w:pPr>
      <w:r w:rsidRPr="00C81D35">
        <w:rPr>
          <w:lang w:val="en-GB"/>
        </w:rPr>
        <w:t>Existing frameworks to create local Wikis will work out of the box and become shared wikis within the domain if published this way.</w:t>
      </w:r>
    </w:p>
    <w:p w:rsidR="00D07F86" w:rsidRPr="00C81D35" w:rsidRDefault="00D07F86" w:rsidP="00D07F86">
      <w:pPr>
        <w:pStyle w:val="BodyText"/>
        <w:rPr>
          <w:rStyle w:val="Emphasis"/>
          <w:lang w:val="en-GB"/>
        </w:rPr>
      </w:pPr>
      <w:r w:rsidRPr="00C81D35">
        <w:rPr>
          <w:rStyle w:val="Emphasis"/>
          <w:lang w:val="en-GB"/>
        </w:rPr>
        <w:t>Note: Functionality of the web place will then be restricted to the functionality of the web browser as there is no Web server involved.</w:t>
      </w:r>
    </w:p>
    <w:p w:rsidR="00D07F86" w:rsidRPr="00C81D35" w:rsidRDefault="00D07F86" w:rsidP="00D07F86">
      <w:pPr>
        <w:pStyle w:val="Heading2"/>
        <w:rPr>
          <w:lang w:val="en-GB"/>
        </w:rPr>
      </w:pPr>
      <w:r w:rsidRPr="00C81D35">
        <w:rPr>
          <w:lang w:val="en-GB"/>
        </w:rPr>
        <w:t>Web Hosted Darwinet Nodes</w:t>
      </w:r>
    </w:p>
    <w:p w:rsidR="00D07F86" w:rsidRPr="00C81D35" w:rsidRDefault="00D07F86" w:rsidP="00D07F86">
      <w:pPr>
        <w:pStyle w:val="BodyText"/>
        <w:rPr>
          <w:lang w:val="en-GB"/>
        </w:rPr>
      </w:pPr>
      <w:r w:rsidRPr="00C81D35">
        <w:rPr>
          <w:lang w:val="en-GB"/>
        </w:rPr>
        <w:t>A Darwinet Domain may be hosted on Web servers by using Web server Darwinet clients. In this way it is possible to operate a Darwinet Domain entirely through web browsers and use no local Darwinet Client at all.</w:t>
      </w:r>
    </w:p>
    <w:p w:rsidR="00D07F86" w:rsidRPr="00C81D35" w:rsidRDefault="00D07F86" w:rsidP="00D07F86">
      <w:pPr>
        <w:pStyle w:val="BodyText"/>
        <w:rPr>
          <w:lang w:val="en-GB"/>
        </w:rPr>
      </w:pPr>
      <w:r w:rsidRPr="00C81D35">
        <w:rPr>
          <w:noProof/>
        </w:rPr>
        <mc:AlternateContent>
          <mc:Choice Requires="wpc">
            <w:drawing>
              <wp:inline distT="0" distB="0" distL="0" distR="0" wp14:anchorId="63A20592" wp14:editId="59BC9CBC">
                <wp:extent cx="4545134" cy="3371850"/>
                <wp:effectExtent l="0" t="0" r="8255" b="0"/>
                <wp:docPr id="898" name="Canvas 89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92" name="Text Box 992"/>
                        <wps:cNvSpPr txBox="1"/>
                        <wps:spPr>
                          <a:xfrm>
                            <a:off x="3023235" y="126365"/>
                            <a:ext cx="1485900"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Code execute on web-page 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3" name="Text Box 883"/>
                        <wps:cNvSpPr txBox="1"/>
                        <wps:spPr>
                          <a:xfrm>
                            <a:off x="0" y="126365"/>
                            <a:ext cx="910590" cy="4191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Web Browser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84" name="Text Box 884"/>
                        <wps:cNvSpPr txBox="1"/>
                        <wps:spPr>
                          <a:xfrm>
                            <a:off x="3823335" y="5454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85" name="Cloud 885"/>
                        <wps:cNvSpPr/>
                        <wps:spPr>
                          <a:xfrm>
                            <a:off x="3137535" y="1431290"/>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712F11" w:rsidRDefault="00156228" w:rsidP="00D07F86">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 name="Text Box 886"/>
                        <wps:cNvSpPr txBox="1"/>
                        <wps:spPr>
                          <a:xfrm>
                            <a:off x="3823335" y="2917190"/>
                            <a:ext cx="455295" cy="354965"/>
                          </a:xfrm>
                          <a:prstGeom prst="rect">
                            <a:avLst/>
                          </a:prstGeom>
                          <a:ln>
                            <a:solidFill>
                              <a:schemeClr val="bg1">
                                <a:lumMod val="65000"/>
                              </a:schemeClr>
                            </a:solidFill>
                            <a:prstDash val="dash"/>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90" name="Text Box 890"/>
                        <wps:cNvSpPr txBox="1"/>
                        <wps:spPr>
                          <a:xfrm>
                            <a:off x="3556000" y="1088390"/>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91" name="Text Box 891"/>
                        <wps:cNvSpPr txBox="1"/>
                        <wps:spPr>
                          <a:xfrm>
                            <a:off x="4024630" y="2469198"/>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C57C46" w:rsidRDefault="00156228" w:rsidP="00D07F86">
                              <w:pPr>
                                <w:rPr>
                                  <w:color w:val="A6A6A6" w:themeColor="background1" w:themeShade="A6"/>
                                  <w14:textOutline w14:w="9525" w14:cap="rnd" w14:cmpd="sng" w14:algn="ctr">
                                    <w14:solidFill>
                                      <w14:schemeClr w14:val="bg1">
                                        <w14:lumMod w14:val="65000"/>
                                      </w14:schemeClr>
                                    </w14:solidFill>
                                    <w14:prstDash w14:val="solid"/>
                                    <w14:bevel/>
                                  </w14:textOutline>
                                </w:rPr>
                              </w:pPr>
                              <w:r w:rsidRPr="00C57C46">
                                <w:rPr>
                                  <w14:textOutline w14:w="9525" w14:cap="rnd" w14:cmpd="sng" w14:algn="ctr">
                                    <w14:solidFill>
                                      <w14:schemeClr w14:val="bg1">
                                        <w14:lumMod w14:val="65000"/>
                                      </w14:schemeClr>
                                    </w14:solidFill>
                                    <w14:prstDash w14:val="solid"/>
                                    <w14:bevel/>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99" name="Text Box 899"/>
                        <wps:cNvSpPr txBox="1"/>
                        <wps:spPr>
                          <a:xfrm>
                            <a:off x="1714183" y="122555"/>
                            <a:ext cx="811530" cy="34544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Web 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93" name="Straight Arrow Connector 993"/>
                        <wps:cNvCnPr/>
                        <wps:spPr>
                          <a:xfrm>
                            <a:off x="910590" y="173990"/>
                            <a:ext cx="80359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94" name="Straight Arrow Connector 994"/>
                        <wps:cNvCnPr/>
                        <wps:spPr>
                          <a:xfrm>
                            <a:off x="2525713" y="173990"/>
                            <a:ext cx="497522"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95" name="Straight Arrow Connector 995"/>
                        <wps:cNvCnPr/>
                        <wps:spPr>
                          <a:xfrm flipH="1">
                            <a:off x="2513648" y="402591"/>
                            <a:ext cx="50958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96" name="Straight Arrow Connector 996"/>
                        <wps:cNvCnPr/>
                        <wps:spPr>
                          <a:xfrm flipH="1">
                            <a:off x="943417" y="402591"/>
                            <a:ext cx="70821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20" name="Straight Arrow Connector 1020"/>
                        <wps:cNvCnPr>
                          <a:endCxn id="884" idx="2"/>
                        </wps:cNvCnPr>
                        <wps:spPr>
                          <a:xfrm flipV="1">
                            <a:off x="3823335" y="888365"/>
                            <a:ext cx="227648" cy="542925"/>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021" name="Straight Arrow Connector 1021"/>
                        <wps:cNvCnPr>
                          <a:stCxn id="886" idx="0"/>
                        </wps:cNvCnPr>
                        <wps:spPr>
                          <a:xfrm flipH="1" flipV="1">
                            <a:off x="3937635" y="2459990"/>
                            <a:ext cx="113348" cy="45720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898" o:spid="_x0000_s1253" editas="canvas" style="width:357.9pt;height:265.5pt;mso-position-horizontal-relative:char;mso-position-vertical-relative:line" coordsize="45446,33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">
                <v:shape id="_x0000_s1254" type="#_x0000_t75" style="position:absolute;width:45446;height:33718;visibility:visible;mso-wrap-style:square">
                  <v:fill o:detectmouseclick="t"/>
                  <v:path o:connecttype="none"/>
                </v:shape>
                <v:shape id="Text Box 992" o:spid="_x0000_s1255" type="#_x0000_t202" style="position:absolute;left:30232;top:1263;width:14859;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14CcIA&#10;AADcAAAADwAAAGRycy9kb3ducmV2LnhtbESPQUsDMRSE7wX/Q3iCtzZrD7K7Ni0qbRF6ahXPj81r&#10;Ety8LEncrv/eCIUeh5n5hlltJt+LkWJygRU8LioQxF3Qjo2Cz4/dvAaRMrLGPjAp+KUEm/XdbIWt&#10;Dhc+0njKRhQIpxYV2JyHVsrUWfKYFmEgLt45RI+5yGikjngpcN/LZVU9SY+Oy4LFgd4sdd+nH69g&#10;+2oa09UY7bbWzo3T1/lg9ko93E8vzyAyTfkWvrbftYKmWcL/mXIE5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jXgJwgAAANwAAAAPAAAAAAAAAAAAAAAAAJgCAABkcnMvZG93&#10;bnJldi54bWxQSwUGAAAAAAQABAD1AAAAhwMAAAAA&#10;" fillcolor="white [3201]" strokeweight=".5pt">
                  <v:textbox>
                    <w:txbxContent>
                      <w:p w:rsidR="00156228" w:rsidRDefault="00156228" w:rsidP="00D07F86">
                        <w:r>
                          <w:t>Code execute on web-page access</w:t>
                        </w:r>
                      </w:p>
                    </w:txbxContent>
                  </v:textbox>
                </v:shape>
                <v:shape id="Text Box 883" o:spid="_x0000_s1256" type="#_x0000_t202" style="position:absolute;top:1263;width:9105;height:419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tjyMYA&#10;AADcAAAADwAAAGRycy9kb3ducmV2LnhtbESPQWvCQBSE7wX/w/IEb3VjxTZENyKFQqW00OhBb4/s&#10;cxOSfRuyq4n/vlso9DjMzDfMZjvaVtyo97VjBYt5AoK4dLpmo+B4eHtMQfiArLF1TAru5GGbTx42&#10;mGk38DfdimBEhLDPUEEVQpdJ6cuKLPq564ijd3G9xRBlb6TucYhw28qnJHmWFmuOCxV29FpR2RRX&#10;q0B/LT/2+1NRy9Xn9bwaXoxszKDUbDru1iACjeE//Nd+1wrSdAm/Z+IRk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KtjyMYAAADcAAAADwAAAAAAAAAAAAAAAACYAgAAZHJz&#10;L2Rvd25yZXYueG1sUEsFBgAAAAAEAAQA9QAAAIsDAAAAAA==&#10;" fillcolor="white [3201]" strokecolor="#9bbb59 [3206]" strokeweight="2pt">
                  <v:textbox>
                    <w:txbxContent>
                      <w:p w:rsidR="00156228" w:rsidRDefault="00156228" w:rsidP="00D07F86">
                        <w:r>
                          <w:t>Web Browser</w:t>
                        </w:r>
                      </w:p>
                    </w:txbxContent>
                  </v:textbox>
                </v:shape>
                <v:shape id="Text Box 884" o:spid="_x0000_s1257" type="#_x0000_t202" style="position:absolute;left:38233;top:5454;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fFsMA&#10;AADcAAAADwAAAGRycy9kb3ducmV2LnhtbESPwWrDMBBE74X+g9hCbo3cNDXGjWxKoSHHOskHLNbG&#10;NpVWRlIcN18fFQI9DjPzhtnUszViIh8GxwpelhkI4tbpgTsFx8PXcwEiRGSNxjEp+KUAdfX4sMFS&#10;uws3NO1jJxKEQ4kK+hjHUsrQ9mQxLN1InLyT8xZjkr6T2uMlwa2RqyzLpcWB00KPI3321P7sz1bB&#10;qzlPb1uzNXmn8+9Vc53yxkulFk/zxzuISHP8D9/bO62gKNbwdyYdAV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CfFsMAAADcAAAADwAAAAAAAAAAAAAAAACYAgAAZHJzL2Rv&#10;d25yZXYueG1sUEsFBgAAAAAEAAQA9QAAAIgDAAAAAA==&#10;" fillcolor="white [3201]" strokecolor="black [3200]" strokeweight="2pt">
                  <v:textbox>
                    <w:txbxContent>
                      <w:p w:rsidR="00156228" w:rsidRDefault="00156228" w:rsidP="00D07F86">
                        <w:r>
                          <w:t>MIV</w:t>
                        </w:r>
                      </w:p>
                    </w:txbxContent>
                  </v:textbox>
                </v:shape>
                <v:shape id="Cloud 885" o:spid="_x0000_s1258" style="position:absolute;left:31375;top:14312;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di1cMA&#10;AADcAAAADwAAAGRycy9kb3ducmV2LnhtbESPT4vCMBTE7wt+h/CEvRSbVnAptVFEEMTL4h/w+mie&#10;bWnzUppY67ffLCzscZiZ3zDFdjKdGGlwjWUFaZyAIC6tbrhScLseFhkI55E1dpZJwZscbDezjwJz&#10;bV98pvHiKxEg7HJUUHvf51K6siaDLrY9cfAedjDogxwqqQd8Bbjp5DJJvqTBhsNCjT3tayrby9Mo&#10;WI3XZ9K9UzrRvT07G0Vp/x0p9TmfdmsQnib/H/5rH7WCLFvB75lwBO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ndi1cMAAADcAAAADwAAAAAAAAAAAAAAAACYAgAAZHJzL2Rv&#10;d25yZXYueG1sUEsFBgAAAAAEAAQA9QAAAIg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156228" w:rsidRPr="00712F11" w:rsidRDefault="00156228" w:rsidP="00D07F86">
                        <w:pPr>
                          <w:jc w:val="center"/>
                          <w:rPr>
                            <w:color w:val="000000" w:themeColor="text1"/>
                          </w:rPr>
                        </w:pPr>
                        <w:r>
                          <w:rPr>
                            <w:color w:val="000000" w:themeColor="text1"/>
                          </w:rPr>
                          <w:t>P2P</w:t>
                        </w:r>
                      </w:p>
                    </w:txbxContent>
                  </v:textbox>
                </v:shape>
                <v:shape id="Text Box 886" o:spid="_x0000_s1259" type="#_x0000_t202" style="position:absolute;left:38233;top:29171;width:4553;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4QdMMA&#10;AADcAAAADwAAAGRycy9kb3ducmV2LnhtbESPUWvCMBSF3wf7D+EOfJupPkipxqLCUAeDrfoDLs21&#10;KW1uuiRq/ffLYLDHwznnO5xVOdpe3MiH1rGC2TQDQVw73XKj4Hx6e81BhIissXdMCh4UoFw/P62w&#10;0O7OX3SrYiMShEOBCkyMQyFlqA1ZDFM3ECfv4rzFmKRvpPZ4T3Dby3mWLaTFltOCwYF2huquuloF&#10;7bvfHq/jp9nzvjvISkb/TR9KTV7GzRJEpDH+h//aB60gzxfweyYdAb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K4QdMMAAADcAAAADwAAAAAAAAAAAAAAAACYAgAAZHJzL2Rv&#10;d25yZXYueG1sUEsFBgAAAAAEAAQA9QAAAIgDAAAAAA==&#10;" fillcolor="white [3201]" strokecolor="#a5a5a5 [2092]" strokeweight="2pt">
                  <v:stroke dashstyle="dash"/>
                  <v:textbox>
                    <w:txbxContent>
                      <w:p w:rsidR="00156228" w:rsidRDefault="00156228" w:rsidP="00D07F86">
                        <w:r>
                          <w:t>MIV</w:t>
                        </w:r>
                      </w:p>
                    </w:txbxContent>
                  </v:textbox>
                </v:shape>
                <v:shape id="Text Box 890" o:spid="_x0000_s1260" type="#_x0000_t202" style="position:absolute;left:35560;top:10883;width:267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ARvsMA&#10;AADcAAAADwAAAGRycy9kb3ducmV2LnhtbERPTWsCMRC9C/0PYQq9SM3ag+hqlFZQpFSlKsXjsJlu&#10;FjeTJYm6/ntzEDw+3vdk1tpaXMiHyrGCfi8DQVw4XXGp4LBfvA9BhIissXZMCm4UYDZ96Uww1+7K&#10;v3TZxVKkEA45KjAxNrmUoTBkMfRcQ5y4f+ctxgR9KbXHawq3tfzIsoG0WHFqMNjQ3FBx2p2tgpP5&#10;7m6z5frrb7C6+c3+7I7+56jU22v7OQYRqY1P8cO90gqGozQ/nUlHQE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KARvsMAAADcAAAADwAAAAAAAAAAAAAAAACYAgAAZHJzL2Rv&#10;d25yZXYueG1sUEsFBgAAAAAEAAQA9QAAAIgDAAAAAA==&#10;" filled="f" stroked="f" strokeweight=".5pt">
                  <v:textbox>
                    <w:txbxContent>
                      <w:p w:rsidR="00156228" w:rsidRDefault="00156228" w:rsidP="00D07F86">
                        <w:r>
                          <w:t>∆</w:t>
                        </w:r>
                      </w:p>
                    </w:txbxContent>
                  </v:textbox>
                </v:shape>
                <v:shape id="Text Box 891" o:spid="_x0000_s1261" type="#_x0000_t202" style="position:absolute;left:40246;top:24691;width:2673;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0JcYA&#10;AADcAAAADwAAAGRycy9kb3ducmV2LnhtbESPQWsCMRSE74L/IbxCL1Kz9iB2NUottEiplqqIx8fm&#10;uVncvCxJ1PXfN4LgcZiZb5jJrLW1OJMPlWMFg34GgrhwuuJSwXbz+TICESKyxtoxKbhSgNm025lg&#10;rt2F/+i8jqVIEA45KjAxNrmUoTBkMfRdQ5y8g/MWY5K+lNrjJcFtLV+zbCgtVpwWDDb0Yag4rk9W&#10;wdF8936zr+V8N1xc/Wpzcnv/s1fq+al9H4OI1MZH+N5eaAWjtwHczqQjI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y0JcYAAADcAAAADwAAAAAAAAAAAAAAAACYAgAAZHJz&#10;L2Rvd25yZXYueG1sUEsFBgAAAAAEAAQA9QAAAIsDAAAAAA==&#10;" filled="f" stroked="f" strokeweight=".5pt">
                  <v:textbox>
                    <w:txbxContent>
                      <w:p w:rsidR="00156228" w:rsidRPr="00C57C46" w:rsidRDefault="00156228" w:rsidP="00D07F86">
                        <w:pPr>
                          <w:rPr>
                            <w:color w:val="A6A6A6" w:themeColor="background1" w:themeShade="A6"/>
                            <w14:textOutline w14:w="9525" w14:cap="rnd" w14:cmpd="sng" w14:algn="ctr">
                              <w14:solidFill>
                                <w14:schemeClr w14:val="bg1">
                                  <w14:lumMod w14:val="65000"/>
                                </w14:schemeClr>
                              </w14:solidFill>
                              <w14:prstDash w14:val="solid"/>
                              <w14:bevel/>
                            </w14:textOutline>
                          </w:rPr>
                        </w:pPr>
                        <w:r w:rsidRPr="00C57C46">
                          <w:rPr>
                            <w14:textOutline w14:w="9525" w14:cap="rnd" w14:cmpd="sng" w14:algn="ctr">
                              <w14:solidFill>
                                <w14:schemeClr w14:val="bg1">
                                  <w14:lumMod w14:val="65000"/>
                                </w14:schemeClr>
                              </w14:solidFill>
                              <w14:prstDash w14:val="solid"/>
                              <w14:bevel/>
                            </w14:textOutline>
                          </w:rPr>
                          <w:t>∆</w:t>
                        </w:r>
                      </w:p>
                    </w:txbxContent>
                  </v:textbox>
                </v:shape>
                <v:shape id="Text Box 899" o:spid="_x0000_s1262" type="#_x0000_t202" style="position:absolute;left:17141;top:1225;width:8116;height:34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rC/8YA&#10;AADcAAAADwAAAGRycy9kb3ducmV2LnhtbESPQWvCQBSE74X+h+UJ3urGilVTN1IKgiIVTHtob4/s&#10;6yYk+zZkVxP/vSsUehxm5htmvRlsIy7U+cqxgukkAUFcOF2xUfD1uX1agvABWWPjmBRcycMme3xY&#10;Y6pdzye65MGICGGfooIyhDaV0hclWfQT1xJH79d1FkOUnZG6wz7CbSOfk+RFWqw4LpTY0ntJRZ2f&#10;rQJ9nB32+++8kvOP88+8XxhZm16p8Wh4ewURaAj/4b/2TitYrlZwPxOPgMx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rC/8YAAADcAAAADwAAAAAAAAAAAAAAAACYAgAAZHJz&#10;L2Rvd25yZXYueG1sUEsFBgAAAAAEAAQA9QAAAIsDAAAAAA==&#10;" fillcolor="white [3201]" strokecolor="#9bbb59 [3206]" strokeweight="2pt">
                  <v:textbox>
                    <w:txbxContent>
                      <w:p w:rsidR="00156228" w:rsidRDefault="00156228" w:rsidP="00D07F86">
                        <w:r>
                          <w:t>Web Server</w:t>
                        </w:r>
                      </w:p>
                    </w:txbxContent>
                  </v:textbox>
                </v:shape>
                <v:shape id="Straight Arrow Connector 993" o:spid="_x0000_s1263" type="#_x0000_t32" style="position:absolute;left:9105;top:1739;width:80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xt2cUAAADcAAAADwAAAGRycy9kb3ducmV2LnhtbESPzWrDMBCE74W8g9hAb43cGBfHjRJC&#10;wKTXui0kt621sU2tlbHkn7x9VCj0OMzMN8x2P5tWjNS7xrKC51UEgri0uuFKwedH/pSCcB5ZY2uZ&#10;FNzIwX63eNhipu3E7zQWvhIBwi5DBbX3XSalK2sy6Fa2Iw7e1fYGfZB9JXWPU4CbVq6j6EUabDgs&#10;1NjRsabypxiMgvj6PZ9Sf5BpfrbHYUiS5Cu/KPW4nA+vIDzN/j/8137TCjabGH7PhCMgd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Txt2cUAAADcAAAADwAAAAAAAAAA&#10;AAAAAAChAgAAZHJzL2Rvd25yZXYueG1sUEsFBgAAAAAEAAQA+QAAAJMDAAAAAA==&#10;" strokecolor="#4579b8 [3044]">
                  <v:stroke endarrow="open"/>
                </v:shape>
                <v:shape id="Straight Arrow Connector 994" o:spid="_x0000_s1264" type="#_x0000_t32" style="position:absolute;left:25257;top:1739;width:497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X1rcQAAADcAAAADwAAAGRycy9kb3ducmV2LnhtbESPQWvCQBSE7wX/w/IEb3WjNhKjq4gQ&#10;9FpbQW/P7DMJZt+G7Ebjv+8WCj0OM/MNs9r0phYPal1lWcFkHIEgzq2uuFDw/ZW9JyCcR9ZYWyYF&#10;L3KwWQ/eVphq++RPehx9IQKEXYoKSu+bVEqXl2TQjW1DHLybbQ36INtC6hafAW5qOY2iuTRYcVgo&#10;saFdSfn92BkFs9u13yd+K5PsbHddF8fxKbsoNRr22yUIT73/D/+1D1rBYvEBv2fCEZD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21fWtxAAAANwAAAAPAAAAAAAAAAAA&#10;AAAAAKECAABkcnMvZG93bnJldi54bWxQSwUGAAAAAAQABAD5AAAAkgMAAAAA&#10;" strokecolor="#4579b8 [3044]">
                  <v:stroke endarrow="open"/>
                </v:shape>
                <v:shape id="Straight Arrow Connector 995" o:spid="_x0000_s1265" type="#_x0000_t32" style="position:absolute;left:25136;top:4025;width:509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CL08UAAADcAAAADwAAAGRycy9kb3ducmV2LnhtbESPX2vCMBTF3wf7DuEO9jbTiYpWo4hj&#10;sCE4WgfDt2tzbcuam5Jktn57Iwh7PJw/P85i1ZtGnMn52rKC10ECgriwuuZSwff+/WUKwgdkjY1l&#10;UnAhD6vl48MCU207zuich1LEEfYpKqhCaFMpfVGRQT+wLXH0TtYZDFG6UmqHXRw3jRwmyUQarDkS&#10;KmxpU1Hxm/+ZCHkbZePtz/Y4omz91R0/D7vgDko9P/XrOYhAffgP39sfWsFsNobbmXgE5P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hCL08UAAADcAAAADwAAAAAAAAAA&#10;AAAAAAChAgAAZHJzL2Rvd25yZXYueG1sUEsFBgAAAAAEAAQA+QAAAJMDAAAAAA==&#10;" strokecolor="#4579b8 [3044]">
                  <v:stroke endarrow="open"/>
                </v:shape>
                <v:shape id="Straight Arrow Connector 996" o:spid="_x0000_s1266" type="#_x0000_t32" style="position:absolute;left:9434;top:4025;width:7082;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IVpMUAAADcAAAADwAAAGRycy9kb3ducmV2LnhtbESPX2vCMBTF3wf7DuEO9jbTiYpWo4hj&#10;sCE4WgfDt2tzbcuam5Jktn57Iwh7PJw/P85i1ZtGnMn52rKC10ECgriwuuZSwff+/WUKwgdkjY1l&#10;UnAhD6vl48MCU207zuich1LEEfYpKqhCaFMpfVGRQT+wLXH0TtYZDFG6UmqHXRw3jRwmyUQarDkS&#10;KmxpU1Hxm/+ZCHkbZePtz/Y4omz91R0/D7vgDko9P/XrOYhAffgP39sfWsFsNoHbmXgE5P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sIVpMUAAADcAAAADwAAAAAAAAAA&#10;AAAAAAChAgAAZHJzL2Rvd25yZXYueG1sUEsFBgAAAAAEAAQA+QAAAJMDAAAAAA==&#10;" strokecolor="#4579b8 [3044]">
                  <v:stroke endarrow="open"/>
                </v:shape>
                <v:shape id="Straight Arrow Connector 1020" o:spid="_x0000_s1267" type="#_x0000_t32" style="position:absolute;left:38233;top:8883;width:2276;height:54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UxVscAAADdAAAADwAAAGRycy9kb3ducmV2LnhtbESPQUsDMRCF70L/Q5iCN5t0xSLbpqUU&#10;CopU6erF27CZ7q5uJkuStuu/dw6Ctxnem/e+WW1G36sLxdQFtjCfGVDEdXAdNxY+3vd3j6BSRnbY&#10;ByYLP5Rgs57crLB04cpHulS5URLCqUQLbc5DqXWqW/KYZmEgFu0Uoscsa2y0i3iVcN/rwpiF9tix&#10;NLQ40K6l+rs6ewsvb3M9fC3MIZ5fH4r7qn4+NPtPa2+n43YJKtOY/81/109O8E0h/PKNjKD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tTFWxwAAAN0AAAAPAAAAAAAA&#10;AAAAAAAAAKECAABkcnMvZG93bnJldi54bWxQSwUGAAAAAAQABAD5AAAAlQMAAAAA&#10;" strokecolor="#4579b8 [3044]">
                  <v:stroke startarrow="open" endarrow="open"/>
                </v:shape>
                <v:shape id="Straight Arrow Connector 1021" o:spid="_x0000_s1268" type="#_x0000_t32" style="position:absolute;left:39376;top:24599;width:1133;height:457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srgsIAAADdAAAADwAAAGRycy9kb3ducmV2LnhtbERPTWsCMRC9F/ofwgjealZBka1RtCJK&#10;b1Uv3obNNLvsZpJuUnf115tCwds83ucsVr1txJXaUDlWMB5lIIgLpys2Cs6n3dscRIjIGhvHpOBG&#10;AVbL15cF5tp1/EXXYzQihXDIUUEZo8+lDEVJFsPIeeLEfbvWYkywNVK32KVw28hJls2kxYpTQ4me&#10;Pkoq6uOvVbC9fN6N6fxM1j/bUG+q6WZvvFLDQb9+BxGpj0/xv/ug0/xsMoa/b9IJcvk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DsrgsIAAADdAAAADwAAAAAAAAAAAAAA&#10;AAChAgAAZHJzL2Rvd25yZXYueG1sUEsFBgAAAAAEAAQA+QAAAJADAAAAAA==&#10;" strokecolor="#4579b8 [3044]">
                  <v:stroke startarrow="open" endarrow="open"/>
                </v:shape>
                <w10:anchorlock/>
              </v:group>
            </w:pict>
          </mc:Fallback>
        </mc:AlternateContent>
      </w:r>
    </w:p>
    <w:p w:rsidR="00D07F86" w:rsidRPr="00C81D35" w:rsidRDefault="00D07F86" w:rsidP="00D07F86">
      <w:pPr>
        <w:pStyle w:val="BodyText"/>
        <w:rPr>
          <w:lang w:val="en-GB"/>
        </w:rPr>
      </w:pPr>
      <w:r w:rsidRPr="00C81D35">
        <w:rPr>
          <w:lang w:val="en-GB"/>
        </w:rPr>
        <w:lastRenderedPageBreak/>
        <w:t>In this case all Darwinet mechanisms have to be implemented into the code executed on Web access.</w:t>
      </w:r>
    </w:p>
    <w:p w:rsidR="00D07F86" w:rsidRPr="00C81D35" w:rsidRDefault="00D07F86" w:rsidP="00D07F86">
      <w:pPr>
        <w:pStyle w:val="BodyText"/>
        <w:numPr>
          <w:ilvl w:val="0"/>
          <w:numId w:val="39"/>
        </w:numPr>
        <w:rPr>
          <w:lang w:val="en-GB"/>
        </w:rPr>
      </w:pPr>
      <w:r w:rsidRPr="00C81D35">
        <w:rPr>
          <w:lang w:val="en-GB"/>
        </w:rPr>
        <w:t>A user interface to a view into the Darwinet Domain including login, view selection and so on unless hard coded by the web access.</w:t>
      </w:r>
    </w:p>
    <w:p w:rsidR="00D07F86" w:rsidRPr="00C81D35" w:rsidRDefault="00D07F86" w:rsidP="00D07F86">
      <w:pPr>
        <w:pStyle w:val="BodyText"/>
        <w:numPr>
          <w:ilvl w:val="0"/>
          <w:numId w:val="39"/>
        </w:numPr>
        <w:rPr>
          <w:lang w:val="en-GB"/>
        </w:rPr>
      </w:pPr>
      <w:r w:rsidRPr="00C81D35">
        <w:rPr>
          <w:lang w:val="en-GB"/>
        </w:rPr>
        <w:t>The messaging protocol with other nodes may be restricted by the available services of the Web browser. But SOAP, e-mail and other common Web protocols may be used and must then be supported by the other nodes of the Domain.</w:t>
      </w:r>
    </w:p>
    <w:p w:rsidR="00D07F86" w:rsidRPr="00C81D35" w:rsidRDefault="00D07F86" w:rsidP="00D07F86">
      <w:pPr>
        <w:pStyle w:val="BodyText"/>
        <w:numPr>
          <w:ilvl w:val="0"/>
          <w:numId w:val="39"/>
        </w:numPr>
        <w:rPr>
          <w:lang w:val="en-GB"/>
        </w:rPr>
      </w:pPr>
      <w:r w:rsidRPr="00C81D35">
        <w:rPr>
          <w:lang w:val="en-GB"/>
        </w:rPr>
        <w:t>If the web hosted nodes are seldom accessed the amount of work needed to update the node may slow down the user experience. The user interface should show current state and then update the state while the node is “catching up” (clearing and settle its state with the Domain).</w:t>
      </w:r>
    </w:p>
    <w:p w:rsidR="00D07F86" w:rsidRPr="00C81D35" w:rsidRDefault="00D07F86" w:rsidP="00D07F86">
      <w:pPr>
        <w:pStyle w:val="Heading1"/>
        <w:rPr>
          <w:lang w:val="en-GB"/>
        </w:rPr>
      </w:pPr>
      <w:r w:rsidRPr="00C81D35">
        <w:rPr>
          <w:lang w:val="en-GB"/>
        </w:rPr>
        <w:t>Darwinet virtual drive</w:t>
      </w:r>
    </w:p>
    <w:p w:rsidR="00D07F86" w:rsidRPr="00C81D35" w:rsidRDefault="00D07F86" w:rsidP="00D07F86">
      <w:pPr>
        <w:pStyle w:val="Heading2"/>
        <w:rPr>
          <w:lang w:val="en-GB"/>
        </w:rPr>
      </w:pPr>
      <w:r w:rsidRPr="00C81D35">
        <w:rPr>
          <w:lang w:val="en-GB"/>
        </w:rPr>
        <w:t>Virtual drive as native application interface</w:t>
      </w:r>
    </w:p>
    <w:p w:rsidR="00D07F86" w:rsidRPr="00C81D35" w:rsidRDefault="00D07F86" w:rsidP="00D07F86">
      <w:pPr>
        <w:pStyle w:val="BodyText"/>
        <w:rPr>
          <w:lang w:val="en-GB"/>
        </w:rPr>
      </w:pPr>
      <w:r w:rsidRPr="00C81D35">
        <w:rPr>
          <w:lang w:val="en-GB"/>
        </w:rPr>
        <w:t>A Darwinet Domain may expose a virtual driver on platforms where that is possible in the hosting OS (Like Windows, UNIX, and Mac).</w:t>
      </w:r>
    </w:p>
    <w:p w:rsidR="00D07F86" w:rsidRPr="00C81D35" w:rsidRDefault="00D07F86" w:rsidP="00D07F86">
      <w:pPr>
        <w:pStyle w:val="BodyText"/>
        <w:rPr>
          <w:lang w:val="en-GB"/>
        </w:rPr>
      </w:pPr>
      <w:r w:rsidRPr="00C81D35">
        <w:rPr>
          <w:noProof/>
        </w:rPr>
        <mc:AlternateContent>
          <mc:Choice Requires="wpc">
            <w:drawing>
              <wp:inline distT="0" distB="0" distL="0" distR="0" wp14:anchorId="33D5CB50" wp14:editId="2BE58EEF">
                <wp:extent cx="4280534" cy="2867025"/>
                <wp:effectExtent l="0" t="0" r="0" b="0"/>
                <wp:docPr id="533" name="Canvas 53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18" name="Text Box 518"/>
                        <wps:cNvSpPr txBox="1"/>
                        <wps:spPr>
                          <a:xfrm>
                            <a:off x="0" y="126365"/>
                            <a:ext cx="709295" cy="4191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Microsoft</w:t>
                              </w:r>
                            </w:p>
                            <w:p w:rsidR="00156228" w:rsidRDefault="00156228" w:rsidP="00D07F86">
                              <w:r>
                                <w:t>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19" name="Text Box 519"/>
                        <wps:cNvSpPr txBox="1"/>
                        <wps:spPr>
                          <a:xfrm>
                            <a:off x="1143000" y="1263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20" name="Cloud 520"/>
                        <wps:cNvSpPr/>
                        <wps:spPr>
                          <a:xfrm>
                            <a:off x="1257300" y="926465"/>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712F11" w:rsidRDefault="00156228" w:rsidP="00D07F86">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1" name="Text Box 521"/>
                        <wps:cNvSpPr txBox="1"/>
                        <wps:spPr>
                          <a:xfrm>
                            <a:off x="2286000" y="2183765"/>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22" name="Text Box 522"/>
                        <wps:cNvSpPr txBox="1"/>
                        <wps:spPr>
                          <a:xfrm>
                            <a:off x="3200400" y="2183765"/>
                            <a:ext cx="709295" cy="41402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Microsoft</w:t>
                              </w:r>
                            </w:p>
                            <w:p w:rsidR="00156228" w:rsidRDefault="00156228" w:rsidP="00D07F86">
                              <w:r>
                                <w:t>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23" name="Straight Arrow Connector 523"/>
                        <wps:cNvCnPr/>
                        <wps:spPr>
                          <a:xfrm>
                            <a:off x="1370648" y="469265"/>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24" name="Straight Arrow Connector 524"/>
                        <wps:cNvCnPr/>
                        <wps:spPr>
                          <a:xfrm>
                            <a:off x="1885950" y="1954070"/>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25" name="Text Box 525"/>
                        <wps:cNvSpPr txBox="1"/>
                        <wps:spPr>
                          <a:xfrm>
                            <a:off x="1675765" y="5454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26" name="Text Box 526"/>
                        <wps:cNvSpPr txBox="1"/>
                        <wps:spPr>
                          <a:xfrm>
                            <a:off x="1885950" y="2030413"/>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27" name="Can 527"/>
                        <wps:cNvSpPr/>
                        <wps:spPr>
                          <a:xfrm>
                            <a:off x="1028700" y="421640"/>
                            <a:ext cx="228600" cy="3524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8" name="Text Box 528"/>
                        <wps:cNvSpPr txBox="1"/>
                        <wps:spPr>
                          <a:xfrm>
                            <a:off x="584948" y="759460"/>
                            <a:ext cx="669290" cy="563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975A63" w:rsidRDefault="00156228" w:rsidP="00D07F86">
                              <w:pPr>
                                <w:rPr>
                                  <w:rStyle w:val="Emphasis"/>
                                </w:rPr>
                              </w:pPr>
                              <w:r w:rsidRPr="00975A63">
                                <w:rPr>
                                  <w:rStyle w:val="Emphasis"/>
                                </w:rPr>
                                <w:t>Darwinet</w:t>
                              </w:r>
                            </w:p>
                            <w:p w:rsidR="00156228" w:rsidRPr="00975A63" w:rsidRDefault="00156228" w:rsidP="00D07F86">
                              <w:pPr>
                                <w:rPr>
                                  <w:rStyle w:val="Emphasis"/>
                                </w:rPr>
                              </w:pPr>
                              <w:r w:rsidRPr="00975A63">
                                <w:rPr>
                                  <w:rStyle w:val="Emphasis"/>
                                </w:rPr>
                                <w:t>Virtual</w:t>
                              </w:r>
                            </w:p>
                            <w:p w:rsidR="00156228" w:rsidRPr="00975A63" w:rsidRDefault="00156228" w:rsidP="00D07F86">
                              <w:pPr>
                                <w:rPr>
                                  <w:rStyle w:val="Emphasis"/>
                                </w:rPr>
                              </w:pPr>
                              <w:r w:rsidRPr="00975A63">
                                <w:rPr>
                                  <w:rStyle w:val="Emphasis"/>
                                </w:rPr>
                                <w:t>Drive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29" name="Straight Arrow Connector 529"/>
                        <wps:cNvCnPr/>
                        <wps:spPr>
                          <a:xfrm>
                            <a:off x="709295" y="335915"/>
                            <a:ext cx="319405" cy="26193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30" name="Can 530"/>
                        <wps:cNvSpPr/>
                        <wps:spPr>
                          <a:xfrm>
                            <a:off x="2670810" y="1885633"/>
                            <a:ext cx="228600" cy="3524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6228" w:rsidRDefault="00156228" w:rsidP="00D07F86"/>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1" name="Text Box 423"/>
                        <wps:cNvSpPr txBox="1"/>
                        <wps:spPr>
                          <a:xfrm>
                            <a:off x="2771214" y="1397000"/>
                            <a:ext cx="669290" cy="563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975A63" w:rsidRDefault="00156228" w:rsidP="00D07F86">
                              <w:pPr>
                                <w:rPr>
                                  <w:rStyle w:val="Emphasis"/>
                                </w:rPr>
                              </w:pPr>
                              <w:r w:rsidRPr="00975A63">
                                <w:rPr>
                                  <w:rStyle w:val="Emphasis"/>
                                </w:rPr>
                                <w:t>Darwinet</w:t>
                              </w:r>
                            </w:p>
                            <w:p w:rsidR="00156228" w:rsidRPr="00975A63" w:rsidRDefault="00156228" w:rsidP="00D07F86">
                              <w:pPr>
                                <w:rPr>
                                  <w:rStyle w:val="Emphasis"/>
                                </w:rPr>
                              </w:pPr>
                              <w:r w:rsidRPr="00975A63">
                                <w:rPr>
                                  <w:rStyle w:val="Emphasis"/>
                                </w:rPr>
                                <w:t>Virtual</w:t>
                              </w:r>
                            </w:p>
                            <w:p w:rsidR="00156228" w:rsidRPr="00975A63" w:rsidRDefault="00156228" w:rsidP="00D07F86">
                              <w:pPr>
                                <w:rPr>
                                  <w:rStyle w:val="Emphasis"/>
                                </w:rPr>
                              </w:pPr>
                              <w:r w:rsidRPr="00975A63">
                                <w:rPr>
                                  <w:rStyle w:val="Emphasis"/>
                                </w:rPr>
                                <w:t>Drive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32" name="Straight Arrow Connector 532"/>
                        <wps:cNvCnPr/>
                        <wps:spPr>
                          <a:xfrm>
                            <a:off x="2899410" y="2061846"/>
                            <a:ext cx="300990" cy="32892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533" o:spid="_x0000_s1269" editas="canvas" style="width:337.05pt;height:225.75pt;mso-position-horizontal-relative:char;mso-position-vertical-relative:line" coordsize="42799,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">
                <v:shape id="_x0000_s1270" type="#_x0000_t75" style="position:absolute;width:42799;height:28670;visibility:visible;mso-wrap-style:square">
                  <v:fill o:detectmouseclick="t"/>
                  <v:path o:connecttype="none"/>
                </v:shape>
                <v:shape id="Text Box 518" o:spid="_x0000_s1271" type="#_x0000_t202" style="position:absolute;top:1263;width:7092;height:419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WeicMA&#10;AADcAAAADwAAAGRycy9kb3ducmV2LnhtbERPz2vCMBS+D/Y/hDfYbU3r6JRqlCEMJmMDqwe9PZq3&#10;tNi8lCa13X+/HASPH9/v1WayrbhS7xvHCrIkBUFcOd2wUXA8fLwsQPiArLF1TAr+yMNm/fiwwkK7&#10;kfd0LYMRMYR9gQrqELpCSl/VZNEnriOO3K/rLYYIeyN1j2MMt62cpembtNhwbKixo21N1aUcrAL9&#10;8/q1253KRubfwzkf50ZezKjU89P0vgQRaAp38c39qRXkWVwbz8Qj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XWeicMAAADcAAAADwAAAAAAAAAAAAAAAACYAgAAZHJzL2Rv&#10;d25yZXYueG1sUEsFBgAAAAAEAAQA9QAAAIgDAAAAAA==&#10;" fillcolor="white [3201]" strokecolor="#9bbb59 [3206]" strokeweight="2pt">
                  <v:textbox>
                    <w:txbxContent>
                      <w:p w:rsidR="00156228" w:rsidRDefault="00156228" w:rsidP="00D07F86">
                        <w:r>
                          <w:t>Microsoft</w:t>
                        </w:r>
                      </w:p>
                      <w:p w:rsidR="00156228" w:rsidRDefault="00156228" w:rsidP="00D07F86">
                        <w:r>
                          <w:t>Word</w:t>
                        </w:r>
                      </w:p>
                    </w:txbxContent>
                  </v:textbox>
                </v:shape>
                <v:shape id="Text Box 519" o:spid="_x0000_s1272" type="#_x0000_t202" style="position:absolute;left:11430;top:1263;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tfuMIA&#10;AADcAAAADwAAAGRycy9kb3ducmV2LnhtbESP0YrCMBRE34X9h3AF3zTVxbLbNcoiKD5adz/g0txt&#10;i8lNSWLt+vVGEHwcZuYMs9oM1oiefGgdK5jPMhDEldMt1wp+f3bTDxAhIms0jknBPwXYrN9GKyy0&#10;u3JJ/SnWIkE4FKigibErpAxVQxbDzHXEyftz3mJM0tdSe7wmuDVykWW5tNhyWmiwo21D1fl0sQre&#10;zaVf7s3e5LXOj4vy1uell0pNxsP3F4hIQ3yFn+2DVrCcf8LjTDoC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m1+4wgAAANwAAAAPAAAAAAAAAAAAAAAAAJgCAABkcnMvZG93&#10;bnJldi54bWxQSwUGAAAAAAQABAD1AAAAhwMAAAAA&#10;" fillcolor="white [3201]" strokecolor="black [3200]" strokeweight="2pt">
                  <v:textbox>
                    <w:txbxContent>
                      <w:p w:rsidR="00156228" w:rsidRDefault="00156228" w:rsidP="00D07F86">
                        <w:r>
                          <w:t>MIV</w:t>
                        </w:r>
                      </w:p>
                    </w:txbxContent>
                  </v:textbox>
                </v:shape>
                <v:shape id="Cloud 520" o:spid="_x0000_s1273" style="position:absolute;left:12573;top:9264;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ZkwL8A&#10;AADcAAAADwAAAGRycy9kb3ducmV2LnhtbERPS4vCMBC+L/gfwgheiqYVdpFqFBGEZS/iA7wOzdgW&#10;m0lpYq3/3jkIe/z43qvN4BrVUxdqzwayWQqKuPC25tLA5byfLkCFiGyx8UwGXhRgsx59rTC3/slH&#10;6k+xVBLCIUcDVYxtrnUoKnIYZr4lFu7mO4dRYFdq2+FTwl2j52n6ox3WLA0VtrSrqLifHs7Ad39+&#10;pM0roz+63o/BJ0nWHhJjJuNhuwQVaYj/4o/714pvLvPljBwBvX4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FmTAvwAAANwAAAAPAAAAAAAAAAAAAAAAAJgCAABkcnMvZG93bnJl&#10;di54bWxQSwUGAAAAAAQABAD1AAAAhAM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156228" w:rsidRPr="00712F11" w:rsidRDefault="00156228" w:rsidP="00D07F86">
                        <w:pPr>
                          <w:jc w:val="center"/>
                          <w:rPr>
                            <w:color w:val="000000" w:themeColor="text1"/>
                          </w:rPr>
                        </w:pPr>
                        <w:r>
                          <w:rPr>
                            <w:color w:val="000000" w:themeColor="text1"/>
                          </w:rPr>
                          <w:t>P2P</w:t>
                        </w:r>
                      </w:p>
                    </w:txbxContent>
                  </v:textbox>
                </v:shape>
                <v:shape id="Text Box 521" o:spid="_x0000_s1274" type="#_x0000_t202" style="position:absolute;left:22860;top:21837;width:4552;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GZA8IA&#10;AADcAAAADwAAAGRycy9kb3ducmV2LnhtbESP0YrCMBRE3wX/IdyFfdPULhbpGmURlH206gdcmmtb&#10;NrkpSax1v94sLPg4zMwZZr0drRED+dA5VrCYZyCIa6c7bhRczvvZCkSIyBqNY1LwoADbzXSyxlK7&#10;O1c0nGIjEoRDiQraGPtSylC3ZDHMXU+cvKvzFmOSvpHa4z3BrZF5lhXSYsdpocWedi3VP6ebVfBh&#10;bsPyYA6maHRxzKvfoai8VOr9bfz6BBFpjK/wf/tbK1jmC/g7k46A3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gZkDwgAAANwAAAAPAAAAAAAAAAAAAAAAAJgCAABkcnMvZG93&#10;bnJldi54bWxQSwUGAAAAAAQABAD1AAAAhwMAAAAA&#10;" fillcolor="white [3201]" strokecolor="black [3200]" strokeweight="2pt">
                  <v:textbox>
                    <w:txbxContent>
                      <w:p w:rsidR="00156228" w:rsidRDefault="00156228" w:rsidP="00D07F86">
                        <w:r>
                          <w:t>MIV</w:t>
                        </w:r>
                      </w:p>
                    </w:txbxContent>
                  </v:textbox>
                </v:shape>
                <v:shape id="Text Box 522" o:spid="_x0000_s1275" type="#_x0000_t202" style="position:absolute;left:32004;top:21837;width:7092;height:414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Fj3sUA&#10;AADcAAAADwAAAGRycy9kb3ducmV2LnhtbESPQWvCQBSE74X+h+UVems2jaSW1FWKIChFwdiD3h7Z&#10;100w+zZkV5P++64g9DjMzDfMbDHaVlyp941jBa9JCoK4crpho+D7sHp5B+EDssbWMSn4JQ+L+ePD&#10;DAvtBt7TtQxGRAj7AhXUIXSFlL6qyaJPXEccvR/XWwxR9kbqHocIt63M0vRNWmw4LtTY0bKm6lxe&#10;rAK9m3xtNseykfn2csqHqZFnMyj1/DR+foAINIb/8L291gryLIPbmXg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8WPexQAAANwAAAAPAAAAAAAAAAAAAAAAAJgCAABkcnMv&#10;ZG93bnJldi54bWxQSwUGAAAAAAQABAD1AAAAigMAAAAA&#10;" fillcolor="white [3201]" strokecolor="#9bbb59 [3206]" strokeweight="2pt">
                  <v:textbox>
                    <w:txbxContent>
                      <w:p w:rsidR="00156228" w:rsidRDefault="00156228" w:rsidP="00D07F86">
                        <w:r>
                          <w:t>Microsoft</w:t>
                        </w:r>
                      </w:p>
                      <w:p w:rsidR="00156228" w:rsidRDefault="00156228" w:rsidP="00D07F86">
                        <w:r>
                          <w:t>Word</w:t>
                        </w:r>
                      </w:p>
                    </w:txbxContent>
                  </v:textbox>
                </v:shape>
                <v:shape id="Straight Arrow Connector 523" o:spid="_x0000_s1276" type="#_x0000_t32" style="position:absolute;left:13706;top:4692;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JRFMMAAADcAAAADwAAAGRycy9kb3ducmV2LnhtbESPT4vCMBTE78J+h/AW9mZTlUqpRhGh&#10;7F79B7u3Z/Nsi81LaVLtfnsjCB6HmfkNs1wPphE36lxtWcEkikEQF1bXXCo4HvJxCsJ5ZI2NZVLw&#10;Tw7Wq4/REjNt77yj296XIkDYZaig8r7NpHRFRQZdZFvi4F1sZ9AH2ZVSd3gPcNPIaRzPpcGaw0KF&#10;LW0rKq773iiYXc7Dd+o3Ms1/7bbvkyQ55X9KfX0OmwUIT4N/h1/tH60gmc7geSYcAb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SURTDAAAA3AAAAA8AAAAAAAAAAAAA&#10;AAAAoQIAAGRycy9kb3ducmV2LnhtbFBLBQYAAAAABAAEAPkAAACRAwAAAAA=&#10;" strokecolor="#4579b8 [3044]">
                  <v:stroke endarrow="open"/>
                </v:shape>
                <v:shape id="Straight Arrow Connector 524" o:spid="_x0000_s1277" type="#_x0000_t32" style="position:absolute;left:18859;top:19540;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vJYMMAAADcAAAADwAAAGRycy9kb3ducmV2LnhtbESPT4vCMBTE78J+h/AWvGmqa5dSjSJC&#10;Wa/+Wdi9PZtnW2xeSpNq/fZGEDwOM/MbZrHqTS2u1LrKsoLJOAJBnFtdcaHgeMhGCQjnkTXWlknB&#10;nRyslh+DBaba3nhH170vRICwS1FB6X2TSunykgy6sW2Ig3e2rUEfZFtI3eItwE0tp1H0LQ1WHBZK&#10;bGhTUn7Zd0bB1/nU/yR+LZPsz266Lo7j3+xfqeFnv56D8NT7d/jV3moF8XQG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7yWDDAAAA3AAAAA8AAAAAAAAAAAAA&#10;AAAAoQIAAGRycy9kb3ducmV2LnhtbFBLBQYAAAAABAAEAPkAAACRAwAAAAA=&#10;" strokecolor="#4579b8 [3044]">
                  <v:stroke endarrow="open"/>
                </v:shape>
                <v:shape id="Text Box 525" o:spid="_x0000_s1278" type="#_x0000_t202" style="position:absolute;left:16757;top:5454;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iBdsYA&#10;AADcAAAADwAAAGRycy9kb3ducmV2LnhtbESPQWsCMRSE74L/IbxCL1KzFZSyGqUWWqRUS1XE42Pz&#10;3CxuXpYk6vrvG0HwOMzMN8xk1tpanMmHyrGC134GgrhwuuJSwXbz+fIGIkRkjbVjUnClALNptzPB&#10;XLsL/9F5HUuRIBxyVGBibHIpQ2HIYui7hjh5B+ctxiR9KbXHS4LbWg6ybCQtVpwWDDb0Yag4rk9W&#10;wdF8936zr+V8N1pc/Wpzcnv/s1fq+al9H4OI1MZH+N5eaAXDwRBuZ9IRk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BiBdsYAAADcAAAADwAAAAAAAAAAAAAAAACYAgAAZHJz&#10;L2Rvd25yZXYueG1sUEsFBgAAAAAEAAQA9QAAAIsDAAAAAA==&#10;" filled="f" stroked="f" strokeweight=".5pt">
                  <v:textbox>
                    <w:txbxContent>
                      <w:p w:rsidR="00156228" w:rsidRDefault="00156228" w:rsidP="00D07F86">
                        <w:r>
                          <w:t>∆</w:t>
                        </w:r>
                      </w:p>
                    </w:txbxContent>
                  </v:textbox>
                </v:shape>
                <v:shape id="Text Box 526" o:spid="_x0000_s1279" type="#_x0000_t202" style="position:absolute;left:18859;top:20304;width:2673;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ofAcYA&#10;AADcAAAADwAAAGRycy9kb3ducmV2LnhtbESPQWsCMRSE7wX/Q3hCL6VmFVzK1ihVsIhUpVqKx8fm&#10;dbO4eVmSqOu/b4RCj8PMfMNMZp1txIV8qB0rGA4yEMSl0zVXCr4Oy+cXECEia2wck4IbBZhNew8T&#10;LLS78idd9rESCcKhQAUmxraQMpSGLIaBa4mT9+O8xZikr6T2eE1w28hRluXSYs1pwWBLC0PlaX+2&#10;Ck5m/bTL3jfz73x189vD2R39x1Gpx3739goiUhf/w3/tlVYwHuVwP5OO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ofAcYAAADcAAAADwAAAAAAAAAAAAAAAACYAgAAZHJz&#10;L2Rvd25yZXYueG1sUEsFBgAAAAAEAAQA9QAAAIsDAAAAAA==&#10;" filled="f" stroked="f" strokeweight=".5pt">
                  <v:textbox>
                    <w:txbxContent>
                      <w:p w:rsidR="00156228" w:rsidRDefault="00156228" w:rsidP="00D07F86">
                        <w:r>
                          <w:t>∆</w:t>
                        </w:r>
                      </w:p>
                    </w:txbxContent>
                  </v:textbox>
                </v:shape>
                <v:shape id="Can 527" o:spid="_x0000_s1280" type="#_x0000_t22" style="position:absolute;left:10287;top:4216;width:228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agsQA&#10;AADcAAAADwAAAGRycy9kb3ducmV2LnhtbESPT2vCQBTE7wW/w/IK3uqmIf4huooUKiK9VOP9kX1N&#10;lmbfxuxq4rd3hUKPw8z8hlltBtuIG3XeOFbwPklAEJdOG64UFKfPtwUIH5A1No5JwZ08bNajlxXm&#10;2vX8TbdjqESEsM9RQR1Cm0vpy5os+olriaP34zqLIcqukrrDPsJtI9MkmUmLhuNCjS191FT+Hq9W&#10;wS7NslNf9LNzOTXm3G4PWfF1UWr8OmyXIAIN4T/8195rBdN0Ds8z8QjI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oGoLEAAAA3AAAAA8AAAAAAAAAAAAAAAAAmAIAAGRycy9k&#10;b3ducmV2LnhtbFBLBQYAAAAABAAEAPUAAACJAwAAAAA=&#10;" adj="3503" fillcolor="#4f81bd [3204]" strokecolor="#243f60 [1604]" strokeweight="2pt"/>
                <v:shape id="Text Box 528" o:spid="_x0000_s1281" type="#_x0000_t202" style="position:absolute;left:5849;top:7594;width:6693;height:56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ku6MMA&#10;AADcAAAADwAAAGRycy9kb3ducmV2LnhtbERPy2oCMRTdF/yHcAvdiGYUKjIapQotUlrFB+LyMrlO&#10;Bic3QxJ1/PtmIXR5OO/pvLW1uJEPlWMFg34GgrhwuuJSwWH/2RuDCBFZY+2YFDwowHzWeZlirt2d&#10;t3TbxVKkEA45KjAxNrmUoTBkMfRdQ5y4s/MWY4K+lNrjPYXbWg6zbCQtVpwaDDa0NFRcdler4GK+&#10;u5vs63dxHK0efr2/upP/OSn19tp+TEBEauO/+OleaQXvw7Q2nUlH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hku6MMAAADcAAAADwAAAAAAAAAAAAAAAACYAgAAZHJzL2Rv&#10;d25yZXYueG1sUEsFBgAAAAAEAAQA9QAAAIgDAAAAAA==&#10;" filled="f" stroked="f" strokeweight=".5pt">
                  <v:textbox>
                    <w:txbxContent>
                      <w:p w:rsidR="00156228" w:rsidRPr="00975A63" w:rsidRDefault="00156228" w:rsidP="00D07F86">
                        <w:pPr>
                          <w:rPr>
                            <w:rStyle w:val="Emphasis"/>
                          </w:rPr>
                        </w:pPr>
                        <w:r w:rsidRPr="00975A63">
                          <w:rPr>
                            <w:rStyle w:val="Emphasis"/>
                          </w:rPr>
                          <w:t>Darwinet</w:t>
                        </w:r>
                      </w:p>
                      <w:p w:rsidR="00156228" w:rsidRPr="00975A63" w:rsidRDefault="00156228" w:rsidP="00D07F86">
                        <w:pPr>
                          <w:rPr>
                            <w:rStyle w:val="Emphasis"/>
                          </w:rPr>
                        </w:pPr>
                        <w:r w:rsidRPr="00975A63">
                          <w:rPr>
                            <w:rStyle w:val="Emphasis"/>
                          </w:rPr>
                          <w:t>Virtual</w:t>
                        </w:r>
                      </w:p>
                      <w:p w:rsidR="00156228" w:rsidRPr="00975A63" w:rsidRDefault="00156228" w:rsidP="00D07F86">
                        <w:pPr>
                          <w:rPr>
                            <w:rStyle w:val="Emphasis"/>
                          </w:rPr>
                        </w:pPr>
                        <w:r w:rsidRPr="00975A63">
                          <w:rPr>
                            <w:rStyle w:val="Emphasis"/>
                          </w:rPr>
                          <w:t>Drive</w:t>
                        </w:r>
                      </w:p>
                    </w:txbxContent>
                  </v:textbox>
                </v:shape>
                <v:shape id="Straight Arrow Connector 529" o:spid="_x0000_s1282" type="#_x0000_t32" style="position:absolute;left:7092;top:3359;width:3195;height:2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pm/sMAAADcAAAADwAAAGRycy9kb3ducmV2LnhtbESPT4vCMBTE78J+h/AWvGmqS6VbjSJC&#10;Wa/+Wdi9PZtnW2xeSpNq/fZGEDwOM/MbZrHqTS2u1LrKsoLJOAJBnFtdcaHgeMhGCQjnkTXWlknB&#10;nRyslh+DBaba3nhH170vRICwS1FB6X2TSunykgy6sW2Ig3e2rUEfZFtI3eItwE0tp1E0kwYrDgsl&#10;NrQpKb/sO6Pg63zqfxK/lkn2ZzddF8fxb/av1PCzX89BeOr9O/xqb7WCePoN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b6Zv7DAAAA3AAAAA8AAAAAAAAAAAAA&#10;AAAAoQIAAGRycy9kb3ducmV2LnhtbFBLBQYAAAAABAAEAPkAAACRAwAAAAA=&#10;" strokecolor="#4579b8 [3044]">
                  <v:stroke endarrow="open"/>
                </v:shape>
                <v:shape id="Can 530" o:spid="_x0000_s1283" type="#_x0000_t22" style="position:absolute;left:26708;top:18856;width:228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gUK8AA&#10;AADcAAAADwAAAGRycy9kb3ducmV2LnhtbERPTYvCMBC9C/sfwgjeNFWrLF2jiKAsshe13odmbIPN&#10;pNtE2/335rDg8fG+V5ve1uJJrTeOFUwnCQjiwmnDpYL8sh9/gvABWWPtmBT8kYfN+mOwwky7jk/0&#10;PIdSxBD2GSqoQmgyKX1RkUU/cQ1x5G6utRgibEupW+xiuK3lLEmW0qLh2FBhQ7uKivv5YRUcZml6&#10;6fJueS0Wxlyb7THNf36VGg377ReIQH14i//d31rBYh7nxzPxCMj1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dgUK8AAAADcAAAADwAAAAAAAAAAAAAAAACYAgAAZHJzL2Rvd25y&#10;ZXYueG1sUEsFBgAAAAAEAAQA9QAAAIUDAAAAAA==&#10;" adj="3503" fillcolor="#4f81bd [3204]" strokecolor="#243f60 [1604]" strokeweight="2pt">
                  <v:textbox>
                    <w:txbxContent>
                      <w:p w:rsidR="00156228" w:rsidRDefault="00156228" w:rsidP="00D07F86"/>
                    </w:txbxContent>
                  </v:textbox>
                </v:shape>
                <v:shape id="Text Box 423" o:spid="_x0000_s1284" type="#_x0000_t202" style="position:absolute;left:27712;top:13970;width:6693;height:56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oRqMYA&#10;AADcAAAADwAAAGRycy9kb3ducmV2LnhtbESPQWsCMRSE74L/ITyhF6lZK5WyNYoKikhtqZbi8bF5&#10;3SxuXpYk6vrvTaHQ4zAz3zCTWWtrcSEfKscKhoMMBHHhdMWlgq/D6vEFRIjIGmvHpOBGAWbTbmeC&#10;uXZX/qTLPpYiQTjkqMDE2ORShsKQxTBwDXHyfpy3GJP0pdQerwlua/mUZWNpseK0YLChpaHitD9b&#10;BSez7X9k693ie7y5+ffD2R3921Gph147fwURqY3/4b/2Rit4Hg3h90w6AnJ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oRqMYAAADcAAAADwAAAAAAAAAAAAAAAACYAgAAZHJz&#10;L2Rvd25yZXYueG1sUEsFBgAAAAAEAAQA9QAAAIsDAAAAAA==&#10;" filled="f" stroked="f" strokeweight=".5pt">
                  <v:textbox>
                    <w:txbxContent>
                      <w:p w:rsidR="00156228" w:rsidRPr="00975A63" w:rsidRDefault="00156228" w:rsidP="00D07F86">
                        <w:pPr>
                          <w:rPr>
                            <w:rStyle w:val="Emphasis"/>
                          </w:rPr>
                        </w:pPr>
                        <w:r w:rsidRPr="00975A63">
                          <w:rPr>
                            <w:rStyle w:val="Emphasis"/>
                          </w:rPr>
                          <w:t>Darwinet</w:t>
                        </w:r>
                      </w:p>
                      <w:p w:rsidR="00156228" w:rsidRPr="00975A63" w:rsidRDefault="00156228" w:rsidP="00D07F86">
                        <w:pPr>
                          <w:rPr>
                            <w:rStyle w:val="Emphasis"/>
                          </w:rPr>
                        </w:pPr>
                        <w:r w:rsidRPr="00975A63">
                          <w:rPr>
                            <w:rStyle w:val="Emphasis"/>
                          </w:rPr>
                          <w:t>Virtual</w:t>
                        </w:r>
                      </w:p>
                      <w:p w:rsidR="00156228" w:rsidRPr="00975A63" w:rsidRDefault="00156228" w:rsidP="00D07F86">
                        <w:pPr>
                          <w:rPr>
                            <w:rStyle w:val="Emphasis"/>
                          </w:rPr>
                        </w:pPr>
                        <w:r w:rsidRPr="00975A63">
                          <w:rPr>
                            <w:rStyle w:val="Emphasis"/>
                          </w:rPr>
                          <w:t>Drive</w:t>
                        </w:r>
                      </w:p>
                    </w:txbxContent>
                  </v:textbox>
                </v:shape>
                <v:shape id="Straight Arrow Connector 532" o:spid="_x0000_s1285" type="#_x0000_t32" style="position:absolute;left:28994;top:20618;width:3010;height:32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diUsMAAADcAAAADwAAAGRycy9kb3ducmV2LnhtbESPT4vCMBTE78J+h/AW9mZTlUqpRhGh&#10;7F79B7u3Z/Nsi81LaVLtfnsjCB6HmfkNs1wPphE36lxtWcEkikEQF1bXXCo4HvJxCsJ5ZI2NZVLw&#10;Tw7Wq4/REjNt77yj296XIkDYZaig8r7NpHRFRQZdZFvi4F1sZ9AH2ZVSd3gPcNPIaRzPpcGaw0KF&#10;LW0rKq773iiYXc7Dd+o3Ms1/7bbvkyQ55X9KfX0OmwUIT4N/h1/tH60gmU3heSYcAb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2HYlLDAAAA3AAAAA8AAAAAAAAAAAAA&#10;AAAAoQIAAGRycy9kb3ducmV2LnhtbFBLBQYAAAAABAAEAPkAAACRAwAAAAA=&#10;" strokecolor="#4579b8 [3044]">
                  <v:stroke endarrow="open"/>
                </v:shape>
                <w10:anchorlock/>
              </v:group>
            </w:pict>
          </mc:Fallback>
        </mc:AlternateContent>
      </w:r>
    </w:p>
    <w:p w:rsidR="00D07F86" w:rsidRPr="00C81D35" w:rsidRDefault="00D07F86" w:rsidP="00D07F86">
      <w:pPr>
        <w:pStyle w:val="BodyText"/>
        <w:rPr>
          <w:lang w:val="en-GB"/>
        </w:rPr>
      </w:pPr>
      <w:r w:rsidRPr="00C81D35">
        <w:rPr>
          <w:lang w:val="en-GB"/>
        </w:rPr>
        <w:t>A Darwinet Domain node on a Microsoft platform may allow a locally installed Word application to edit a word file in the domain exposed through a virtual driver of the domain view.</w:t>
      </w:r>
    </w:p>
    <w:p w:rsidR="00D07F86" w:rsidRPr="00C81D35" w:rsidRDefault="00D07F86" w:rsidP="00D07F86">
      <w:pPr>
        <w:pStyle w:val="Heading2"/>
        <w:rPr>
          <w:lang w:val="en-GB"/>
        </w:rPr>
      </w:pPr>
      <w:r w:rsidRPr="00C81D35">
        <w:rPr>
          <w:lang w:val="en-GB"/>
        </w:rPr>
        <w:lastRenderedPageBreak/>
        <w:t>Handling change conflicts of files in a Darwinet virtual drive</w:t>
      </w:r>
    </w:p>
    <w:p w:rsidR="00D07F86" w:rsidRPr="00C81D35" w:rsidRDefault="00D07F86" w:rsidP="00D07F86">
      <w:pPr>
        <w:pStyle w:val="Heading3"/>
        <w:rPr>
          <w:lang w:val="en-GB"/>
        </w:rPr>
      </w:pPr>
      <w:r w:rsidRPr="00C81D35">
        <w:rPr>
          <w:lang w:val="en-GB"/>
        </w:rPr>
        <w:t>What is a conflict?</w:t>
      </w:r>
    </w:p>
    <w:p w:rsidR="00D07F86" w:rsidRPr="00C81D35" w:rsidRDefault="00D07F86" w:rsidP="00D07F86">
      <w:pPr>
        <w:pStyle w:val="BodyText"/>
        <w:rPr>
          <w:lang w:val="en-GB"/>
        </w:rPr>
      </w:pPr>
      <w:r w:rsidRPr="00C81D35">
        <w:rPr>
          <w:lang w:val="en-GB"/>
        </w:rPr>
        <w:t>Files hosted by a Darwinet Domain view may be changed asynchronously on several nodes at the same time. The change may be made by different users or by the same user on different devices.</w:t>
      </w:r>
    </w:p>
    <w:p w:rsidR="00D07F86" w:rsidRPr="00C81D35" w:rsidRDefault="00D07F86" w:rsidP="00D07F86">
      <w:pPr>
        <w:pStyle w:val="BodyText"/>
        <w:rPr>
          <w:lang w:val="en-GB"/>
        </w:rPr>
      </w:pPr>
      <w:r w:rsidRPr="00C81D35">
        <w:rPr>
          <w:lang w:val="en-GB"/>
        </w:rPr>
        <w:t>As long as the changes made to the file do not conflict Darwinet will have no problem of updating the shared file properly with each individual change.</w:t>
      </w:r>
    </w:p>
    <w:p w:rsidR="00D07F86" w:rsidRPr="00C81D35" w:rsidRDefault="00D07F86" w:rsidP="00D07F86">
      <w:pPr>
        <w:pStyle w:val="BodyText"/>
        <w:rPr>
          <w:lang w:val="en-GB"/>
        </w:rPr>
      </w:pPr>
      <w:r w:rsidRPr="00C81D35">
        <w:rPr>
          <w:lang w:val="en-GB"/>
        </w:rPr>
        <w:t>But simultaneous change to the same file or data in a file is a conflict that must be resolved by a user. Darwinet will not be able to know which one of the conflicting changes that is the one to keep. Or if a merge of the conflicting changes is the one to go for.</w:t>
      </w:r>
    </w:p>
    <w:p w:rsidR="00D07F86" w:rsidRPr="00C81D35" w:rsidRDefault="00D07F86" w:rsidP="00D07F86">
      <w:pPr>
        <w:pStyle w:val="Heading3"/>
        <w:rPr>
          <w:lang w:val="en-GB"/>
        </w:rPr>
      </w:pPr>
      <w:r w:rsidRPr="00C81D35">
        <w:rPr>
          <w:lang w:val="en-GB"/>
        </w:rPr>
        <w:t>Branch file on a change conflict</w:t>
      </w:r>
    </w:p>
    <w:p w:rsidR="00D07F86" w:rsidRPr="00C81D35" w:rsidRDefault="00D07F86" w:rsidP="00D07F86">
      <w:pPr>
        <w:pStyle w:val="BodyText"/>
        <w:rPr>
          <w:lang w:val="en-GB"/>
        </w:rPr>
      </w:pPr>
      <w:r w:rsidRPr="00C81D35">
        <w:rPr>
          <w:lang w:val="en-GB"/>
        </w:rPr>
        <w:t>By default the Darwinet virtual driver will create several versions of the file when a change conflict occurs. The file will be exposed as a directory containing the different versions of the file. The user may then use an appropriate tool to merge the files together again.</w:t>
      </w:r>
    </w:p>
    <w:p w:rsidR="00D07F86" w:rsidRPr="00C81D35" w:rsidRDefault="00D07F86" w:rsidP="00D07F86">
      <w:pPr>
        <w:pStyle w:val="BodyText"/>
        <w:rPr>
          <w:lang w:val="en-GB"/>
        </w:rPr>
      </w:pPr>
      <w:r w:rsidRPr="00C81D35">
        <w:rPr>
          <w:noProof/>
        </w:rPr>
        <w:drawing>
          <wp:inline distT="0" distB="0" distL="0" distR="0" wp14:anchorId="20A93C9F" wp14:editId="1787526B">
            <wp:extent cx="4652470" cy="2133724"/>
            <wp:effectExtent l="0" t="0" r="0" b="0"/>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winet-file-branch-1.gif"/>
                    <pic:cNvPicPr/>
                  </pic:nvPicPr>
                  <pic:blipFill>
                    <a:blip r:embed="rId13">
                      <a:extLst>
                        <a:ext uri="{28A0092B-C50C-407E-A947-70E740481C1C}">
                          <a14:useLocalDpi xmlns:a14="http://schemas.microsoft.com/office/drawing/2010/main" val="0"/>
                        </a:ext>
                      </a:extLst>
                    </a:blip>
                    <a:stretch>
                      <a:fillRect/>
                    </a:stretch>
                  </pic:blipFill>
                  <pic:spPr>
                    <a:xfrm>
                      <a:off x="0" y="0"/>
                      <a:ext cx="4662852" cy="2138485"/>
                    </a:xfrm>
                    <a:prstGeom prst="rect">
                      <a:avLst/>
                    </a:prstGeom>
                  </pic:spPr>
                </pic:pic>
              </a:graphicData>
            </a:graphic>
          </wp:inline>
        </w:drawing>
      </w:r>
    </w:p>
    <w:p w:rsidR="00D07F86" w:rsidRPr="00C81D35" w:rsidRDefault="00D07F86" w:rsidP="00D07F86">
      <w:pPr>
        <w:pStyle w:val="BodyText"/>
        <w:rPr>
          <w:lang w:val="en-GB"/>
        </w:rPr>
      </w:pPr>
      <w:r w:rsidRPr="00C81D35">
        <w:rPr>
          <w:lang w:val="en-GB"/>
        </w:rPr>
        <w:t>How it may look when the Word document “Our Word Document” exposed in folder “My Darwinet Domain” in a Darwinet domain virtual driver in Windows 7.</w:t>
      </w:r>
    </w:p>
    <w:p w:rsidR="00D07F86" w:rsidRPr="00C81D35" w:rsidRDefault="00D07F86" w:rsidP="00D07F86">
      <w:pPr>
        <w:pStyle w:val="BodyText"/>
        <w:rPr>
          <w:lang w:val="en-GB"/>
        </w:rPr>
      </w:pPr>
      <w:r w:rsidRPr="00C81D35">
        <w:rPr>
          <w:lang w:val="en-GB"/>
        </w:rPr>
        <w:t>At some point both user 1 and user 2 makes conflicting changes to the file.</w:t>
      </w:r>
    </w:p>
    <w:p w:rsidR="00D07F86" w:rsidRPr="00C81D35" w:rsidRDefault="00D07F86" w:rsidP="00D07F86">
      <w:pPr>
        <w:pStyle w:val="BodyText"/>
        <w:rPr>
          <w:lang w:val="en-GB"/>
        </w:rPr>
      </w:pPr>
      <w:r w:rsidRPr="00C81D35">
        <w:rPr>
          <w:noProof/>
        </w:rPr>
        <w:drawing>
          <wp:inline distT="0" distB="0" distL="0" distR="0" wp14:anchorId="3D717E41" wp14:editId="460563F9">
            <wp:extent cx="4651895" cy="2133461"/>
            <wp:effectExtent l="0" t="0" r="0" b="635"/>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winet-file-branch-2.gif"/>
                    <pic:cNvPicPr/>
                  </pic:nvPicPr>
                  <pic:blipFill>
                    <a:blip r:embed="rId14">
                      <a:extLst>
                        <a:ext uri="{28A0092B-C50C-407E-A947-70E740481C1C}">
                          <a14:useLocalDpi xmlns:a14="http://schemas.microsoft.com/office/drawing/2010/main" val="0"/>
                        </a:ext>
                      </a:extLst>
                    </a:blip>
                    <a:stretch>
                      <a:fillRect/>
                    </a:stretch>
                  </pic:blipFill>
                  <pic:spPr>
                    <a:xfrm>
                      <a:off x="0" y="0"/>
                      <a:ext cx="4652976" cy="2133957"/>
                    </a:xfrm>
                    <a:prstGeom prst="rect">
                      <a:avLst/>
                    </a:prstGeom>
                  </pic:spPr>
                </pic:pic>
              </a:graphicData>
            </a:graphic>
          </wp:inline>
        </w:drawing>
      </w:r>
    </w:p>
    <w:p w:rsidR="00D07F86" w:rsidRPr="00C81D35" w:rsidRDefault="00D07F86" w:rsidP="00D07F86">
      <w:pPr>
        <w:pStyle w:val="BodyText"/>
        <w:rPr>
          <w:lang w:val="en-GB"/>
        </w:rPr>
      </w:pPr>
      <w:r w:rsidRPr="00C81D35">
        <w:rPr>
          <w:lang w:val="en-GB"/>
        </w:rPr>
        <w:lastRenderedPageBreak/>
        <w:t>Darwinet detects the conflict and exposes the two versions of the file in a folder with the original file name.</w:t>
      </w:r>
    </w:p>
    <w:p w:rsidR="00D07F86" w:rsidRPr="00C81D35" w:rsidRDefault="00D07F86" w:rsidP="00D07F86">
      <w:pPr>
        <w:pStyle w:val="BodyText"/>
        <w:rPr>
          <w:lang w:val="en-GB"/>
        </w:rPr>
      </w:pPr>
      <w:r w:rsidRPr="00C81D35">
        <w:rPr>
          <w:lang w:val="en-GB"/>
        </w:rPr>
        <w:t>The user may now edit the two files to create only one file again.</w:t>
      </w:r>
    </w:p>
    <w:p w:rsidR="00D07F86" w:rsidRPr="00C81D35" w:rsidRDefault="00D07F86" w:rsidP="00D07F86">
      <w:pPr>
        <w:pStyle w:val="BodyText"/>
        <w:rPr>
          <w:lang w:val="en-GB"/>
        </w:rPr>
      </w:pPr>
      <w:r w:rsidRPr="00C81D35">
        <w:rPr>
          <w:lang w:val="en-GB"/>
        </w:rPr>
        <w:t>Darwinet will detect when the “folder” contains only one file and remove the folder again, taking the edited file to be the new shared (merged) version.</w:t>
      </w:r>
    </w:p>
    <w:p w:rsidR="00D07F86" w:rsidRDefault="00D07F86" w:rsidP="00D07F86">
      <w:pPr>
        <w:pStyle w:val="Heading1"/>
        <w:rPr>
          <w:lang w:val="en-GB"/>
        </w:rPr>
      </w:pPr>
      <w:r>
        <w:rPr>
          <w:lang w:val="en-GB"/>
        </w:rPr>
        <w:t>Database access into Darwinet</w:t>
      </w:r>
    </w:p>
    <w:p w:rsidR="00D07F86" w:rsidRDefault="00D07F86" w:rsidP="00D07F86">
      <w:pPr>
        <w:pStyle w:val="Heading2"/>
        <w:rPr>
          <w:lang w:val="en-GB"/>
        </w:rPr>
      </w:pPr>
      <w:r>
        <w:rPr>
          <w:lang w:val="en-GB"/>
        </w:rPr>
        <w:t>Database as native application interface</w:t>
      </w:r>
    </w:p>
    <w:p w:rsidR="00D07F86" w:rsidRDefault="00D07F86" w:rsidP="00D07F86">
      <w:pPr>
        <w:pStyle w:val="Heading3"/>
        <w:rPr>
          <w:lang w:val="en-GB"/>
        </w:rPr>
      </w:pPr>
      <w:r>
        <w:rPr>
          <w:lang w:val="en-GB"/>
        </w:rPr>
        <w:t>Database access through adapter application</w:t>
      </w:r>
    </w:p>
    <w:p w:rsidR="00D07F86" w:rsidRPr="00E40220" w:rsidRDefault="00D07F86" w:rsidP="00D07F86">
      <w:pPr>
        <w:pStyle w:val="BodyText"/>
        <w:rPr>
          <w:lang w:val="en-GB"/>
        </w:rPr>
      </w:pPr>
      <w:r>
        <w:rPr>
          <w:lang w:val="en-GB"/>
        </w:rPr>
        <w:t>A Darwinet Database Provider Application may provide a Database access to a shared MIV in effect creating a shared database without using a central server.</w:t>
      </w:r>
    </w:p>
    <w:p w:rsidR="00D07F86" w:rsidRDefault="00D07F86" w:rsidP="00D07F86">
      <w:pPr>
        <w:pStyle w:val="BodyText"/>
        <w:rPr>
          <w:lang w:val="en-GB"/>
        </w:rPr>
      </w:pPr>
      <w:r w:rsidRPr="00C81D35">
        <w:rPr>
          <w:noProof/>
        </w:rPr>
        <mc:AlternateContent>
          <mc:Choice Requires="wpc">
            <w:drawing>
              <wp:inline distT="0" distB="0" distL="0" distR="0" wp14:anchorId="57D9118F" wp14:editId="3D838D71">
                <wp:extent cx="4280534" cy="2867025"/>
                <wp:effectExtent l="0" t="0" r="0" b="0"/>
                <wp:docPr id="661" name="Canvas 66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615" name="Text Box 615"/>
                        <wps:cNvSpPr txBox="1"/>
                        <wps:spPr>
                          <a:xfrm>
                            <a:off x="0" y="126365"/>
                            <a:ext cx="709190" cy="4191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Database 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6" name="Text Box 616"/>
                        <wps:cNvSpPr txBox="1"/>
                        <wps:spPr>
                          <a:xfrm>
                            <a:off x="1143000" y="1263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8" name="Cloud 618"/>
                        <wps:cNvSpPr/>
                        <wps:spPr>
                          <a:xfrm>
                            <a:off x="1257300" y="926465"/>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712F11" w:rsidRDefault="00156228" w:rsidP="00D07F86">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 name="Text Box 619"/>
                        <wps:cNvSpPr txBox="1"/>
                        <wps:spPr>
                          <a:xfrm>
                            <a:off x="2286000" y="2183765"/>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D07F86">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20" name="Text Box 620"/>
                        <wps:cNvSpPr txBox="1"/>
                        <wps:spPr>
                          <a:xfrm>
                            <a:off x="3194716" y="2183765"/>
                            <a:ext cx="857219" cy="41402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156228" w:rsidRDefault="00156228" w:rsidP="00D07F86">
                              <w:r>
                                <w:t>Database 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1" name="Straight Arrow Connector 621"/>
                        <wps:cNvCnPr/>
                        <wps:spPr>
                          <a:xfrm>
                            <a:off x="1370648" y="469265"/>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23" name="Straight Arrow Connector 623"/>
                        <wps:cNvCnPr/>
                        <wps:spPr>
                          <a:xfrm>
                            <a:off x="1885950" y="1954070"/>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24" name="Text Box 624"/>
                        <wps:cNvSpPr txBox="1"/>
                        <wps:spPr>
                          <a:xfrm>
                            <a:off x="1675765" y="5454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25" name="Text Box 625"/>
                        <wps:cNvSpPr txBox="1"/>
                        <wps:spPr>
                          <a:xfrm>
                            <a:off x="1885950" y="2030413"/>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07F86">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26" name="Can 626"/>
                        <wps:cNvSpPr/>
                        <wps:spPr>
                          <a:xfrm>
                            <a:off x="1028700" y="421640"/>
                            <a:ext cx="228600" cy="3524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7" name="Text Box 627"/>
                        <wps:cNvSpPr txBox="1"/>
                        <wps:spPr>
                          <a:xfrm>
                            <a:off x="394883" y="665479"/>
                            <a:ext cx="862400" cy="738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975A63" w:rsidRDefault="00156228" w:rsidP="00D07F86">
                              <w:pPr>
                                <w:rPr>
                                  <w:rStyle w:val="Emphasis"/>
                                </w:rPr>
                              </w:pPr>
                              <w:r w:rsidRPr="00975A63">
                                <w:rPr>
                                  <w:rStyle w:val="Emphasis"/>
                                </w:rPr>
                                <w:t>Darwinet</w:t>
                              </w:r>
                              <w:r>
                                <w:rPr>
                                  <w:rStyle w:val="Emphasis"/>
                                </w:rPr>
                                <w:t xml:space="preserve"> Database Provider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4" name="Straight Arrow Connector 644"/>
                        <wps:cNvCnPr/>
                        <wps:spPr>
                          <a:xfrm>
                            <a:off x="709295" y="335915"/>
                            <a:ext cx="319405" cy="26193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47" name="Can 647"/>
                        <wps:cNvSpPr/>
                        <wps:spPr>
                          <a:xfrm>
                            <a:off x="2670810" y="1885633"/>
                            <a:ext cx="228600" cy="3524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6228" w:rsidRDefault="00156228" w:rsidP="00D07F86"/>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2" name="Text Box 423"/>
                        <wps:cNvSpPr txBox="1"/>
                        <wps:spPr>
                          <a:xfrm>
                            <a:off x="2770394" y="1269365"/>
                            <a:ext cx="823931" cy="691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975A63" w:rsidRDefault="00156228" w:rsidP="00D07F86">
                              <w:pPr>
                                <w:rPr>
                                  <w:rStyle w:val="Emphasis"/>
                                </w:rPr>
                              </w:pPr>
                              <w:r w:rsidRPr="00975A63">
                                <w:rPr>
                                  <w:rStyle w:val="Emphasis"/>
                                </w:rPr>
                                <w:t>Darwinet</w:t>
                              </w:r>
                            </w:p>
                            <w:p w:rsidR="00156228" w:rsidRPr="00975A63" w:rsidRDefault="00156228" w:rsidP="00D07F86">
                              <w:pPr>
                                <w:rPr>
                                  <w:rStyle w:val="Emphasis"/>
                                </w:rPr>
                              </w:pPr>
                              <w:r>
                                <w:rPr>
                                  <w:rStyle w:val="Emphasis"/>
                                </w:rPr>
                                <w:t>Database Provider Application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55" name="Straight Arrow Connector 655"/>
                        <wps:cNvCnPr/>
                        <wps:spPr>
                          <a:xfrm>
                            <a:off x="2899410" y="2061846"/>
                            <a:ext cx="300990" cy="32892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661" o:spid="_x0000_s1286" editas="canvas" style="width:337.05pt;height:225.75pt;mso-position-horizontal-relative:char;mso-position-vertical-relative:line" coordsize="42799,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">
                <v:shape id="_x0000_s1287" type="#_x0000_t75" style="position:absolute;width:42799;height:28670;visibility:visible;mso-wrap-style:square">
                  <v:fill o:detectmouseclick="t"/>
                  <v:path o:connecttype="none"/>
                </v:shape>
                <v:shape id="Text Box 615" o:spid="_x0000_s1288" type="#_x0000_t202" style="position:absolute;top:1263;width:7091;height:4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gQw8MA&#10;AADcAAAADwAAAGRycy9kb3ducmV2LnhtbESP3WrCQBSE7wXfYTlC73SjpSLRVaJoKfbKnwc4ZI9J&#10;MHs27q5JfPtuodDLYWa+YVab3tSiJecrywqmkwQEcW51xYWC6+UwXoDwAVljbZkUvMjDZj0crDDV&#10;tuMTtedQiAhhn6KCMoQmldLnJRn0E9sQR+9mncEQpSukdthFuKnlLEnm0mDFcaHEhnYl5ffz0yh4&#10;z+hwdNtr+/jm177JOo/Hz4VSb6M+W4II1If/8F/7SyuYTz/g90w8An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gQw8MAAADcAAAADwAAAAAAAAAAAAAAAACYAgAAZHJzL2Rv&#10;d25yZXYueG1sUEsFBgAAAAAEAAQA9QAAAIgDAAAAAA==&#10;" fillcolor="white [3201]" strokecolor="#9bbb59 [3206]" strokeweight="2pt">
                  <v:textbox>
                    <w:txbxContent>
                      <w:p w:rsidR="00156228" w:rsidRDefault="00156228" w:rsidP="00D07F86">
                        <w:r>
                          <w:t>Database Client</w:t>
                        </w:r>
                      </w:p>
                    </w:txbxContent>
                  </v:textbox>
                </v:shape>
                <v:shape id="Text Box 616" o:spid="_x0000_s1289" type="#_x0000_t202" style="position:absolute;left:11430;top:1263;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GqtsIA&#10;AADcAAAADwAAAGRycy9kb3ducmV2LnhtbESP0WoCMRRE3wv+Q7hC32pWpUG2RimC4qOrfsBlc7u7&#10;NLlZkrhu+/WNUPBxmJkzzHo7OisGCrHzrGE+K0AQ19503Gi4XvZvKxAxIRu0nknDD0XYbiYvayyN&#10;v3NFwzk1IkM4lqihTakvpYx1Sw7jzPfE2fvywWHKMjTSBLxnuLNyURRKOuw4L7TY066l+vt8cxqW&#10;9ja8H+zBqsao06L6HVQVpNav0/HzA0SiMT3D/+2j0aDmCh5n8hG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Iaq2wgAAANwAAAAPAAAAAAAAAAAAAAAAAJgCAABkcnMvZG93&#10;bnJldi54bWxQSwUGAAAAAAQABAD1AAAAhwMAAAAA&#10;" fillcolor="white [3201]" strokecolor="black [3200]" strokeweight="2pt">
                  <v:textbox>
                    <w:txbxContent>
                      <w:p w:rsidR="00156228" w:rsidRDefault="00156228" w:rsidP="00D07F86">
                        <w:r>
                          <w:t>MIV</w:t>
                        </w:r>
                      </w:p>
                    </w:txbxContent>
                  </v:textbox>
                </v:shape>
                <v:shape id="Cloud 618" o:spid="_x0000_s1290" style="position:absolute;left:12573;top:9264;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nDB70A&#10;AADcAAAADwAAAGRycy9kb3ducmV2LnhtbERPSwrCMBDdC94hjOCmaFpBkdooIgjiRvyA26EZ22Iz&#10;KU2s9fZmIbh8vH+26U0tOmpdZVlBMo1BEOdWV1wouF33kyUI55E11pZJwYccbNbDQYaptm8+U3fx&#10;hQgh7FJUUHrfpFK6vCSDbmob4sA9bGvQB9gWUrf4DuGmlrM4XkiDFYeGEhvalZQ/Ly+jYN5dX3H9&#10;SehI9+fZ2ShKmlOk1HjUb1cgPPX+L/65D1rBIglrw5lwBOT6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NCnDB70AAADcAAAADwAAAAAAAAAAAAAAAACYAgAAZHJzL2Rvd25yZXYu&#10;eG1sUEsFBgAAAAAEAAQA9QAAAII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156228" w:rsidRPr="00712F11" w:rsidRDefault="00156228" w:rsidP="00D07F86">
                        <w:pPr>
                          <w:jc w:val="center"/>
                          <w:rPr>
                            <w:color w:val="000000" w:themeColor="text1"/>
                          </w:rPr>
                        </w:pPr>
                        <w:r>
                          <w:rPr>
                            <w:color w:val="000000" w:themeColor="text1"/>
                          </w:rPr>
                          <w:t>P2P</w:t>
                        </w:r>
                      </w:p>
                    </w:txbxContent>
                  </v:textbox>
                </v:shape>
                <v:shape id="Text Box 619" o:spid="_x0000_s1291" type="#_x0000_t202" style="position:absolute;left:22860;top:21837;width:4552;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4+xMIA&#10;AADcAAAADwAAAGRycy9kb3ducmV2LnhtbESP0WoCMRRE3wX/IVyhb5rVYqirUUqh0kdX+wGXzXV3&#10;MblZkrhu+/VNodDHYWbOMLvD6KwYKMTOs4blogBBXHvTcaPh8/I+fwERE7JB65k0fFGEw3462WFp&#10;/IMrGs6pERnCsUQNbUp9KWWsW3IYF74nzt7VB4cpy9BIE/CR4c7KVVEo6bDjvNBiT28t1bfz3Wl4&#10;tvdhfbRHqxqjTqvqe1BVkFo/zcbXLYhEY/oP/7U/jAa13MDvmXwE5P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vj7EwgAAANwAAAAPAAAAAAAAAAAAAAAAAJgCAABkcnMvZG93&#10;bnJldi54bWxQSwUGAAAAAAQABAD1AAAAhwMAAAAA&#10;" fillcolor="white [3201]" strokecolor="black [3200]" strokeweight="2pt">
                  <v:textbox>
                    <w:txbxContent>
                      <w:p w:rsidR="00156228" w:rsidRDefault="00156228" w:rsidP="00D07F86">
                        <w:r>
                          <w:t>MIV</w:t>
                        </w:r>
                      </w:p>
                    </w:txbxContent>
                  </v:textbox>
                </v:shape>
                <v:shape id="Text Box 620" o:spid="_x0000_s1292" type="#_x0000_t202" style="position:absolute;left:31947;top:21837;width:8572;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N55sEA&#10;AADcAAAADwAAAGRycy9kb3ducmV2LnhtbERP3WrCMBS+H/gO4Qy8W9MpFKlG6caU0V1N+wCH5tiW&#10;NSc1iW19++VisMuP7393mE0vRnK+s6zgNUlBENdWd9woqC7Hlw0IH5A19pZJwYM8HPaLpx3m2k78&#10;TeM5NCKGsM9RQRvCkEvp65YM+sQOxJG7WmcwROgaqR1OMdz0cpWmmTTYcWxocaD3luqf890oWBd0&#10;LN1bNd6++PExFJPH8rRRavk8F1sQgebwL/5zf2oF2SrOj2fiEZD7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3TeebBAAAA3AAAAA8AAAAAAAAAAAAAAAAAmAIAAGRycy9kb3du&#10;cmV2LnhtbFBLBQYAAAAABAAEAPUAAACGAwAAAAA=&#10;" fillcolor="white [3201]" strokecolor="#9bbb59 [3206]" strokeweight="2pt">
                  <v:textbox>
                    <w:txbxContent>
                      <w:p w:rsidR="00156228" w:rsidRDefault="00156228" w:rsidP="00D07F86">
                        <w:r>
                          <w:t>Database Client</w:t>
                        </w:r>
                      </w:p>
                    </w:txbxContent>
                  </v:textbox>
                </v:shape>
                <v:shape id="Straight Arrow Connector 621" o:spid="_x0000_s1293" type="#_x0000_t32" style="position:absolute;left:13706;top:4692;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kLhMIAAADcAAAADwAAAGRycy9kb3ducmV2LnhtbESPQYvCMBSE74L/ITzBm6YqlVKNIkLR&#10;q7oL6+3ZPNti81KaVOu/3ywIexxm5htmve1NLZ7Uusqygtk0AkGcW11xoeDrkk0SEM4ja6wtk4I3&#10;OdhuhoM1ptq++ETPsy9EgLBLUUHpfZNK6fKSDLqpbYiDd7etQR9kW0jd4ivATS3nUbSUBisOCyU2&#10;tC8pf5w7o2Bxv/WHxO9kkv3YfdfFcfydXZUaj/rdCoSn3v+HP+2jVrCcz+DvTDgCc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6kLhMIAAADcAAAADwAAAAAAAAAAAAAA&#10;AAChAgAAZHJzL2Rvd25yZXYueG1sUEsFBgAAAAAEAAQA+QAAAJADAAAAAA==&#10;" strokecolor="#4579b8 [3044]">
                  <v:stroke endarrow="open"/>
                </v:shape>
                <v:shape id="Straight Arrow Connector 623" o:spid="_x0000_s1294" type="#_x0000_t32" style="position:absolute;left:18859;top:19540;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cwaMQAAADcAAAADwAAAGRycy9kb3ducmV2LnhtbESPQWuDQBSE74H+h+UVcotrIwaxWSUE&#10;pLk2bSC9vbovKnXfirtG+++7hUKPw8x8w+zLxfTiTqPrLCt4imIQxLXVHTcK3t+qTQbCeWSNvWVS&#10;8E0OyuJhtcdc25lf6X72jQgQdjkqaL0fcild3ZJBF9mBOHg3Oxr0QY6N1CPOAW56uY3jnTTYcVho&#10;caBjS/XXeTIKktvn8pL5g8yqqz1OU5qml+pDqfXjcngG4Wnx/+G/9kkr2G0T+D0TjoAs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NzBoxAAAANwAAAAPAAAAAAAAAAAA&#10;AAAAAKECAABkcnMvZG93bnJldi54bWxQSwUGAAAAAAQABAD5AAAAkgMAAAAA&#10;" strokecolor="#4579b8 [3044]">
                  <v:stroke endarrow="open"/>
                </v:shape>
                <v:shape id="Text Box 624" o:spid="_x0000_s1295" type="#_x0000_t202" style="position:absolute;left:16757;top:5454;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FFkcYA&#10;AADcAAAADwAAAGRycy9kb3ducmV2LnhtbESPQWsCMRSE7wX/Q3hCL6VmFVnK1ihVsIhUpVqKx8fm&#10;dbO4eVmSqOu/b4RCj8PMfMNMZp1txIV8qB0rGA4yEMSl0zVXCr4Oy+cXECEia2wck4IbBZhNew8T&#10;LLS78idd9rESCcKhQAUmxraQMpSGLIaBa4mT9+O8xZikr6T2eE1w28hRluXSYs1pwWBLC0PlaX+2&#10;Ck5m/bTL3jfz73x189vD2R39x1Gpx3739goiUhf/w3/tlVaQj8ZwP5OO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HFFkcYAAADcAAAADwAAAAAAAAAAAAAAAACYAgAAZHJz&#10;L2Rvd25yZXYueG1sUEsFBgAAAAAEAAQA9QAAAIsDAAAAAA==&#10;" filled="f" stroked="f" strokeweight=".5pt">
                  <v:textbox>
                    <w:txbxContent>
                      <w:p w:rsidR="00156228" w:rsidRDefault="00156228" w:rsidP="00D07F86">
                        <w:r>
                          <w:t>∆</w:t>
                        </w:r>
                      </w:p>
                    </w:txbxContent>
                  </v:textbox>
                </v:shape>
                <v:shape id="Text Box 625" o:spid="_x0000_s1296" type="#_x0000_t202" style="position:absolute;left:18859;top:20304;width:2673;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3gCsYA&#10;AADcAAAADwAAAGRycy9kb3ducmV2LnhtbESPQWsCMRSE7wX/Q3hCL6VmFVzK1ihVsIhUpVqKx8fm&#10;dbO4eVmSqOu/b4RCj8PMfMNMZp1txIV8qB0rGA4yEMSl0zVXCr4Oy+cXECEia2wck4IbBZhNew8T&#10;LLS78idd9rESCcKhQAUmxraQMpSGLIaBa4mT9+O8xZikr6T2eE1w28hRluXSYs1pwWBLC0PlaX+2&#10;Ck5m/bTL3jfz73x189vD2R39x1Gpx3739goiUhf/w3/tlVaQj8ZwP5OO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z3gCsYAAADcAAAADwAAAAAAAAAAAAAAAACYAgAAZHJz&#10;L2Rvd25yZXYueG1sUEsFBgAAAAAEAAQA9QAAAIsDAAAAAA==&#10;" filled="f" stroked="f" strokeweight=".5pt">
                  <v:textbox>
                    <w:txbxContent>
                      <w:p w:rsidR="00156228" w:rsidRDefault="00156228" w:rsidP="00D07F86">
                        <w:r>
                          <w:t>∆</w:t>
                        </w:r>
                      </w:p>
                    </w:txbxContent>
                  </v:textbox>
                </v:shape>
                <v:shape id="Can 626" o:spid="_x0000_s1297" type="#_x0000_t22" style="position:absolute;left:10287;top:4216;width:228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HeZcQA&#10;AADcAAAADwAAAGRycy9kb3ducmV2LnhtbESPQWvCQBSE74X+h+UVvNVNQxokuooIikgv1Xh/ZJ/J&#10;0uzbmF1N/PduodDjMDPfMIvVaFtxp94bxwo+pgkI4sppw7WC8rR9n4HwAVlj65gUPMjDavn6ssBC&#10;u4G/6X4MtYgQ9gUqaELoCil91ZBFP3UdcfQurrcYouxrqXscIty2Mk2SXFo0HBca7GjTUPVzvFkF&#10;uzTLTkM55Ofq05hztz5k5ddVqcnbuJ6DCDSG//Bfe68V5GkOv2fiEZD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3mXEAAAA3AAAAA8AAAAAAAAAAAAAAAAAmAIAAGRycy9k&#10;b3ducmV2LnhtbFBLBQYAAAAABAAEAPUAAACJAwAAAAA=&#10;" adj="3503" fillcolor="#4f81bd [3204]" strokecolor="#243f60 [1604]" strokeweight="2pt"/>
                <v:shape id="Text Box 627" o:spid="_x0000_s1298" type="#_x0000_t202" style="position:absolute;left:3948;top:6654;width:8624;height:73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IDcscA&#10;AADcAAAADwAAAGRycy9kb3ducmV2LnhtbESPQWvCQBSE7wX/w/IK3uqmAa2kriEEQkXsQevF2zP7&#10;TEKzb2N2G2N/fbdQ6HGYmW+YVTqaVgzUu8aygudZBIK4tLrhSsHxo3hagnAeWWNrmRTcyUG6njys&#10;MNH2xnsaDr4SAcIuQQW1910ipStrMuhmtiMO3sX2Bn2QfSV1j7cAN62Mo2ghDTYcFmrsKK+p/Dx8&#10;GQXbvHjH/Tk2y+82f9tdsu56PM2Vmj6O2SsIT6P/D/+1N1rBIn6B3zPhCM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iA3LHAAAA3AAAAA8AAAAAAAAAAAAAAAAAmAIAAGRy&#10;cy9kb3ducmV2LnhtbFBLBQYAAAAABAAEAPUAAACMAwAAAAA=&#10;" filled="f" stroked="f" strokeweight=".5pt">
                  <v:textbox>
                    <w:txbxContent>
                      <w:p w:rsidR="00156228" w:rsidRPr="00975A63" w:rsidRDefault="00156228" w:rsidP="00D07F86">
                        <w:pPr>
                          <w:rPr>
                            <w:rStyle w:val="Emphasis"/>
                          </w:rPr>
                        </w:pPr>
                        <w:r w:rsidRPr="00975A63">
                          <w:rPr>
                            <w:rStyle w:val="Emphasis"/>
                          </w:rPr>
                          <w:t>Darwinet</w:t>
                        </w:r>
                        <w:r>
                          <w:rPr>
                            <w:rStyle w:val="Emphasis"/>
                          </w:rPr>
                          <w:t xml:space="preserve"> Database Provider Application</w:t>
                        </w:r>
                      </w:p>
                    </w:txbxContent>
                  </v:textbox>
                </v:shape>
                <v:shape id="Straight Arrow Connector 644" o:spid="_x0000_s1299" type="#_x0000_t32" style="position:absolute;left:7092;top:3359;width:3195;height:2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FNvMUAAADcAAAADwAAAGRycy9kb3ducmV2LnhtbESPzWrDMBCE74W8g9hAb42c1A7GjRJC&#10;wCTXui20t621sU2slbHkn7x9VSj0OMzMN8zuMJtWjNS7xrKC9SoCQVxa3XCl4P0tf0pBOI+ssbVM&#10;Cu7k4LBfPOww03biVxoLX4kAYZehgtr7LpPSlTUZdCvbEQfvanuDPsi+krrHKcBNKzdRtJUGGw4L&#10;NXZ0qqm8FYNR8Hz9ns+pP8o0/7SnYUiS5CP/UupxOR9fQHia/X/4r33RCrZxDL9nwhGQ+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gFNvMUAAADcAAAADwAAAAAAAAAA&#10;AAAAAAChAgAAZHJzL2Rvd25yZXYueG1sUEsFBgAAAAAEAAQA+QAAAJMDAAAAAA==&#10;" strokecolor="#4579b8 [3044]">
                  <v:stroke endarrow="open"/>
                </v:shape>
                <v:shape id="Can 647" o:spid="_x0000_s1300" type="#_x0000_t22" style="position:absolute;left:26708;top:18856;width:228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KeXsQA&#10;AADcAAAADwAAAGRycy9kb3ducmV2LnhtbESPQWvCQBSE7wX/w/IEb3WjxLREVxFBKaWXarw/ss9k&#10;Mfs2ZleT/vuuUOhxmJlvmNVmsI14UOeNYwWzaQKCuHTacKWgOO1f30H4gKyxcUwKfsjDZj16WWGu&#10;Xc/f9DiGSkQI+xwV1CG0uZS+rMmin7qWOHoX11kMUXaV1B32EW4bOU+STFo0HBdqbGlXU3k93q2C&#10;wzxNT33RZ+dyYcy53X6mxddNqcl42C5BBBrCf/iv/aEVZOkbPM/EIyD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0Snl7EAAAA3AAAAA8AAAAAAAAAAAAAAAAAmAIAAGRycy9k&#10;b3ducmV2LnhtbFBLBQYAAAAABAAEAPUAAACJAwAAAAA=&#10;" adj="3503" fillcolor="#4f81bd [3204]" strokecolor="#243f60 [1604]" strokeweight="2pt">
                  <v:textbox>
                    <w:txbxContent>
                      <w:p w:rsidR="00156228" w:rsidRDefault="00156228" w:rsidP="00D07F86"/>
                    </w:txbxContent>
                  </v:textbox>
                </v:shape>
                <v:shape id="Text Box 423" o:spid="_x0000_s1301" type="#_x0000_t202" style="position:absolute;left:27703;top:12693;width:8240;height:6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PTl8YA&#10;AADcAAAADwAAAGRycy9kb3ducmV2LnhtbESPQWvCQBSE70L/w/IKvZlNA4qkWUMISIu0BzWX3p7Z&#10;ZxLMvk2zq6b99d1CweMwM98wWT6ZXlxpdJ1lBc9RDIK4trrjRkF12MxXIJxH1thbJgXf5CBfP8wy&#10;TLW98Y6ue9+IAGGXooLW+yGV0tUtGXSRHYiDd7KjQR/k2Eg94i3ATS+TOF5Kgx2HhRYHKluqz/uL&#10;UbAtNx+4OyZm9dOXr++nYviqPhdKPT1OxQsIT5O/h//bb1rBcpHA35lwBO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RPTl8YAAADcAAAADwAAAAAAAAAAAAAAAACYAgAAZHJz&#10;L2Rvd25yZXYueG1sUEsFBgAAAAAEAAQA9QAAAIsDAAAAAA==&#10;" filled="f" stroked="f" strokeweight=".5pt">
                  <v:textbox>
                    <w:txbxContent>
                      <w:p w:rsidR="00156228" w:rsidRPr="00975A63" w:rsidRDefault="00156228" w:rsidP="00D07F86">
                        <w:pPr>
                          <w:rPr>
                            <w:rStyle w:val="Emphasis"/>
                          </w:rPr>
                        </w:pPr>
                        <w:r w:rsidRPr="00975A63">
                          <w:rPr>
                            <w:rStyle w:val="Emphasis"/>
                          </w:rPr>
                          <w:t>Darwinet</w:t>
                        </w:r>
                      </w:p>
                      <w:p w:rsidR="00156228" w:rsidRPr="00975A63" w:rsidRDefault="00156228" w:rsidP="00D07F86">
                        <w:pPr>
                          <w:rPr>
                            <w:rStyle w:val="Emphasis"/>
                          </w:rPr>
                        </w:pPr>
                        <w:r>
                          <w:rPr>
                            <w:rStyle w:val="Emphasis"/>
                          </w:rPr>
                          <w:t>Database Provider Application</w:t>
                        </w:r>
                      </w:p>
                    </w:txbxContent>
                  </v:textbox>
                </v:shape>
                <v:shape id="Straight Arrow Connector 655" o:spid="_x0000_s1302" type="#_x0000_t32" style="position:absolute;left:28994;top:20618;width:3010;height:32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R++sQAAADcAAAADwAAAGRycy9kb3ducmV2LnhtbESPwWrDMBBE74X8g9hCbrXcBAXjRDYh&#10;YNpr0wbS29ba2CbWylhy4v59VSj0OMzMG2ZXzrYXNxp951jDc5KCIK6d6bjR8PFePWUgfEA22Dsm&#10;Dd/koSwWDzvMjbvzG92OoRERwj5HDW0IQy6lr1uy6BM3EEfv4kaLIcqxkWbEe4TbXq7SdCMtdhwX&#10;Whzo0FJ9PU5Ww/ryNb9kYS+z6uwO06SUOlWfWi8f5/0WRKA5/If/2q9Gw0Yp+D0Tj4As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lH76xAAAANwAAAAPAAAAAAAAAAAA&#10;AAAAAKECAABkcnMvZG93bnJldi54bWxQSwUGAAAAAAQABAD5AAAAkgMAAAAA&#10;" strokecolor="#4579b8 [3044]">
                  <v:stroke endarrow="open"/>
                </v:shape>
                <w10:anchorlock/>
              </v:group>
            </w:pict>
          </mc:Fallback>
        </mc:AlternateContent>
      </w:r>
    </w:p>
    <w:p w:rsidR="00D07F86" w:rsidRDefault="00D07F86" w:rsidP="00D07F86">
      <w:pPr>
        <w:pStyle w:val="Heading3"/>
        <w:rPr>
          <w:lang w:val="en-GB"/>
        </w:rPr>
      </w:pPr>
      <w:r>
        <w:rPr>
          <w:lang w:val="en-GB"/>
        </w:rPr>
        <w:t>Handling change conflicts created by Database Provider Application</w:t>
      </w:r>
    </w:p>
    <w:p w:rsidR="00D07F86" w:rsidRDefault="00D07F86" w:rsidP="00D07F86">
      <w:pPr>
        <w:pStyle w:val="BodyText"/>
        <w:rPr>
          <w:lang w:val="en-GB"/>
        </w:rPr>
      </w:pPr>
      <w:r>
        <w:rPr>
          <w:lang w:val="en-GB"/>
        </w:rPr>
        <w:t>A Database client may involuntary make simultaneous changes to the same data as provided in the Database interface.</w:t>
      </w:r>
    </w:p>
    <w:p w:rsidR="00D07F86" w:rsidRDefault="00D07F86" w:rsidP="00D07F86">
      <w:pPr>
        <w:pStyle w:val="BodyText"/>
        <w:rPr>
          <w:lang w:val="en-GB"/>
        </w:rPr>
      </w:pPr>
      <w:r>
        <w:rPr>
          <w:lang w:val="en-GB"/>
        </w:rPr>
        <w:t>The Database Provider Application must implement a strategy how to resolve such conflicts. If the conflicts are automatically resolved the changes made must be reported back to the database client using the event mechanism of the Database interface used.</w:t>
      </w:r>
    </w:p>
    <w:p w:rsidR="00D07F86" w:rsidRDefault="00D07F86" w:rsidP="00D07F86">
      <w:pPr>
        <w:pStyle w:val="BodyText"/>
        <w:rPr>
          <w:lang w:val="en-GB"/>
        </w:rPr>
      </w:pPr>
      <w:r>
        <w:rPr>
          <w:lang w:val="en-GB"/>
        </w:rPr>
        <w:lastRenderedPageBreak/>
        <w:t>TBD.</w:t>
      </w:r>
    </w:p>
    <w:p w:rsidR="00D07F86" w:rsidRDefault="00D07F86" w:rsidP="00D07F86">
      <w:pPr>
        <w:pStyle w:val="Heading3"/>
        <w:rPr>
          <w:lang w:val="en-GB"/>
        </w:rPr>
      </w:pPr>
      <w:r>
        <w:rPr>
          <w:lang w:val="en-GB"/>
        </w:rPr>
        <w:t>SQL Database Provider Application</w:t>
      </w:r>
    </w:p>
    <w:p w:rsidR="00D07F86" w:rsidRDefault="00D07F86" w:rsidP="00D07F86">
      <w:pPr>
        <w:pStyle w:val="BodyText"/>
        <w:rPr>
          <w:lang w:val="en-GB"/>
        </w:rPr>
      </w:pPr>
      <w:r>
        <w:rPr>
          <w:lang w:val="en-GB"/>
        </w:rPr>
        <w:t>The Database Provider Application may provide an SQL Database interface to the shared MIV.</w:t>
      </w:r>
    </w:p>
    <w:p w:rsidR="00D07F86" w:rsidRPr="00E40220" w:rsidRDefault="00D07F86" w:rsidP="00D07F86">
      <w:pPr>
        <w:pStyle w:val="BodyText"/>
        <w:rPr>
          <w:lang w:val="en-GB"/>
        </w:rPr>
      </w:pPr>
      <w:r>
        <w:rPr>
          <w:lang w:val="en-GB"/>
        </w:rPr>
        <w:t>TBD.</w:t>
      </w:r>
    </w:p>
    <w:p w:rsidR="00D07F86" w:rsidRDefault="00D07F86" w:rsidP="00D07F86">
      <w:pPr>
        <w:pStyle w:val="Heading1"/>
        <w:rPr>
          <w:lang w:val="en-GB"/>
        </w:rPr>
      </w:pPr>
      <w:r>
        <w:rPr>
          <w:lang w:val="en-GB"/>
        </w:rPr>
        <w:t>Darwinet Licensing</w:t>
      </w:r>
    </w:p>
    <w:p w:rsidR="00D07F86" w:rsidRDefault="00D07F86" w:rsidP="00D07F86">
      <w:pPr>
        <w:pStyle w:val="Heading2"/>
        <w:rPr>
          <w:lang w:val="en-GB"/>
        </w:rPr>
      </w:pPr>
      <w:r>
        <w:rPr>
          <w:lang w:val="en-GB"/>
        </w:rPr>
        <w:t>Licensing goal and application</w:t>
      </w:r>
    </w:p>
    <w:p w:rsidR="00D07F86" w:rsidRDefault="00D07F86" w:rsidP="00D07F86">
      <w:pPr>
        <w:pStyle w:val="BodyText"/>
        <w:rPr>
          <w:lang w:val="en-GB"/>
        </w:rPr>
      </w:pPr>
      <w:r>
        <w:rPr>
          <w:lang w:val="en-GB"/>
        </w:rPr>
        <w:t>We, the initial developers of Darwinet states that:</w:t>
      </w:r>
    </w:p>
    <w:p w:rsidR="00D07F86" w:rsidRDefault="00D07F86" w:rsidP="00D07F86">
      <w:pPr>
        <w:pStyle w:val="BodyText"/>
        <w:numPr>
          <w:ilvl w:val="0"/>
          <w:numId w:val="68"/>
        </w:numPr>
        <w:rPr>
          <w:lang w:val="en-GB"/>
        </w:rPr>
      </w:pPr>
      <w:r>
        <w:rPr>
          <w:lang w:val="en-GB"/>
        </w:rPr>
        <w:t>Darwinet networks shall be made available to all without restrictions.</w:t>
      </w:r>
    </w:p>
    <w:p w:rsidR="00D07F86" w:rsidRDefault="00D07F86" w:rsidP="00D07F86">
      <w:pPr>
        <w:pStyle w:val="BodyText"/>
        <w:numPr>
          <w:ilvl w:val="0"/>
          <w:numId w:val="68"/>
        </w:numPr>
        <w:rPr>
          <w:lang w:val="en-GB"/>
        </w:rPr>
      </w:pPr>
      <w:r>
        <w:rPr>
          <w:lang w:val="en-GB"/>
        </w:rPr>
        <w:t>Contributors shall license their work to promote maximum spreading of Darwinet.</w:t>
      </w:r>
    </w:p>
    <w:p w:rsidR="00D07F86" w:rsidRDefault="00D07F86" w:rsidP="00D07F86">
      <w:pPr>
        <w:pStyle w:val="BodyText"/>
        <w:rPr>
          <w:lang w:val="en-GB"/>
        </w:rPr>
      </w:pPr>
      <w:r>
        <w:rPr>
          <w:lang w:val="en-GB"/>
        </w:rPr>
        <w:t>The following shall apply to maximise spreading and usage of Darwinet networks.</w:t>
      </w:r>
    </w:p>
    <w:p w:rsidR="00D07F86" w:rsidRDefault="00D07F86" w:rsidP="00D07F86">
      <w:pPr>
        <w:pStyle w:val="BodyText"/>
        <w:rPr>
          <w:lang w:val="en-GB"/>
        </w:rPr>
      </w:pPr>
      <w:r>
        <w:rPr>
          <w:lang w:val="en-GB"/>
        </w:rPr>
        <w:t>The Darwinet Specification shall be licensed to allow anybody to use and contribute.</w:t>
      </w:r>
    </w:p>
    <w:p w:rsidR="00D07F86" w:rsidRDefault="00D07F86" w:rsidP="00D07F86">
      <w:pPr>
        <w:pStyle w:val="BodyText"/>
        <w:rPr>
          <w:lang w:val="en-GB"/>
        </w:rPr>
      </w:pPr>
      <w:r>
        <w:rPr>
          <w:lang w:val="en-GB"/>
        </w:rPr>
        <w:t>Darwinet functionality shall be allowed by both proprietary deliverables. This shall promote maximum freedom of providing Darwinet.</w:t>
      </w:r>
    </w:p>
    <w:p w:rsidR="00D07F86" w:rsidRDefault="00D07F86" w:rsidP="00D07F86">
      <w:pPr>
        <w:pStyle w:val="BodyText"/>
        <w:rPr>
          <w:lang w:val="en-GB"/>
        </w:rPr>
      </w:pPr>
      <w:r>
        <w:rPr>
          <w:lang w:val="en-GB"/>
        </w:rPr>
        <w:t>Darwinet shall be available as open source.</w:t>
      </w:r>
    </w:p>
    <w:p w:rsidR="00D07F86" w:rsidRDefault="00D07F86" w:rsidP="00D07F86">
      <w:pPr>
        <w:pStyle w:val="BodyText"/>
        <w:rPr>
          <w:lang w:val="en-GB"/>
        </w:rPr>
      </w:pPr>
      <w:r>
        <w:rPr>
          <w:lang w:val="en-GB"/>
        </w:rPr>
        <w:t>Open and Proprietary applications shall be allowed to compete as Darwinet Applications.</w:t>
      </w:r>
    </w:p>
    <w:p w:rsidR="00D07F86" w:rsidRDefault="00D07F86" w:rsidP="00D07F86">
      <w:pPr>
        <w:pStyle w:val="BodyText"/>
        <w:numPr>
          <w:ilvl w:val="0"/>
          <w:numId w:val="70"/>
        </w:numPr>
        <w:rPr>
          <w:lang w:val="en-GB"/>
        </w:rPr>
      </w:pPr>
      <w:r>
        <w:rPr>
          <w:lang w:val="en-GB"/>
        </w:rPr>
        <w:t>Proprietary Applications must be able to link to open source Darwinet without restrictions. This shall promote maximum spreading of Darwinet development and usage.</w:t>
      </w:r>
    </w:p>
    <w:p w:rsidR="00D07F86" w:rsidRDefault="00D07F86" w:rsidP="00D07F86">
      <w:pPr>
        <w:pStyle w:val="BodyText"/>
        <w:rPr>
          <w:lang w:val="en-GB"/>
        </w:rPr>
      </w:pPr>
      <w:r>
        <w:rPr>
          <w:lang w:val="en-GB"/>
        </w:rPr>
        <w:t>Darwinet open source modules shall be licensed using GPL, LGP or MPL.</w:t>
      </w:r>
    </w:p>
    <w:p w:rsidR="00D07F86" w:rsidRDefault="00D07F86" w:rsidP="00D07F86">
      <w:pPr>
        <w:pStyle w:val="BodyText"/>
        <w:numPr>
          <w:ilvl w:val="0"/>
          <w:numId w:val="70"/>
        </w:numPr>
        <w:rPr>
          <w:lang w:val="en-GB"/>
        </w:rPr>
      </w:pPr>
      <w:r>
        <w:rPr>
          <w:lang w:val="en-GB"/>
        </w:rPr>
        <w:t>Darwinet modules that do not link with Darwinet applications shall be licensed under GPL license. This promotes the open source core to remain open source and have maximum contribution.</w:t>
      </w:r>
    </w:p>
    <w:p w:rsidR="00D07F86" w:rsidRDefault="00D07F86" w:rsidP="00D07F86">
      <w:pPr>
        <w:pStyle w:val="BodyText"/>
        <w:numPr>
          <w:ilvl w:val="0"/>
          <w:numId w:val="70"/>
        </w:numPr>
        <w:rPr>
          <w:lang w:val="en-GB"/>
        </w:rPr>
      </w:pPr>
      <w:r>
        <w:rPr>
          <w:lang w:val="en-GB"/>
        </w:rPr>
        <w:t>Darwinet modules that link with Darwinet Applications shall be licensed under LGPL to allow proprietary applications to remain that while interacting with an Open Source Darwinet. This shall reduce the incentive for proprietary Darwinet implementations that could reduce contribution to the open source initiative.</w:t>
      </w:r>
    </w:p>
    <w:p w:rsidR="00D07F86" w:rsidRDefault="00D07F86" w:rsidP="00D07F86">
      <w:pPr>
        <w:pStyle w:val="BodyText"/>
        <w:rPr>
          <w:lang w:val="en-GB"/>
        </w:rPr>
      </w:pPr>
      <w:r>
        <w:rPr>
          <w:lang w:val="en-GB"/>
        </w:rPr>
        <w:t>There shall be allowed to develop proprietary Darwinet implementations. But they shall not be allowed to derive from Open Source.</w:t>
      </w:r>
    </w:p>
    <w:p w:rsidR="00D07F86" w:rsidRDefault="00D07F86" w:rsidP="00D07F86">
      <w:pPr>
        <w:pStyle w:val="BodyText"/>
        <w:numPr>
          <w:ilvl w:val="0"/>
          <w:numId w:val="71"/>
        </w:numPr>
        <w:rPr>
          <w:lang w:val="en-GB"/>
        </w:rPr>
      </w:pPr>
      <w:r>
        <w:rPr>
          <w:lang w:val="en-GB"/>
        </w:rPr>
        <w:lastRenderedPageBreak/>
        <w:t>Darwinet Open Source licensed under GPL or LGPL prevent derived work to become proprietary.</w:t>
      </w:r>
    </w:p>
    <w:p w:rsidR="00D07F86" w:rsidRPr="0016227F" w:rsidRDefault="00D07F86" w:rsidP="00D07F86">
      <w:pPr>
        <w:pStyle w:val="BodyText"/>
        <w:numPr>
          <w:ilvl w:val="0"/>
          <w:numId w:val="71"/>
        </w:numPr>
        <w:rPr>
          <w:lang w:val="en-GB"/>
        </w:rPr>
      </w:pPr>
      <w:r>
        <w:rPr>
          <w:lang w:val="en-GB"/>
        </w:rPr>
        <w:t xml:space="preserve">Darwinet Open Source licensed under MPL should also prevent </w:t>
      </w:r>
      <w:r w:rsidR="006C4919">
        <w:rPr>
          <w:lang w:val="en-GB"/>
        </w:rPr>
        <w:t>derived</w:t>
      </w:r>
      <w:r>
        <w:rPr>
          <w:lang w:val="en-GB"/>
        </w:rPr>
        <w:t xml:space="preserve"> work to become proprietary. But MPL allows proprietary Darwinet Core modules to be linked with ones provided opens source. MPL licensed Open Source may thus allow a proprietary implementation to bit-by-bit replace Open Source modules with proprietary ones until an implementation based on totally proprietary source is created. This may or may not be an Issue for spreading Darwinet.</w:t>
      </w:r>
    </w:p>
    <w:p w:rsidR="00E87AF9" w:rsidRPr="00C81D35" w:rsidRDefault="003F6E6C" w:rsidP="00E87AF9">
      <w:pPr>
        <w:pStyle w:val="Heading1"/>
        <w:rPr>
          <w:lang w:val="en-GB"/>
        </w:rPr>
      </w:pPr>
      <w:bookmarkStart w:id="5" w:name="_Ref377717016"/>
      <w:r w:rsidRPr="00C81D35">
        <w:rPr>
          <w:lang w:val="en-GB"/>
        </w:rPr>
        <w:t xml:space="preserve">Darwinet </w:t>
      </w:r>
      <w:r w:rsidR="00E87AF9" w:rsidRPr="00C81D35">
        <w:rPr>
          <w:lang w:val="en-GB"/>
        </w:rPr>
        <w:t>Overall vision</w:t>
      </w:r>
      <w:bookmarkEnd w:id="0"/>
      <w:bookmarkEnd w:id="4"/>
      <w:bookmarkEnd w:id="5"/>
    </w:p>
    <w:p w:rsidR="00E87AF9" w:rsidRPr="00C81D35" w:rsidRDefault="00E87AF9" w:rsidP="00E87AF9">
      <w:pPr>
        <w:pStyle w:val="Heading2"/>
        <w:rPr>
          <w:lang w:val="en-GB"/>
        </w:rPr>
      </w:pPr>
      <w:bookmarkStart w:id="6" w:name="_Toc332292440"/>
      <w:r w:rsidRPr="00C81D35">
        <w:rPr>
          <w:lang w:val="en-GB"/>
        </w:rPr>
        <w:t>Enable anyone to have one home they own and control for their whole Digital life</w:t>
      </w:r>
      <w:bookmarkEnd w:id="6"/>
    </w:p>
    <w:p w:rsidR="00E87AF9" w:rsidRPr="00C81D35" w:rsidRDefault="00E87AF9" w:rsidP="00E87AF9">
      <w:pPr>
        <w:pStyle w:val="BodyText"/>
        <w:rPr>
          <w:lang w:val="en-GB"/>
        </w:rPr>
      </w:pPr>
      <w:r w:rsidRPr="00C81D35">
        <w:rPr>
          <w:lang w:val="en-GB"/>
        </w:rPr>
        <w:t>In this digital world we find ourselves living our digital life at an ever growing number of locations. And the digital</w:t>
      </w:r>
      <w:r w:rsidR="004205D8" w:rsidRPr="00C81D35">
        <w:rPr>
          <w:lang w:val="en-GB"/>
        </w:rPr>
        <w:t xml:space="preserve"> information that we produce is</w:t>
      </w:r>
      <w:r w:rsidRPr="00C81D35">
        <w:rPr>
          <w:lang w:val="en-GB"/>
        </w:rPr>
        <w:t xml:space="preserve"> stored on more and more servers operated by companies and other organizations.</w:t>
      </w:r>
    </w:p>
    <w:p w:rsidR="00E87AF9" w:rsidRPr="00C81D35" w:rsidRDefault="00E87AF9" w:rsidP="00E87AF9">
      <w:pPr>
        <w:pStyle w:val="BodyText"/>
        <w:rPr>
          <w:lang w:val="en-GB"/>
        </w:rPr>
      </w:pPr>
      <w:r w:rsidRPr="00C81D35">
        <w:rPr>
          <w:lang w:val="en-GB"/>
        </w:rPr>
        <w:t>What we lack is:</w:t>
      </w:r>
    </w:p>
    <w:p w:rsidR="00E87AF9" w:rsidRPr="00C81D35" w:rsidRDefault="00E87AF9" w:rsidP="005263F1">
      <w:pPr>
        <w:pStyle w:val="BodyText"/>
        <w:numPr>
          <w:ilvl w:val="0"/>
          <w:numId w:val="28"/>
        </w:numPr>
        <w:rPr>
          <w:lang w:val="en-GB"/>
        </w:rPr>
      </w:pPr>
      <w:r w:rsidRPr="00C81D35">
        <w:rPr>
          <w:lang w:val="en-GB"/>
        </w:rPr>
        <w:t>A home for our digital life.</w:t>
      </w:r>
    </w:p>
    <w:p w:rsidR="00E87AF9" w:rsidRPr="00C81D35" w:rsidRDefault="004205D8" w:rsidP="005263F1">
      <w:pPr>
        <w:pStyle w:val="BodyText"/>
        <w:numPr>
          <w:ilvl w:val="0"/>
          <w:numId w:val="28"/>
        </w:numPr>
        <w:rPr>
          <w:lang w:val="en-GB"/>
        </w:rPr>
      </w:pPr>
      <w:r w:rsidRPr="00C81D35">
        <w:rPr>
          <w:lang w:val="en-GB"/>
        </w:rPr>
        <w:t xml:space="preserve">A home that is </w:t>
      </w:r>
      <w:r w:rsidR="00E87AF9" w:rsidRPr="00C81D35">
        <w:rPr>
          <w:lang w:val="en-GB"/>
        </w:rPr>
        <w:t>ours.</w:t>
      </w:r>
    </w:p>
    <w:p w:rsidR="00E87AF9" w:rsidRPr="00C81D35" w:rsidRDefault="00E87AF9" w:rsidP="005263F1">
      <w:pPr>
        <w:pStyle w:val="BodyText"/>
        <w:numPr>
          <w:ilvl w:val="0"/>
          <w:numId w:val="28"/>
        </w:numPr>
        <w:rPr>
          <w:lang w:val="en-GB"/>
        </w:rPr>
      </w:pPr>
      <w:r w:rsidRPr="00C81D35">
        <w:rPr>
          <w:lang w:val="en-GB"/>
        </w:rPr>
        <w:t>A home we trust and control.</w:t>
      </w:r>
    </w:p>
    <w:p w:rsidR="00E87AF9" w:rsidRPr="00C81D35" w:rsidRDefault="00E87AF9" w:rsidP="005263F1">
      <w:pPr>
        <w:pStyle w:val="BodyText"/>
        <w:numPr>
          <w:ilvl w:val="0"/>
          <w:numId w:val="28"/>
        </w:numPr>
        <w:rPr>
          <w:lang w:val="en-GB"/>
        </w:rPr>
      </w:pPr>
      <w:r w:rsidRPr="00C81D35">
        <w:rPr>
          <w:lang w:val="en-GB"/>
        </w:rPr>
        <w:t>A home we may keep regardless of companies and organizations that comes and goes.</w:t>
      </w:r>
    </w:p>
    <w:p w:rsidR="00E87AF9" w:rsidRPr="00C81D35" w:rsidRDefault="00E87AF9" w:rsidP="005263F1">
      <w:pPr>
        <w:pStyle w:val="BodyText"/>
        <w:numPr>
          <w:ilvl w:val="0"/>
          <w:numId w:val="28"/>
        </w:numPr>
        <w:rPr>
          <w:lang w:val="en-GB"/>
        </w:rPr>
      </w:pPr>
      <w:r w:rsidRPr="00C81D35">
        <w:rPr>
          <w:lang w:val="en-GB"/>
        </w:rPr>
        <w:t>A home that may evolve as the digital world changes.</w:t>
      </w:r>
    </w:p>
    <w:p w:rsidR="00E87AF9" w:rsidRPr="00C81D35" w:rsidRDefault="00E87AF9" w:rsidP="005263F1">
      <w:pPr>
        <w:pStyle w:val="BodyText"/>
        <w:numPr>
          <w:ilvl w:val="0"/>
          <w:numId w:val="28"/>
        </w:numPr>
        <w:rPr>
          <w:lang w:val="en-GB"/>
        </w:rPr>
      </w:pPr>
      <w:r w:rsidRPr="00C81D35">
        <w:rPr>
          <w:lang w:val="en-GB"/>
        </w:rPr>
        <w:t>A home where we may keep all our digital information.</w:t>
      </w:r>
    </w:p>
    <w:p w:rsidR="00E87AF9" w:rsidRPr="00C81D35" w:rsidRDefault="00E87AF9" w:rsidP="00E87AF9">
      <w:pPr>
        <w:pStyle w:val="BodyText"/>
        <w:rPr>
          <w:lang w:val="en-GB"/>
        </w:rPr>
      </w:pPr>
      <w:r w:rsidRPr="00C81D35">
        <w:rPr>
          <w:lang w:val="en-GB"/>
        </w:rPr>
        <w:t>Darwinet should be that place. It should be the central place to store and organize personal digital assets and manage social networks and digital funds.</w:t>
      </w:r>
    </w:p>
    <w:p w:rsidR="00E87AF9" w:rsidRPr="00C81D35" w:rsidRDefault="00E87AF9" w:rsidP="00E87AF9">
      <w:pPr>
        <w:pStyle w:val="Heading2"/>
        <w:rPr>
          <w:lang w:val="en-GB"/>
        </w:rPr>
      </w:pPr>
      <w:bookmarkStart w:id="7" w:name="_Toc332292441"/>
      <w:r w:rsidRPr="00C81D35">
        <w:rPr>
          <w:lang w:val="en-GB"/>
        </w:rPr>
        <w:t>The user owns and controls private data</w:t>
      </w:r>
      <w:bookmarkEnd w:id="7"/>
    </w:p>
    <w:p w:rsidR="00E87AF9" w:rsidRPr="00C81D35" w:rsidRDefault="00E87AF9" w:rsidP="00E87AF9">
      <w:pPr>
        <w:pStyle w:val="BodyText"/>
        <w:rPr>
          <w:lang w:val="en-GB"/>
        </w:rPr>
      </w:pPr>
      <w:r w:rsidRPr="00C81D35">
        <w:rPr>
          <w:lang w:val="en-GB"/>
        </w:rPr>
        <w:t>All data within a Darwinet domain is stored only on nodes controlled by the owner/creator of the domain. The domain data lives in a cloud of devices authorized by the Domain. A company is able to build an intranet where data only lives on computers and devices appointed by the company.</w:t>
      </w:r>
    </w:p>
    <w:p w:rsidR="00E87AF9" w:rsidRPr="00C81D35" w:rsidRDefault="00E87AF9" w:rsidP="00E87AF9">
      <w:pPr>
        <w:pStyle w:val="Heading2"/>
        <w:rPr>
          <w:lang w:val="en-GB"/>
        </w:rPr>
      </w:pPr>
      <w:bookmarkStart w:id="8" w:name="_Toc332292442"/>
      <w:r w:rsidRPr="00C81D35">
        <w:rPr>
          <w:lang w:val="en-GB"/>
        </w:rPr>
        <w:t>Public services may be brought to private Data</w:t>
      </w:r>
      <w:bookmarkEnd w:id="8"/>
    </w:p>
    <w:p w:rsidR="00E87AF9" w:rsidRPr="00C81D35" w:rsidRDefault="00E87AF9" w:rsidP="00E87AF9">
      <w:pPr>
        <w:pStyle w:val="BodyText"/>
        <w:rPr>
          <w:lang w:val="en-GB"/>
        </w:rPr>
      </w:pPr>
      <w:r w:rsidRPr="00C81D35">
        <w:rPr>
          <w:lang w:val="en-GB"/>
        </w:rPr>
        <w:t>In Darwinet the data is kept on the computers and devices within the network while external services may be used to work on it. This enables:</w:t>
      </w:r>
    </w:p>
    <w:p w:rsidR="00E87AF9" w:rsidRPr="00C81D35" w:rsidRDefault="00E87AF9" w:rsidP="005263F1">
      <w:pPr>
        <w:pStyle w:val="BodyText"/>
        <w:numPr>
          <w:ilvl w:val="0"/>
          <w:numId w:val="26"/>
        </w:numPr>
        <w:rPr>
          <w:lang w:val="en-GB"/>
        </w:rPr>
      </w:pPr>
      <w:r w:rsidRPr="00C81D35">
        <w:rPr>
          <w:lang w:val="en-GB"/>
        </w:rPr>
        <w:lastRenderedPageBreak/>
        <w:t>Internet provided services may be used on sensitive data that needs to be kept within company or country boundaries</w:t>
      </w:r>
    </w:p>
    <w:p w:rsidR="00E87AF9" w:rsidRPr="00C81D35" w:rsidRDefault="00E87AF9" w:rsidP="005263F1">
      <w:pPr>
        <w:pStyle w:val="BodyText"/>
        <w:numPr>
          <w:ilvl w:val="0"/>
          <w:numId w:val="26"/>
        </w:numPr>
        <w:rPr>
          <w:lang w:val="en-GB"/>
        </w:rPr>
      </w:pPr>
      <w:r w:rsidRPr="00C81D35">
        <w:rPr>
          <w:lang w:val="en-GB"/>
        </w:rPr>
        <w:t>Cross service co</w:t>
      </w:r>
      <w:r w:rsidR="004205D8" w:rsidRPr="00C81D35">
        <w:rPr>
          <w:lang w:val="en-GB"/>
        </w:rPr>
        <w:t>-</w:t>
      </w:r>
      <w:r w:rsidR="00303945" w:rsidRPr="00C81D35">
        <w:rPr>
          <w:lang w:val="en-GB"/>
        </w:rPr>
        <w:t>operation</w:t>
      </w:r>
      <w:r w:rsidRPr="00C81D35">
        <w:rPr>
          <w:lang w:val="en-GB"/>
        </w:rPr>
        <w:t xml:space="preserve"> on shared data</w:t>
      </w:r>
    </w:p>
    <w:p w:rsidR="00E87AF9" w:rsidRPr="00C81D35" w:rsidRDefault="00E87AF9" w:rsidP="004205D8">
      <w:pPr>
        <w:pStyle w:val="BodyText"/>
        <w:numPr>
          <w:ilvl w:val="0"/>
          <w:numId w:val="26"/>
        </w:numPr>
        <w:rPr>
          <w:lang w:val="en-GB"/>
        </w:rPr>
      </w:pPr>
      <w:r w:rsidRPr="00C81D35">
        <w:rPr>
          <w:lang w:val="en-GB"/>
        </w:rPr>
        <w:t xml:space="preserve">Data is not duplicated or distributed to </w:t>
      </w:r>
      <w:r w:rsidR="004205D8" w:rsidRPr="00C81D35">
        <w:rPr>
          <w:lang w:val="en-GB"/>
        </w:rPr>
        <w:t>server locations for services used.</w:t>
      </w:r>
    </w:p>
    <w:p w:rsidR="00E87AF9" w:rsidRPr="00C81D35" w:rsidRDefault="00E87AF9" w:rsidP="00E87AF9">
      <w:pPr>
        <w:pStyle w:val="Heading2"/>
        <w:rPr>
          <w:lang w:val="en-GB"/>
        </w:rPr>
      </w:pPr>
      <w:bookmarkStart w:id="9" w:name="_Toc332292443"/>
      <w:r w:rsidRPr="00C81D35">
        <w:rPr>
          <w:lang w:val="en-GB"/>
        </w:rPr>
        <w:t>Users may centralize and own their digital life</w:t>
      </w:r>
      <w:bookmarkEnd w:id="9"/>
    </w:p>
    <w:p w:rsidR="00E87AF9" w:rsidRPr="00C81D35" w:rsidRDefault="00E87AF9" w:rsidP="00E87AF9">
      <w:pPr>
        <w:pStyle w:val="BodyText"/>
        <w:rPr>
          <w:lang w:val="en-GB"/>
        </w:rPr>
      </w:pPr>
      <w:r w:rsidRPr="00C81D35">
        <w:rPr>
          <w:lang w:val="en-GB"/>
        </w:rPr>
        <w:t>Darwinet enables existing public internet services to be centralized around personal and private data. For example:</w:t>
      </w:r>
    </w:p>
    <w:p w:rsidR="00E87AF9" w:rsidRPr="00C81D35" w:rsidRDefault="00E87AF9" w:rsidP="005263F1">
      <w:pPr>
        <w:pStyle w:val="BodyText"/>
        <w:numPr>
          <w:ilvl w:val="0"/>
          <w:numId w:val="27"/>
        </w:numPr>
        <w:rPr>
          <w:lang w:val="en-GB"/>
        </w:rPr>
      </w:pPr>
      <w:r w:rsidRPr="00C81D35">
        <w:rPr>
          <w:lang w:val="en-GB"/>
        </w:rPr>
        <w:t xml:space="preserve">A Darwinet client may access a user’s twitter and Facebook account and mirror all shares in the </w:t>
      </w:r>
      <w:r w:rsidR="006C3A25" w:rsidRPr="00C81D35">
        <w:rPr>
          <w:lang w:val="en-GB"/>
        </w:rPr>
        <w:t>user’s</w:t>
      </w:r>
      <w:r w:rsidRPr="00C81D35">
        <w:rPr>
          <w:lang w:val="en-GB"/>
        </w:rPr>
        <w:t xml:space="preserve"> private Darwinet domain. Centraliz</w:t>
      </w:r>
      <w:r w:rsidR="004205D8" w:rsidRPr="00C81D35">
        <w:rPr>
          <w:lang w:val="en-GB"/>
        </w:rPr>
        <w:t>ation does not include private d</w:t>
      </w:r>
      <w:r w:rsidRPr="00C81D35">
        <w:rPr>
          <w:lang w:val="en-GB"/>
        </w:rPr>
        <w:t>ata being provided to yet another internet actor.</w:t>
      </w:r>
    </w:p>
    <w:p w:rsidR="00E87AF9" w:rsidRPr="00C81D35" w:rsidRDefault="00E87AF9" w:rsidP="005263F1">
      <w:pPr>
        <w:pStyle w:val="BodyText"/>
        <w:numPr>
          <w:ilvl w:val="0"/>
          <w:numId w:val="27"/>
        </w:numPr>
        <w:rPr>
          <w:lang w:val="en-GB"/>
        </w:rPr>
      </w:pPr>
      <w:r w:rsidRPr="00C81D35">
        <w:rPr>
          <w:lang w:val="en-GB"/>
        </w:rPr>
        <w:t>A user may connect the Darwinet domain to their personal payment services and use a single payment procedure when shopping online.</w:t>
      </w:r>
    </w:p>
    <w:p w:rsidR="00E87AF9" w:rsidRPr="00C81D35" w:rsidRDefault="00E87AF9" w:rsidP="00E87AF9">
      <w:pPr>
        <w:pStyle w:val="Heading2"/>
        <w:rPr>
          <w:lang w:val="en-GB"/>
        </w:rPr>
      </w:pPr>
      <w:bookmarkStart w:id="10" w:name="_Toc332292444"/>
      <w:r w:rsidRPr="00C81D35">
        <w:rPr>
          <w:lang w:val="en-GB"/>
        </w:rPr>
        <w:t>Darwinet users should be able to trade in the network</w:t>
      </w:r>
      <w:bookmarkEnd w:id="10"/>
    </w:p>
    <w:p w:rsidR="00E87AF9" w:rsidRPr="00C81D35" w:rsidRDefault="00E87AF9" w:rsidP="00E87AF9">
      <w:pPr>
        <w:pStyle w:val="BodyText"/>
        <w:rPr>
          <w:lang w:val="en-GB"/>
        </w:rPr>
      </w:pPr>
      <w:r w:rsidRPr="00C81D35">
        <w:rPr>
          <w:lang w:val="en-GB"/>
        </w:rPr>
        <w:t xml:space="preserve">A Darwinet user should be able to transfer funds to other Darwinet users at low cost and without </w:t>
      </w:r>
      <w:r w:rsidR="004205D8" w:rsidRPr="00C81D35">
        <w:rPr>
          <w:lang w:val="en-GB"/>
        </w:rPr>
        <w:t xml:space="preserve">any intermediate agents. </w:t>
      </w:r>
      <w:r w:rsidRPr="00C81D35">
        <w:rPr>
          <w:lang w:val="en-GB"/>
        </w:rPr>
        <w:t>It may be to transfer money to a friend, purchase something on the web or retrieving money from a bank account.</w:t>
      </w:r>
    </w:p>
    <w:p w:rsidR="00E87AF9" w:rsidRPr="00C81D35" w:rsidRDefault="00E87AF9" w:rsidP="00E87AF9">
      <w:pPr>
        <w:pStyle w:val="Heading2"/>
        <w:rPr>
          <w:lang w:val="en-GB"/>
        </w:rPr>
      </w:pPr>
      <w:bookmarkStart w:id="11" w:name="_Toc332292445"/>
      <w:r w:rsidRPr="00C81D35">
        <w:rPr>
          <w:lang w:val="en-GB"/>
        </w:rPr>
        <w:t>Shared Data must be able to evolve without conflicts</w:t>
      </w:r>
      <w:bookmarkEnd w:id="11"/>
    </w:p>
    <w:p w:rsidR="00E87AF9" w:rsidRPr="00C81D35" w:rsidRDefault="00E87AF9" w:rsidP="00E87AF9">
      <w:pPr>
        <w:pStyle w:val="BodyText"/>
        <w:rPr>
          <w:lang w:val="en-GB"/>
        </w:rPr>
      </w:pPr>
      <w:r w:rsidRPr="00C81D35">
        <w:rPr>
          <w:lang w:val="en-GB"/>
        </w:rPr>
        <w:t>Users must be able to work and change shared Data while it is being changed. Any conflicting changes must be handled and solved in a non-intrusive way. Ordinary users should be able to understand and solve conflicting changes without any problems or worries.</w:t>
      </w:r>
    </w:p>
    <w:p w:rsidR="00E87AF9" w:rsidRPr="00C81D35" w:rsidRDefault="00E87AF9" w:rsidP="00E87AF9">
      <w:pPr>
        <w:pStyle w:val="Heading2"/>
        <w:rPr>
          <w:lang w:val="en-GB"/>
        </w:rPr>
      </w:pPr>
      <w:bookmarkStart w:id="12" w:name="_Toc332292446"/>
      <w:r w:rsidRPr="00C81D35">
        <w:rPr>
          <w:lang w:val="en-GB"/>
        </w:rPr>
        <w:t>Application updates “just happens” without involving the user</w:t>
      </w:r>
      <w:bookmarkEnd w:id="12"/>
    </w:p>
    <w:p w:rsidR="00E87AF9" w:rsidRPr="00C81D35" w:rsidRDefault="00E87AF9" w:rsidP="00E87AF9">
      <w:pPr>
        <w:pStyle w:val="BodyText"/>
        <w:rPr>
          <w:lang w:val="en-GB"/>
        </w:rPr>
      </w:pPr>
      <w:r w:rsidRPr="00C81D35">
        <w:rPr>
          <w:lang w:val="en-GB"/>
        </w:rPr>
        <w:t xml:space="preserve">The user should not have to wait for or accept an update of an application. Instead an Application update should behave as an evolution. It is </w:t>
      </w:r>
      <w:r w:rsidR="004205D8" w:rsidRPr="00C81D35">
        <w:rPr>
          <w:lang w:val="en-GB"/>
        </w:rPr>
        <w:t>then up to the user to choose whether</w:t>
      </w:r>
      <w:r w:rsidRPr="00C81D35">
        <w:rPr>
          <w:lang w:val="en-GB"/>
        </w:rPr>
        <w:t xml:space="preserve"> to use the evolved application or the one before.</w:t>
      </w:r>
    </w:p>
    <w:p w:rsidR="00E87AF9" w:rsidRPr="00C81D35" w:rsidRDefault="00E87AF9" w:rsidP="00E87AF9">
      <w:pPr>
        <w:pStyle w:val="Heading2"/>
        <w:rPr>
          <w:lang w:val="en-GB"/>
        </w:rPr>
      </w:pPr>
      <w:bookmarkStart w:id="13" w:name="_Toc332292447"/>
      <w:r w:rsidRPr="00C81D35">
        <w:rPr>
          <w:lang w:val="en-GB"/>
        </w:rPr>
        <w:t>Files grouping to a location should be possible without moving or copying files</w:t>
      </w:r>
    </w:p>
    <w:p w:rsidR="00E87AF9" w:rsidRPr="00C81D35" w:rsidRDefault="00E87AF9" w:rsidP="00E87AF9">
      <w:pPr>
        <w:pStyle w:val="BodyText"/>
        <w:rPr>
          <w:lang w:val="en-GB"/>
        </w:rPr>
      </w:pPr>
      <w:r w:rsidRPr="00C81D35">
        <w:rPr>
          <w:lang w:val="en-GB"/>
        </w:rPr>
        <w:t>It should be possible to store a file once and then just use a reference to that file at several locations. This means that if file folders are used, the folders should not contain an actual instance of a file, just a reference to the file.</w:t>
      </w:r>
    </w:p>
    <w:p w:rsidR="00E87AF9" w:rsidRPr="00C81D35" w:rsidRDefault="00E87AF9" w:rsidP="00E87AF9">
      <w:pPr>
        <w:pStyle w:val="BodyText"/>
        <w:rPr>
          <w:lang w:val="en-GB"/>
        </w:rPr>
      </w:pPr>
      <w:r w:rsidRPr="00C81D35">
        <w:rPr>
          <w:lang w:val="en-GB"/>
        </w:rPr>
        <w:t xml:space="preserve">This enables files to be organized in different ways within </w:t>
      </w:r>
      <w:r w:rsidR="004205D8" w:rsidRPr="00C81D35">
        <w:rPr>
          <w:lang w:val="en-GB"/>
        </w:rPr>
        <w:t>one view, or across multiple views,</w:t>
      </w:r>
      <w:r w:rsidRPr="00C81D35">
        <w:rPr>
          <w:lang w:val="en-GB"/>
        </w:rPr>
        <w:t xml:space="preserve"> without having to clone that file.</w:t>
      </w:r>
    </w:p>
    <w:p w:rsidR="00985938" w:rsidRPr="00C81D35" w:rsidRDefault="00985938" w:rsidP="00E87AF9">
      <w:pPr>
        <w:pStyle w:val="BodyText"/>
        <w:rPr>
          <w:lang w:val="en-GB"/>
        </w:rPr>
      </w:pPr>
      <w:r w:rsidRPr="00C81D35">
        <w:rPr>
          <w:lang w:val="en-GB"/>
        </w:rPr>
        <w:t>A Darwinet</w:t>
      </w:r>
      <w:r w:rsidR="00565A5E" w:rsidRPr="00C81D35">
        <w:rPr>
          <w:lang w:val="en-GB"/>
        </w:rPr>
        <w:t xml:space="preserve"> user should not</w:t>
      </w:r>
      <w:r w:rsidRPr="00C81D35">
        <w:rPr>
          <w:lang w:val="en-GB"/>
        </w:rPr>
        <w:t xml:space="preserve"> have to administrate the difference of a “master” file and a set of “linked” files. Consider to </w:t>
      </w:r>
      <w:r w:rsidR="00565A5E" w:rsidRPr="00C81D35">
        <w:rPr>
          <w:lang w:val="en-GB"/>
        </w:rPr>
        <w:t>let Darwinet add information to the file name so that it is unique cross the whole Domain! If done in a user friendly way this would enable a file to always be accessed by reference and the user will always recognize the same file even in different folders and views.</w:t>
      </w:r>
    </w:p>
    <w:p w:rsidR="00E87AF9" w:rsidRPr="00C81D35" w:rsidRDefault="00565A5E" w:rsidP="00E87AF9">
      <w:pPr>
        <w:pStyle w:val="BodyText"/>
        <w:rPr>
          <w:lang w:val="en-GB"/>
        </w:rPr>
      </w:pPr>
      <w:r w:rsidRPr="00C81D35">
        <w:rPr>
          <w:lang w:val="en-GB"/>
        </w:rPr>
        <w:lastRenderedPageBreak/>
        <w:t>Not going for this</w:t>
      </w:r>
      <w:r w:rsidR="00E87AF9" w:rsidRPr="00C81D35">
        <w:rPr>
          <w:lang w:val="en-GB"/>
        </w:rPr>
        <w:t xml:space="preserve"> approach calls for a solution to how the user is able to know if a file at one location is a unique file or if it is the same file as one in another location.</w:t>
      </w:r>
    </w:p>
    <w:p w:rsidR="004205D8" w:rsidRPr="00C81D35" w:rsidRDefault="00565A5E" w:rsidP="004205D8">
      <w:pPr>
        <w:pStyle w:val="BodyText"/>
        <w:numPr>
          <w:ilvl w:val="0"/>
          <w:numId w:val="29"/>
        </w:numPr>
        <w:rPr>
          <w:rStyle w:val="Emphasis"/>
          <w:lang w:val="en-GB"/>
        </w:rPr>
      </w:pPr>
      <w:r w:rsidRPr="00C81D35">
        <w:rPr>
          <w:lang w:val="en-GB"/>
        </w:rPr>
        <w:t>One</w:t>
      </w:r>
      <w:r w:rsidR="00E87AF9" w:rsidRPr="00C81D35">
        <w:rPr>
          <w:lang w:val="en-GB"/>
        </w:rPr>
        <w:t xml:space="preserve"> way is to give the file a storage location in the form of a path recognizable by the user. The user may then query the file storage location and thus identify the file instance.</w:t>
      </w:r>
      <w:r w:rsidRPr="00C81D35">
        <w:rPr>
          <w:lang w:val="en-GB"/>
        </w:rPr>
        <w:br/>
      </w:r>
      <w:r w:rsidRPr="00C81D35">
        <w:rPr>
          <w:lang w:val="en-GB"/>
        </w:rPr>
        <w:br/>
      </w:r>
      <w:r w:rsidRPr="00C81D35">
        <w:rPr>
          <w:rStyle w:val="Emphasis"/>
          <w:lang w:val="en-GB"/>
        </w:rPr>
        <w:t>The downside of this approach is that the user must expect all viewed files to be references to a master file and must query for the master file to detect “sameness”.</w:t>
      </w:r>
    </w:p>
    <w:p w:rsidR="004205D8" w:rsidRPr="00C81D35" w:rsidRDefault="00565A5E" w:rsidP="004205D8">
      <w:pPr>
        <w:pStyle w:val="BodyText"/>
        <w:numPr>
          <w:ilvl w:val="0"/>
          <w:numId w:val="29"/>
        </w:numPr>
        <w:rPr>
          <w:lang w:val="en-GB"/>
        </w:rPr>
      </w:pPr>
      <w:r w:rsidRPr="00C81D35">
        <w:rPr>
          <w:lang w:val="en-GB"/>
        </w:rPr>
        <w:t>Another</w:t>
      </w:r>
      <w:r w:rsidR="004205D8" w:rsidRPr="00C81D35">
        <w:rPr>
          <w:lang w:val="en-GB"/>
        </w:rPr>
        <w:t xml:space="preserve"> way is to display reference information for files. Have one file as the "master" file and all references to it are indicated as such in some way. Consider to mimic how the Linux "ls" command displays a symbolic link.</w:t>
      </w:r>
      <w:r w:rsidRPr="00C81D35">
        <w:rPr>
          <w:lang w:val="en-GB"/>
        </w:rPr>
        <w:br/>
      </w:r>
      <w:r w:rsidRPr="00C81D35">
        <w:rPr>
          <w:lang w:val="en-GB"/>
        </w:rPr>
        <w:br/>
      </w:r>
      <w:r w:rsidRPr="00C81D35">
        <w:rPr>
          <w:rStyle w:val="Emphasis"/>
          <w:lang w:val="en-GB"/>
        </w:rPr>
        <w:t>The downside of this approach is that the user may expect all file viewed files to be “master” files unless shown as a link which may not seem natural to the user.</w:t>
      </w:r>
    </w:p>
    <w:p w:rsidR="00E87AF9" w:rsidRPr="00C81D35" w:rsidRDefault="00E87AF9" w:rsidP="00E87AF9">
      <w:pPr>
        <w:pStyle w:val="Heading2"/>
        <w:rPr>
          <w:lang w:val="en-GB"/>
        </w:rPr>
      </w:pPr>
      <w:r w:rsidRPr="00C81D35">
        <w:rPr>
          <w:lang w:val="en-GB"/>
        </w:rPr>
        <w:t>The framework as open source</w:t>
      </w:r>
      <w:bookmarkEnd w:id="13"/>
    </w:p>
    <w:p w:rsidR="00E87AF9" w:rsidRPr="00C81D35" w:rsidRDefault="00E87AF9" w:rsidP="00E87AF9">
      <w:pPr>
        <w:pStyle w:val="BodyText"/>
        <w:rPr>
          <w:lang w:val="en-GB"/>
        </w:rPr>
      </w:pPr>
      <w:r w:rsidRPr="00C81D35">
        <w:rPr>
          <w:lang w:val="en-GB"/>
        </w:rPr>
        <w:t>The base framework to set-up and run a Darwinet domain should be free and developed as open source. The vision is that this will create the drive to encourage the network to become a large standard network and thus become a marketplace for application and services available on all devises connected to the internet.</w:t>
      </w:r>
    </w:p>
    <w:p w:rsidR="00E87AF9" w:rsidRPr="00C81D35" w:rsidRDefault="00E87AF9" w:rsidP="00E87AF9">
      <w:pPr>
        <w:pStyle w:val="Heading2"/>
        <w:rPr>
          <w:lang w:val="en-GB"/>
        </w:rPr>
      </w:pPr>
      <w:bookmarkStart w:id="14" w:name="_Toc332292448"/>
      <w:r w:rsidRPr="00C81D35">
        <w:rPr>
          <w:lang w:val="en-GB"/>
        </w:rPr>
        <w:t>Open market for Darwinet service providers</w:t>
      </w:r>
      <w:bookmarkEnd w:id="14"/>
    </w:p>
    <w:p w:rsidR="00E87AF9" w:rsidRPr="00C81D35" w:rsidRDefault="00E87AF9" w:rsidP="00E87AF9">
      <w:pPr>
        <w:pStyle w:val="BodyText"/>
        <w:rPr>
          <w:lang w:val="en-GB"/>
        </w:rPr>
      </w:pPr>
      <w:r w:rsidRPr="00C81D35">
        <w:rPr>
          <w:lang w:val="en-GB"/>
        </w:rPr>
        <w:t xml:space="preserve">Anyone should be allowed to provide a </w:t>
      </w:r>
      <w:r w:rsidR="006C3A25" w:rsidRPr="00C81D35">
        <w:rPr>
          <w:lang w:val="en-GB"/>
        </w:rPr>
        <w:t>Darwinet</w:t>
      </w:r>
      <w:r w:rsidRPr="00C81D35">
        <w:rPr>
          <w:lang w:val="en-GB"/>
        </w:rPr>
        <w:t xml:space="preserve"> service provider through which applications and services to </w:t>
      </w:r>
      <w:r w:rsidR="006C3A25" w:rsidRPr="00C81D35">
        <w:rPr>
          <w:lang w:val="en-GB"/>
        </w:rPr>
        <w:t>Darwinet</w:t>
      </w:r>
      <w:r w:rsidRPr="00C81D35">
        <w:rPr>
          <w:lang w:val="en-GB"/>
        </w:rPr>
        <w:t xml:space="preserve"> domains may be provided by third party providers. The vision is to create a marketplace that drives the </w:t>
      </w:r>
      <w:r w:rsidR="006C3A25" w:rsidRPr="00C81D35">
        <w:rPr>
          <w:lang w:val="en-GB"/>
        </w:rPr>
        <w:t>Darwinet</w:t>
      </w:r>
      <w:r w:rsidRPr="00C81D35">
        <w:rPr>
          <w:lang w:val="en-GB"/>
        </w:rPr>
        <w:t xml:space="preserve"> community to grow.</w:t>
      </w:r>
    </w:p>
    <w:p w:rsidR="00E87AF9" w:rsidRPr="00C81D35" w:rsidRDefault="00E87AF9" w:rsidP="00E87AF9">
      <w:pPr>
        <w:pStyle w:val="Heading2"/>
        <w:rPr>
          <w:lang w:val="en-GB"/>
        </w:rPr>
      </w:pPr>
      <w:bookmarkStart w:id="15" w:name="_Toc332292449"/>
      <w:r w:rsidRPr="00C81D35">
        <w:rPr>
          <w:lang w:val="en-GB"/>
        </w:rPr>
        <w:t>Small set of base Darwinet services used to build all complex services</w:t>
      </w:r>
      <w:bookmarkEnd w:id="15"/>
    </w:p>
    <w:p w:rsidR="00884443" w:rsidRPr="00C81D35" w:rsidRDefault="00E87AF9" w:rsidP="00E87AF9">
      <w:pPr>
        <w:pStyle w:val="BodyText"/>
        <w:rPr>
          <w:lang w:val="en-GB"/>
        </w:rPr>
      </w:pPr>
      <w:r w:rsidRPr="00C81D35">
        <w:rPr>
          <w:lang w:val="en-GB"/>
        </w:rPr>
        <w:t xml:space="preserve">The vision is that the base services provided </w:t>
      </w:r>
      <w:r w:rsidR="006C3A25" w:rsidRPr="00C81D35">
        <w:rPr>
          <w:lang w:val="en-GB"/>
        </w:rPr>
        <w:t>by the</w:t>
      </w:r>
      <w:r w:rsidRPr="00C81D35">
        <w:rPr>
          <w:lang w:val="en-GB"/>
        </w:rPr>
        <w:t xml:space="preserve"> open source base framework of </w:t>
      </w:r>
      <w:r w:rsidR="006C3A25" w:rsidRPr="00C81D35">
        <w:rPr>
          <w:lang w:val="en-GB"/>
        </w:rPr>
        <w:t>Darwinet</w:t>
      </w:r>
      <w:r w:rsidRPr="00C81D35">
        <w:rPr>
          <w:lang w:val="en-GB"/>
        </w:rPr>
        <w:t xml:space="preserve"> must support all services of the </w:t>
      </w:r>
      <w:r w:rsidR="006C3A25" w:rsidRPr="00C81D35">
        <w:rPr>
          <w:lang w:val="en-GB"/>
        </w:rPr>
        <w:t>Darwinet</w:t>
      </w:r>
      <w:r w:rsidRPr="00C81D35">
        <w:rPr>
          <w:lang w:val="en-GB"/>
        </w:rPr>
        <w:t xml:space="preserve"> domains. This ensures </w:t>
      </w:r>
      <w:r w:rsidR="006C3A25" w:rsidRPr="00C81D35">
        <w:rPr>
          <w:lang w:val="en-GB"/>
        </w:rPr>
        <w:t>interoperability</w:t>
      </w:r>
      <w:r w:rsidRPr="00C81D35">
        <w:rPr>
          <w:lang w:val="en-GB"/>
        </w:rPr>
        <w:t xml:space="preserve"> and robustness of the networks built. An example of this vision is to consider </w:t>
      </w:r>
      <w:r w:rsidR="006C3A25" w:rsidRPr="00C81D35">
        <w:rPr>
          <w:lang w:val="en-GB"/>
        </w:rPr>
        <w:t>making</w:t>
      </w:r>
      <w:r w:rsidRPr="00C81D35">
        <w:rPr>
          <w:lang w:val="en-GB"/>
        </w:rPr>
        <w:t xml:space="preserve"> the Darwinet base network engine a Darwinet application </w:t>
      </w:r>
      <w:r w:rsidR="00884443" w:rsidRPr="00C81D35">
        <w:rPr>
          <w:lang w:val="en-GB"/>
        </w:rPr>
        <w:t xml:space="preserve">like any other application </w:t>
      </w:r>
      <w:r w:rsidRPr="00C81D35">
        <w:rPr>
          <w:lang w:val="en-GB"/>
        </w:rPr>
        <w:t>and have it</w:t>
      </w:r>
      <w:r w:rsidR="00884443" w:rsidRPr="00C81D35">
        <w:rPr>
          <w:lang w:val="en-GB"/>
        </w:rPr>
        <w:t xml:space="preserve"> provided by a </w:t>
      </w:r>
      <w:r w:rsidR="006C3A25" w:rsidRPr="00C81D35">
        <w:rPr>
          <w:lang w:val="en-GB"/>
        </w:rPr>
        <w:t>Darwinet</w:t>
      </w:r>
      <w:r w:rsidRPr="00C81D35">
        <w:rPr>
          <w:lang w:val="en-GB"/>
        </w:rPr>
        <w:t xml:space="preserve"> service provider</w:t>
      </w:r>
      <w:r w:rsidR="00884443" w:rsidRPr="00C81D35">
        <w:rPr>
          <w:lang w:val="en-GB"/>
        </w:rPr>
        <w:t>.</w:t>
      </w:r>
    </w:p>
    <w:p w:rsidR="00884443" w:rsidRPr="00C81D35" w:rsidRDefault="00884443" w:rsidP="00E87AF9">
      <w:pPr>
        <w:pStyle w:val="BodyText"/>
        <w:rPr>
          <w:lang w:val="en-GB"/>
        </w:rPr>
      </w:pPr>
      <w:r w:rsidRPr="00C81D35">
        <w:rPr>
          <w:noProof/>
        </w:rPr>
        <w:lastRenderedPageBreak/>
        <mc:AlternateContent>
          <mc:Choice Requires="wpc">
            <w:drawing>
              <wp:inline distT="0" distB="0" distL="0" distR="0" wp14:anchorId="7CF62CE5" wp14:editId="0B254D53">
                <wp:extent cx="4297045" cy="2917825"/>
                <wp:effectExtent l="0" t="0" r="27305" b="0"/>
                <wp:docPr id="1122" name="Canvas 11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67" name="Text Box 967"/>
                        <wps:cNvSpPr txBox="1"/>
                        <wps:spPr>
                          <a:xfrm>
                            <a:off x="3256280" y="889063"/>
                            <a:ext cx="1039495" cy="4216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Service Provider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1" name="Text Box 170"/>
                        <wps:cNvSpPr txBox="1">
                          <a:spLocks noChangeArrowheads="1"/>
                        </wps:cNvSpPr>
                        <wps:spPr bwMode="auto">
                          <a:xfrm>
                            <a:off x="3205858" y="1155041"/>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84443">
                              <w:r>
                                <w:t>Peer</w:t>
                              </w:r>
                            </w:p>
                          </w:txbxContent>
                        </wps:txbx>
                        <wps:bodyPr rot="0" vert="horz" wrap="square" lIns="91440" tIns="45720" rIns="91440" bIns="45720" anchor="t" anchorCtr="0" upright="1">
                          <a:noAutofit/>
                        </wps:bodyPr>
                      </wps:wsp>
                      <wps:wsp>
                        <wps:cNvPr id="1097" name="Text Box 166"/>
                        <wps:cNvSpPr txBox="1">
                          <a:spLocks noChangeArrowheads="1"/>
                        </wps:cNvSpPr>
                        <wps:spPr bwMode="auto">
                          <a:xfrm>
                            <a:off x="347005" y="746844"/>
                            <a:ext cx="48199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84443">
                              <w:r>
                                <w:t>Peer</w:t>
                              </w:r>
                            </w:p>
                          </w:txbxContent>
                        </wps:txbx>
                        <wps:bodyPr rot="0" vert="horz" wrap="square" lIns="91440" tIns="45720" rIns="91440" bIns="45720" anchor="t" anchorCtr="0" upright="1">
                          <a:noAutofit/>
                        </wps:bodyPr>
                      </wps:wsp>
                      <wps:wsp>
                        <wps:cNvPr id="1098" name="Text Box 167"/>
                        <wps:cNvSpPr txBox="1">
                          <a:spLocks noChangeArrowheads="1"/>
                        </wps:cNvSpPr>
                        <wps:spPr bwMode="auto">
                          <a:xfrm>
                            <a:off x="1896517" y="180000"/>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84443">
                              <w:r>
                                <w:t>Peer</w:t>
                              </w:r>
                            </w:p>
                          </w:txbxContent>
                        </wps:txbx>
                        <wps:bodyPr rot="0" vert="horz" wrap="square" lIns="91440" tIns="45720" rIns="91440" bIns="45720" anchor="t" anchorCtr="0" upright="1">
                          <a:noAutofit/>
                        </wps:bodyPr>
                      </wps:wsp>
                      <wps:wsp>
                        <wps:cNvPr id="1099" name="Text Box 168"/>
                        <wps:cNvSpPr txBox="1">
                          <a:spLocks noChangeArrowheads="1"/>
                        </wps:cNvSpPr>
                        <wps:spPr bwMode="auto">
                          <a:xfrm>
                            <a:off x="3023235" y="2469885"/>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84443">
                              <w:r>
                                <w:t>Peer</w:t>
                              </w:r>
                            </w:p>
                          </w:txbxContent>
                        </wps:txbx>
                        <wps:bodyPr rot="0" vert="horz" wrap="square" lIns="91440" tIns="45720" rIns="91440" bIns="45720" anchor="t" anchorCtr="0" upright="1">
                          <a:noAutofit/>
                        </wps:bodyPr>
                      </wps:wsp>
                      <wps:wsp>
                        <wps:cNvPr id="1100"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84443">
                              <w:r>
                                <w:t>Peer</w:t>
                              </w:r>
                            </w:p>
                          </w:txbxContent>
                        </wps:txbx>
                        <wps:bodyPr rot="0" vert="horz" wrap="square" lIns="91440" tIns="45720" rIns="91440" bIns="45720" anchor="t" anchorCtr="0" upright="1">
                          <a:noAutofit/>
                        </wps:bodyPr>
                      </wps:wsp>
                      <wps:wsp>
                        <wps:cNvPr id="1104" name="AutoShape 174"/>
                        <wps:cNvCnPr>
                          <a:cxnSpLocks noChangeShapeType="1"/>
                        </wps:cNvCnPr>
                        <wps:spPr bwMode="auto">
                          <a:xfrm flipV="1">
                            <a:off x="2054698" y="1310703"/>
                            <a:ext cx="1151161" cy="26826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106" name="AutoShape 175"/>
                        <wps:cNvCnPr>
                          <a:cxnSpLocks noChangeShapeType="1"/>
                        </wps:cNvCnPr>
                        <wps:spPr bwMode="auto">
                          <a:xfrm flipH="1">
                            <a:off x="1310998" y="1578971"/>
                            <a:ext cx="743699" cy="834611"/>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124" name="Cloud 1124"/>
                        <wps:cNvSpPr/>
                        <wps:spPr>
                          <a:xfrm>
                            <a:off x="1310998" y="1058167"/>
                            <a:ext cx="1460898" cy="1199753"/>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6228" w:rsidRDefault="00156228" w:rsidP="00185B65">
                              <w:pPr>
                                <w:jc w:val="center"/>
                              </w:pPr>
                              <w:r>
                                <w:t>P2P Domain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85" name="Picture 985"/>
                          <pic:cNvPicPr/>
                        </pic:nvPicPr>
                        <pic:blipFill>
                          <a:blip r:embed="rId15">
                            <a:extLst>
                              <a:ext uri="{28A0092B-C50C-407E-A947-70E740481C1C}">
                                <a14:useLocalDpi xmlns:a14="http://schemas.microsoft.com/office/drawing/2010/main" val="0"/>
                              </a:ext>
                            </a:extLst>
                          </a:blip>
                          <a:stretch>
                            <a:fillRect/>
                          </a:stretch>
                        </pic:blipFill>
                        <pic:spPr>
                          <a:xfrm>
                            <a:off x="180000" y="180000"/>
                            <a:ext cx="456565" cy="456565"/>
                          </a:xfrm>
                          <a:prstGeom prst="rect">
                            <a:avLst/>
                          </a:prstGeom>
                        </pic:spPr>
                      </pic:pic>
                      <pic:pic xmlns:pic="http://schemas.openxmlformats.org/drawingml/2006/picture">
                        <pic:nvPicPr>
                          <pic:cNvPr id="986" name="Picture 986"/>
                          <pic:cNvPicPr/>
                        </pic:nvPicPr>
                        <pic:blipFill>
                          <a:blip r:embed="rId16">
                            <a:extLst>
                              <a:ext uri="{28A0092B-C50C-407E-A947-70E740481C1C}">
                                <a14:useLocalDpi xmlns:a14="http://schemas.microsoft.com/office/drawing/2010/main" val="0"/>
                              </a:ext>
                            </a:extLst>
                          </a:blip>
                          <a:stretch>
                            <a:fillRect/>
                          </a:stretch>
                        </pic:blipFill>
                        <pic:spPr>
                          <a:xfrm>
                            <a:off x="3504404" y="2142965"/>
                            <a:ext cx="456565" cy="456565"/>
                          </a:xfrm>
                          <a:prstGeom prst="rect">
                            <a:avLst/>
                          </a:prstGeom>
                        </pic:spPr>
                      </pic:pic>
                      <wps:wsp>
                        <wps:cNvPr id="1127" name="Left-Right Arrow Callout 1127"/>
                        <wps:cNvSpPr/>
                        <wps:spPr>
                          <a:xfrm rot="2110614">
                            <a:off x="1103077" y="796709"/>
                            <a:ext cx="143137" cy="663457"/>
                          </a:xfrm>
                          <a:prstGeom prst="leftRightArrowCallout">
                            <a:avLst/>
                          </a:prstGeom>
                          <a:solidFill>
                            <a:schemeClr val="bg1">
                              <a:lumMod val="75000"/>
                            </a:schemeClr>
                          </a:solidFill>
                          <a:ln>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6" name="Left-Right Arrow Callout 1056"/>
                        <wps:cNvSpPr/>
                        <wps:spPr>
                          <a:xfrm rot="2110614">
                            <a:off x="2587984" y="2005206"/>
                            <a:ext cx="142875" cy="662940"/>
                          </a:xfrm>
                          <a:prstGeom prst="leftRightArrowCallout">
                            <a:avLst/>
                          </a:prstGeom>
                          <a:solidFill>
                            <a:schemeClr val="bg1">
                              <a:lumMod val="75000"/>
                            </a:schemeClr>
                          </a:solidFill>
                          <a:ln>
                            <a:solidFill>
                              <a:schemeClr val="bg1">
                                <a:lumMod val="65000"/>
                              </a:schemeClr>
                            </a:solidFill>
                          </a:ln>
                        </wps:spPr>
                        <wps:style>
                          <a:lnRef idx="2">
                            <a:schemeClr val="accent6"/>
                          </a:lnRef>
                          <a:fillRef idx="1">
                            <a:schemeClr val="lt1"/>
                          </a:fillRef>
                          <a:effectRef idx="0">
                            <a:schemeClr val="accent6"/>
                          </a:effectRef>
                          <a:fontRef idx="minor">
                            <a:schemeClr val="dk1"/>
                          </a:fontRef>
                        </wps:style>
                        <wps:txbx>
                          <w:txbxContent>
                            <w:p w:rsidR="00156228" w:rsidRDefault="00156228" w:rsidP="00180815"/>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1" name="Straight Arrow Connector 1151"/>
                        <wps:cNvCnPr>
                          <a:stCxn id="1097" idx="3"/>
                        </wps:cNvCnPr>
                        <wps:spPr>
                          <a:xfrm>
                            <a:off x="829002" y="902506"/>
                            <a:ext cx="633352" cy="40819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60" name="Straight Arrow Connector 960"/>
                        <wps:cNvCnPr>
                          <a:stCxn id="1099" idx="1"/>
                        </wps:cNvCnPr>
                        <wps:spPr>
                          <a:xfrm flipH="1" flipV="1">
                            <a:off x="2429120" y="2142965"/>
                            <a:ext cx="594115" cy="48299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61" name="Straight Arrow Connector 961"/>
                        <wps:cNvCnPr>
                          <a:stCxn id="1098" idx="2"/>
                          <a:endCxn id="1124" idx="3"/>
                        </wps:cNvCnPr>
                        <wps:spPr>
                          <a:xfrm flipH="1">
                            <a:off x="2041447" y="492151"/>
                            <a:ext cx="95655" cy="634613"/>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057" name="Picture 1057"/>
                          <pic:cNvPicPr/>
                        </pic:nvPicPr>
                        <pic:blipFill>
                          <a:blip r:embed="rId15">
                            <a:extLst>
                              <a:ext uri="{28A0092B-C50C-407E-A947-70E740481C1C}">
                                <a14:useLocalDpi xmlns:a14="http://schemas.microsoft.com/office/drawing/2010/main" val="0"/>
                              </a:ext>
                            </a:extLst>
                          </a:blip>
                          <a:stretch>
                            <a:fillRect/>
                          </a:stretch>
                        </pic:blipFill>
                        <pic:spPr>
                          <a:xfrm>
                            <a:off x="319096" y="2013320"/>
                            <a:ext cx="456565" cy="456565"/>
                          </a:xfrm>
                          <a:prstGeom prst="rect">
                            <a:avLst/>
                          </a:prstGeom>
                        </pic:spPr>
                      </pic:pic>
                      <wps:wsp>
                        <wps:cNvPr id="962" name="Text Box 962"/>
                        <wps:cNvSpPr txBox="1"/>
                        <wps:spPr>
                          <a:xfrm>
                            <a:off x="508200" y="515158"/>
                            <a:ext cx="708025"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A41132" w:rsidRDefault="00156228" w:rsidP="00A41132">
                              <w:r w:rsidRPr="00A41132">
                                <w:t>User node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63" name="Text Box 963"/>
                        <wps:cNvSpPr txBox="1"/>
                        <wps:spPr>
                          <a:xfrm>
                            <a:off x="610435" y="1386206"/>
                            <a:ext cx="612775" cy="32061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180815" w:rsidRDefault="00156228" w:rsidP="00180815">
                              <w:pPr>
                                <w:rPr>
                                  <w:color w:val="A6A6A6" w:themeColor="background1" w:themeShade="A6"/>
                                </w:rPr>
                              </w:pPr>
                              <w:r w:rsidRPr="00180815">
                                <w:rPr>
                                  <w:color w:val="A6A6A6" w:themeColor="background1" w:themeShade="A6"/>
                                </w:rPr>
                                <w:t>Firewall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64" name="Text Box 964"/>
                        <wps:cNvSpPr txBox="1"/>
                        <wps:spPr>
                          <a:xfrm>
                            <a:off x="1994535" y="2568415"/>
                            <a:ext cx="612775" cy="26739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A41132" w:rsidRDefault="00156228">
                              <w:pPr>
                                <w:rPr>
                                  <w:color w:val="A6A6A6" w:themeColor="background1" w:themeShade="A6"/>
                                </w:rPr>
                              </w:pPr>
                              <w:r w:rsidRPr="00A41132">
                                <w:rPr>
                                  <w:color w:val="A6A6A6" w:themeColor="background1" w:themeShade="A6"/>
                                </w:rPr>
                                <w:t>Firewall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65" name="Text Box 965"/>
                        <wps:cNvSpPr txBox="1"/>
                        <wps:spPr>
                          <a:xfrm>
                            <a:off x="3435985" y="2582323"/>
                            <a:ext cx="735965" cy="267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User Node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66" name="Text Box 966"/>
                        <wps:cNvSpPr txBox="1"/>
                        <wps:spPr>
                          <a:xfrm>
                            <a:off x="2232973" y="491401"/>
                            <a:ext cx="708025" cy="2554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Link node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68" name="Text Box 968"/>
                        <wps:cNvSpPr txBox="1"/>
                        <wps:spPr>
                          <a:xfrm>
                            <a:off x="199748" y="2599530"/>
                            <a:ext cx="1111250" cy="27896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User + Link Node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122" o:spid="_x0000_s1303" editas="canvas" style="width:338.35pt;height:229.75pt;mso-position-horizontal-relative:char;mso-position-vertical-relative:line" coordsize="42970,29178"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">
                <v:shape id="_x0000_s1304" type="#_x0000_t75" style="position:absolute;width:42970;height:29178;visibility:visible;mso-wrap-style:square">
                  <v:fill o:detectmouseclick="t"/>
                  <v:path o:connecttype="none"/>
                </v:shape>
                <v:shape id="Text Box 967" o:spid="_x0000_s1305" type="#_x0000_t202" style="position:absolute;left:32562;top:8890;width:10395;height:4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ae5cUA&#10;AADcAAAADwAAAGRycy9kb3ducmV2LnhtbESPW2sCMRSE34X+h3AKfdOsiltdjVJEQRCKN9DH4+bs&#10;hW5Olk2q6783QqGPw8x8w8wWranEjRpXWlbQ70UgiFOrS84VnI7r7hiE88gaK8uk4EEOFvO3zgwT&#10;be+8p9vB5yJA2CWooPC+TqR0aUEGXc/WxMHLbGPQB9nkUjd4D3BTyUEUxdJgyWGhwJqWBaU/h1+j&#10;4HsZ29Hw2o6z1W5r93k2lJfRWamP9/ZrCsJT6//Df+2NVjCJP+F1JhwBOX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xp7lxQAAANwAAAAPAAAAAAAAAAAAAAAAAJgCAABkcnMv&#10;ZG93bnJldi54bWxQSwUGAAAAAAQABAD1AAAAigMAAAAA&#10;" fillcolor="white [3201]" strokeweight=".5pt">
                  <v:textbox>
                    <w:txbxContent>
                      <w:p w:rsidR="00156228" w:rsidRDefault="00156228">
                        <w:r>
                          <w:t>Service Provider</w:t>
                        </w:r>
                      </w:p>
                    </w:txbxContent>
                  </v:textbox>
                </v:shape>
                <v:shape id="Text Box 170" o:spid="_x0000_s1306" type="#_x0000_t202" style="position:absolute;left:32058;top:11550;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o8gA&#10;AADdAAAADwAAAGRycy9kb3ducmV2LnhtbESPQWsCMRCF74L/IUzBi9TsWmrL1ijSWvBiQS2F3obN&#10;dLN0M1mT6K7++qZQ6G2G9943b+bL3jbiTD7UjhXkkwwEcel0zZWC98Pr7SOIEJE1No5JwYUCLBfD&#10;wRwL7Tre0XkfK5EgHApUYGJsCylDachimLiWOGlfzluMafWV1B67BLeNnGbZTFqsOV0w2NKzofJ7&#10;f7KJstl+Gnt/fKPry8d2fHd8WHc7r9Topl89gYjUx3/zX3qjU/08y+H3mzSCX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4n7GjyAAAAN0AAAAPAAAAAAAAAAAAAAAAAJgCAABk&#10;cnMvZG93bnJldi54bWxQSwUGAAAAAAQABAD1AAAAjQMAAAAA&#10;" fillcolor="#9bbb59" strokecolor="#f2f2f2" strokeweight="1pt">
                  <v:fill color2="#4e6128" angle="45" focus="100%" type="gradient"/>
                  <v:shadow on="t" type="perspective" color="#d6e3bc" opacity=".5" origin=",.5" offset="0,0" matrix=",-56756f,,.5"/>
                  <v:textbox>
                    <w:txbxContent>
                      <w:p w:rsidR="00156228" w:rsidRDefault="00156228" w:rsidP="00884443">
                        <w:r>
                          <w:t>Peer</w:t>
                        </w:r>
                      </w:p>
                    </w:txbxContent>
                  </v:textbox>
                </v:shape>
                <v:shape id="Text Box 166" o:spid="_x0000_s1307" type="#_x0000_t202" style="position:absolute;left:3470;top:7468;width:482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EWVskA&#10;AADdAAAADwAAAGRycy9kb3ducmV2LnhtbESPW2sCMRCF3wv9D2EKvhTN1lKtW6OUXsAXBS8UfBs2&#10;083SzWRNUnfrrzdCwbcZzjnfnJnOO1uLI/lQOVbwMMhAEBdOV1wq2G0/+88gQkTWWDsmBX8UYD67&#10;vZlirl3LazpuYikShEOOCkyMTS5lKAxZDAPXECft23mLMa2+lNpjm+C2lsMsG0mLFacLBht6M1T8&#10;bH5toiyWe2OfDis6vX8t7x8P44927ZXq3XWvLyAidfFq/k8vdKqfTcZw+SaNIGd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tEWVskAAADdAAAADwAAAAAAAAAAAAAAAACYAgAA&#10;ZHJzL2Rvd25yZXYueG1sUEsFBgAAAAAEAAQA9QAAAI4DAAAAAA==&#10;" fillcolor="#9bbb59" strokecolor="#f2f2f2" strokeweight="1pt">
                  <v:fill color2="#4e6128" angle="45" focus="100%" type="gradient"/>
                  <v:shadow on="t" type="perspective" color="#d6e3bc" opacity=".5" origin=",.5" offset="0,0" matrix=",-56756f,,.5"/>
                  <v:textbox>
                    <w:txbxContent>
                      <w:p w:rsidR="00156228" w:rsidRDefault="00156228" w:rsidP="00884443">
                        <w:r>
                          <w:t>Peer</w:t>
                        </w:r>
                      </w:p>
                    </w:txbxContent>
                  </v:textbox>
                </v:shape>
                <v:shape id="Text Box 167" o:spid="_x0000_s1308" type="#_x0000_t202" style="position:absolute;left:18965;top:1800;width:4811;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6CJMgA&#10;AADdAAAADwAAAGRycy9kb3ducmV2LnhtbESPS0sDQRCE74L/YWjBi5hZFR/ZZBLEB+QSIQ+E3Jqd&#10;zs7iTs9mZsyu/vr0QfBWTVd/XTWdD75VR4qpCWzgZlSAIq6Cbbg2sN28Xz+BShnZYhuYDPxQgvns&#10;/GyKpQ09r+i4zrUSCKcSDbicu1LrVDnymEahI5bdPkSPWcZYaxuxF7hv9W1RPGiPDcsHhx29OKq+&#10;1t9eKIvlzvn7wwf9vn4ur+4Oj2/9KhpzeTE8T0BlGvK/+e96YSV+MZa40kYk6NkJ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ToIkyAAAAN0AAAAPAAAAAAAAAAAAAAAAAJgCAABk&#10;cnMvZG93bnJldi54bWxQSwUGAAAAAAQABAD1AAAAjQMAAAAA&#10;" fillcolor="#9bbb59" strokecolor="#f2f2f2" strokeweight="1pt">
                  <v:fill color2="#4e6128" angle="45" focus="100%" type="gradient"/>
                  <v:shadow on="t" type="perspective" color="#d6e3bc" opacity=".5" origin=",.5" offset="0,0" matrix=",-56756f,,.5"/>
                  <v:textbox>
                    <w:txbxContent>
                      <w:p w:rsidR="00156228" w:rsidRDefault="00156228" w:rsidP="00884443">
                        <w:r>
                          <w:t>Peer</w:t>
                        </w:r>
                      </w:p>
                    </w:txbxContent>
                  </v:textbox>
                </v:shape>
                <v:shape id="Text Box 168" o:spid="_x0000_s1309" type="#_x0000_t202" style="position:absolute;left:30232;top:24698;width:4812;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Inv8kA&#10;AADdAAAADwAAAGRycy9kb3ducmV2LnhtbESPT2sCMRDF74V+hzCFXopm29JWt0YRW8GLBf8geBs2&#10;083SzWRNUnf10xuh0NsM773fvBlNOluLI/lQOVbw2M9AEBdOV1wq2G7mvQGIEJE11o5JwYkCTMa3&#10;NyPMtWt5Rcd1LEWCcMhRgYmxyaUMhSGLoe8a4qR9O28xptWXUntsE9zW8inLXqXFitMFgw3NDBU/&#10;61+bKIvl3tiXwxedP3bLh+fD22e78krd33XTdxCRuvhv/ksvdKqfDYdw/SaNIMc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AInv8kAAADdAAAADwAAAAAAAAAAAAAAAACYAgAA&#10;ZHJzL2Rvd25yZXYueG1sUEsFBgAAAAAEAAQA9QAAAI4DAAAAAA==&#10;" fillcolor="#9bbb59" strokecolor="#f2f2f2" strokeweight="1pt">
                  <v:fill color2="#4e6128" angle="45" focus="100%" type="gradient"/>
                  <v:shadow on="t" type="perspective" color="#d6e3bc" opacity=".5" origin=",.5" offset="0,0" matrix=",-56756f,,.5"/>
                  <v:textbox>
                    <w:txbxContent>
                      <w:p w:rsidR="00156228" w:rsidRDefault="00156228" w:rsidP="00884443">
                        <w:r>
                          <w:t>Peer</w:t>
                        </w:r>
                      </w:p>
                    </w:txbxContent>
                  </v:textbox>
                </v:shape>
                <v:shape id="Text Box 169" o:spid="_x0000_s1310"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MUOMgA&#10;AADdAAAADwAAAGRycy9kb3ducmV2LnhtbESPS2sDMQyE74X8B6NALyXxpqUPNnFC6QNySSBpKOQm&#10;1up66Vre2G52219fHQq9jdDo08xiNfhWnSmmJrCB2bQARVwF23Bt4PD2OnkAlTKyxTYwGfimBKvl&#10;6GKBpQ097+i8z7USCKcSDbicu1LrVDnymKahI5bdR4ges4yx1jZiL3Df6uuiuNMeG5YPDjt6clR9&#10;7r+8UNabo/O3py39PL9vrm5O9y/9LhpzOR4e56AyDfnf/He9thJ/Vkh+aSMS9P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0xQ4yAAAAN0AAAAPAAAAAAAAAAAAAAAAAJgCAABk&#10;cnMvZG93bnJldi54bWxQSwUGAAAAAAQABAD1AAAAjQMAAAAA&#10;" fillcolor="#9bbb59" strokecolor="#f2f2f2" strokeweight="1pt">
                  <v:fill color2="#4e6128" angle="45" focus="100%" type="gradient"/>
                  <v:shadow on="t" type="perspective" color="#d6e3bc" opacity=".5" origin=",.5" offset="0,0" matrix=",-56756f,,.5"/>
                  <v:textbox>
                    <w:txbxContent>
                      <w:p w:rsidR="00156228" w:rsidRDefault="00156228" w:rsidP="00884443">
                        <w:r>
                          <w:t>Peer</w:t>
                        </w:r>
                      </w:p>
                    </w:txbxContent>
                  </v:textbox>
                </v:shape>
                <v:shape id="AutoShape 174" o:spid="_x0000_s1311" type="#_x0000_t32" style="position:absolute;left:20546;top:13107;width:11512;height:268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CMVcIAAADdAAAADwAAAGRycy9kb3ducmV2LnhtbERP32vCMBB+F/Y/hBv4pmmHyuiMZRME&#10;8UXmBtvj0ZxtsLmUJmvqf2+EgW/38f28dTnaVgzUe+NYQT7PQBBXThuuFXx/7WavIHxA1tg6JgVX&#10;8lBuniZrLLSL/EnDKdQihbAvUEETQldI6auGLPq564gTd3a9xZBgX0vdY0zhtpUvWbaSFg2nhgY7&#10;2jZUXU5/VoGJRzN0+238OPz8eh3JXJfOKDV9Ht/fQAQaw0P8797rND/PFnD/Jp0gNz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WCMVcIAAADdAAAADwAAAAAAAAAAAAAA&#10;AAChAgAAZHJzL2Rvd25yZXYueG1sUEsFBgAAAAAEAAQA+QAAAJADAAAAAA==&#10;">
                  <v:stroke endarrow="block"/>
                </v:shape>
                <v:shape id="AutoShape 175" o:spid="_x0000_s1312" type="#_x0000_t32" style="position:absolute;left:13109;top:15789;width:7437;height:834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63ucAAAADdAAAADwAAAGRycy9kb3ducmV2LnhtbERPS4vCMBC+C/sfwizsTVMXVqQaRYUF&#10;8bL4AD0OzdgGm0lpYlP//UYQvM3H95z5sre16Kj1xrGC8SgDQVw4bbhUcDr+DqcgfEDWWDsmBQ/y&#10;sFx8DOaYaxd5T90hlCKFsM9RQRVCk0vpi4os+pFriBN3da3FkGBbSt1iTOG2lt9ZNpEWDaeGChva&#10;VFTcDnerwMQ/0zXbTVzvzhevI5nHjzNKfX32qxmIQH14i1/urU7zx9kEnt+kE+Ti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b+t7nAAAAA3QAAAA8AAAAAAAAAAAAAAAAA&#10;oQIAAGRycy9kb3ducmV2LnhtbFBLBQYAAAAABAAEAPkAAACOAwAAAAA=&#10;">
                  <v:stroke endarrow="block"/>
                </v:shape>
                <v:shape id="Cloud 1124" o:spid="_x0000_s1313" style="position:absolute;left:13109;top:10581;width:14609;height:11998;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AAsYA&#10;AADdAAAADwAAAGRycy9kb3ducmV2LnhtbERPTWvCQBC9F/wPywi9lLqJVJHoKtLSIlaQRqH1NmbH&#10;JJidTbOrpv/eLQje5vE+ZzJrTSXO1LjSsoK4F4EgzqwuOVew3bw/j0A4j6yxskwK/sjBbNp5mGCi&#10;7YW/6Jz6XIQQdgkqKLyvEyldVpBB17M1ceAOtjHoA2xyqRu8hHBTyX4UDaXBkkNDgTW9FpQd05NR&#10;wD+rj/06fhq9LfcL/f252tnj70Cpx247H4Pw1Pq7+OZe6DA/7r/A/zfhBDm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WAAsYAAADdAAAADwAAAAAAAAAAAAAAAACYAgAAZHJz&#10;L2Rvd25yZXYueG1sUEsFBgAAAAAEAAQA9QAAAIs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f81bd [3204]" strokecolor="#243f60 [1604]" strokeweight="2pt">
                  <v:stroke joinstyle="miter"/>
                  <v:formulas/>
                  <v:path arrowok="t" o:connecttype="custom" o:connectlocs="158704,726989;73045,704855;234285,969217;196815,979798;557238,1085610;534648,1037286;974845,965107;965816,1018124;1154143,637480;1264083,835661;1413486,426412;1364519,500730;1296006,150691;1298576,185795;983333,109755;1008425,64987;748744,131084;760884,92481;473439,144193;517401,181629;139563,438493;131887,399085" o:connectangles="0,0,0,0,0,0,0,0,0,0,0,0,0,0,0,0,0,0,0,0,0,0" textboxrect="0,0,43200,43200"/>
                  <v:textbox>
                    <w:txbxContent>
                      <w:p w:rsidR="00156228" w:rsidRDefault="00156228" w:rsidP="00185B65">
                        <w:pPr>
                          <w:jc w:val="center"/>
                        </w:pPr>
                        <w:r>
                          <w:t>P2P Domain</w:t>
                        </w:r>
                      </w:p>
                    </w:txbxContent>
                  </v:textbox>
                </v:shape>
                <v:shape id="Picture 985" o:spid="_x0000_s1314" type="#_x0000_t75" style="position:absolute;left:1800;top:1800;width:4565;height:45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uJmHnHAAAA3AAAAA8AAABkcnMvZG93bnJldi54bWxEj0FrwkAUhO8F/8PyhF5K3ViopNFVtFAo&#10;LR6MUfD2mn1Ngtm3Ibsm6b/vCoLHYWa+YRarwdSio9ZVlhVMJxEI4tzqigsF2f7jOQbhPLLG2jIp&#10;+CMHq+XoYYGJtj3vqEt9IQKEXYIKSu+bREqXl2TQTWxDHLxf2xr0QbaF1C32AW5q+RJFM2mw4rBQ&#10;YkPvJeXn9GIUXPbHjXZP2805a74OWRV/D+b0o9TjeFjPQXga/D18a39qBW/xK1zPhCMgl/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IuJmHnHAAAA3AAAAA8AAAAAAAAAAAAA&#10;AAAAnwIAAGRycy9kb3ducmV2LnhtbFBLBQYAAAAABAAEAPcAAACTAwAAAAA=&#10;">
                  <v:imagedata r:id="rId17" o:title=""/>
                </v:shape>
                <v:shape id="Picture 986" o:spid="_x0000_s1315" type="#_x0000_t75" style="position:absolute;left:35044;top:21429;width:4565;height:45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zv5hXDAAAA3AAAAA8AAABkcnMvZG93bnJldi54bWxEj0FrwkAUhO9C/8PyCr3pph4kRlcRa6HH&#10;alU8PrLPJJj3ds1uNf33bqHQ4zAz3zDzZc+tulEXGicGXkcZKJLS2UYqA/uv92EOKkQUi60TMvBD&#10;AZaLp8EcC+vusqXbLlYqQSQUaKCO0Rdah7ImxjByniR5Z9cxxiS7StsO7wnOrR5n2UQzNpIWavS0&#10;rqm87L7ZgD8d3xzn/rM8TMfMl+PmiteNMS/P/WoGKlIf/8N/7Q9rYJpP4PdMOgJ68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O/mFcMAAADcAAAADwAAAAAAAAAAAAAAAACf&#10;AgAAZHJzL2Rvd25yZXYueG1sUEsFBgAAAAAEAAQA9wAAAI8DAAAAAA==&#10;">
                  <v:imagedata r:id="rId18" o:title=""/>
                </v:shape>
                <v:shapetype id="_x0000_t81" coordsize="21600,21600" o:spt="81" adj="5400,5400,2700,8100" path="m@0,l@0@3@2@3@2@1,,10800@2@4@2@5@0@5@0,21600@8,21600@8@5@9@5@9@4,21600,10800@9@1@9@3@8@3@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8,21600"/>
                  <v:handles>
                    <v:h position="#0,topLeft" xrange="@2,10800"/>
                    <v:h position="topLeft,#1" yrange="0,@3"/>
                    <v:h position="#2,#3" xrange="0,@0" yrange="@1,10800"/>
                  </v:handles>
                </v:shapetype>
                <v:shape id="Left-Right Arrow Callout 1127" o:spid="_x0000_s1316" type="#_x0000_t81" style="position:absolute;left:11030;top:7967;width:1432;height:6634;rotation:2305353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8IGcMA&#10;AADdAAAADwAAAGRycy9kb3ducmV2LnhtbERPTWvCQBC9C/0PyxS86UaxtqRZpQpFoafE0nocspNN&#10;aHY2ZLcx/vtuQfA2j/c52Xa0rRio941jBYt5AoK4dLpho+Dz9D57AeEDssbWMSm4koft5mGSYard&#10;hXMaimBEDGGfooI6hC6V0pc1WfRz1xFHrnK9xRBhb6Tu8RLDbSuXSbKWFhuODTV2tK+p/Cl+rYLz&#10;0xkP/PUd8uFgVoWR+UeFO6Wmj+PbK4hAY7iLb+6jjvMXy2f4/yaeI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N8IGcMAAADdAAAADwAAAAAAAAAAAAAAAACYAgAAZHJzL2Rv&#10;d25yZXYueG1sUEsFBgAAAAAEAAQA9QAAAIgDAAAAAA==&#10;" adj="5603,9635,5400,10217" fillcolor="#bfbfbf [2412]" strokecolor="#a5a5a5 [2092]" strokeweight="2pt"/>
                <v:shape id="Left-Right Arrow Callout 1056" o:spid="_x0000_s1317" type="#_x0000_t81" style="position:absolute;left:25879;top:20052;width:1429;height:6629;rotation:2305353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hBcUA&#10;AADdAAAADwAAAGRycy9kb3ducmV2LnhtbERP22rCQBB9L/gPywh9Kbqx1EtTVymCENQXox8wZqdJ&#10;aHY2zW6T+PeuIPg2h3Od5bo3lWipcaVlBZNxBII4s7rkXMH5tB0tQDiPrLGyTAqu5GC9GrwsMda2&#10;4yO1qc9FCGEXo4LC+zqW0mUFGXRjWxMH7sc2Bn2ATS51g10IN5V8j6KZNFhyaCiwpk1B2W/6bxRM&#10;P5K0Sz7b/m27v8wnh8Pf6bzZKfU67L+/QHjq/VP8cCc6zI+mM7h/E06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ZqEFxQAAAN0AAAAPAAAAAAAAAAAAAAAAAJgCAABkcnMv&#10;ZG93bnJldi54bWxQSwUGAAAAAAQABAD1AAAAigMAAAAA&#10;" adj="5603,9636,5400,10218" fillcolor="#bfbfbf [2412]" strokecolor="#a5a5a5 [2092]" strokeweight="2pt">
                  <v:textbox>
                    <w:txbxContent>
                      <w:p w:rsidR="00156228" w:rsidRDefault="00156228" w:rsidP="00180815"/>
                    </w:txbxContent>
                  </v:textbox>
                </v:shape>
                <v:shape id="Straight Arrow Connector 1151" o:spid="_x0000_s1318" type="#_x0000_t32" style="position:absolute;left:8290;top:9025;width:6333;height:40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2rbMEAAADdAAAADwAAAGRycy9kb3ducmV2LnhtbERPS4vCMBC+C/6HMMLeNO0ulVKNIkLZ&#10;vfoC9zbbjG2xmZQm1e6/N4LgbT6+5yzXg2nEjTpXW1YQzyIQxIXVNZcKjod8moJwHlljY5kU/JOD&#10;9Wo8WmKm7Z13dNv7UoQQdhkqqLxvMyldUZFBN7MtceAutjPoA+xKqTu8h3DTyM8omkuDNYeGClva&#10;VlRc971R8HX5G75Tv5Fpfrbbvk+S5JT/KvUxGTYLEJ4G/xa/3D86zI+TGJ7fhBPk6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UfatswQAAAN0AAAAPAAAAAAAAAAAAAAAA&#10;AKECAABkcnMvZG93bnJldi54bWxQSwUGAAAAAAQABAD5AAAAjwMAAAAA&#10;" strokecolor="#4579b8 [3044]">
                  <v:stroke endarrow="open"/>
                </v:shape>
                <v:shape id="Straight Arrow Connector 960" o:spid="_x0000_s1319" type="#_x0000_t32" style="position:absolute;left:24291;top:21429;width:5941;height:483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LKzcEAAADcAAAADwAAAGRycy9kb3ducmV2LnhtbERPTWsCMRC9C/6HMAVvmlWptVujiCDU&#10;g0htba9DMu4u3UyWzajbf98cBI+P971Ydb5WV2pjFdjAeJSBIrbBVVwY+PrcDuegoiA7rAOTgT+K&#10;sFr2ewvMXbjxB12PUqgUwjFHA6VIk2sdbUke4yg0xIk7h9ajJNgW2rV4S+G+1pMsm2mPFaeGEhva&#10;lGR/jxdv4BLO+/XJvUy/xz+ys5XsDmSfjRk8des3UEKdPMR397sz8DpL89OZdAT08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osrNwQAAANwAAAAPAAAAAAAAAAAAAAAA&#10;AKECAABkcnMvZG93bnJldi54bWxQSwUGAAAAAAQABAD5AAAAjwMAAAAA&#10;" strokecolor="#4579b8 [3044]">
                  <v:stroke endarrow="open"/>
                </v:shape>
                <v:shape id="Straight Arrow Connector 961" o:spid="_x0000_s1320" type="#_x0000_t32" style="position:absolute;left:20414;top:4921;width:957;height:634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U/VcUAAADcAAAADwAAAGRycy9kb3ducmV2LnhtbESPQWvCQBSE70L/w/IKvdVNLA01uooI&#10;QktRafTi7ZF9Jmmzb8PuqvHfu0LB4zAz3zDTeW9acSbnG8sK0mECgri0uuFKwX63ev0A4QOyxtYy&#10;KbiSh/nsaTDFXNsL/9C5CJWIEPY5KqhD6HIpfVmTQT+0HXH0jtYZDFG6SmqHlwg3rRwlSSYNNhwX&#10;auxoWVP5V5yMgu9tKrvfLFm70+Z99FaUX+tqdVDq5blfTEAE6sMj/N/+1ArGWQr3M/EIyNk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FU/VcUAAADcAAAADwAAAAAAAAAA&#10;AAAAAAChAgAAZHJzL2Rvd25yZXYueG1sUEsFBgAAAAAEAAQA+QAAAJMDAAAAAA==&#10;" strokecolor="#4579b8 [3044]">
                  <v:stroke startarrow="open" endarrow="open"/>
                </v:shape>
                <v:shape id="Picture 1057" o:spid="_x0000_s1321" type="#_x0000_t75" style="position:absolute;left:3190;top:20133;width:4566;height:45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hYHDEAAAA3QAAAA8AAABkcnMvZG93bnJldi54bWxET02LwjAQvS/4H8IIXhZNFValGkUFYVnZ&#10;g1oFb2MztsVmUpqo3X9vFgRv83ifM503phR3ql1hWUG/F4EgTq0uOFOQ7NfdMQjnkTWWlknBHzmY&#10;z1ofU4y1ffCW7jufiRDCLkYFufdVLKVLczLoerYiDtzF1gZ9gHUmdY2PEG5KOYiioTRYcGjIsaJV&#10;Tul1dzMKbvvjUrvP3+U1qX4OSTHeNOZ0VqrTbhYTEJ4a/xa/3N86zI++RvD/TThBzp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xhYHDEAAAA3QAAAA8AAAAAAAAAAAAAAAAA&#10;nwIAAGRycy9kb3ducmV2LnhtbFBLBQYAAAAABAAEAPcAAACQAwAAAAA=&#10;">
                  <v:imagedata r:id="rId17" o:title=""/>
                </v:shape>
                <v:shape id="Text Box 962" o:spid="_x0000_s1322" type="#_x0000_t202" style="position:absolute;left:5082;top:5151;width:7080;height:312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pV6MYA&#10;AADcAAAADwAAAGRycy9kb3ducmV2LnhtbESPQWsCMRSE7wX/Q3hCL6Vm9bDYrVGqYBGxSrUUj4/N&#10;62Zx87IkUdd/3wiFHoeZ+YaZzDrbiAv5UDtWMBxkIIhLp2uuFHwdls9jECEia2wck4IbBZhNew8T&#10;LLS78idd9rESCcKhQAUmxraQMpSGLIaBa4mT9+O8xZikr6T2eE1w28hRluXSYs1pwWBLC0PlaX+2&#10;Ck5m/bTL3j/m3/nq5reHszv6zVGpx3739goiUhf/w3/tlVbwko/gfiYdATn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ApV6MYAAADcAAAADwAAAAAAAAAAAAAAAACYAgAAZHJz&#10;L2Rvd25yZXYueG1sUEsFBgAAAAAEAAQA9QAAAIsDAAAAAA==&#10;" filled="f" stroked="f" strokeweight=".5pt">
                  <v:textbox>
                    <w:txbxContent>
                      <w:p w:rsidR="00156228" w:rsidRPr="00A41132" w:rsidRDefault="00156228" w:rsidP="00A41132">
                        <w:r w:rsidRPr="00A41132">
                          <w:t>User node</w:t>
                        </w:r>
                      </w:p>
                    </w:txbxContent>
                  </v:textbox>
                </v:shape>
                <v:shape id="Text Box 963" o:spid="_x0000_s1323" type="#_x0000_t202" style="position:absolute;left:6104;top:13862;width:6128;height:32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bwc8cA&#10;AADcAAAADwAAAGRycy9kb3ducmV2LnhtbESPQWsCMRSE7wX/Q3iFXqRmbWGxW6NooUWkrXQtxeNj&#10;87pZ3LwsSdT135uC0OMwM98w03lvW3EkHxrHCsajDARx5XTDtYLv7ev9BESIyBpbx6TgTAHms8HN&#10;FAvtTvxFxzLWIkE4FKjAxNgVUobKkMUwch1x8n6dtxiT9LXUHk8Jblv5kGW5tNhwWjDY0Yuhal8e&#10;rIK9WQ832dvH8idfnf3n9uB2/n2n1N1tv3gGEamP/+Fre6UVPOWP8HcmHQ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G8HPHAAAA3AAAAA8AAAAAAAAAAAAAAAAAmAIAAGRy&#10;cy9kb3ducmV2LnhtbFBLBQYAAAAABAAEAPUAAACMAwAAAAA=&#10;" filled="f" stroked="f" strokeweight=".5pt">
                  <v:textbox>
                    <w:txbxContent>
                      <w:p w:rsidR="00156228" w:rsidRPr="00180815" w:rsidRDefault="00156228" w:rsidP="00180815">
                        <w:pPr>
                          <w:rPr>
                            <w:color w:val="A6A6A6" w:themeColor="background1" w:themeShade="A6"/>
                          </w:rPr>
                        </w:pPr>
                        <w:r w:rsidRPr="00180815">
                          <w:rPr>
                            <w:color w:val="A6A6A6" w:themeColor="background1" w:themeShade="A6"/>
                          </w:rPr>
                          <w:t>Firewall</w:t>
                        </w:r>
                      </w:p>
                    </w:txbxContent>
                  </v:textbox>
                </v:shape>
                <v:shape id="Text Box 964" o:spid="_x0000_s1324" type="#_x0000_t202" style="position:absolute;left:19945;top:25684;width:6128;height:267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9oB8cA&#10;AADcAAAADwAAAGRycy9kb3ducmV2LnhtbESPQWsCMRSE7wX/Q3iFXqRmLWWxW6NooUWkrXQtxeNj&#10;87pZ3LwsSdT135uC0OMwM98w03lvW3EkHxrHCsajDARx5XTDtYLv7ev9BESIyBpbx6TgTAHms8HN&#10;FAvtTvxFxzLWIkE4FKjAxNgVUobKkMUwch1x8n6dtxiT9LXUHk8Jblv5kGW5tNhwWjDY0Yuhal8e&#10;rIK9WQ832dvH8idfnf3n9uB2/n2n1N1tv3gGEamP/+Fre6UVPOWP8HcmHQ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vaAfHAAAA3AAAAA8AAAAAAAAAAAAAAAAAmAIAAGRy&#10;cy9kb3ducmV2LnhtbFBLBQYAAAAABAAEAPUAAACMAwAAAAA=&#10;" filled="f" stroked="f" strokeweight=".5pt">
                  <v:textbox>
                    <w:txbxContent>
                      <w:p w:rsidR="00156228" w:rsidRPr="00A41132" w:rsidRDefault="00156228">
                        <w:pPr>
                          <w:rPr>
                            <w:color w:val="A6A6A6" w:themeColor="background1" w:themeShade="A6"/>
                          </w:rPr>
                        </w:pPr>
                        <w:r w:rsidRPr="00A41132">
                          <w:rPr>
                            <w:color w:val="A6A6A6" w:themeColor="background1" w:themeShade="A6"/>
                          </w:rPr>
                          <w:t>Firewall</w:t>
                        </w:r>
                      </w:p>
                    </w:txbxContent>
                  </v:textbox>
                </v:shape>
                <v:shape id="Text Box 965" o:spid="_x0000_s1325" type="#_x0000_t202" style="position:absolute;left:34359;top:25823;width:7360;height:267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NnMcA&#10;AADcAAAADwAAAGRycy9kb3ducmV2LnhtbESPQWsCMRSE7wX/Q3iFXqRmLXSxW6NooUWkrXQtxeNj&#10;87pZ3LwsSdT135uC0OMwM98w03lvW3EkHxrHCsajDARx5XTDtYLv7ev9BESIyBpbx6TgTAHms8HN&#10;FAvtTvxFxzLWIkE4FKjAxNgVUobKkMUwch1x8n6dtxiT9LXUHk8Jblv5kGW5tNhwWjDY0Yuhal8e&#10;rIK9WQ832dvH8idfnf3n9uB2/n2n1N1tv3gGEamP/+Fre6UVPOWP8HcmHQ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jzZzHAAAA3AAAAA8AAAAAAAAAAAAAAAAAmAIAAGRy&#10;cy9kb3ducmV2LnhtbFBLBQYAAAAABAAEAPUAAACMAwAAAAA=&#10;" filled="f" stroked="f" strokeweight=".5pt">
                  <v:textbox>
                    <w:txbxContent>
                      <w:p w:rsidR="00156228" w:rsidRDefault="00156228">
                        <w:r>
                          <w:t>User Node</w:t>
                        </w:r>
                      </w:p>
                    </w:txbxContent>
                  </v:textbox>
                </v:shape>
                <v:shape id="Text Box 966" o:spid="_x0000_s1326" type="#_x0000_t202" style="position:absolute;left:22329;top:4914;width:7080;height:25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FT68YA&#10;AADcAAAADwAAAGRycy9kb3ducmV2LnhtbESPQWsCMRSE7wX/Q3iFXqRm7WHRrVGq0CJilWopHh+b&#10;183i5mVJoq7/vhGEHoeZ+YaZzDrbiDP5UDtWMBxkIIhLp2uuFHzv359HIEJE1tg4JgVXCjCb9h4m&#10;WGh34S8672IlEoRDgQpMjG0hZSgNWQwD1xIn79d5izFJX0nt8ZLgtpEvWZZLizWnBYMtLQyVx93J&#10;KjiaVX+bfXzOf/Ll1W/2J3fw64NST4/d2yuISF38D9/bS61gnOdwO5OO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FT68YAAADcAAAADwAAAAAAAAAAAAAAAACYAgAAZHJz&#10;L2Rvd25yZXYueG1sUEsFBgAAAAAEAAQA9QAAAIsDAAAAAA==&#10;" filled="f" stroked="f" strokeweight=".5pt">
                  <v:textbox>
                    <w:txbxContent>
                      <w:p w:rsidR="00156228" w:rsidRDefault="00156228">
                        <w:r>
                          <w:t>Link node</w:t>
                        </w:r>
                      </w:p>
                    </w:txbxContent>
                  </v:textbox>
                </v:shape>
                <v:shape id="Text Box 968" o:spid="_x0000_s1327" type="#_x0000_t202" style="position:absolute;left:1997;top:25995;width:11112;height:278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JiAsMA&#10;AADcAAAADwAAAGRycy9kb3ducmV2LnhtbERPTWsCMRC9F/ofwhS8lJq1h6VdjaKCRcQq1SIeh824&#10;WdxMliTq+u/NodDj432PJp1txJV8qB0rGPQzEMSl0zVXCn73i7cPECEia2wck4I7BZiMn59GWGh3&#10;4x+67mIlUgiHAhWYGNtCylAashj6riVO3Ml5izFBX0nt8ZbCbSPfsyyXFmtODQZbmhsqz7uLVXA2&#10;q9dt9vU9O+TLu9/sL+7o10elei/ddAgiUhf/xX/upVbwmae16Uw6An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JiAsMAAADcAAAADwAAAAAAAAAAAAAAAACYAgAAZHJzL2Rv&#10;d25yZXYueG1sUEsFBgAAAAAEAAQA9QAAAIgDAAAAAA==&#10;" filled="f" stroked="f" strokeweight=".5pt">
                  <v:textbox>
                    <w:txbxContent>
                      <w:p w:rsidR="00156228" w:rsidRDefault="00156228">
                        <w:r>
                          <w:t>User + Link Node</w:t>
                        </w:r>
                      </w:p>
                    </w:txbxContent>
                  </v:textbox>
                </v:shape>
                <w10:anchorlock/>
              </v:group>
            </w:pict>
          </mc:Fallback>
        </mc:AlternateContent>
      </w:r>
    </w:p>
    <w:p w:rsidR="00E87AF9" w:rsidRPr="00C81D35" w:rsidRDefault="00E87AF9" w:rsidP="00E87AF9">
      <w:pPr>
        <w:pStyle w:val="BodyText"/>
        <w:rPr>
          <w:lang w:val="en-GB"/>
        </w:rPr>
      </w:pPr>
      <w:r w:rsidRPr="00C81D35">
        <w:rPr>
          <w:lang w:val="en-GB"/>
        </w:rPr>
        <w:t>This small set may be the following:</w:t>
      </w:r>
    </w:p>
    <w:p w:rsidR="00E87AF9" w:rsidRPr="00C81D35" w:rsidRDefault="00E87AF9" w:rsidP="005263F1">
      <w:pPr>
        <w:pStyle w:val="BodyText"/>
        <w:numPr>
          <w:ilvl w:val="0"/>
          <w:numId w:val="25"/>
        </w:numPr>
        <w:rPr>
          <w:lang w:val="en-GB"/>
        </w:rPr>
      </w:pPr>
      <w:r w:rsidRPr="00C81D35">
        <w:rPr>
          <w:lang w:val="en-GB"/>
        </w:rPr>
        <w:t xml:space="preserve">All </w:t>
      </w:r>
      <w:r w:rsidR="006C3A25" w:rsidRPr="00C81D35">
        <w:rPr>
          <w:lang w:val="en-GB"/>
        </w:rPr>
        <w:t>Darwinet</w:t>
      </w:r>
      <w:r w:rsidR="00185B65" w:rsidRPr="00C81D35">
        <w:rPr>
          <w:lang w:val="en-GB"/>
        </w:rPr>
        <w:t xml:space="preserve"> nodes are peer to </w:t>
      </w:r>
      <w:r w:rsidRPr="00C81D35">
        <w:rPr>
          <w:lang w:val="en-GB"/>
        </w:rPr>
        <w:t>peer nodes with a common set of interfaces and services.</w:t>
      </w:r>
    </w:p>
    <w:p w:rsidR="00884443" w:rsidRPr="00C81D35" w:rsidRDefault="00E87AF9" w:rsidP="005263F1">
      <w:pPr>
        <w:pStyle w:val="BodyText"/>
        <w:numPr>
          <w:ilvl w:val="0"/>
          <w:numId w:val="25"/>
        </w:numPr>
        <w:rPr>
          <w:lang w:val="en-GB"/>
        </w:rPr>
      </w:pPr>
      <w:r w:rsidRPr="00C81D35">
        <w:rPr>
          <w:lang w:val="en-GB"/>
        </w:rPr>
        <w:t xml:space="preserve">The common set of interfaces and services of a </w:t>
      </w:r>
      <w:r w:rsidR="006C3A25" w:rsidRPr="00C81D35">
        <w:rPr>
          <w:lang w:val="en-GB"/>
        </w:rPr>
        <w:t>Darwinet</w:t>
      </w:r>
      <w:r w:rsidRPr="00C81D35">
        <w:rPr>
          <w:lang w:val="en-GB"/>
        </w:rPr>
        <w:t xml:space="preserve"> node must support the node to act as both a link-node, a user no</w:t>
      </w:r>
      <w:r w:rsidR="00185B65" w:rsidRPr="00C81D35">
        <w:rPr>
          <w:lang w:val="en-GB"/>
        </w:rPr>
        <w:t>de and a service provider node.</w:t>
      </w:r>
    </w:p>
    <w:p w:rsidR="00884443" w:rsidRPr="00C81D35" w:rsidRDefault="00E87AF9" w:rsidP="00884443">
      <w:pPr>
        <w:pStyle w:val="BodyText"/>
        <w:numPr>
          <w:ilvl w:val="1"/>
          <w:numId w:val="25"/>
        </w:numPr>
        <w:rPr>
          <w:lang w:val="en-GB"/>
        </w:rPr>
      </w:pPr>
      <w:r w:rsidRPr="00C81D35">
        <w:rPr>
          <w:lang w:val="en-GB"/>
        </w:rPr>
        <w:t xml:space="preserve">A user node is a node where a user may access </w:t>
      </w:r>
      <w:r w:rsidR="006C3A25" w:rsidRPr="00C81D35">
        <w:rPr>
          <w:lang w:val="en-GB"/>
        </w:rPr>
        <w:t>domain</w:t>
      </w:r>
      <w:r w:rsidRPr="00C81D35">
        <w:rPr>
          <w:lang w:val="en-GB"/>
        </w:rPr>
        <w:t xml:space="preserve"> data using available applications. </w:t>
      </w:r>
    </w:p>
    <w:p w:rsidR="00884443" w:rsidRPr="00C81D35" w:rsidRDefault="00E87AF9" w:rsidP="00884443">
      <w:pPr>
        <w:pStyle w:val="BodyText"/>
        <w:numPr>
          <w:ilvl w:val="1"/>
          <w:numId w:val="25"/>
        </w:numPr>
        <w:rPr>
          <w:lang w:val="en-GB"/>
        </w:rPr>
      </w:pPr>
      <w:r w:rsidRPr="00C81D35">
        <w:rPr>
          <w:lang w:val="en-GB"/>
        </w:rPr>
        <w:t>A link node is a node providing two other nodes with a communication link where they are unable to</w:t>
      </w:r>
      <w:r w:rsidR="00C81D35" w:rsidRPr="00C81D35">
        <w:rPr>
          <w:lang w:val="en-GB"/>
        </w:rPr>
        <w:t xml:space="preserve"> link directly to each other (e.g.</w:t>
      </w:r>
      <w:r w:rsidR="00185B65" w:rsidRPr="00C81D35">
        <w:rPr>
          <w:lang w:val="en-GB"/>
        </w:rPr>
        <w:t xml:space="preserve"> nodes behind firewalls).</w:t>
      </w:r>
    </w:p>
    <w:p w:rsidR="00185B65" w:rsidRPr="00C81D35" w:rsidRDefault="00E87AF9" w:rsidP="00185B65">
      <w:pPr>
        <w:pStyle w:val="BodyText"/>
        <w:numPr>
          <w:ilvl w:val="1"/>
          <w:numId w:val="25"/>
        </w:numPr>
        <w:rPr>
          <w:lang w:val="en-GB"/>
        </w:rPr>
      </w:pPr>
      <w:r w:rsidRPr="00C81D35">
        <w:rPr>
          <w:lang w:val="en-GB"/>
        </w:rPr>
        <w:t xml:space="preserve">A service provider node is </w:t>
      </w:r>
      <w:r w:rsidR="006C3A25" w:rsidRPr="00C81D35">
        <w:rPr>
          <w:lang w:val="en-GB"/>
        </w:rPr>
        <w:t>a node that has</w:t>
      </w:r>
      <w:r w:rsidRPr="00C81D35">
        <w:rPr>
          <w:lang w:val="en-GB"/>
        </w:rPr>
        <w:t xml:space="preserve"> access to a </w:t>
      </w:r>
      <w:r w:rsidR="006C3A25" w:rsidRPr="00C81D35">
        <w:rPr>
          <w:lang w:val="en-GB"/>
        </w:rPr>
        <w:t>Darwinet</w:t>
      </w:r>
      <w:r w:rsidRPr="00C81D35">
        <w:rPr>
          <w:lang w:val="en-GB"/>
        </w:rPr>
        <w:t xml:space="preserve"> service provider and may provide applications to the domain.</w:t>
      </w:r>
    </w:p>
    <w:p w:rsidR="00185B65" w:rsidRPr="00C81D35" w:rsidRDefault="00185B65" w:rsidP="00185B65">
      <w:pPr>
        <w:pStyle w:val="BodyText"/>
        <w:ind w:left="3600"/>
        <w:rPr>
          <w:lang w:val="en-GB"/>
        </w:rPr>
      </w:pPr>
      <w:r w:rsidRPr="00C81D35">
        <w:rPr>
          <w:lang w:val="en-GB"/>
        </w:rPr>
        <w:t>Finding this set of interfaces and services ensures that the network is true peer to peer and enables building of robust network domains without the need of networking knowledge or configuration issues.</w:t>
      </w:r>
    </w:p>
    <w:p w:rsidR="00E87AF9" w:rsidRPr="00C81D35" w:rsidRDefault="00E87AF9" w:rsidP="005263F1">
      <w:pPr>
        <w:pStyle w:val="BodyText"/>
        <w:numPr>
          <w:ilvl w:val="0"/>
          <w:numId w:val="25"/>
        </w:numPr>
        <w:rPr>
          <w:lang w:val="en-GB"/>
        </w:rPr>
      </w:pPr>
      <w:r w:rsidRPr="00C81D35">
        <w:rPr>
          <w:lang w:val="en-GB"/>
        </w:rPr>
        <w:t>Darwinet node</w:t>
      </w:r>
      <w:r w:rsidR="00C81D35" w:rsidRPr="00C81D35">
        <w:rPr>
          <w:lang w:val="en-GB"/>
        </w:rPr>
        <w:t>s</w:t>
      </w:r>
      <w:r w:rsidRPr="00C81D35">
        <w:rPr>
          <w:lang w:val="en-GB"/>
        </w:rPr>
        <w:t xml:space="preserve"> must provide data security </w:t>
      </w:r>
      <w:r w:rsidR="00C7428E">
        <w:rPr>
          <w:lang w:val="en-GB"/>
        </w:rPr>
        <w:t>for</w:t>
      </w:r>
      <w:r w:rsidRPr="00C81D35">
        <w:rPr>
          <w:lang w:val="en-GB"/>
        </w:rPr>
        <w:t xml:space="preserve"> all data and communication within a domain. This enables users to trust the domain with sensitive data </w:t>
      </w:r>
      <w:r w:rsidR="00C7428E">
        <w:rPr>
          <w:lang w:val="en-GB"/>
        </w:rPr>
        <w:t xml:space="preserve">(e.g. </w:t>
      </w:r>
      <w:r w:rsidRPr="00C81D35">
        <w:rPr>
          <w:lang w:val="en-GB"/>
        </w:rPr>
        <w:t>business data</w:t>
      </w:r>
      <w:r w:rsidR="00C7428E">
        <w:rPr>
          <w:lang w:val="en-GB"/>
        </w:rPr>
        <w:t xml:space="preserve"> and personal data)</w:t>
      </w:r>
      <w:r w:rsidRPr="00C81D35">
        <w:rPr>
          <w:lang w:val="en-GB"/>
        </w:rPr>
        <w:t>.</w:t>
      </w:r>
    </w:p>
    <w:p w:rsidR="00E87AF9" w:rsidRPr="00C81D35" w:rsidRDefault="00E87AF9" w:rsidP="005263F1">
      <w:pPr>
        <w:pStyle w:val="BodyText"/>
        <w:numPr>
          <w:ilvl w:val="0"/>
          <w:numId w:val="25"/>
        </w:numPr>
        <w:rPr>
          <w:lang w:val="en-GB"/>
        </w:rPr>
      </w:pPr>
      <w:r w:rsidRPr="00C81D35">
        <w:rPr>
          <w:lang w:val="en-GB"/>
        </w:rPr>
        <w:t xml:space="preserve">Darwinet must provide “version control” and </w:t>
      </w:r>
      <w:r w:rsidR="00C81D35" w:rsidRPr="00C81D35">
        <w:rPr>
          <w:lang w:val="en-GB"/>
        </w:rPr>
        <w:t>change history for</w:t>
      </w:r>
      <w:r w:rsidRPr="00C81D35">
        <w:rPr>
          <w:lang w:val="en-GB"/>
        </w:rPr>
        <w:t xml:space="preserve"> all data of the domain. This</w:t>
      </w:r>
      <w:r w:rsidR="00C81D35" w:rsidRPr="00C81D35">
        <w:rPr>
          <w:lang w:val="en-GB"/>
        </w:rPr>
        <w:t xml:space="preserve"> ensures that any evolutionary i</w:t>
      </w:r>
      <w:r w:rsidRPr="00C81D35">
        <w:rPr>
          <w:lang w:val="en-GB"/>
        </w:rPr>
        <w:t xml:space="preserve">ssues of data and application development </w:t>
      </w:r>
      <w:r w:rsidR="006C3A25" w:rsidRPr="00C81D35">
        <w:rPr>
          <w:lang w:val="en-GB"/>
        </w:rPr>
        <w:t>have</w:t>
      </w:r>
      <w:r w:rsidRPr="00C81D35">
        <w:rPr>
          <w:lang w:val="en-GB"/>
        </w:rPr>
        <w:t xml:space="preserve"> a solution within the framework </w:t>
      </w:r>
      <w:r w:rsidR="00C7428E" w:rsidRPr="00C81D35">
        <w:rPr>
          <w:lang w:val="en-GB"/>
        </w:rPr>
        <w:t>behaviour</w:t>
      </w:r>
      <w:r w:rsidRPr="00C81D35">
        <w:rPr>
          <w:lang w:val="en-GB"/>
        </w:rPr>
        <w:t>.</w:t>
      </w:r>
    </w:p>
    <w:p w:rsidR="00E87AF9" w:rsidRPr="00C81D35" w:rsidRDefault="00E87AF9" w:rsidP="005263F1">
      <w:pPr>
        <w:pStyle w:val="BodyText"/>
        <w:numPr>
          <w:ilvl w:val="1"/>
          <w:numId w:val="25"/>
        </w:numPr>
        <w:rPr>
          <w:lang w:val="en-GB"/>
        </w:rPr>
      </w:pPr>
      <w:r w:rsidRPr="00C81D35">
        <w:rPr>
          <w:lang w:val="en-GB"/>
        </w:rPr>
        <w:t>Enable a “view” of the domain at any specified past time with correct state of data model, data instances, data contents and available applications at that time.</w:t>
      </w:r>
    </w:p>
    <w:p w:rsidR="00C7428E" w:rsidRDefault="00C7428E" w:rsidP="005263F1">
      <w:pPr>
        <w:pStyle w:val="BodyText"/>
        <w:numPr>
          <w:ilvl w:val="1"/>
          <w:numId w:val="25"/>
        </w:numPr>
        <w:rPr>
          <w:lang w:val="en-GB"/>
        </w:rPr>
      </w:pPr>
      <w:r>
        <w:rPr>
          <w:lang w:val="en-GB"/>
        </w:rPr>
        <w:t>Mechanism to correctly synchronise work done on-line and offline at different times.</w:t>
      </w:r>
    </w:p>
    <w:p w:rsidR="00E87AF9" w:rsidRPr="00C81D35" w:rsidRDefault="00E87AF9" w:rsidP="005263F1">
      <w:pPr>
        <w:pStyle w:val="BodyText"/>
        <w:numPr>
          <w:ilvl w:val="1"/>
          <w:numId w:val="25"/>
        </w:numPr>
        <w:rPr>
          <w:lang w:val="en-GB"/>
        </w:rPr>
      </w:pPr>
      <w:r w:rsidRPr="00C81D35">
        <w:rPr>
          <w:lang w:val="en-GB"/>
        </w:rPr>
        <w:t>File view that “forks” documents into several documents in cases where manual merge of changes has to be performed. The view being instantly understandable by the users combined with easy-to-understand indications and directives on what to do to come back to the merged document. (</w:t>
      </w:r>
      <w:r w:rsidR="006C3A25" w:rsidRPr="00C81D35">
        <w:rPr>
          <w:lang w:val="en-GB"/>
        </w:rPr>
        <w:t>Consider</w:t>
      </w:r>
      <w:r w:rsidRPr="00C81D35">
        <w:rPr>
          <w:lang w:val="en-GB"/>
        </w:rPr>
        <w:t xml:space="preserve"> transforming the document to a folder containing the </w:t>
      </w:r>
      <w:r w:rsidRPr="00C81D35">
        <w:rPr>
          <w:lang w:val="en-GB"/>
        </w:rPr>
        <w:lastRenderedPageBreak/>
        <w:t xml:space="preserve">different version of documents needed to be merged. The folder collapses to a </w:t>
      </w:r>
      <w:r w:rsidR="006C3A25" w:rsidRPr="00C81D35">
        <w:rPr>
          <w:lang w:val="en-GB"/>
        </w:rPr>
        <w:t>document</w:t>
      </w:r>
      <w:r w:rsidRPr="00C81D35">
        <w:rPr>
          <w:lang w:val="en-GB"/>
        </w:rPr>
        <w:t xml:space="preserve"> again when merging has been performed).</w:t>
      </w:r>
    </w:p>
    <w:p w:rsidR="00E87AF9" w:rsidRPr="00C81D35" w:rsidRDefault="00E87AF9" w:rsidP="00E87AF9">
      <w:pPr>
        <w:pStyle w:val="Heading1"/>
        <w:rPr>
          <w:lang w:val="en-GB"/>
        </w:rPr>
      </w:pPr>
      <w:bookmarkStart w:id="16" w:name="_Toc332292450"/>
      <w:r w:rsidRPr="00C81D35">
        <w:rPr>
          <w:lang w:val="en-GB"/>
        </w:rPr>
        <w:t>Darwinet usage scenarios</w:t>
      </w:r>
      <w:bookmarkEnd w:id="16"/>
    </w:p>
    <w:p w:rsidR="004D7232" w:rsidRDefault="004D7232" w:rsidP="00E91338">
      <w:pPr>
        <w:pStyle w:val="Heading2"/>
        <w:rPr>
          <w:lang w:val="en-GB"/>
        </w:rPr>
      </w:pPr>
      <w:bookmarkStart w:id="17" w:name="_Toc332292451"/>
      <w:r>
        <w:rPr>
          <w:lang w:val="en-GB"/>
        </w:rPr>
        <w:t>Install Darwinet services on a new node</w:t>
      </w:r>
    </w:p>
    <w:p w:rsidR="004D7232" w:rsidRPr="004D7232" w:rsidRDefault="00554562" w:rsidP="004D7232">
      <w:pPr>
        <w:pStyle w:val="BodyText"/>
        <w:rPr>
          <w:lang w:val="en-GB"/>
        </w:rPr>
      </w:pPr>
      <w:r>
        <w:rPr>
          <w:lang w:val="en-GB"/>
        </w:rPr>
        <w:t>Darwinet services shall</w:t>
      </w:r>
      <w:r w:rsidRPr="00554562">
        <w:rPr>
          <w:lang w:val="en-GB"/>
        </w:rPr>
        <w:t xml:space="preserve"> be supported for all platforms in common use and easily ported to any additional platforms that users may require.</w:t>
      </w:r>
    </w:p>
    <w:p w:rsidR="004D7232" w:rsidRPr="00C81D35" w:rsidRDefault="004D7232" w:rsidP="004D7232">
      <w:pPr>
        <w:pStyle w:val="BodyText"/>
        <w:numPr>
          <w:ilvl w:val="0"/>
          <w:numId w:val="24"/>
        </w:numPr>
        <w:rPr>
          <w:lang w:val="en-GB"/>
        </w:rPr>
      </w:pPr>
      <w:r>
        <w:rPr>
          <w:lang w:val="en-GB"/>
        </w:rPr>
        <w:t>Desktop OS’s (Windows, MAC UNIX etc.)</w:t>
      </w:r>
    </w:p>
    <w:p w:rsidR="004D7232" w:rsidRPr="00C81D35" w:rsidRDefault="004D7232" w:rsidP="004D7232">
      <w:pPr>
        <w:pStyle w:val="BodyText"/>
        <w:numPr>
          <w:ilvl w:val="0"/>
          <w:numId w:val="24"/>
        </w:numPr>
        <w:rPr>
          <w:lang w:val="en-GB"/>
        </w:rPr>
      </w:pPr>
      <w:r>
        <w:rPr>
          <w:lang w:val="en-GB"/>
        </w:rPr>
        <w:t>Mobile Device OS’s (iOS, Android, Windows Phone etc.)</w:t>
      </w:r>
    </w:p>
    <w:p w:rsidR="004D7232" w:rsidRPr="00C81D35" w:rsidRDefault="004D7232" w:rsidP="004D7232">
      <w:pPr>
        <w:pStyle w:val="BodyText"/>
        <w:numPr>
          <w:ilvl w:val="0"/>
          <w:numId w:val="24"/>
        </w:numPr>
        <w:rPr>
          <w:lang w:val="en-GB"/>
        </w:rPr>
      </w:pPr>
      <w:r>
        <w:rPr>
          <w:lang w:val="en-GB"/>
        </w:rPr>
        <w:t>Web Application node (HTML5)</w:t>
      </w:r>
    </w:p>
    <w:p w:rsidR="00D7794A" w:rsidRDefault="00D7794A" w:rsidP="00E91338">
      <w:pPr>
        <w:pStyle w:val="Heading2"/>
        <w:rPr>
          <w:lang w:val="en-GB"/>
        </w:rPr>
      </w:pPr>
      <w:r>
        <w:rPr>
          <w:lang w:val="en-GB"/>
        </w:rPr>
        <w:t>Create a D</w:t>
      </w:r>
      <w:r w:rsidR="00E91338">
        <w:rPr>
          <w:lang w:val="en-GB"/>
        </w:rPr>
        <w:t>arwinet Node on D</w:t>
      </w:r>
      <w:r>
        <w:rPr>
          <w:lang w:val="en-GB"/>
        </w:rPr>
        <w:t>esktop</w:t>
      </w:r>
      <w:r w:rsidR="00554562">
        <w:rPr>
          <w:lang w:val="en-GB"/>
        </w:rPr>
        <w:t>s</w:t>
      </w:r>
    </w:p>
    <w:p w:rsidR="00E91338" w:rsidRDefault="00E91338" w:rsidP="00E91338">
      <w:pPr>
        <w:pStyle w:val="Heading3"/>
        <w:rPr>
          <w:lang w:val="en-GB"/>
        </w:rPr>
      </w:pPr>
      <w:r>
        <w:rPr>
          <w:lang w:val="en-GB"/>
        </w:rPr>
        <w:t>Install Windows Desktop Darwinet node services</w:t>
      </w:r>
    </w:p>
    <w:p w:rsidR="00A03325" w:rsidRDefault="00A03325" w:rsidP="00E91338">
      <w:pPr>
        <w:pStyle w:val="BodyText"/>
        <w:rPr>
          <w:lang w:val="en-GB"/>
        </w:rPr>
      </w:pPr>
      <w:r>
        <w:rPr>
          <w:lang w:val="en-GB"/>
        </w:rPr>
        <w:t>On Windows the applications and services of the Darwinet may be distributed as a standard installation executable.</w:t>
      </w:r>
    </w:p>
    <w:p w:rsidR="00A03325" w:rsidRDefault="00A03325" w:rsidP="00E91338">
      <w:pPr>
        <w:pStyle w:val="BodyText"/>
        <w:rPr>
          <w:lang w:val="en-GB"/>
        </w:rPr>
      </w:pPr>
      <w:r>
        <w:rPr>
          <w:lang w:val="en-GB"/>
        </w:rPr>
        <w:t>The Executable will install</w:t>
      </w:r>
    </w:p>
    <w:p w:rsidR="0040785E" w:rsidRDefault="00A03325" w:rsidP="00DA22D0">
      <w:pPr>
        <w:pStyle w:val="BodyText"/>
        <w:numPr>
          <w:ilvl w:val="0"/>
          <w:numId w:val="43"/>
        </w:numPr>
        <w:rPr>
          <w:lang w:val="en-GB"/>
        </w:rPr>
      </w:pPr>
      <w:r>
        <w:rPr>
          <w:lang w:val="en-GB"/>
        </w:rPr>
        <w:t>A</w:t>
      </w:r>
      <w:r w:rsidR="0040785E">
        <w:rPr>
          <w:lang w:val="en-GB"/>
        </w:rPr>
        <w:t xml:space="preserve"> Windows Service that provides </w:t>
      </w:r>
      <w:r>
        <w:rPr>
          <w:lang w:val="en-GB"/>
        </w:rPr>
        <w:t>a COM interface to Darwinet components on the desktop</w:t>
      </w:r>
      <w:r w:rsidR="0040785E">
        <w:rPr>
          <w:lang w:val="en-GB"/>
        </w:rPr>
        <w:t>.</w:t>
      </w:r>
    </w:p>
    <w:p w:rsidR="0040785E" w:rsidRDefault="0040785E" w:rsidP="00DA22D0">
      <w:pPr>
        <w:pStyle w:val="BodyText"/>
        <w:numPr>
          <w:ilvl w:val="0"/>
          <w:numId w:val="43"/>
        </w:numPr>
        <w:rPr>
          <w:lang w:val="en-GB"/>
        </w:rPr>
      </w:pPr>
      <w:r>
        <w:rPr>
          <w:lang w:val="en-GB"/>
        </w:rPr>
        <w:t>As a Virtual Drive creator that enables the user to map a file system drive to the files of a Darwinet View.</w:t>
      </w:r>
    </w:p>
    <w:p w:rsidR="0040785E" w:rsidRDefault="0040785E" w:rsidP="00DA22D0">
      <w:pPr>
        <w:pStyle w:val="BodyText"/>
        <w:numPr>
          <w:ilvl w:val="0"/>
          <w:numId w:val="43"/>
        </w:numPr>
        <w:rPr>
          <w:lang w:val="en-GB"/>
        </w:rPr>
      </w:pPr>
      <w:r>
        <w:rPr>
          <w:lang w:val="en-GB"/>
        </w:rPr>
        <w:t>A Darwinet node administrator application with a user interface to perform administrative operations.</w:t>
      </w:r>
    </w:p>
    <w:p w:rsidR="00A03325" w:rsidRDefault="00A03325" w:rsidP="00DA22D0">
      <w:pPr>
        <w:pStyle w:val="BodyText"/>
        <w:numPr>
          <w:ilvl w:val="0"/>
          <w:numId w:val="43"/>
        </w:numPr>
        <w:rPr>
          <w:lang w:val="en-GB"/>
        </w:rPr>
      </w:pPr>
      <w:r>
        <w:rPr>
          <w:lang w:val="en-GB"/>
        </w:rPr>
        <w:t xml:space="preserve">Administrative Darwinet applications are installed as short cuts in the Start </w:t>
      </w:r>
      <w:r w:rsidR="006C4919">
        <w:rPr>
          <w:lang w:val="en-GB"/>
        </w:rPr>
        <w:t>Menu</w:t>
      </w:r>
      <w:r>
        <w:rPr>
          <w:lang w:val="en-GB"/>
        </w:rPr>
        <w:t xml:space="preserve"> and possibly as short-cuts on the Desktop.</w:t>
      </w:r>
    </w:p>
    <w:p w:rsidR="0040785E" w:rsidRDefault="0040785E" w:rsidP="0040785E">
      <w:pPr>
        <w:pStyle w:val="Heading3"/>
        <w:rPr>
          <w:lang w:val="en-GB"/>
        </w:rPr>
      </w:pPr>
      <w:r>
        <w:rPr>
          <w:lang w:val="en-GB"/>
        </w:rPr>
        <w:t>Install UNIX desktop Darwinet node services</w:t>
      </w:r>
    </w:p>
    <w:p w:rsidR="0040785E" w:rsidRPr="0040785E" w:rsidRDefault="0040785E" w:rsidP="0040785E">
      <w:pPr>
        <w:pStyle w:val="BodyText"/>
        <w:rPr>
          <w:lang w:val="en-GB"/>
        </w:rPr>
      </w:pPr>
      <w:r>
        <w:rPr>
          <w:lang w:val="en-GB"/>
        </w:rPr>
        <w:t>TBD.</w:t>
      </w:r>
    </w:p>
    <w:p w:rsidR="00554562" w:rsidRDefault="00554562" w:rsidP="00554562">
      <w:pPr>
        <w:pStyle w:val="Heading2"/>
        <w:rPr>
          <w:lang w:val="en-GB"/>
        </w:rPr>
      </w:pPr>
      <w:r>
        <w:rPr>
          <w:lang w:val="en-GB"/>
        </w:rPr>
        <w:t>Add a mobile device to a Darwinet Domain</w:t>
      </w:r>
    </w:p>
    <w:p w:rsidR="00554562" w:rsidRPr="00A03325" w:rsidRDefault="00554562" w:rsidP="00554562">
      <w:pPr>
        <w:pStyle w:val="BodyText"/>
        <w:rPr>
          <w:lang w:val="en-GB"/>
        </w:rPr>
      </w:pPr>
      <w:r>
        <w:rPr>
          <w:lang w:val="en-GB"/>
        </w:rPr>
        <w:t>TBD.</w:t>
      </w:r>
    </w:p>
    <w:p w:rsidR="00D7794A" w:rsidRDefault="00554562" w:rsidP="00E91338">
      <w:pPr>
        <w:pStyle w:val="Heading2"/>
        <w:rPr>
          <w:lang w:val="en-GB"/>
        </w:rPr>
      </w:pPr>
      <w:r>
        <w:rPr>
          <w:lang w:val="en-GB"/>
        </w:rPr>
        <w:lastRenderedPageBreak/>
        <w:t xml:space="preserve">Create a Darwinet Node on </w:t>
      </w:r>
      <w:r w:rsidR="00D7794A">
        <w:rPr>
          <w:lang w:val="en-GB"/>
        </w:rPr>
        <w:t>Web server</w:t>
      </w:r>
      <w:r>
        <w:rPr>
          <w:lang w:val="en-GB"/>
        </w:rPr>
        <w:t>s</w:t>
      </w:r>
    </w:p>
    <w:p w:rsidR="00A03325" w:rsidRPr="00A03325" w:rsidRDefault="00A03325" w:rsidP="00A03325">
      <w:pPr>
        <w:pStyle w:val="BodyText"/>
        <w:rPr>
          <w:lang w:val="en-GB"/>
        </w:rPr>
      </w:pPr>
      <w:r>
        <w:rPr>
          <w:lang w:val="en-GB"/>
        </w:rPr>
        <w:t>TBD.</w:t>
      </w:r>
    </w:p>
    <w:p w:rsidR="00D7794A" w:rsidRDefault="00D7794A" w:rsidP="00E91338">
      <w:pPr>
        <w:pStyle w:val="Heading2"/>
        <w:rPr>
          <w:lang w:val="en-GB"/>
        </w:rPr>
      </w:pPr>
      <w:r>
        <w:rPr>
          <w:lang w:val="en-GB"/>
        </w:rPr>
        <w:t>Create a new Darwinet Domain</w:t>
      </w:r>
    </w:p>
    <w:p w:rsidR="00A03325" w:rsidRPr="00A03325" w:rsidRDefault="00A03325" w:rsidP="00A03325">
      <w:pPr>
        <w:pStyle w:val="BodyText"/>
        <w:rPr>
          <w:lang w:val="en-GB"/>
        </w:rPr>
      </w:pPr>
      <w:r>
        <w:rPr>
          <w:lang w:val="en-GB"/>
        </w:rPr>
        <w:t>TBD.</w:t>
      </w:r>
    </w:p>
    <w:p w:rsidR="00D7794A" w:rsidRDefault="00D7794A" w:rsidP="00E91338">
      <w:pPr>
        <w:pStyle w:val="Heading2"/>
        <w:rPr>
          <w:lang w:val="en-GB"/>
        </w:rPr>
      </w:pPr>
      <w:r>
        <w:rPr>
          <w:lang w:val="en-GB"/>
        </w:rPr>
        <w:t>Extend a Darwinet Domain with a new node</w:t>
      </w:r>
    </w:p>
    <w:p w:rsidR="007D5D17" w:rsidRDefault="007D5D17" w:rsidP="007D5D17">
      <w:pPr>
        <w:pStyle w:val="Heading3"/>
        <w:rPr>
          <w:lang w:val="en-GB"/>
        </w:rPr>
      </w:pPr>
      <w:r>
        <w:rPr>
          <w:lang w:val="en-GB"/>
        </w:rPr>
        <w:t>Invite a new Desktop node</w:t>
      </w:r>
    </w:p>
    <w:p w:rsidR="007D5D17" w:rsidRDefault="007D5D17" w:rsidP="007D5D17">
      <w:pPr>
        <w:pStyle w:val="BodyText"/>
        <w:rPr>
          <w:lang w:val="en-GB"/>
        </w:rPr>
      </w:pPr>
      <w:r>
        <w:rPr>
          <w:lang w:val="en-GB"/>
        </w:rPr>
        <w:t>An Administrator (owner) of a Domain may use the Darwinet manager application of a Desktop to invite a new desktop node to the Domain.</w:t>
      </w:r>
    </w:p>
    <w:p w:rsidR="007D5D17" w:rsidRDefault="007D5D17" w:rsidP="007D5D17">
      <w:pPr>
        <w:pStyle w:val="BodyText"/>
        <w:rPr>
          <w:lang w:val="en-GB"/>
        </w:rPr>
      </w:pPr>
      <w:r>
        <w:rPr>
          <w:lang w:val="en-GB"/>
        </w:rPr>
        <w:t>TBD.</w:t>
      </w:r>
    </w:p>
    <w:p w:rsidR="007D5D17" w:rsidRDefault="007D5D17" w:rsidP="007D5D17">
      <w:pPr>
        <w:pStyle w:val="Heading3"/>
        <w:rPr>
          <w:lang w:val="en-GB"/>
        </w:rPr>
      </w:pPr>
      <w:r>
        <w:rPr>
          <w:lang w:val="en-GB"/>
        </w:rPr>
        <w:t>Invite a mobile device node</w:t>
      </w:r>
    </w:p>
    <w:p w:rsidR="007D5D17" w:rsidRDefault="007D5D17" w:rsidP="007D5D17">
      <w:pPr>
        <w:pStyle w:val="BodyText"/>
        <w:rPr>
          <w:lang w:val="en-GB"/>
        </w:rPr>
      </w:pPr>
      <w:r>
        <w:rPr>
          <w:lang w:val="en-GB"/>
        </w:rPr>
        <w:t>TBD.</w:t>
      </w:r>
    </w:p>
    <w:p w:rsidR="007D5D17" w:rsidRDefault="007D5D17" w:rsidP="007D5D17">
      <w:pPr>
        <w:pStyle w:val="Heading3"/>
        <w:rPr>
          <w:lang w:val="en-GB"/>
        </w:rPr>
      </w:pPr>
      <w:r>
        <w:rPr>
          <w:lang w:val="en-GB"/>
        </w:rPr>
        <w:t>Invite a Web server node</w:t>
      </w:r>
    </w:p>
    <w:p w:rsidR="007D5D17" w:rsidRPr="007D5D17" w:rsidRDefault="007D5D17" w:rsidP="007D5D17">
      <w:pPr>
        <w:pStyle w:val="BodyText"/>
        <w:rPr>
          <w:lang w:val="en-GB"/>
        </w:rPr>
      </w:pPr>
      <w:r>
        <w:rPr>
          <w:lang w:val="en-GB"/>
        </w:rPr>
        <w:t>TBD.</w:t>
      </w:r>
    </w:p>
    <w:p w:rsidR="00E91338" w:rsidRDefault="00E91338" w:rsidP="00E91338">
      <w:pPr>
        <w:pStyle w:val="Heading2"/>
        <w:rPr>
          <w:lang w:val="en-GB"/>
        </w:rPr>
      </w:pPr>
      <w:r>
        <w:rPr>
          <w:lang w:val="en-GB"/>
        </w:rPr>
        <w:t>Adding new user to a Darwinet Domain</w:t>
      </w:r>
    </w:p>
    <w:p w:rsidR="007D5D17" w:rsidRDefault="007D5D17" w:rsidP="00A03325">
      <w:pPr>
        <w:pStyle w:val="BodyText"/>
        <w:rPr>
          <w:lang w:val="en-GB"/>
        </w:rPr>
      </w:pPr>
      <w:r>
        <w:rPr>
          <w:lang w:val="en-GB"/>
        </w:rPr>
        <w:t>The Administrator (owner) of a Domain may use a desktop Darwinet Manager to administrate the Domain users.</w:t>
      </w:r>
    </w:p>
    <w:p w:rsidR="00A03325" w:rsidRPr="00A03325" w:rsidRDefault="00A03325" w:rsidP="00A03325">
      <w:pPr>
        <w:pStyle w:val="BodyText"/>
        <w:rPr>
          <w:lang w:val="en-GB"/>
        </w:rPr>
      </w:pPr>
      <w:r>
        <w:rPr>
          <w:lang w:val="en-GB"/>
        </w:rPr>
        <w:t>TBD.</w:t>
      </w:r>
    </w:p>
    <w:p w:rsidR="00D7794A" w:rsidRDefault="00E91338" w:rsidP="00E91338">
      <w:pPr>
        <w:pStyle w:val="Heading2"/>
        <w:rPr>
          <w:lang w:val="en-GB"/>
        </w:rPr>
      </w:pPr>
      <w:r>
        <w:rPr>
          <w:lang w:val="en-GB"/>
        </w:rPr>
        <w:t>Working with</w:t>
      </w:r>
      <w:r w:rsidR="00D7794A">
        <w:rPr>
          <w:lang w:val="en-GB"/>
        </w:rPr>
        <w:t xml:space="preserve"> files in </w:t>
      </w:r>
      <w:r>
        <w:rPr>
          <w:lang w:val="en-GB"/>
        </w:rPr>
        <w:t xml:space="preserve">a </w:t>
      </w:r>
      <w:r w:rsidR="00D7794A">
        <w:rPr>
          <w:lang w:val="en-GB"/>
        </w:rPr>
        <w:t>Domain view through Desktop virtual drive</w:t>
      </w:r>
    </w:p>
    <w:p w:rsidR="00A03325" w:rsidRPr="00A03325" w:rsidRDefault="00A03325" w:rsidP="00A03325">
      <w:pPr>
        <w:pStyle w:val="BodyText"/>
        <w:rPr>
          <w:lang w:val="en-GB"/>
        </w:rPr>
      </w:pPr>
      <w:r>
        <w:rPr>
          <w:lang w:val="en-GB"/>
        </w:rPr>
        <w:t>TBD.</w:t>
      </w:r>
    </w:p>
    <w:p w:rsidR="00E91338" w:rsidRDefault="00E91338" w:rsidP="00E91338">
      <w:pPr>
        <w:pStyle w:val="Heading2"/>
        <w:rPr>
          <w:lang w:val="en-GB"/>
        </w:rPr>
      </w:pPr>
      <w:r>
        <w:rPr>
          <w:lang w:val="en-GB"/>
        </w:rPr>
        <w:t>Working with files through Darwinet Application</w:t>
      </w:r>
    </w:p>
    <w:p w:rsidR="007D5D17" w:rsidRDefault="007D5D17" w:rsidP="00A03325">
      <w:pPr>
        <w:pStyle w:val="BodyText"/>
        <w:rPr>
          <w:lang w:val="en-GB"/>
        </w:rPr>
      </w:pPr>
      <w:r>
        <w:rPr>
          <w:lang w:val="en-GB"/>
        </w:rPr>
        <w:t>A Darwinet Application may access files of a Darwinet Domain and show a user interface to manage files.</w:t>
      </w:r>
    </w:p>
    <w:p w:rsidR="007D5D17" w:rsidRDefault="007D5D17" w:rsidP="00A03325">
      <w:pPr>
        <w:pStyle w:val="BodyText"/>
        <w:rPr>
          <w:lang w:val="en-GB"/>
        </w:rPr>
      </w:pPr>
      <w:r>
        <w:rPr>
          <w:lang w:val="en-GB"/>
        </w:rPr>
        <w:t>On some mobile devices there is no file system available to the user (e.g. iOS). On these platforms the device application may still work with files in the Darwinet Domain but only as defined by the application.</w:t>
      </w:r>
    </w:p>
    <w:p w:rsidR="00A03325" w:rsidRPr="00A03325" w:rsidRDefault="00A03325" w:rsidP="00A03325">
      <w:pPr>
        <w:pStyle w:val="BodyText"/>
        <w:rPr>
          <w:lang w:val="en-GB"/>
        </w:rPr>
      </w:pPr>
      <w:r>
        <w:rPr>
          <w:lang w:val="en-GB"/>
        </w:rPr>
        <w:t>TBD.</w:t>
      </w:r>
    </w:p>
    <w:p w:rsidR="00D7794A" w:rsidRDefault="00D7794A" w:rsidP="00E91338">
      <w:pPr>
        <w:pStyle w:val="Heading2"/>
        <w:rPr>
          <w:lang w:val="en-GB"/>
        </w:rPr>
      </w:pPr>
      <w:r>
        <w:rPr>
          <w:lang w:val="en-GB"/>
        </w:rPr>
        <w:t xml:space="preserve">Edit </w:t>
      </w:r>
      <w:r w:rsidR="00E91338">
        <w:rPr>
          <w:lang w:val="en-GB"/>
        </w:rPr>
        <w:t>file change conflicts in virtual Drive</w:t>
      </w:r>
    </w:p>
    <w:p w:rsidR="00A03325" w:rsidRPr="00A03325" w:rsidRDefault="00A03325" w:rsidP="00A03325">
      <w:pPr>
        <w:pStyle w:val="BodyText"/>
        <w:rPr>
          <w:lang w:val="en-GB"/>
        </w:rPr>
      </w:pPr>
      <w:r>
        <w:rPr>
          <w:lang w:val="en-GB"/>
        </w:rPr>
        <w:t>TBD.</w:t>
      </w:r>
    </w:p>
    <w:p w:rsidR="00E91338" w:rsidRDefault="00E91338" w:rsidP="00E91338">
      <w:pPr>
        <w:pStyle w:val="Heading2"/>
        <w:rPr>
          <w:lang w:val="en-GB"/>
        </w:rPr>
      </w:pPr>
      <w:r>
        <w:rPr>
          <w:lang w:val="en-GB"/>
        </w:rPr>
        <w:lastRenderedPageBreak/>
        <w:t>Attend to file change conflicts though Darwinet Application</w:t>
      </w:r>
    </w:p>
    <w:p w:rsidR="00A03325" w:rsidRPr="00A03325" w:rsidRDefault="00A03325" w:rsidP="00A03325">
      <w:pPr>
        <w:pStyle w:val="BodyText"/>
        <w:rPr>
          <w:lang w:val="en-GB"/>
        </w:rPr>
      </w:pPr>
      <w:r>
        <w:rPr>
          <w:lang w:val="en-GB"/>
        </w:rPr>
        <w:t>TBD.</w:t>
      </w:r>
    </w:p>
    <w:p w:rsidR="00E91338" w:rsidRDefault="00E91338" w:rsidP="00E91338">
      <w:pPr>
        <w:pStyle w:val="Heading2"/>
        <w:rPr>
          <w:lang w:val="en-GB"/>
        </w:rPr>
      </w:pPr>
      <w:r>
        <w:rPr>
          <w:lang w:val="en-GB"/>
        </w:rPr>
        <w:t>Attend to Domain data change conflicts</w:t>
      </w:r>
    </w:p>
    <w:p w:rsidR="004D7232" w:rsidRDefault="004D7232" w:rsidP="00A03325">
      <w:pPr>
        <w:pStyle w:val="BodyText"/>
        <w:rPr>
          <w:lang w:val="en-GB"/>
        </w:rPr>
      </w:pPr>
      <w:r>
        <w:rPr>
          <w:lang w:val="en-GB"/>
        </w:rPr>
        <w:t>Darwinet applications share data with users within the domain. This data may be edited both online and offline and at different times. Therefore multiple users may involuntary make different changes to the same data.</w:t>
      </w:r>
    </w:p>
    <w:p w:rsidR="004D7232" w:rsidRDefault="004D7232" w:rsidP="00A03325">
      <w:pPr>
        <w:pStyle w:val="BodyText"/>
        <w:rPr>
          <w:lang w:val="en-GB"/>
        </w:rPr>
      </w:pPr>
      <w:r>
        <w:rPr>
          <w:lang w:val="en-GB"/>
        </w:rPr>
        <w:t>The default behaviour of a Darwinet application is to branch the view on data change conflicts.</w:t>
      </w:r>
    </w:p>
    <w:p w:rsidR="004D7232" w:rsidRDefault="004D7232" w:rsidP="00DA22D0">
      <w:pPr>
        <w:pStyle w:val="BodyText"/>
        <w:numPr>
          <w:ilvl w:val="0"/>
          <w:numId w:val="44"/>
        </w:numPr>
        <w:rPr>
          <w:lang w:val="en-GB"/>
        </w:rPr>
      </w:pPr>
      <w:r>
        <w:rPr>
          <w:lang w:val="en-GB"/>
        </w:rPr>
        <w:t>The Application shall provide enough information to the user so that conflicts may be solved.</w:t>
      </w:r>
    </w:p>
    <w:p w:rsidR="004D7232" w:rsidRDefault="004D7232" w:rsidP="00DA22D0">
      <w:pPr>
        <w:pStyle w:val="BodyText"/>
        <w:numPr>
          <w:ilvl w:val="0"/>
          <w:numId w:val="44"/>
        </w:numPr>
        <w:rPr>
          <w:lang w:val="en-GB"/>
        </w:rPr>
      </w:pPr>
      <w:r>
        <w:rPr>
          <w:lang w:val="en-GB"/>
        </w:rPr>
        <w:t>The user shall be able to choose to keep a branch. Other user shall then be able to see the available branches and select which one to follow.</w:t>
      </w:r>
    </w:p>
    <w:p w:rsidR="004D7232" w:rsidRPr="004D7232" w:rsidRDefault="004D7232" w:rsidP="004D7232">
      <w:pPr>
        <w:pStyle w:val="BodyText"/>
        <w:rPr>
          <w:rStyle w:val="Emphasis"/>
        </w:rPr>
      </w:pPr>
      <w:r w:rsidRPr="004D7232">
        <w:rPr>
          <w:rStyle w:val="Emphasis"/>
        </w:rPr>
        <w:t>Note: Support for branching is key to enable an evolutionary way of working together. The branch may represent two possible solutions or progress and enabling both to live on opens up for competition (</w:t>
      </w:r>
      <w:r w:rsidRPr="004D7232">
        <w:rPr>
          <w:rStyle w:val="Strong"/>
        </w:rPr>
        <w:t>survival of the fittest</w:t>
      </w:r>
      <w:r w:rsidRPr="004D7232">
        <w:rPr>
          <w:rStyle w:val="Emphasis"/>
        </w:rPr>
        <w:t>).</w:t>
      </w:r>
    </w:p>
    <w:p w:rsidR="00A03325" w:rsidRPr="00A03325" w:rsidRDefault="00A03325" w:rsidP="00A03325">
      <w:pPr>
        <w:pStyle w:val="BodyText"/>
        <w:rPr>
          <w:lang w:val="en-GB"/>
        </w:rPr>
      </w:pPr>
      <w:r>
        <w:rPr>
          <w:lang w:val="en-GB"/>
        </w:rPr>
        <w:t>TBD.</w:t>
      </w:r>
    </w:p>
    <w:p w:rsidR="00E91338" w:rsidRDefault="00E91338" w:rsidP="00E91338">
      <w:pPr>
        <w:pStyle w:val="Heading2"/>
        <w:rPr>
          <w:lang w:val="en-GB"/>
        </w:rPr>
      </w:pPr>
      <w:r>
        <w:rPr>
          <w:lang w:val="en-GB"/>
        </w:rPr>
        <w:t>Install Darwinet Application from Darwinet service provider</w:t>
      </w:r>
    </w:p>
    <w:p w:rsidR="00A03325" w:rsidRPr="00A03325" w:rsidRDefault="00A03325" w:rsidP="00A03325">
      <w:pPr>
        <w:pStyle w:val="BodyText"/>
        <w:rPr>
          <w:lang w:val="en-GB"/>
        </w:rPr>
      </w:pPr>
      <w:r>
        <w:rPr>
          <w:lang w:val="en-GB"/>
        </w:rPr>
        <w:t>TBD.</w:t>
      </w:r>
    </w:p>
    <w:p w:rsidR="00E91338" w:rsidRDefault="00E91338" w:rsidP="00E91338">
      <w:pPr>
        <w:pStyle w:val="Heading2"/>
        <w:rPr>
          <w:lang w:val="en-GB"/>
        </w:rPr>
      </w:pPr>
      <w:r>
        <w:rPr>
          <w:lang w:val="en-GB"/>
        </w:rPr>
        <w:t>Select version of Darwinet Application to use</w:t>
      </w:r>
    </w:p>
    <w:p w:rsidR="00554562" w:rsidRPr="00C81D35" w:rsidRDefault="00554562" w:rsidP="00554562">
      <w:pPr>
        <w:pStyle w:val="Heading3"/>
        <w:rPr>
          <w:lang w:val="en-GB"/>
        </w:rPr>
      </w:pPr>
      <w:r>
        <w:rPr>
          <w:lang w:val="en-GB"/>
        </w:rPr>
        <w:t>Accepting Darwinet Service upgrades</w:t>
      </w:r>
    </w:p>
    <w:p w:rsidR="00554562" w:rsidRDefault="00554562" w:rsidP="00554562">
      <w:pPr>
        <w:pStyle w:val="BodyText"/>
        <w:rPr>
          <w:lang w:val="en-GB"/>
        </w:rPr>
      </w:pPr>
      <w:r w:rsidRPr="00C81D35">
        <w:rPr>
          <w:lang w:val="en-GB"/>
        </w:rPr>
        <w:t>The executable that i</w:t>
      </w:r>
      <w:r>
        <w:rPr>
          <w:lang w:val="en-GB"/>
        </w:rPr>
        <w:t>mplements a Darwinet node shall be upgraded through the Domain that provided it.</w:t>
      </w:r>
    </w:p>
    <w:p w:rsidR="00A03325" w:rsidRPr="00A03325" w:rsidRDefault="00A03325" w:rsidP="00A03325">
      <w:pPr>
        <w:pStyle w:val="BodyText"/>
        <w:rPr>
          <w:lang w:val="en-GB"/>
        </w:rPr>
      </w:pPr>
      <w:r>
        <w:rPr>
          <w:lang w:val="en-GB"/>
        </w:rPr>
        <w:t>TBD.</w:t>
      </w:r>
    </w:p>
    <w:p w:rsidR="00E87AF9" w:rsidRPr="00C81D35" w:rsidRDefault="00554562" w:rsidP="00E87AF9">
      <w:pPr>
        <w:pStyle w:val="Heading2"/>
        <w:rPr>
          <w:lang w:val="en-GB"/>
        </w:rPr>
      </w:pPr>
      <w:bookmarkStart w:id="18" w:name="_Toc332292452"/>
      <w:bookmarkEnd w:id="17"/>
      <w:r>
        <w:rPr>
          <w:lang w:val="en-GB"/>
        </w:rPr>
        <w:t>Purchase a</w:t>
      </w:r>
      <w:r w:rsidR="00E87AF9" w:rsidRPr="00C81D35">
        <w:rPr>
          <w:lang w:val="en-GB"/>
        </w:rPr>
        <w:t xml:space="preserve"> Third Party Darwinet Application</w:t>
      </w:r>
      <w:bookmarkEnd w:id="18"/>
    </w:p>
    <w:p w:rsidR="00E87AF9" w:rsidRPr="00C81D35" w:rsidRDefault="00E87AF9" w:rsidP="00E87AF9">
      <w:pPr>
        <w:pStyle w:val="BodyText"/>
        <w:rPr>
          <w:lang w:val="en-GB"/>
        </w:rPr>
      </w:pPr>
      <w:r w:rsidRPr="00C81D35">
        <w:rPr>
          <w:lang w:val="en-GB"/>
        </w:rPr>
        <w:t>The Darwinet network provides functionality through Applications that operates in the Darwinet network.</w:t>
      </w:r>
    </w:p>
    <w:p w:rsidR="00E87AF9" w:rsidRPr="00C81D35" w:rsidRDefault="00E87AF9" w:rsidP="00E87AF9">
      <w:pPr>
        <w:pStyle w:val="BodyText"/>
        <w:rPr>
          <w:lang w:val="en-GB"/>
        </w:rPr>
      </w:pPr>
      <w:r w:rsidRPr="00C81D35">
        <w:rPr>
          <w:lang w:val="en-GB"/>
        </w:rPr>
        <w:t xml:space="preserve">The application may be developed by a third party and may be published for purchase on a </w:t>
      </w:r>
      <w:r w:rsidR="006C3A25" w:rsidRPr="00C81D35">
        <w:rPr>
          <w:lang w:val="en-GB"/>
        </w:rPr>
        <w:t>Darwinet</w:t>
      </w:r>
      <w:r w:rsidRPr="00C81D35">
        <w:rPr>
          <w:lang w:val="en-GB"/>
        </w:rPr>
        <w:t xml:space="preserve"> service provider.</w:t>
      </w:r>
    </w:p>
    <w:p w:rsidR="00E87AF9" w:rsidRPr="00C81D35" w:rsidRDefault="00554562" w:rsidP="00E87AF9">
      <w:pPr>
        <w:pStyle w:val="Heading2"/>
        <w:rPr>
          <w:lang w:val="en-GB"/>
        </w:rPr>
      </w:pPr>
      <w:bookmarkStart w:id="19" w:name="_Toc332292461"/>
      <w:r>
        <w:rPr>
          <w:lang w:val="en-GB"/>
        </w:rPr>
        <w:t>Sell or Buy</w:t>
      </w:r>
      <w:r w:rsidR="00E87AF9" w:rsidRPr="00C81D35">
        <w:rPr>
          <w:lang w:val="en-GB"/>
        </w:rPr>
        <w:t xml:space="preserve"> Darwinet application</w:t>
      </w:r>
      <w:bookmarkEnd w:id="19"/>
    </w:p>
    <w:p w:rsidR="00E87AF9" w:rsidRPr="00C81D35" w:rsidRDefault="00E87AF9" w:rsidP="00E87AF9">
      <w:pPr>
        <w:pStyle w:val="BodyText"/>
        <w:rPr>
          <w:lang w:val="en-GB"/>
        </w:rPr>
      </w:pPr>
      <w:r w:rsidRPr="00C81D35">
        <w:rPr>
          <w:lang w:val="en-GB"/>
        </w:rPr>
        <w:t>It must be possible to enable provider of the application to charge for the usage of the application.</w:t>
      </w:r>
    </w:p>
    <w:p w:rsidR="00E87AF9" w:rsidRPr="00C81D35" w:rsidRDefault="006C3A25" w:rsidP="00E87AF9">
      <w:pPr>
        <w:pStyle w:val="BodyText"/>
        <w:rPr>
          <w:lang w:val="en-GB"/>
        </w:rPr>
      </w:pPr>
      <w:r w:rsidRPr="00C81D35">
        <w:rPr>
          <w:lang w:val="en-GB"/>
        </w:rPr>
        <w:t>Consider</w:t>
      </w:r>
      <w:r w:rsidR="00E87AF9" w:rsidRPr="00C81D35">
        <w:rPr>
          <w:lang w:val="en-GB"/>
        </w:rPr>
        <w:t xml:space="preserve"> to use some of the same rules as Apple has defined for </w:t>
      </w:r>
      <w:r w:rsidRPr="00C81D35">
        <w:rPr>
          <w:lang w:val="en-GB"/>
        </w:rPr>
        <w:t>iPhone</w:t>
      </w:r>
      <w:r w:rsidR="00E87AF9" w:rsidRPr="00C81D35">
        <w:rPr>
          <w:lang w:val="en-GB"/>
        </w:rPr>
        <w:t xml:space="preserve"> Applications. That is, free applications remain free. Bug fixes and version upgrades are free.</w:t>
      </w:r>
    </w:p>
    <w:p w:rsidR="00E87AF9" w:rsidRPr="00C81D35" w:rsidRDefault="00E87AF9" w:rsidP="00E87AF9">
      <w:pPr>
        <w:pStyle w:val="BodyText"/>
        <w:rPr>
          <w:lang w:val="en-GB"/>
        </w:rPr>
      </w:pPr>
      <w:r w:rsidRPr="00C81D35">
        <w:rPr>
          <w:lang w:val="en-GB"/>
        </w:rPr>
        <w:lastRenderedPageBreak/>
        <w:t>The Darwinet Network must provide a monetary transaction system that enables providers of applications to sell application over the network.</w:t>
      </w:r>
    </w:p>
    <w:p w:rsidR="00E87AF9" w:rsidRPr="00C81D35" w:rsidRDefault="00E87AF9" w:rsidP="00E87AF9">
      <w:pPr>
        <w:pStyle w:val="BodyText"/>
        <w:rPr>
          <w:lang w:val="en-GB"/>
        </w:rPr>
      </w:pPr>
      <w:r w:rsidRPr="00C81D35">
        <w:rPr>
          <w:lang w:val="en-GB"/>
        </w:rPr>
        <w:t>TBD.</w:t>
      </w:r>
    </w:p>
    <w:p w:rsidR="00E87AF9" w:rsidRPr="00C81D35" w:rsidRDefault="00554562" w:rsidP="00E87AF9">
      <w:pPr>
        <w:pStyle w:val="Heading2"/>
        <w:rPr>
          <w:lang w:val="en-GB"/>
        </w:rPr>
      </w:pPr>
      <w:bookmarkStart w:id="20" w:name="_Toc332292462"/>
      <w:r>
        <w:rPr>
          <w:lang w:val="en-GB"/>
        </w:rPr>
        <w:t>Sell or Buy</w:t>
      </w:r>
      <w:r w:rsidR="00E87AF9" w:rsidRPr="00C81D35">
        <w:rPr>
          <w:lang w:val="en-GB"/>
        </w:rPr>
        <w:t xml:space="preserve"> for Darwinet data</w:t>
      </w:r>
      <w:bookmarkEnd w:id="20"/>
    </w:p>
    <w:p w:rsidR="00E87AF9" w:rsidRPr="00C81D35" w:rsidRDefault="00E87AF9" w:rsidP="00E87AF9">
      <w:pPr>
        <w:pStyle w:val="BodyText"/>
        <w:rPr>
          <w:lang w:val="en-GB"/>
        </w:rPr>
      </w:pPr>
      <w:r w:rsidRPr="00C81D35">
        <w:rPr>
          <w:lang w:val="en-GB"/>
        </w:rPr>
        <w:t>It must be possible to use Darwinet as a marketplace of data.</w:t>
      </w:r>
    </w:p>
    <w:p w:rsidR="00E87AF9" w:rsidRPr="00C81D35" w:rsidRDefault="00E87AF9" w:rsidP="00E87AF9">
      <w:pPr>
        <w:pStyle w:val="BodyText"/>
        <w:rPr>
          <w:lang w:val="en-GB"/>
        </w:rPr>
      </w:pPr>
      <w:r w:rsidRPr="00C81D35">
        <w:rPr>
          <w:lang w:val="en-GB"/>
        </w:rPr>
        <w:t>The mechanism behind that should be same as the market place of Darwinet applications.</w:t>
      </w:r>
    </w:p>
    <w:p w:rsidR="00E87AF9" w:rsidRDefault="00E87AF9" w:rsidP="00E87AF9">
      <w:pPr>
        <w:pStyle w:val="BodyText"/>
        <w:rPr>
          <w:lang w:val="en-GB"/>
        </w:rPr>
      </w:pPr>
      <w:r w:rsidRPr="00C81D35">
        <w:rPr>
          <w:lang w:val="en-GB"/>
        </w:rPr>
        <w:t xml:space="preserve">This enables </w:t>
      </w:r>
      <w:r w:rsidR="006C3A25" w:rsidRPr="00C81D35">
        <w:rPr>
          <w:lang w:val="en-GB"/>
        </w:rPr>
        <w:t>Darwinet</w:t>
      </w:r>
      <w:r w:rsidRPr="00C81D35">
        <w:rPr>
          <w:lang w:val="en-GB"/>
        </w:rPr>
        <w:t xml:space="preserve"> to evolve also based on financial incitements allowing participants to share data and applications based on an economical value.</w:t>
      </w:r>
    </w:p>
    <w:p w:rsidR="00554562" w:rsidRPr="00C81D35" w:rsidRDefault="00554562" w:rsidP="00E87AF9">
      <w:pPr>
        <w:pStyle w:val="BodyText"/>
        <w:rPr>
          <w:lang w:val="en-GB"/>
        </w:rPr>
      </w:pPr>
      <w:r>
        <w:rPr>
          <w:lang w:val="en-GB"/>
        </w:rPr>
        <w:t>TBD.</w:t>
      </w:r>
    </w:p>
    <w:p w:rsidR="006D0880" w:rsidRPr="00C81D35" w:rsidRDefault="008B7884" w:rsidP="006D0880">
      <w:pPr>
        <w:pStyle w:val="Heading1"/>
        <w:rPr>
          <w:lang w:val="en-GB"/>
        </w:rPr>
      </w:pPr>
      <w:bookmarkStart w:id="21" w:name="_Ref347498918"/>
      <w:r w:rsidRPr="00C81D35">
        <w:rPr>
          <w:lang w:val="en-GB"/>
        </w:rPr>
        <w:t xml:space="preserve">Darwinet </w:t>
      </w:r>
      <w:r w:rsidR="006D0880" w:rsidRPr="00C81D35">
        <w:rPr>
          <w:lang w:val="en-GB"/>
        </w:rPr>
        <w:t>Requirement specification</w:t>
      </w:r>
      <w:bookmarkEnd w:id="1"/>
      <w:bookmarkEnd w:id="21"/>
    </w:p>
    <w:p w:rsidR="006D0880" w:rsidRPr="00C81D35" w:rsidRDefault="006D0880" w:rsidP="006D0880">
      <w:pPr>
        <w:pStyle w:val="Heading2"/>
        <w:rPr>
          <w:lang w:val="en-GB"/>
        </w:rPr>
      </w:pPr>
      <w:bookmarkStart w:id="22" w:name="_Toc232176334"/>
      <w:r w:rsidRPr="00C81D35">
        <w:rPr>
          <w:lang w:val="en-GB"/>
        </w:rPr>
        <w:t>Requirement specification Overview</w:t>
      </w:r>
      <w:bookmarkEnd w:id="22"/>
    </w:p>
    <w:p w:rsidR="006D0880" w:rsidRPr="00C81D35" w:rsidRDefault="006D0880" w:rsidP="006D0880">
      <w:pPr>
        <w:pStyle w:val="BodyText"/>
        <w:rPr>
          <w:lang w:val="en-GB"/>
        </w:rPr>
      </w:pPr>
      <w:r w:rsidRPr="00C81D35">
        <w:rPr>
          <w:lang w:val="en-GB"/>
        </w:rPr>
        <w:t>In t</w:t>
      </w:r>
      <w:r w:rsidR="004301D8">
        <w:rPr>
          <w:lang w:val="en-GB"/>
        </w:rPr>
        <w:t>his document the requirements of</w:t>
      </w:r>
      <w:r w:rsidRPr="00C81D35">
        <w:rPr>
          <w:lang w:val="en-GB"/>
        </w:rPr>
        <w:t xml:space="preserve"> Darwinet nodes are specified.</w:t>
      </w:r>
    </w:p>
    <w:p w:rsidR="004301D8" w:rsidRPr="00C81D35" w:rsidRDefault="004301D8" w:rsidP="006D0880">
      <w:pPr>
        <w:pStyle w:val="BodyText"/>
        <w:rPr>
          <w:lang w:val="en-GB"/>
        </w:rPr>
      </w:pPr>
      <w:r w:rsidRPr="004301D8">
        <w:rPr>
          <w:lang w:val="en-GB"/>
        </w:rPr>
        <w:t>These requirements describe the core functionality of the Darwinet framework and the functionality that Darwinet applications must implement to operate within that framework.</w:t>
      </w:r>
    </w:p>
    <w:p w:rsidR="006D0880" w:rsidRPr="00C81D35" w:rsidRDefault="006D0880" w:rsidP="006D0880">
      <w:pPr>
        <w:pStyle w:val="BodyText"/>
        <w:rPr>
          <w:lang w:val="en-GB"/>
        </w:rPr>
      </w:pPr>
      <w:r w:rsidRPr="00C81D35">
        <w:rPr>
          <w:lang w:val="en-GB"/>
        </w:rPr>
        <w:t>TBD.</w:t>
      </w:r>
    </w:p>
    <w:p w:rsidR="006D0880" w:rsidRPr="00C81D35" w:rsidRDefault="006D0880" w:rsidP="006D0880">
      <w:pPr>
        <w:pStyle w:val="Heading2"/>
        <w:rPr>
          <w:lang w:val="en-GB"/>
        </w:rPr>
      </w:pPr>
      <w:bookmarkStart w:id="23" w:name="_Toc232176335"/>
      <w:r w:rsidRPr="00C81D35">
        <w:rPr>
          <w:lang w:val="en-GB"/>
        </w:rPr>
        <w:t>Darwinet functional requirements</w:t>
      </w:r>
    </w:p>
    <w:p w:rsidR="006D0880" w:rsidRPr="00C81D35" w:rsidRDefault="006D0880" w:rsidP="006D0880">
      <w:pPr>
        <w:pStyle w:val="Heading3"/>
        <w:rPr>
          <w:lang w:val="en-GB"/>
        </w:rPr>
      </w:pPr>
      <w:r w:rsidRPr="00C81D35">
        <w:rPr>
          <w:lang w:val="en-GB"/>
        </w:rPr>
        <w:t>Functional requirements overview</w:t>
      </w:r>
    </w:p>
    <w:p w:rsidR="006D0880" w:rsidRPr="00C81D35" w:rsidRDefault="006D0880" w:rsidP="006D0880">
      <w:pPr>
        <w:pStyle w:val="BodyText"/>
        <w:rPr>
          <w:lang w:val="en-GB"/>
        </w:rPr>
      </w:pPr>
      <w:r w:rsidRPr="00C81D35">
        <w:rPr>
          <w:lang w:val="en-GB"/>
        </w:rPr>
        <w:t>Darwinet defines a secure and controlled peer-to-peer network domain.</w:t>
      </w:r>
    </w:p>
    <w:p w:rsidR="006D0880" w:rsidRPr="00C81D35" w:rsidRDefault="006D0880" w:rsidP="006D0880">
      <w:pPr>
        <w:pStyle w:val="BodyText"/>
        <w:rPr>
          <w:lang w:val="en-GB"/>
        </w:rPr>
      </w:pPr>
      <w:r w:rsidRPr="00C81D35">
        <w:rPr>
          <w:lang w:val="en-GB"/>
        </w:rPr>
        <w:t>The Domain defines users, physical nodes and applications that are allowed to participate in data exchange within the domain.</w:t>
      </w:r>
    </w:p>
    <w:p w:rsidR="006D0880" w:rsidRPr="00C81D35" w:rsidRDefault="006D0880" w:rsidP="006D0880">
      <w:pPr>
        <w:pStyle w:val="BodyText"/>
        <w:rPr>
          <w:lang w:val="en-GB"/>
        </w:rPr>
      </w:pPr>
      <w:r w:rsidRPr="00C81D35">
        <w:rPr>
          <w:lang w:val="en-GB"/>
        </w:rPr>
        <w:t>Data and messaging within the domain is accessible only to members or the domain.</w:t>
      </w:r>
    </w:p>
    <w:p w:rsidR="006D0880" w:rsidRPr="00C81D35" w:rsidRDefault="006D0880" w:rsidP="006D0880">
      <w:pPr>
        <w:pStyle w:val="BodyText"/>
        <w:rPr>
          <w:lang w:val="en-GB"/>
        </w:rPr>
      </w:pPr>
      <w:r w:rsidRPr="00C81D35">
        <w:rPr>
          <w:lang w:val="en-GB"/>
        </w:rPr>
        <w:t>Routing of messages between domain nodes members are allowed by nodes that are not members of the domain but routing nodes must be authorized by the domain.</w:t>
      </w:r>
    </w:p>
    <w:p w:rsidR="006D0880" w:rsidRPr="00C81D35" w:rsidRDefault="006D0880" w:rsidP="006D0880">
      <w:pPr>
        <w:pStyle w:val="BodyText"/>
        <w:rPr>
          <w:lang w:val="en-GB"/>
        </w:rPr>
      </w:pPr>
      <w:r w:rsidRPr="00C81D35">
        <w:rPr>
          <w:lang w:val="en-GB"/>
        </w:rPr>
        <w:t>New domain nodes are created by cloning existing node</w:t>
      </w:r>
      <w:r w:rsidR="006C3A25" w:rsidRPr="00C81D35">
        <w:rPr>
          <w:lang w:val="en-GB"/>
        </w:rPr>
        <w:t>s in the domain (results in a node seed that may be used to create a new node)</w:t>
      </w:r>
    </w:p>
    <w:p w:rsidR="006D0880" w:rsidRPr="00C81D35" w:rsidRDefault="006D0880" w:rsidP="006D0880">
      <w:pPr>
        <w:pStyle w:val="BodyText"/>
        <w:rPr>
          <w:lang w:val="en-GB"/>
        </w:rPr>
      </w:pPr>
      <w:r w:rsidRPr="00C81D35">
        <w:rPr>
          <w:lang w:val="en-GB"/>
        </w:rPr>
        <w:lastRenderedPageBreak/>
        <w:t>A node seed allows a Darwinet engine to install the node clone on a new location. The new node must be Authenticated and Authorized before it is allowed to be a member of the Domain.</w:t>
      </w:r>
    </w:p>
    <w:p w:rsidR="006D0880" w:rsidRPr="00C81D35" w:rsidRDefault="006D0880" w:rsidP="006D0880">
      <w:pPr>
        <w:pStyle w:val="BodyText"/>
        <w:rPr>
          <w:lang w:val="en-GB"/>
        </w:rPr>
      </w:pPr>
      <w:r w:rsidRPr="00C81D35">
        <w:rPr>
          <w:lang w:val="en-GB"/>
        </w:rPr>
        <w:t>New users are added by a user with a role in the domain that is allowed to do this.</w:t>
      </w:r>
    </w:p>
    <w:p w:rsidR="006D0880" w:rsidRPr="00C81D35" w:rsidRDefault="006D0880" w:rsidP="006D0880">
      <w:pPr>
        <w:pStyle w:val="BodyText"/>
        <w:rPr>
          <w:lang w:val="en-GB"/>
        </w:rPr>
      </w:pPr>
      <w:r w:rsidRPr="00C81D35">
        <w:rPr>
          <w:lang w:val="en-GB"/>
        </w:rPr>
        <w:t>User authentication is made with PIN-code entered through picture mapping. Each PIN-digit is associated with a picture and the user selects the pictures in the correct order. Pictures are distributed in a random order at each authentication input.</w:t>
      </w:r>
    </w:p>
    <w:p w:rsidR="006D0880" w:rsidRPr="00C81D35" w:rsidRDefault="006D0880" w:rsidP="006D0880">
      <w:pPr>
        <w:pStyle w:val="Heading3"/>
        <w:rPr>
          <w:lang w:val="en-GB"/>
        </w:rPr>
      </w:pPr>
      <w:r w:rsidRPr="00C81D35">
        <w:rPr>
          <w:lang w:val="en-GB"/>
        </w:rPr>
        <w:t>Create new Domain operation</w:t>
      </w:r>
    </w:p>
    <w:p w:rsidR="006D0880" w:rsidRPr="00C81D35" w:rsidRDefault="006D0880" w:rsidP="00A15755">
      <w:pPr>
        <w:rPr>
          <w:lang w:val="en-GB"/>
        </w:rPr>
      </w:pPr>
      <w:r w:rsidRPr="00A15755">
        <w:rPr>
          <w:noProof/>
        </w:rPr>
        <w:drawing>
          <wp:inline distT="0" distB="0" distL="0" distR="0" wp14:anchorId="328E7AB2" wp14:editId="1F05D0CA">
            <wp:extent cx="6483528" cy="1326515"/>
            <wp:effectExtent l="0" t="0" r="0" b="6985"/>
            <wp:docPr id="4" name="Picture 4" descr="Create-domain-1024x208-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domain-1024x208-100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83528" cy="1326515"/>
                    </a:xfrm>
                    <a:prstGeom prst="rect">
                      <a:avLst/>
                    </a:prstGeom>
                    <a:noFill/>
                    <a:ln>
                      <a:noFill/>
                    </a:ln>
                  </pic:spPr>
                </pic:pic>
              </a:graphicData>
            </a:graphic>
          </wp:inline>
        </w:drawing>
      </w:r>
    </w:p>
    <w:p w:rsidR="006D0880" w:rsidRPr="00C81D35" w:rsidRDefault="006D0880" w:rsidP="006D0880">
      <w:pPr>
        <w:pStyle w:val="BodyText"/>
        <w:rPr>
          <w:lang w:val="en-GB"/>
        </w:rPr>
      </w:pPr>
      <w:r w:rsidRPr="00C81D35">
        <w:rPr>
          <w:lang w:val="en-GB"/>
        </w:rPr>
        <w:t>A user “a” creates a new Darwinet Domain “1x” using the Darwinet Engine.</w:t>
      </w:r>
    </w:p>
    <w:p w:rsidR="006D0880" w:rsidRPr="00C81D35" w:rsidRDefault="006D0880" w:rsidP="006D0880">
      <w:pPr>
        <w:pStyle w:val="BodyText"/>
        <w:rPr>
          <w:lang w:val="en-GB"/>
        </w:rPr>
      </w:pPr>
      <w:r w:rsidRPr="00C81D35">
        <w:rPr>
          <w:lang w:val="en-GB"/>
        </w:rPr>
        <w:t>The result is a local file and data folder for the domain “1x” and the user and the created node are members of the domain.</w:t>
      </w:r>
    </w:p>
    <w:p w:rsidR="006D0880" w:rsidRPr="00C81D35" w:rsidRDefault="006D0880" w:rsidP="006D0880">
      <w:pPr>
        <w:pStyle w:val="Heading3"/>
        <w:rPr>
          <w:lang w:val="en-GB"/>
        </w:rPr>
      </w:pPr>
      <w:r w:rsidRPr="00C81D35">
        <w:rPr>
          <w:lang w:val="en-GB"/>
        </w:rPr>
        <w:t>Clone to create new node</w:t>
      </w:r>
    </w:p>
    <w:p w:rsidR="006D0880" w:rsidRPr="00C81D35" w:rsidRDefault="006D0880" w:rsidP="00A15755">
      <w:pPr>
        <w:rPr>
          <w:lang w:val="en-GB"/>
        </w:rPr>
      </w:pPr>
      <w:r w:rsidRPr="00A15755">
        <w:rPr>
          <w:noProof/>
        </w:rPr>
        <w:drawing>
          <wp:inline distT="0" distB="0" distL="0" distR="0" wp14:anchorId="3D278BDB" wp14:editId="312D2C6C">
            <wp:extent cx="6226493" cy="1383665"/>
            <wp:effectExtent l="0" t="0" r="3175" b="6985"/>
            <wp:docPr id="3" name="Picture 3" descr="Clone-node-to-Seed-1024x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one-node-to-Seed-1024x2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26493" cy="1383665"/>
                    </a:xfrm>
                    <a:prstGeom prst="rect">
                      <a:avLst/>
                    </a:prstGeom>
                    <a:noFill/>
                    <a:ln>
                      <a:noFill/>
                    </a:ln>
                  </pic:spPr>
                </pic:pic>
              </a:graphicData>
            </a:graphic>
          </wp:inline>
        </w:drawing>
      </w:r>
    </w:p>
    <w:p w:rsidR="006D0880" w:rsidRPr="00C81D35" w:rsidRDefault="006D0880" w:rsidP="006D0880">
      <w:pPr>
        <w:pStyle w:val="BodyText"/>
        <w:rPr>
          <w:lang w:val="en-GB"/>
        </w:rPr>
      </w:pPr>
      <w:r w:rsidRPr="00C81D35">
        <w:rPr>
          <w:lang w:val="en-GB"/>
        </w:rPr>
        <w:t>A user “b” is invited to the Domain. User “a” uses node “A” in the domain to clone node “A” into a node Seed for node “B”.</w:t>
      </w:r>
    </w:p>
    <w:p w:rsidR="006D0880" w:rsidRDefault="006D0880" w:rsidP="006D0880">
      <w:pPr>
        <w:pStyle w:val="BodyText"/>
        <w:rPr>
          <w:lang w:val="en-GB"/>
        </w:rPr>
      </w:pPr>
      <w:r w:rsidRPr="00C81D35">
        <w:rPr>
          <w:lang w:val="en-GB"/>
        </w:rPr>
        <w:t>User b gets the seed as a binary and brings it to the location where the node is to be installed (for example a lap-top).</w:t>
      </w:r>
    </w:p>
    <w:p w:rsidR="004301D8" w:rsidRPr="004301D8" w:rsidRDefault="004301D8" w:rsidP="006D0880">
      <w:pPr>
        <w:pStyle w:val="BodyText"/>
        <w:rPr>
          <w:rStyle w:val="Emphasis"/>
          <w:lang w:val="en-GB"/>
        </w:rPr>
      </w:pPr>
      <w:r w:rsidRPr="004301D8">
        <w:rPr>
          <w:rStyle w:val="Emphasis"/>
        </w:rPr>
        <w:t>Note: This scenario need to be extended to</w:t>
      </w:r>
      <w:r w:rsidRPr="004301D8">
        <w:rPr>
          <w:rStyle w:val="Emphasis"/>
          <w:lang w:val="en-GB"/>
        </w:rPr>
        <w:t xml:space="preserve"> describe the "invite" procedure in more detail. For example Darwinet needs a process for new users to request to join a domain, and to negotiate whether they want to join, including any financial negotiations/transactions that might need to take place.</w:t>
      </w:r>
    </w:p>
    <w:p w:rsidR="006D0880" w:rsidRPr="00C81D35" w:rsidRDefault="006D0880" w:rsidP="006D0880">
      <w:pPr>
        <w:pStyle w:val="Heading3"/>
        <w:rPr>
          <w:lang w:val="en-GB"/>
        </w:rPr>
      </w:pPr>
      <w:r w:rsidRPr="00C81D35">
        <w:rPr>
          <w:lang w:val="en-GB"/>
        </w:rPr>
        <w:t>Install Seed operation</w:t>
      </w:r>
    </w:p>
    <w:p w:rsidR="006D0880" w:rsidRPr="00C81D35" w:rsidRDefault="006D0880" w:rsidP="00A15755">
      <w:pPr>
        <w:rPr>
          <w:lang w:val="en-GB"/>
        </w:rPr>
      </w:pPr>
      <w:r w:rsidRPr="00A15755">
        <w:rPr>
          <w:noProof/>
        </w:rPr>
        <w:drawing>
          <wp:inline distT="0" distB="0" distL="0" distR="0" wp14:anchorId="2D0DF93C" wp14:editId="0C1F5003">
            <wp:extent cx="6447797" cy="1269365"/>
            <wp:effectExtent l="0" t="0" r="0" b="6985"/>
            <wp:docPr id="2" name="Picture 2" descr="Install-of-node-Seed-1024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all-of-node-Seed-1024x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47797" cy="1269365"/>
                    </a:xfrm>
                    <a:prstGeom prst="rect">
                      <a:avLst/>
                    </a:prstGeom>
                    <a:noFill/>
                    <a:ln>
                      <a:noFill/>
                    </a:ln>
                  </pic:spPr>
                </pic:pic>
              </a:graphicData>
            </a:graphic>
          </wp:inline>
        </w:drawing>
      </w:r>
    </w:p>
    <w:p w:rsidR="006D0880" w:rsidRDefault="006D0880" w:rsidP="006D0880">
      <w:pPr>
        <w:pStyle w:val="BodyText"/>
        <w:rPr>
          <w:lang w:val="en-GB"/>
        </w:rPr>
      </w:pPr>
      <w:r w:rsidRPr="00C81D35">
        <w:rPr>
          <w:lang w:val="en-GB"/>
        </w:rPr>
        <w:lastRenderedPageBreak/>
        <w:t>User “b” uses the Darwinet Engine to install the Seed for node “B”. The result is a node “B” that will be able to become an authorized member of the domain “1x”.</w:t>
      </w:r>
    </w:p>
    <w:p w:rsidR="004301D8" w:rsidRPr="00A15755" w:rsidRDefault="004301D8" w:rsidP="006D0880">
      <w:pPr>
        <w:pStyle w:val="BodyText"/>
        <w:rPr>
          <w:rStyle w:val="Emphasis"/>
        </w:rPr>
      </w:pPr>
      <w:r w:rsidRPr="00A15755">
        <w:rPr>
          <w:rStyle w:val="Emphasis"/>
        </w:rPr>
        <w:t>Note: The “Seed” mechanism enables a node that does not have Darwinet services installed to be invited. The Seed carries information so that the new node may “call back” to the inviting Domain</w:t>
      </w:r>
      <w:r w:rsidR="00A15755" w:rsidRPr="00A15755">
        <w:rPr>
          <w:rStyle w:val="Emphasis"/>
        </w:rPr>
        <w:t xml:space="preserve"> and then provide information about itself.</w:t>
      </w:r>
      <w:r w:rsidR="00D0555B">
        <w:rPr>
          <w:rStyle w:val="Emphasis"/>
        </w:rPr>
        <w:t xml:space="preserve"> A node accessible over a Darwinet Domain may be seeded directly over Darwinet.</w:t>
      </w:r>
    </w:p>
    <w:p w:rsidR="00A15755" w:rsidRDefault="00A15755" w:rsidP="006D0880">
      <w:pPr>
        <w:pStyle w:val="Heading3"/>
        <w:rPr>
          <w:lang w:val="en-GB"/>
        </w:rPr>
      </w:pPr>
      <w:r>
        <w:rPr>
          <w:lang w:val="en-GB"/>
        </w:rPr>
        <w:t>Seed</w:t>
      </w:r>
      <w:r w:rsidR="00D0555B">
        <w:rPr>
          <w:lang w:val="en-GB"/>
        </w:rPr>
        <w:t>ing over Darwinet</w:t>
      </w:r>
    </w:p>
    <w:p w:rsidR="00A15755" w:rsidRDefault="00A15755" w:rsidP="00A15755">
      <w:pPr>
        <w:pStyle w:val="BodyText"/>
        <w:rPr>
          <w:lang w:val="en-GB"/>
        </w:rPr>
      </w:pPr>
      <w:r>
        <w:rPr>
          <w:lang w:val="en-GB"/>
        </w:rPr>
        <w:t>A node that is already a member of the Darwinet service provide</w:t>
      </w:r>
      <w:r w:rsidR="00D0555B">
        <w:rPr>
          <w:lang w:val="en-GB"/>
        </w:rPr>
        <w:t>r</w:t>
      </w:r>
      <w:r>
        <w:rPr>
          <w:lang w:val="en-GB"/>
        </w:rPr>
        <w:t xml:space="preserve"> domain (i.e. already has Darwinet Services installed) may be seeded directly using the Darwinet P2P network.</w:t>
      </w:r>
    </w:p>
    <w:p w:rsidR="00A15755" w:rsidRDefault="00D0555B" w:rsidP="00DA22D0">
      <w:pPr>
        <w:pStyle w:val="BodyText"/>
        <w:numPr>
          <w:ilvl w:val="0"/>
          <w:numId w:val="46"/>
        </w:numPr>
        <w:rPr>
          <w:lang w:val="en-GB"/>
        </w:rPr>
      </w:pPr>
      <w:r>
        <w:rPr>
          <w:lang w:val="en-GB"/>
        </w:rPr>
        <w:t>When a node is cloned the user directly selects the targeted node using the service of the Darwinet Service Provider.</w:t>
      </w:r>
    </w:p>
    <w:p w:rsidR="00D0555B" w:rsidRDefault="00D0555B" w:rsidP="00DA22D0">
      <w:pPr>
        <w:pStyle w:val="BodyText"/>
        <w:numPr>
          <w:ilvl w:val="0"/>
          <w:numId w:val="46"/>
        </w:numPr>
        <w:rPr>
          <w:lang w:val="en-GB"/>
        </w:rPr>
      </w:pPr>
      <w:r>
        <w:rPr>
          <w:lang w:val="en-GB"/>
        </w:rPr>
        <w:t>The seed is then sent to the new node through the Darwinet Service Provider Domain.</w:t>
      </w:r>
    </w:p>
    <w:p w:rsidR="00D0555B" w:rsidRPr="00A15755" w:rsidRDefault="00D0555B" w:rsidP="00DA22D0">
      <w:pPr>
        <w:pStyle w:val="BodyText"/>
        <w:numPr>
          <w:ilvl w:val="0"/>
          <w:numId w:val="46"/>
        </w:numPr>
        <w:rPr>
          <w:lang w:val="en-GB"/>
        </w:rPr>
      </w:pPr>
      <w:r>
        <w:rPr>
          <w:lang w:val="en-GB"/>
        </w:rPr>
        <w:t xml:space="preserve">The receiving node will then put the seed pending for a user to select to install. (Imagine the GUI to show a </w:t>
      </w:r>
      <w:r w:rsidRPr="00D0555B">
        <w:rPr>
          <w:rStyle w:val="Emphasis"/>
        </w:rPr>
        <w:t>update request</w:t>
      </w:r>
      <w:r>
        <w:rPr>
          <w:lang w:val="en-GB"/>
        </w:rPr>
        <w:t xml:space="preserve"> in a way resembling the indicators used on iPOS devices)</w:t>
      </w:r>
    </w:p>
    <w:p w:rsidR="006D0880" w:rsidRPr="00C81D35" w:rsidRDefault="006D0880" w:rsidP="006D0880">
      <w:pPr>
        <w:pStyle w:val="Heading3"/>
        <w:rPr>
          <w:lang w:val="en-GB"/>
        </w:rPr>
      </w:pPr>
      <w:r w:rsidRPr="00C81D35">
        <w:rPr>
          <w:lang w:val="en-GB"/>
        </w:rPr>
        <w:t>New Node Authorization mechanism</w:t>
      </w:r>
    </w:p>
    <w:p w:rsidR="006D0880" w:rsidRPr="00C81D35" w:rsidRDefault="006D0880" w:rsidP="006D0880">
      <w:pPr>
        <w:pStyle w:val="BodyText"/>
        <w:rPr>
          <w:lang w:val="en-GB"/>
        </w:rPr>
      </w:pPr>
      <w:r w:rsidRPr="00C81D35">
        <w:rPr>
          <w:noProof/>
        </w:rPr>
        <w:drawing>
          <wp:inline distT="0" distB="0" distL="0" distR="0" wp14:anchorId="284D3512" wp14:editId="34F9ACEF">
            <wp:extent cx="4191000" cy="1000125"/>
            <wp:effectExtent l="0" t="0" r="0" b="9525"/>
            <wp:docPr id="1" name="Picture 1" descr="Authorisation-of-new-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uthorisation-of-new-Nod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91000" cy="1000125"/>
                    </a:xfrm>
                    <a:prstGeom prst="rect">
                      <a:avLst/>
                    </a:prstGeom>
                    <a:noFill/>
                    <a:ln>
                      <a:noFill/>
                    </a:ln>
                  </pic:spPr>
                </pic:pic>
              </a:graphicData>
            </a:graphic>
          </wp:inline>
        </w:drawing>
      </w:r>
    </w:p>
    <w:p w:rsidR="006D0880" w:rsidRPr="00C81D35" w:rsidRDefault="006D0880" w:rsidP="006D0880">
      <w:pPr>
        <w:pStyle w:val="BodyText"/>
        <w:rPr>
          <w:lang w:val="en-GB"/>
        </w:rPr>
      </w:pPr>
      <w:r w:rsidRPr="00C81D35">
        <w:rPr>
          <w:lang w:val="en-GB"/>
        </w:rPr>
        <w:t xml:space="preserve">User “b” opens up the Node “B”. Node “B” now connects to node “A” of domain “1x” to be </w:t>
      </w:r>
      <w:r w:rsidR="006C3A25" w:rsidRPr="00C81D35">
        <w:rPr>
          <w:lang w:val="en-GB"/>
        </w:rPr>
        <w:t>authorized</w:t>
      </w:r>
      <w:r w:rsidRPr="00C81D35">
        <w:rPr>
          <w:lang w:val="en-GB"/>
        </w:rPr>
        <w:t xml:space="preserve"> as a new node of the domain.</w:t>
      </w:r>
    </w:p>
    <w:p w:rsidR="006D0880" w:rsidRPr="00C81D35" w:rsidRDefault="006D0880" w:rsidP="006D0880">
      <w:pPr>
        <w:pStyle w:val="BodyText"/>
        <w:rPr>
          <w:lang w:val="en-GB"/>
        </w:rPr>
      </w:pPr>
      <w:r w:rsidRPr="00C81D35">
        <w:rPr>
          <w:lang w:val="en-GB"/>
        </w:rPr>
        <w:t xml:space="preserve">Authorization may require both the node “A” and user “a” to accept the new node “B”. </w:t>
      </w:r>
      <w:r w:rsidR="006C3A25" w:rsidRPr="00C81D35">
        <w:rPr>
          <w:lang w:val="en-GB"/>
        </w:rPr>
        <w:t>When Authorized node “A” returns an Authorization to B which is now a member of the domain “1x”.</w:t>
      </w:r>
    </w:p>
    <w:p w:rsidR="006D0880" w:rsidRPr="00C81D35" w:rsidRDefault="006D0880" w:rsidP="006D0880">
      <w:pPr>
        <w:pStyle w:val="Heading3"/>
        <w:rPr>
          <w:lang w:val="en-GB"/>
        </w:rPr>
      </w:pPr>
      <w:r w:rsidRPr="00C81D35">
        <w:rPr>
          <w:lang w:val="en-GB"/>
        </w:rPr>
        <w:t>Node Authorization</w:t>
      </w:r>
    </w:p>
    <w:p w:rsidR="006D0880" w:rsidRPr="00C81D35" w:rsidRDefault="006D0880" w:rsidP="006D0880">
      <w:pPr>
        <w:pStyle w:val="BodyText"/>
        <w:rPr>
          <w:lang w:val="en-GB"/>
        </w:rPr>
      </w:pPr>
      <w:r w:rsidRPr="00C81D35">
        <w:rPr>
          <w:lang w:val="en-GB"/>
        </w:rPr>
        <w:t xml:space="preserve">A node must be </w:t>
      </w:r>
      <w:r w:rsidR="006C3A25" w:rsidRPr="00C81D35">
        <w:rPr>
          <w:lang w:val="en-GB"/>
        </w:rPr>
        <w:t>authorized</w:t>
      </w:r>
      <w:r w:rsidRPr="00C81D35">
        <w:rPr>
          <w:lang w:val="en-GB"/>
        </w:rPr>
        <w:t xml:space="preserve"> by the Domain before it is allowed to access any data within the Domain.</w:t>
      </w:r>
    </w:p>
    <w:p w:rsidR="006D0880" w:rsidRPr="00C81D35" w:rsidRDefault="006D0880" w:rsidP="006D0880">
      <w:pPr>
        <w:pStyle w:val="BodyText"/>
        <w:rPr>
          <w:lang w:val="en-GB"/>
        </w:rPr>
      </w:pPr>
      <w:r w:rsidRPr="00C81D35">
        <w:rPr>
          <w:lang w:val="en-GB"/>
        </w:rPr>
        <w:t xml:space="preserve">A node that has been removed from the Domain will fail to get Authorization. </w:t>
      </w:r>
      <w:r w:rsidR="006C3A25" w:rsidRPr="00C81D35">
        <w:rPr>
          <w:lang w:val="en-GB"/>
        </w:rPr>
        <w:t>If this happens the Darwinet Engine will delete all local data of that domain from the node local storage.</w:t>
      </w:r>
    </w:p>
    <w:p w:rsidR="006D0880" w:rsidRDefault="006D0880" w:rsidP="006D0880">
      <w:pPr>
        <w:pStyle w:val="BodyText"/>
        <w:rPr>
          <w:lang w:val="en-GB"/>
        </w:rPr>
      </w:pPr>
      <w:r w:rsidRPr="00C81D35">
        <w:rPr>
          <w:lang w:val="en-GB"/>
        </w:rPr>
        <w:t>A node is allowed to work off-line during a “grace-time”. The grace-time is determined by the Domain, the node, the user and the Application. When the Grace-time is up the Darwinet Engine will not permit the node to acces</w:t>
      </w:r>
      <w:r w:rsidR="00024B31">
        <w:rPr>
          <w:lang w:val="en-GB"/>
        </w:rPr>
        <w:t>s any local data of the domain.</w:t>
      </w:r>
    </w:p>
    <w:p w:rsidR="00024B31" w:rsidRPr="002E717F" w:rsidRDefault="00024B31" w:rsidP="00024B31">
      <w:pPr>
        <w:pStyle w:val="BodyText"/>
        <w:rPr>
          <w:rStyle w:val="Emphasis"/>
        </w:rPr>
      </w:pPr>
      <w:r w:rsidRPr="002E717F">
        <w:rPr>
          <w:rStyle w:val="Emphasis"/>
        </w:rPr>
        <w:t>Note: The Authorization mechanism needs to be described in more detail. New Node Authorization and “every day” authorization could possibly be the same.</w:t>
      </w:r>
    </w:p>
    <w:p w:rsidR="00024B31" w:rsidRPr="002E717F" w:rsidRDefault="00024B31" w:rsidP="00DA22D0">
      <w:pPr>
        <w:pStyle w:val="BodyText"/>
        <w:numPr>
          <w:ilvl w:val="0"/>
          <w:numId w:val="48"/>
        </w:numPr>
        <w:rPr>
          <w:rStyle w:val="Emphasis"/>
        </w:rPr>
      </w:pPr>
      <w:r w:rsidRPr="002E717F">
        <w:rPr>
          <w:rStyle w:val="Emphasis"/>
        </w:rPr>
        <w:t xml:space="preserve">Node Authorization shall include a certificate from the invitation protected by a secret provided by the invitatory and the invited user. The inviting node shall authenticate the new node this way. Also, the invitation must optionally restrict the Seed to be used only on specified </w:t>
      </w:r>
      <w:r w:rsidRPr="002E717F">
        <w:rPr>
          <w:rStyle w:val="Emphasis"/>
        </w:rPr>
        <w:lastRenderedPageBreak/>
        <w:t>platforms, devices etc. The Accept procedure shall include distribution of keys to the invited node when it is authenticated and authorized.</w:t>
      </w:r>
    </w:p>
    <w:p w:rsidR="00024B31" w:rsidRPr="002E717F" w:rsidRDefault="00FC3FDE" w:rsidP="00DA22D0">
      <w:pPr>
        <w:pStyle w:val="BodyText"/>
        <w:numPr>
          <w:ilvl w:val="0"/>
          <w:numId w:val="48"/>
        </w:numPr>
        <w:rPr>
          <w:rStyle w:val="Emphasis"/>
        </w:rPr>
      </w:pPr>
      <w:r w:rsidRPr="002E717F">
        <w:rPr>
          <w:rStyle w:val="Emphasis"/>
        </w:rPr>
        <w:t>Darwinet should enable components to query to reuse a user authorization so that the user does not have to re-enter credentials over and over. Consider to base the mechanism on OpenID or similar available mechanisms.</w:t>
      </w:r>
    </w:p>
    <w:p w:rsidR="00FC3FDE" w:rsidRPr="002E717F" w:rsidRDefault="00FC3FDE" w:rsidP="00DA22D0">
      <w:pPr>
        <w:pStyle w:val="BodyText"/>
        <w:numPr>
          <w:ilvl w:val="0"/>
          <w:numId w:val="48"/>
        </w:numPr>
        <w:rPr>
          <w:rStyle w:val="Emphasis"/>
        </w:rPr>
      </w:pPr>
      <w:r w:rsidRPr="002E717F">
        <w:rPr>
          <w:rStyle w:val="Emphasis"/>
        </w:rPr>
        <w:t>Application Authentication and Authorization shall be made if required by the Domain. Consider to base Application Authentication on a mechanism similar used by Windows or iOS (e.g. certificates validated by a trusted part). Define the Darwinet Domain that provided the application to act as trusted part.</w:t>
      </w:r>
    </w:p>
    <w:p w:rsidR="00FC3FDE" w:rsidRPr="002E717F" w:rsidRDefault="00FC3FDE" w:rsidP="00DA22D0">
      <w:pPr>
        <w:pStyle w:val="BodyText"/>
        <w:numPr>
          <w:ilvl w:val="0"/>
          <w:numId w:val="48"/>
        </w:numPr>
        <w:rPr>
          <w:rStyle w:val="Emphasis"/>
        </w:rPr>
      </w:pPr>
      <w:r w:rsidRPr="002E717F">
        <w:rPr>
          <w:rStyle w:val="Emphasis"/>
        </w:rPr>
        <w:t xml:space="preserve">Data shall be protected from access using encryption. First level encryption shall use a Domain stored key. Second level encryption shall be based on a secret provided by the actor that is authorized access. A user password may be sufficient for User access encryption. </w:t>
      </w:r>
      <w:r w:rsidR="002E717F" w:rsidRPr="002E717F">
        <w:rPr>
          <w:rStyle w:val="Emphasis"/>
        </w:rPr>
        <w:t>The highest form of encryption shall require some form of HSM (hardware security module). Consider to follow Google USB key initiative.</w:t>
      </w:r>
    </w:p>
    <w:p w:rsidR="002E717F" w:rsidRPr="002E717F" w:rsidRDefault="002E717F" w:rsidP="002E717F">
      <w:pPr>
        <w:pStyle w:val="BodyText"/>
        <w:ind w:left="3240"/>
        <w:rPr>
          <w:rStyle w:val="Emphasis"/>
        </w:rPr>
      </w:pPr>
      <w:r w:rsidRPr="002E717F">
        <w:rPr>
          <w:rStyle w:val="Emphasis"/>
        </w:rPr>
        <w:t>Final note: Any encryption made in software is vulnerable to shared process memory intrusion and the level of security depends on the separation mechanism provided by the hardware executing the OS.</w:t>
      </w:r>
    </w:p>
    <w:p w:rsidR="006D0880" w:rsidRPr="00C81D35" w:rsidRDefault="006D0880" w:rsidP="006D0880">
      <w:pPr>
        <w:pStyle w:val="Heading3"/>
        <w:rPr>
          <w:lang w:val="en-GB"/>
        </w:rPr>
      </w:pPr>
      <w:r w:rsidRPr="00C81D35">
        <w:rPr>
          <w:lang w:val="en-GB"/>
        </w:rPr>
        <w:t xml:space="preserve">User </w:t>
      </w:r>
      <w:r w:rsidR="002E717F">
        <w:rPr>
          <w:lang w:val="en-GB"/>
        </w:rPr>
        <w:t xml:space="preserve">Authentication and </w:t>
      </w:r>
      <w:r w:rsidRPr="00C81D35">
        <w:rPr>
          <w:lang w:val="en-GB"/>
        </w:rPr>
        <w:t>Authorization</w:t>
      </w:r>
    </w:p>
    <w:p w:rsidR="006D0880" w:rsidRPr="00C81D35" w:rsidRDefault="002E717F" w:rsidP="006D0880">
      <w:pPr>
        <w:pStyle w:val="BodyText"/>
        <w:rPr>
          <w:lang w:val="en-GB"/>
        </w:rPr>
      </w:pPr>
      <w:r>
        <w:rPr>
          <w:lang w:val="en-GB"/>
        </w:rPr>
        <w:t>TBD.</w:t>
      </w:r>
    </w:p>
    <w:p w:rsidR="006D0880" w:rsidRPr="00C81D35" w:rsidRDefault="006D0880" w:rsidP="006D0880">
      <w:pPr>
        <w:pStyle w:val="Heading3"/>
        <w:rPr>
          <w:lang w:val="en-GB"/>
        </w:rPr>
      </w:pPr>
      <w:r w:rsidRPr="00C81D35">
        <w:rPr>
          <w:lang w:val="en-GB"/>
        </w:rPr>
        <w:t xml:space="preserve">Application </w:t>
      </w:r>
      <w:r w:rsidR="002E717F">
        <w:rPr>
          <w:lang w:val="en-GB"/>
        </w:rPr>
        <w:t xml:space="preserve">Authentication and </w:t>
      </w:r>
      <w:r w:rsidRPr="00C81D35">
        <w:rPr>
          <w:lang w:val="en-GB"/>
        </w:rPr>
        <w:t>Authorization</w:t>
      </w:r>
    </w:p>
    <w:p w:rsidR="006D0880" w:rsidRPr="00C81D35" w:rsidRDefault="006D0880" w:rsidP="006D0880">
      <w:pPr>
        <w:pStyle w:val="BodyText"/>
        <w:rPr>
          <w:lang w:val="en-GB"/>
        </w:rPr>
      </w:pPr>
      <w:r w:rsidRPr="00C81D35">
        <w:rPr>
          <w:lang w:val="en-GB"/>
        </w:rPr>
        <w:t>TBD. Basically the same mechanism as for Node Authorization.</w:t>
      </w:r>
    </w:p>
    <w:p w:rsidR="006D0880" w:rsidRPr="00C81D35" w:rsidRDefault="006D0880" w:rsidP="006D0880">
      <w:pPr>
        <w:pStyle w:val="Heading3"/>
        <w:rPr>
          <w:lang w:val="en-GB"/>
        </w:rPr>
      </w:pPr>
      <w:r w:rsidRPr="00C81D35">
        <w:rPr>
          <w:lang w:val="en-GB"/>
        </w:rPr>
        <w:t>Data synchronization</w:t>
      </w:r>
    </w:p>
    <w:p w:rsidR="006D0880" w:rsidRPr="00C81D35" w:rsidRDefault="006D0880" w:rsidP="006D0880">
      <w:pPr>
        <w:pStyle w:val="BodyText"/>
        <w:rPr>
          <w:lang w:val="en-GB"/>
        </w:rPr>
      </w:pPr>
      <w:r w:rsidRPr="00C81D35">
        <w:rPr>
          <w:lang w:val="en-GB"/>
        </w:rPr>
        <w:t>All data of a Darwinet domain is maintained as a file of changes.</w:t>
      </w:r>
    </w:p>
    <w:p w:rsidR="006D0880" w:rsidRPr="00C81D35" w:rsidRDefault="006D0880" w:rsidP="006D0880">
      <w:pPr>
        <w:pStyle w:val="BodyText"/>
        <w:rPr>
          <w:lang w:val="en-GB"/>
        </w:rPr>
      </w:pPr>
      <w:r w:rsidRPr="00C81D35">
        <w:rPr>
          <w:lang w:val="en-GB"/>
        </w:rPr>
        <w:t>Changes are recorded on the following levels.</w:t>
      </w:r>
    </w:p>
    <w:p w:rsidR="006D0880" w:rsidRPr="00C81D35" w:rsidRDefault="006D0880" w:rsidP="005263F1">
      <w:pPr>
        <w:pStyle w:val="BodyText"/>
        <w:numPr>
          <w:ilvl w:val="0"/>
          <w:numId w:val="6"/>
        </w:numPr>
        <w:rPr>
          <w:lang w:val="en-GB"/>
        </w:rPr>
      </w:pPr>
      <w:r w:rsidRPr="00C81D35">
        <w:rPr>
          <w:lang w:val="en-GB"/>
        </w:rPr>
        <w:t>The Data model. Defines data structures as named types.</w:t>
      </w:r>
    </w:p>
    <w:p w:rsidR="006D0880" w:rsidRPr="00C81D35" w:rsidRDefault="006D0880" w:rsidP="005263F1">
      <w:pPr>
        <w:pStyle w:val="BodyText"/>
        <w:numPr>
          <w:ilvl w:val="0"/>
          <w:numId w:val="6"/>
        </w:numPr>
        <w:rPr>
          <w:lang w:val="en-GB"/>
        </w:rPr>
      </w:pPr>
      <w:r w:rsidRPr="00C81D35">
        <w:rPr>
          <w:lang w:val="en-GB"/>
        </w:rPr>
        <w:t>Data instances. Declares data objects as named instances of a type.</w:t>
      </w:r>
    </w:p>
    <w:p w:rsidR="006D0880" w:rsidRPr="00C81D35" w:rsidRDefault="006D0880" w:rsidP="005263F1">
      <w:pPr>
        <w:pStyle w:val="BodyText"/>
        <w:numPr>
          <w:ilvl w:val="0"/>
          <w:numId w:val="6"/>
        </w:numPr>
        <w:rPr>
          <w:lang w:val="en-GB"/>
        </w:rPr>
      </w:pPr>
      <w:r w:rsidRPr="00C81D35">
        <w:rPr>
          <w:lang w:val="en-GB"/>
        </w:rPr>
        <w:t>Data values. Defines current value of a Data instance.</w:t>
      </w:r>
    </w:p>
    <w:p w:rsidR="006D0880" w:rsidRPr="00C81D35" w:rsidRDefault="006D0880" w:rsidP="006D0880">
      <w:pPr>
        <w:pStyle w:val="BodyText"/>
        <w:rPr>
          <w:lang w:val="en-GB"/>
        </w:rPr>
      </w:pPr>
      <w:r w:rsidRPr="00C81D35">
        <w:rPr>
          <w:lang w:val="en-GB"/>
        </w:rPr>
        <w:t>All changes are recorded and then sent to the other nodes of the domain to update the local views. Changes are “per-user” to enable tracking of who-made-what. This also enables merging of changes and detecting change conflicts or change gaps.</w:t>
      </w:r>
    </w:p>
    <w:p w:rsidR="006D0880" w:rsidRPr="00C81D35" w:rsidRDefault="006D0880" w:rsidP="006D0880">
      <w:pPr>
        <w:pStyle w:val="Heading2"/>
        <w:rPr>
          <w:lang w:val="en-GB"/>
        </w:rPr>
      </w:pPr>
      <w:r w:rsidRPr="00C81D35">
        <w:rPr>
          <w:lang w:val="en-GB"/>
        </w:rPr>
        <w:t>Darwinet networking requirements</w:t>
      </w:r>
    </w:p>
    <w:p w:rsidR="006D0880" w:rsidRPr="00C81D35" w:rsidRDefault="006D0880" w:rsidP="006D0880">
      <w:pPr>
        <w:pStyle w:val="Heading3"/>
        <w:rPr>
          <w:lang w:val="en-GB"/>
        </w:rPr>
      </w:pPr>
      <w:r w:rsidRPr="00C81D35">
        <w:rPr>
          <w:lang w:val="en-GB"/>
        </w:rPr>
        <w:t>The network must grow organically</w:t>
      </w:r>
    </w:p>
    <w:p w:rsidR="006D0880" w:rsidRPr="00C81D35" w:rsidRDefault="006D0880" w:rsidP="006D0880">
      <w:pPr>
        <w:pStyle w:val="BodyText"/>
        <w:rPr>
          <w:lang w:val="en-GB"/>
        </w:rPr>
      </w:pPr>
      <w:r w:rsidRPr="00C81D35">
        <w:rPr>
          <w:lang w:val="en-GB"/>
        </w:rPr>
        <w:t>A Darwinet network must start off with one node and then expand from existing nodes in the network.</w:t>
      </w:r>
    </w:p>
    <w:p w:rsidR="006D0880" w:rsidRPr="00C81D35" w:rsidRDefault="006D0880" w:rsidP="006D0880">
      <w:pPr>
        <w:pStyle w:val="Heading3"/>
        <w:rPr>
          <w:lang w:val="en-GB"/>
        </w:rPr>
      </w:pPr>
      <w:r w:rsidRPr="00C81D35">
        <w:rPr>
          <w:lang w:val="en-GB"/>
        </w:rPr>
        <w:lastRenderedPageBreak/>
        <w:t>New nodes must be authorized by existing nodes</w:t>
      </w:r>
    </w:p>
    <w:p w:rsidR="006D0880" w:rsidRPr="00C81D35" w:rsidRDefault="006D0880" w:rsidP="006D0880">
      <w:pPr>
        <w:pStyle w:val="BodyText"/>
        <w:rPr>
          <w:lang w:val="en-GB"/>
        </w:rPr>
      </w:pPr>
      <w:r w:rsidRPr="00C81D35">
        <w:rPr>
          <w:lang w:val="en-GB"/>
        </w:rPr>
        <w:t>When a new node is invited it must be authorized to join the network by at least one of the existing nodes.</w:t>
      </w:r>
    </w:p>
    <w:p w:rsidR="006D0880" w:rsidRPr="00C81D35" w:rsidRDefault="006D0880" w:rsidP="006D0880">
      <w:pPr>
        <w:pStyle w:val="Heading3"/>
        <w:rPr>
          <w:lang w:val="en-GB"/>
        </w:rPr>
      </w:pPr>
      <w:r w:rsidRPr="00C81D35">
        <w:rPr>
          <w:lang w:val="en-GB"/>
        </w:rPr>
        <w:t>New nodes must spawn from existing nodes</w:t>
      </w:r>
    </w:p>
    <w:p w:rsidR="006D0880" w:rsidRPr="00C81D35" w:rsidRDefault="006D0880" w:rsidP="006D0880">
      <w:pPr>
        <w:pStyle w:val="BodyText"/>
        <w:rPr>
          <w:lang w:val="en-GB"/>
        </w:rPr>
      </w:pPr>
      <w:r w:rsidRPr="00C81D35">
        <w:rPr>
          <w:lang w:val="en-GB"/>
        </w:rPr>
        <w:t>A new node must be spawn from an existing node. The procedure must include:</w:t>
      </w:r>
    </w:p>
    <w:p w:rsidR="006D0880" w:rsidRPr="00C81D35" w:rsidRDefault="006D0880" w:rsidP="005263F1">
      <w:pPr>
        <w:pStyle w:val="BodyText"/>
        <w:numPr>
          <w:ilvl w:val="0"/>
          <w:numId w:val="7"/>
        </w:numPr>
        <w:rPr>
          <w:lang w:val="en-GB"/>
        </w:rPr>
      </w:pPr>
      <w:r w:rsidRPr="00C81D35">
        <w:rPr>
          <w:lang w:val="en-GB"/>
        </w:rPr>
        <w:t>An existing node creates a seed for the new node</w:t>
      </w:r>
    </w:p>
    <w:p w:rsidR="006D0880" w:rsidRPr="00C81D35" w:rsidRDefault="006D0880" w:rsidP="005263F1">
      <w:pPr>
        <w:pStyle w:val="BodyText"/>
        <w:numPr>
          <w:ilvl w:val="0"/>
          <w:numId w:val="7"/>
        </w:numPr>
        <w:rPr>
          <w:lang w:val="en-GB"/>
        </w:rPr>
      </w:pPr>
      <w:r w:rsidRPr="00C81D35">
        <w:rPr>
          <w:lang w:val="en-GB"/>
        </w:rPr>
        <w:t>The seed is used to create the new node</w:t>
      </w:r>
    </w:p>
    <w:p w:rsidR="006D0880" w:rsidRPr="00C81D35" w:rsidRDefault="006D0880" w:rsidP="005263F1">
      <w:pPr>
        <w:pStyle w:val="BodyText"/>
        <w:numPr>
          <w:ilvl w:val="0"/>
          <w:numId w:val="7"/>
        </w:numPr>
        <w:rPr>
          <w:lang w:val="en-GB"/>
        </w:rPr>
      </w:pPr>
      <w:r w:rsidRPr="00C81D35">
        <w:rPr>
          <w:lang w:val="en-GB"/>
        </w:rPr>
        <w:t>The new node uses the seed to require membership from one of the existing member nodes of the network.</w:t>
      </w:r>
    </w:p>
    <w:p w:rsidR="006D0880" w:rsidRPr="00C81D35" w:rsidRDefault="006D0880" w:rsidP="005263F1">
      <w:pPr>
        <w:pStyle w:val="BodyText"/>
        <w:numPr>
          <w:ilvl w:val="0"/>
          <w:numId w:val="7"/>
        </w:numPr>
        <w:rPr>
          <w:lang w:val="en-GB"/>
        </w:rPr>
      </w:pPr>
      <w:r w:rsidRPr="00C81D35">
        <w:rPr>
          <w:lang w:val="en-GB"/>
        </w:rPr>
        <w:t>The network authorizes the spawn node.</w:t>
      </w:r>
    </w:p>
    <w:p w:rsidR="006D0880" w:rsidRPr="00C81D35" w:rsidRDefault="006D0880" w:rsidP="006D0880">
      <w:pPr>
        <w:pStyle w:val="Heading3"/>
        <w:rPr>
          <w:lang w:val="en-GB"/>
        </w:rPr>
      </w:pPr>
      <w:r w:rsidRPr="00C81D35">
        <w:rPr>
          <w:lang w:val="en-GB"/>
        </w:rPr>
        <w:t>The network must be able to grow using Darwinet nodes only</w:t>
      </w:r>
    </w:p>
    <w:p w:rsidR="006D0880" w:rsidRPr="00C81D35" w:rsidRDefault="006D0880" w:rsidP="006D0880">
      <w:pPr>
        <w:pStyle w:val="BodyText"/>
        <w:rPr>
          <w:lang w:val="en-GB"/>
        </w:rPr>
      </w:pPr>
      <w:r w:rsidRPr="00C81D35">
        <w:rPr>
          <w:lang w:val="en-GB"/>
        </w:rPr>
        <w:t>A Darwinet network must be able to expand with new nodes using existing nodes only. There must be no requirement of public network access or special service access. This enables Darwinet networks to be built using Darwinet node built in services only.</w:t>
      </w:r>
    </w:p>
    <w:p w:rsidR="006D0880" w:rsidRPr="00C81D35" w:rsidRDefault="006D0880" w:rsidP="006D0880">
      <w:pPr>
        <w:pStyle w:val="Heading2"/>
        <w:rPr>
          <w:lang w:val="en-GB"/>
        </w:rPr>
      </w:pPr>
      <w:r w:rsidRPr="00C81D35">
        <w:rPr>
          <w:lang w:val="en-GB"/>
        </w:rPr>
        <w:t>Local Darwinet API requirements</w:t>
      </w:r>
      <w:bookmarkEnd w:id="23"/>
    </w:p>
    <w:p w:rsidR="006D0880" w:rsidRPr="00C81D35" w:rsidRDefault="006D0880" w:rsidP="006D0880">
      <w:pPr>
        <w:pStyle w:val="Heading3"/>
        <w:rPr>
          <w:lang w:val="en-GB"/>
        </w:rPr>
      </w:pPr>
      <w:bookmarkStart w:id="24" w:name="_Toc232176336"/>
      <w:r w:rsidRPr="00C81D35">
        <w:rPr>
          <w:lang w:val="en-GB"/>
        </w:rPr>
        <w:t>Definitions</w:t>
      </w:r>
      <w:bookmarkEnd w:id="24"/>
    </w:p>
    <w:p w:rsidR="006D0880" w:rsidRPr="00C81D35" w:rsidRDefault="006D0880" w:rsidP="006D0880">
      <w:pPr>
        <w:pStyle w:val="BodyText"/>
        <w:rPr>
          <w:lang w:val="en-GB"/>
        </w:rPr>
      </w:pPr>
      <w:r w:rsidRPr="00C81D35">
        <w:rPr>
          <w:lang w:val="en-GB"/>
        </w:rPr>
        <w:t>The Darwinet local API is the interface between a local Darwinet application and the local Darwinet framework node.</w:t>
      </w:r>
    </w:p>
    <w:p w:rsidR="006D0880" w:rsidRPr="00C81D35" w:rsidRDefault="006D0880" w:rsidP="006D0880">
      <w:pPr>
        <w:pStyle w:val="BodyText"/>
        <w:rPr>
          <w:lang w:val="en-GB"/>
        </w:rPr>
      </w:pPr>
      <w:r w:rsidRPr="00C81D35">
        <w:rPr>
          <w:lang w:val="en-GB"/>
        </w:rPr>
        <w:t>The local Darwinet framework node is the local executable that provides the Darwinet functionality and mechanisms to any Darwinet Application.</w:t>
      </w:r>
    </w:p>
    <w:p w:rsidR="006D0880" w:rsidRPr="00C81D35" w:rsidRDefault="006D0880" w:rsidP="006D0880">
      <w:pPr>
        <w:pStyle w:val="Heading3"/>
        <w:rPr>
          <w:lang w:val="en-GB"/>
        </w:rPr>
      </w:pPr>
      <w:bookmarkStart w:id="25" w:name="_Toc232176337"/>
      <w:r w:rsidRPr="00C81D35">
        <w:rPr>
          <w:lang w:val="en-GB"/>
        </w:rPr>
        <w:t>There must exist a platform independent model description of the Darwinet API</w:t>
      </w:r>
      <w:bookmarkEnd w:id="25"/>
    </w:p>
    <w:p w:rsidR="006D0880" w:rsidRPr="00C81D35" w:rsidRDefault="006D0880" w:rsidP="006D0880">
      <w:pPr>
        <w:pStyle w:val="BodyText"/>
        <w:rPr>
          <w:lang w:val="en-GB"/>
        </w:rPr>
      </w:pPr>
      <w:r w:rsidRPr="00C81D35">
        <w:rPr>
          <w:lang w:val="en-GB"/>
        </w:rPr>
        <w:t>The local Darwinet API must be defined in at least one platform independent model. The model is platform independent if it does not use any terms that are platform specific, language specific or in any other way dependent on a specific technology or framework.</w:t>
      </w:r>
    </w:p>
    <w:p w:rsidR="006D0880" w:rsidRPr="00C81D35" w:rsidRDefault="006D0880" w:rsidP="006D0880">
      <w:pPr>
        <w:pStyle w:val="BodyText"/>
        <w:rPr>
          <w:lang w:val="en-GB"/>
        </w:rPr>
      </w:pPr>
      <w:r w:rsidRPr="00C81D35">
        <w:rPr>
          <w:lang w:val="en-GB"/>
        </w:rPr>
        <w:t xml:space="preserve">For example, the model is platform independent if it may be used on a windows implementation, an iPhone implementation and a </w:t>
      </w:r>
      <w:r w:rsidR="006C3A25" w:rsidRPr="00C81D35">
        <w:rPr>
          <w:lang w:val="en-GB"/>
        </w:rPr>
        <w:t>UNIX</w:t>
      </w:r>
      <w:r w:rsidRPr="00C81D35">
        <w:rPr>
          <w:lang w:val="en-GB"/>
        </w:rPr>
        <w:t xml:space="preserve"> implementation without change.</w:t>
      </w:r>
    </w:p>
    <w:p w:rsidR="006D0880" w:rsidRPr="00C81D35" w:rsidRDefault="006D0880" w:rsidP="006D0880">
      <w:pPr>
        <w:pStyle w:val="BodyText"/>
        <w:rPr>
          <w:lang w:val="en-GB"/>
        </w:rPr>
      </w:pPr>
      <w:r w:rsidRPr="00C81D35">
        <w:rPr>
          <w:lang w:val="en-GB"/>
        </w:rPr>
        <w:t>It is also platform independent if it may be applied to an implementation using C++, C#, Java or other programming language.</w:t>
      </w:r>
    </w:p>
    <w:p w:rsidR="006D0880" w:rsidRPr="00C81D35" w:rsidRDefault="006D0880" w:rsidP="006D0880">
      <w:pPr>
        <w:pStyle w:val="BodyText"/>
        <w:rPr>
          <w:lang w:val="en-GB"/>
        </w:rPr>
      </w:pPr>
      <w:r w:rsidRPr="00C81D35">
        <w:rPr>
          <w:lang w:val="en-GB"/>
        </w:rPr>
        <w:t xml:space="preserve">The suggested name on this Darwinet API Platform Independent Model may be </w:t>
      </w:r>
      <w:r w:rsidRPr="00C81D35">
        <w:rPr>
          <w:rFonts w:ascii="Arial" w:hAnsi="Arial" w:cs="Arial"/>
          <w:b/>
          <w:lang w:val="en-GB"/>
        </w:rPr>
        <w:t>Darwinet API PIM</w:t>
      </w:r>
      <w:r w:rsidRPr="00C81D35">
        <w:rPr>
          <w:lang w:val="en-GB"/>
        </w:rPr>
        <w:t>.</w:t>
      </w:r>
    </w:p>
    <w:p w:rsidR="006D0880" w:rsidRPr="00C81D35" w:rsidRDefault="006D0880" w:rsidP="006D0880">
      <w:pPr>
        <w:pStyle w:val="Heading3"/>
        <w:rPr>
          <w:lang w:val="en-GB"/>
        </w:rPr>
      </w:pPr>
      <w:bookmarkStart w:id="26" w:name="_Toc232176338"/>
      <w:r w:rsidRPr="00C81D35">
        <w:rPr>
          <w:lang w:val="en-GB"/>
        </w:rPr>
        <w:lastRenderedPageBreak/>
        <w:t>Any Darwinet API implementation must have a one-to-one mapping definition to the platform independent model</w:t>
      </w:r>
      <w:bookmarkEnd w:id="26"/>
    </w:p>
    <w:p w:rsidR="006D0880" w:rsidRPr="00C81D35" w:rsidRDefault="006D0880" w:rsidP="006D0880">
      <w:pPr>
        <w:pStyle w:val="BodyText"/>
        <w:rPr>
          <w:lang w:val="en-GB"/>
        </w:rPr>
      </w:pPr>
      <w:r w:rsidRPr="00C81D35">
        <w:rPr>
          <w:lang w:val="en-GB"/>
        </w:rPr>
        <w:t>When a Darwinet API is implemented, then that implementation must have a definition that maps the implementation uniquely and unambiguously to the platform independent model of the API.</w:t>
      </w:r>
    </w:p>
    <w:p w:rsidR="006D0880" w:rsidRPr="00C81D35" w:rsidRDefault="006D0880" w:rsidP="006D0880">
      <w:pPr>
        <w:pStyle w:val="BodyText"/>
        <w:rPr>
          <w:lang w:val="en-GB"/>
        </w:rPr>
      </w:pPr>
      <w:r w:rsidRPr="00C81D35">
        <w:rPr>
          <w:lang w:val="en-GB"/>
        </w:rPr>
        <w:t>This ensures that all API implementations are compatible and interchangeable. A Darwinet Application using one implementation of the Darwinet API may be adapted to another implementation of the API without losing any functionality or having to change the application level of operations.</w:t>
      </w:r>
    </w:p>
    <w:p w:rsidR="006D0880" w:rsidRPr="00C81D35" w:rsidRDefault="006D0880" w:rsidP="006D0880">
      <w:pPr>
        <w:pStyle w:val="BodyText"/>
        <w:rPr>
          <w:lang w:val="en-GB"/>
        </w:rPr>
      </w:pPr>
      <w:r w:rsidRPr="00C81D35">
        <w:rPr>
          <w:lang w:val="en-GB"/>
        </w:rPr>
        <w:t>For example, a .NET framework implementation is acceptable if the specification of the Darwinet .NET API is specified with a mapping to the platform independent model of the API.</w:t>
      </w:r>
    </w:p>
    <w:p w:rsidR="002E717F" w:rsidRDefault="006D0880" w:rsidP="002E717F">
      <w:pPr>
        <w:pStyle w:val="BodyText"/>
        <w:rPr>
          <w:lang w:val="en-GB"/>
        </w:rPr>
      </w:pPr>
      <w:r w:rsidRPr="00C81D35">
        <w:rPr>
          <w:lang w:val="en-GB"/>
        </w:rPr>
        <w:t xml:space="preserve">Other examples of Darwinet API Implementations may be Java Reflection, Web-services, </w:t>
      </w:r>
      <w:r w:rsidR="006C3A25" w:rsidRPr="00C81D35">
        <w:rPr>
          <w:lang w:val="en-GB"/>
        </w:rPr>
        <w:t>and XML</w:t>
      </w:r>
      <w:r w:rsidRPr="00C81D35">
        <w:rPr>
          <w:lang w:val="en-GB"/>
        </w:rPr>
        <w:t xml:space="preserve"> over TCP/IP </w:t>
      </w:r>
      <w:r w:rsidR="006C3A25" w:rsidRPr="00C81D35">
        <w:rPr>
          <w:lang w:val="en-GB"/>
        </w:rPr>
        <w:t>etc.</w:t>
      </w:r>
      <w:r w:rsidRPr="00C81D35">
        <w:rPr>
          <w:lang w:val="en-GB"/>
        </w:rPr>
        <w:t xml:space="preserve"> or even file based using Gnuttela or </w:t>
      </w:r>
      <w:r w:rsidR="006C3A25" w:rsidRPr="00C81D35">
        <w:rPr>
          <w:lang w:val="en-GB"/>
        </w:rPr>
        <w:t>BitTorrent</w:t>
      </w:r>
      <w:r w:rsidRPr="00C81D35">
        <w:rPr>
          <w:lang w:val="en-GB"/>
        </w:rPr>
        <w:t>.</w:t>
      </w:r>
    </w:p>
    <w:p w:rsidR="002E717F" w:rsidRPr="00DE203B" w:rsidRDefault="002E717F" w:rsidP="002E717F">
      <w:pPr>
        <w:pStyle w:val="BodyText"/>
        <w:rPr>
          <w:rStyle w:val="Emphasis"/>
          <w:lang w:val="en-GB"/>
        </w:rPr>
      </w:pPr>
      <w:r w:rsidRPr="00DE203B">
        <w:rPr>
          <w:rStyle w:val="Emphasis"/>
        </w:rPr>
        <w:t xml:space="preserve">Note: Both the API provider and the API client must of course still be </w:t>
      </w:r>
      <w:r w:rsidR="00DE203B" w:rsidRPr="00DE203B">
        <w:rPr>
          <w:rStyle w:val="Emphasis"/>
        </w:rPr>
        <w:t>compatible. The platform independent mapping to platform specific only states that the implemented API provides all the services required.</w:t>
      </w:r>
    </w:p>
    <w:p w:rsidR="00DE203B" w:rsidRDefault="00DE203B" w:rsidP="006D0880">
      <w:pPr>
        <w:pStyle w:val="Heading3"/>
        <w:rPr>
          <w:lang w:val="en-GB"/>
        </w:rPr>
      </w:pPr>
      <w:bookmarkStart w:id="27" w:name="_Toc232176339"/>
      <w:r>
        <w:rPr>
          <w:lang w:val="en-GB"/>
        </w:rPr>
        <w:t>API client and provider must be able to ensure compatibility</w:t>
      </w:r>
    </w:p>
    <w:p w:rsidR="00DE203B" w:rsidRDefault="00DE203B" w:rsidP="00DE203B">
      <w:pPr>
        <w:pStyle w:val="BodyText"/>
        <w:rPr>
          <w:rStyle w:val="Emphasis"/>
        </w:rPr>
      </w:pPr>
      <w:r>
        <w:rPr>
          <w:lang w:val="en-GB"/>
        </w:rPr>
        <w:t xml:space="preserve">A Darwinet API client must be able to ensure that it is compatible with the API provider. </w:t>
      </w:r>
      <w:r w:rsidRPr="00DE203B">
        <w:rPr>
          <w:rStyle w:val="Emphasis"/>
        </w:rPr>
        <w:t>E.g. if the API provides XML over TCP/IP but the client expects BERTLV over TCP/IP then they are not compatible.</w:t>
      </w:r>
    </w:p>
    <w:p w:rsidR="00DE203B" w:rsidRPr="00DE203B" w:rsidRDefault="00DE203B" w:rsidP="00DE203B">
      <w:pPr>
        <w:pStyle w:val="BodyText"/>
        <w:rPr>
          <w:lang w:val="en-GB"/>
        </w:rPr>
      </w:pPr>
      <w:r>
        <w:rPr>
          <w:lang w:val="en-GB"/>
        </w:rPr>
        <w:t>TBD.</w:t>
      </w:r>
    </w:p>
    <w:p w:rsidR="006D0880" w:rsidRPr="00C81D35" w:rsidRDefault="006D0880" w:rsidP="006D0880">
      <w:pPr>
        <w:pStyle w:val="Heading3"/>
        <w:rPr>
          <w:lang w:val="en-GB"/>
        </w:rPr>
      </w:pPr>
      <w:r w:rsidRPr="00C81D35">
        <w:rPr>
          <w:lang w:val="en-GB"/>
        </w:rPr>
        <w:t>At least one API implementation must be based on XML over TCP/IP</w:t>
      </w:r>
      <w:bookmarkEnd w:id="27"/>
    </w:p>
    <w:p w:rsidR="006D0880" w:rsidRPr="00C81D35" w:rsidRDefault="006D0880" w:rsidP="006D0880">
      <w:pPr>
        <w:pStyle w:val="BodyText"/>
        <w:rPr>
          <w:lang w:val="en-GB"/>
        </w:rPr>
      </w:pPr>
      <w:r w:rsidRPr="00C81D35">
        <w:rPr>
          <w:lang w:val="en-GB"/>
        </w:rPr>
        <w:t>The Darwinet API must have at least one specification based on XML over TCP/IP.</w:t>
      </w:r>
    </w:p>
    <w:p w:rsidR="006D0880" w:rsidRDefault="006D0880" w:rsidP="006D0880">
      <w:pPr>
        <w:pStyle w:val="BodyText"/>
        <w:rPr>
          <w:lang w:val="en-GB"/>
        </w:rPr>
      </w:pPr>
      <w:r w:rsidRPr="00C81D35">
        <w:rPr>
          <w:lang w:val="en-GB"/>
        </w:rPr>
        <w:t>An implementation of this specification may be based on SOAP or similar existing frame works.</w:t>
      </w:r>
    </w:p>
    <w:p w:rsidR="00DE203B" w:rsidRPr="00DE203B" w:rsidRDefault="00DE203B" w:rsidP="006D0880">
      <w:pPr>
        <w:pStyle w:val="BodyText"/>
        <w:rPr>
          <w:rStyle w:val="Emphasis"/>
          <w:lang w:val="en-GB"/>
        </w:rPr>
      </w:pPr>
      <w:r w:rsidRPr="00DE203B">
        <w:rPr>
          <w:rStyle w:val="Emphasis"/>
        </w:rPr>
        <w:t>Note: Any messaging representation over some link protocol could have been selected as the one required to be supported. But XML is chosen as it is a wide spread Composite structured data format. And a composite structured message will carry any message of choice. Also, TCP/IP (or possible UDP) is one of the most spread protocols with a high probability to be supported on any Darwinet node.</w:t>
      </w:r>
    </w:p>
    <w:p w:rsidR="006D0880" w:rsidRPr="00C81D35" w:rsidRDefault="006D0880" w:rsidP="006D0880">
      <w:pPr>
        <w:pStyle w:val="Heading2"/>
        <w:rPr>
          <w:lang w:val="en-GB"/>
        </w:rPr>
      </w:pPr>
      <w:bookmarkStart w:id="28" w:name="_Toc232176340"/>
      <w:r w:rsidRPr="00C81D35">
        <w:rPr>
          <w:lang w:val="en-GB"/>
        </w:rPr>
        <w:t>Darwinet network requirements</w:t>
      </w:r>
      <w:bookmarkEnd w:id="28"/>
    </w:p>
    <w:p w:rsidR="006D0880" w:rsidRPr="00C81D35" w:rsidRDefault="006D0880" w:rsidP="006D0880">
      <w:pPr>
        <w:pStyle w:val="Heading3"/>
        <w:rPr>
          <w:lang w:val="en-GB"/>
        </w:rPr>
      </w:pPr>
      <w:bookmarkStart w:id="29" w:name="_Toc232176341"/>
      <w:r w:rsidRPr="00C81D35">
        <w:rPr>
          <w:lang w:val="en-GB"/>
        </w:rPr>
        <w:t>Definitions</w:t>
      </w:r>
      <w:bookmarkEnd w:id="29"/>
    </w:p>
    <w:p w:rsidR="006D0880" w:rsidRPr="00C81D35" w:rsidRDefault="006D0880" w:rsidP="006D0880">
      <w:pPr>
        <w:pStyle w:val="BodyText"/>
        <w:rPr>
          <w:lang w:val="en-GB"/>
        </w:rPr>
      </w:pPr>
      <w:r w:rsidRPr="00C81D35">
        <w:rPr>
          <w:lang w:val="en-GB"/>
        </w:rPr>
        <w:t>A Darwinet network consists of Darwinet Nodes.</w:t>
      </w:r>
    </w:p>
    <w:p w:rsidR="006D0880" w:rsidRPr="00C81D35" w:rsidRDefault="006D0880" w:rsidP="006D0880">
      <w:pPr>
        <w:pStyle w:val="BodyText"/>
        <w:rPr>
          <w:lang w:val="en-GB"/>
        </w:rPr>
      </w:pPr>
      <w:r w:rsidRPr="00C81D35">
        <w:rPr>
          <w:lang w:val="en-GB"/>
        </w:rPr>
        <w:t xml:space="preserve">A Darwinet node is a single executable component that provides a Darwinet local API to </w:t>
      </w:r>
      <w:r w:rsidR="006C3A25" w:rsidRPr="00C81D35">
        <w:rPr>
          <w:lang w:val="en-GB"/>
        </w:rPr>
        <w:t>Darwinet</w:t>
      </w:r>
      <w:r w:rsidRPr="00C81D35">
        <w:rPr>
          <w:lang w:val="en-GB"/>
        </w:rPr>
        <w:t xml:space="preserve"> Applications and is able to communicate to other Darwinet nodes using the Darwinet Network protocol.</w:t>
      </w:r>
    </w:p>
    <w:p w:rsidR="006D0880" w:rsidRPr="00C81D35" w:rsidRDefault="006D0880" w:rsidP="006D0880">
      <w:pPr>
        <w:pStyle w:val="Heading3"/>
        <w:rPr>
          <w:lang w:val="en-GB"/>
        </w:rPr>
      </w:pPr>
      <w:bookmarkStart w:id="30" w:name="_Toc232176342"/>
      <w:r w:rsidRPr="00C81D35">
        <w:rPr>
          <w:lang w:val="en-GB"/>
        </w:rPr>
        <w:lastRenderedPageBreak/>
        <w:t>Each Darwinet node must be equal in networking capabilities</w:t>
      </w:r>
      <w:bookmarkEnd w:id="30"/>
    </w:p>
    <w:p w:rsidR="00384697" w:rsidRDefault="00384697" w:rsidP="00384697">
      <w:pPr>
        <w:pStyle w:val="BodyText"/>
        <w:rPr>
          <w:lang w:val="en-GB"/>
        </w:rPr>
      </w:pPr>
      <w:r>
        <w:rPr>
          <w:lang w:val="en-GB"/>
        </w:rPr>
        <w:t>Each Darwinet Node must provide the same minimum set of network services to enable them to interoperate as equals. Nodes may</w:t>
      </w:r>
      <w:r w:rsidRPr="00384697">
        <w:rPr>
          <w:lang w:val="en-GB"/>
        </w:rPr>
        <w:t xml:space="preserve"> have different bandwidth allowances from their ISPs, be in different countries, some of which may ha</w:t>
      </w:r>
      <w:r>
        <w:rPr>
          <w:lang w:val="en-GB"/>
        </w:rPr>
        <w:t>ve national firewalls, etc. The network services they provide must still be defined to enable them to create a usable Domain.</w:t>
      </w:r>
    </w:p>
    <w:p w:rsidR="006D0880" w:rsidRPr="00C81D35" w:rsidRDefault="006D0880" w:rsidP="006D0880">
      <w:pPr>
        <w:pStyle w:val="BodyText"/>
        <w:rPr>
          <w:lang w:val="en-GB"/>
        </w:rPr>
      </w:pPr>
      <w:r w:rsidRPr="00C81D35">
        <w:rPr>
          <w:lang w:val="en-GB"/>
        </w:rPr>
        <w:t>E</w:t>
      </w:r>
      <w:r w:rsidR="00384697">
        <w:rPr>
          <w:lang w:val="en-GB"/>
        </w:rPr>
        <w:t>ach node must be able to communicate, peer to peer or through an intermediate node, with</w:t>
      </w:r>
      <w:r w:rsidRPr="00C81D35">
        <w:rPr>
          <w:lang w:val="en-GB"/>
        </w:rPr>
        <w:t xml:space="preserve"> any other </w:t>
      </w:r>
      <w:r w:rsidR="006C3A25" w:rsidRPr="00C81D35">
        <w:rPr>
          <w:lang w:val="en-GB"/>
        </w:rPr>
        <w:t>Darwinet</w:t>
      </w:r>
      <w:r w:rsidR="00384697">
        <w:rPr>
          <w:lang w:val="en-GB"/>
        </w:rPr>
        <w:t xml:space="preserve"> node in the network</w:t>
      </w:r>
    </w:p>
    <w:p w:rsidR="006D0880" w:rsidRPr="00C81D35" w:rsidRDefault="006D0880" w:rsidP="006D0880">
      <w:pPr>
        <w:pStyle w:val="BodyText"/>
        <w:rPr>
          <w:lang w:val="en-GB"/>
        </w:rPr>
      </w:pPr>
      <w:r w:rsidRPr="00C81D35">
        <w:rPr>
          <w:lang w:val="en-GB"/>
        </w:rPr>
        <w:t>This means that there must not be any special server—only-nodes or client-only-nodes or any other operation specialized nodes.</w:t>
      </w:r>
    </w:p>
    <w:p w:rsidR="006D0880" w:rsidRPr="00C81D35" w:rsidRDefault="006D0880" w:rsidP="006D0880">
      <w:pPr>
        <w:pStyle w:val="BodyText"/>
        <w:rPr>
          <w:lang w:val="en-GB"/>
        </w:rPr>
      </w:pPr>
      <w:r w:rsidRPr="00C81D35">
        <w:rPr>
          <w:lang w:val="en-GB"/>
        </w:rPr>
        <w:t>This ensures that the Darwinet network is a true p2p-network.</w:t>
      </w:r>
    </w:p>
    <w:p w:rsidR="006D0880" w:rsidRPr="00C81D35" w:rsidRDefault="006D0880" w:rsidP="006D0880">
      <w:pPr>
        <w:pStyle w:val="Heading3"/>
        <w:rPr>
          <w:lang w:val="en-GB"/>
        </w:rPr>
      </w:pPr>
      <w:bookmarkStart w:id="31" w:name="_Toc232176343"/>
      <w:r w:rsidRPr="00C81D35">
        <w:rPr>
          <w:lang w:val="en-GB"/>
        </w:rPr>
        <w:t>Each Darwinet node must provide operations that enables any node to be connected to any other node p</w:t>
      </w:r>
      <w:bookmarkEnd w:id="31"/>
      <w:r w:rsidRPr="00C81D35">
        <w:rPr>
          <w:lang w:val="en-GB"/>
        </w:rPr>
        <w:t>eer-to-peer</w:t>
      </w:r>
    </w:p>
    <w:p w:rsidR="006D0880" w:rsidRPr="00C81D35" w:rsidRDefault="006D0880" w:rsidP="006D0880">
      <w:pPr>
        <w:pStyle w:val="BodyText"/>
        <w:rPr>
          <w:lang w:val="en-GB"/>
        </w:rPr>
      </w:pPr>
      <w:r w:rsidRPr="00C81D35">
        <w:rPr>
          <w:lang w:val="en-GB"/>
        </w:rPr>
        <w:t>In a TCP/IP based network there may be nodes that are behind fire walls or other obstacles to direct node-to-node connection.</w:t>
      </w:r>
    </w:p>
    <w:p w:rsidR="006D0880" w:rsidRPr="00C81D35" w:rsidRDefault="006D0880" w:rsidP="006D0880">
      <w:pPr>
        <w:pStyle w:val="BodyText"/>
        <w:rPr>
          <w:lang w:val="en-GB"/>
        </w:rPr>
      </w:pPr>
      <w:r w:rsidRPr="00C81D35">
        <w:rPr>
          <w:lang w:val="en-GB"/>
        </w:rPr>
        <w:t>Two such nodes behind obstacles must be able to connect to each-other through a third Darwinet node outside the obstacles.</w:t>
      </w:r>
    </w:p>
    <w:p w:rsidR="006D0880" w:rsidRPr="00C81D35" w:rsidRDefault="006D0880" w:rsidP="006D0880">
      <w:pPr>
        <w:pStyle w:val="BodyText"/>
        <w:rPr>
          <w:lang w:val="en-GB"/>
        </w:rPr>
      </w:pPr>
      <w:r w:rsidRPr="00C81D35">
        <w:rPr>
          <w:lang w:val="en-GB"/>
        </w:rPr>
        <w:t>Such a node may be said to act as a Proxy of the other node.</w:t>
      </w:r>
    </w:p>
    <w:p w:rsidR="006D0880" w:rsidRPr="00C81D35" w:rsidRDefault="006D0880" w:rsidP="006D0880">
      <w:pPr>
        <w:pStyle w:val="BodyText"/>
        <w:rPr>
          <w:lang w:val="en-GB"/>
        </w:rPr>
      </w:pPr>
      <w:r w:rsidRPr="00C81D35">
        <w:rPr>
          <w:lang w:val="en-GB"/>
        </w:rPr>
        <w:t>Each Darwinet node must provide such a Proxy service.</w:t>
      </w:r>
    </w:p>
    <w:p w:rsidR="006D0880" w:rsidRPr="00C81D35" w:rsidRDefault="006D0880" w:rsidP="006D0880">
      <w:pPr>
        <w:pStyle w:val="Heading3"/>
        <w:rPr>
          <w:lang w:val="en-GB"/>
        </w:rPr>
      </w:pPr>
      <w:r w:rsidRPr="00C81D35">
        <w:rPr>
          <w:lang w:val="en-GB"/>
        </w:rPr>
        <w:t>Each installed Darwinet node must have a unique Id</w:t>
      </w:r>
    </w:p>
    <w:p w:rsidR="006D0880" w:rsidRPr="00C81D35" w:rsidRDefault="006D0880" w:rsidP="006D0880">
      <w:pPr>
        <w:pStyle w:val="BodyText"/>
        <w:rPr>
          <w:lang w:val="en-GB"/>
        </w:rPr>
      </w:pPr>
      <w:r w:rsidRPr="00C81D35">
        <w:rPr>
          <w:lang w:val="en-GB"/>
        </w:rPr>
        <w:t>The Domain must be able to identify node individuals in the network. This enables node identification, node authorization and node surveillance.</w:t>
      </w:r>
    </w:p>
    <w:p w:rsidR="006D0880" w:rsidRPr="00C81D35" w:rsidRDefault="006D0880" w:rsidP="006D0880">
      <w:pPr>
        <w:pStyle w:val="BodyText"/>
        <w:rPr>
          <w:lang w:val="en-GB"/>
        </w:rPr>
      </w:pPr>
      <w:r w:rsidRPr="00C81D35">
        <w:rPr>
          <w:lang w:val="en-GB"/>
        </w:rPr>
        <w:t>The Id may for example consist of one location descriptor and one instance index. This allows several nodes to execute simultaneously on the same machine. This also allows Darwinet nodes to execute in cloud services</w:t>
      </w:r>
    </w:p>
    <w:p w:rsidR="006D0880" w:rsidRPr="00C81D35" w:rsidRDefault="006D0880" w:rsidP="006D0880">
      <w:pPr>
        <w:pStyle w:val="Heading3"/>
        <w:rPr>
          <w:lang w:val="en-GB"/>
        </w:rPr>
      </w:pPr>
      <w:r w:rsidRPr="00C81D35">
        <w:rPr>
          <w:lang w:val="en-GB"/>
        </w:rPr>
        <w:t>Nodes must share information only on request and only peer-to-peer</w:t>
      </w:r>
    </w:p>
    <w:p w:rsidR="006D0880" w:rsidRPr="00C81D35" w:rsidRDefault="006D0880" w:rsidP="006D0880">
      <w:pPr>
        <w:pStyle w:val="BodyText"/>
        <w:rPr>
          <w:lang w:val="en-GB"/>
        </w:rPr>
      </w:pPr>
      <w:r w:rsidRPr="00C81D35">
        <w:rPr>
          <w:lang w:val="en-GB"/>
        </w:rPr>
        <w:t>Information exchange between nodes bust be on request only. And information must be peer-to-peer with another Darwinet node only using the specified Darwinet API’s available.</w:t>
      </w:r>
    </w:p>
    <w:p w:rsidR="006D0880" w:rsidRPr="00C81D35" w:rsidRDefault="006D0880" w:rsidP="006D0880">
      <w:pPr>
        <w:pStyle w:val="C1HBullet"/>
        <w:rPr>
          <w:lang w:val="en-GB"/>
        </w:rPr>
      </w:pPr>
      <w:r w:rsidRPr="00C81D35">
        <w:rPr>
          <w:lang w:val="en-GB"/>
        </w:rPr>
        <w:t>When a node has new information to share it connects to other nodes and requires them to accept the new information.</w:t>
      </w:r>
    </w:p>
    <w:p w:rsidR="006D0880" w:rsidRPr="00C81D35" w:rsidRDefault="006D0880" w:rsidP="006D0880">
      <w:pPr>
        <w:pStyle w:val="C1HBullet"/>
        <w:rPr>
          <w:lang w:val="en-GB"/>
        </w:rPr>
      </w:pPr>
      <w:r w:rsidRPr="00C81D35">
        <w:rPr>
          <w:lang w:val="en-GB"/>
        </w:rPr>
        <w:t>When a node detects missing information it connects to other nodes and requires the missing information.</w:t>
      </w:r>
    </w:p>
    <w:p w:rsidR="006D0880" w:rsidRPr="00C81D35" w:rsidRDefault="006D0880" w:rsidP="006D0880">
      <w:pPr>
        <w:pStyle w:val="Heading3"/>
        <w:rPr>
          <w:lang w:val="en-GB"/>
        </w:rPr>
      </w:pPr>
      <w:r w:rsidRPr="00C81D35">
        <w:rPr>
          <w:lang w:val="en-GB"/>
        </w:rPr>
        <w:t>Nodes are allowed to but not required to connect to all available nodes of a domain</w:t>
      </w:r>
    </w:p>
    <w:p w:rsidR="006D0880" w:rsidRPr="00C81D35" w:rsidRDefault="006D0880" w:rsidP="006D0880">
      <w:pPr>
        <w:pStyle w:val="BodyText"/>
        <w:rPr>
          <w:lang w:val="en-GB"/>
        </w:rPr>
      </w:pPr>
      <w:r w:rsidRPr="00C81D35">
        <w:rPr>
          <w:lang w:val="en-GB"/>
        </w:rPr>
        <w:t>Nodes are allowed to but not required connect to all available nodes of a domain. This means that no mechanism of any Darwinet application must rely on running nodes being connected all the time.</w:t>
      </w:r>
    </w:p>
    <w:p w:rsidR="006D0880" w:rsidRPr="00C81D35" w:rsidRDefault="006D0880" w:rsidP="006D0880">
      <w:pPr>
        <w:pStyle w:val="Heading2"/>
        <w:rPr>
          <w:lang w:val="en-GB"/>
        </w:rPr>
      </w:pPr>
      <w:bookmarkStart w:id="32" w:name="_Toc232176344"/>
      <w:r w:rsidRPr="00C81D35">
        <w:rPr>
          <w:lang w:val="en-GB"/>
        </w:rPr>
        <w:lastRenderedPageBreak/>
        <w:t>The Darwinet network and network information model requirements</w:t>
      </w:r>
      <w:bookmarkEnd w:id="32"/>
    </w:p>
    <w:p w:rsidR="006D0880" w:rsidRPr="00C81D35" w:rsidRDefault="006D0880" w:rsidP="006D0880">
      <w:pPr>
        <w:pStyle w:val="Heading3"/>
        <w:rPr>
          <w:lang w:val="en-GB"/>
        </w:rPr>
      </w:pPr>
      <w:bookmarkStart w:id="33" w:name="_Toc232176345"/>
      <w:r w:rsidRPr="00C81D35">
        <w:rPr>
          <w:lang w:val="en-GB"/>
        </w:rPr>
        <w:t>Definitions</w:t>
      </w:r>
      <w:bookmarkEnd w:id="33"/>
    </w:p>
    <w:p w:rsidR="006D0880" w:rsidRPr="00C81D35" w:rsidRDefault="006D0880" w:rsidP="006D0880">
      <w:pPr>
        <w:pStyle w:val="BodyText"/>
        <w:rPr>
          <w:lang w:val="en-GB"/>
        </w:rPr>
      </w:pPr>
      <w:r w:rsidRPr="00C81D35">
        <w:rPr>
          <w:lang w:val="en-GB"/>
        </w:rPr>
        <w:t xml:space="preserve">With Information model we here mean how information is </w:t>
      </w:r>
      <w:r w:rsidR="006C4919" w:rsidRPr="00C81D35">
        <w:rPr>
          <w:lang w:val="en-GB"/>
        </w:rPr>
        <w:t>modelled</w:t>
      </w:r>
      <w:r w:rsidRPr="00C81D35">
        <w:rPr>
          <w:lang w:val="en-GB"/>
        </w:rPr>
        <w:t xml:space="preserve"> in the Darwinet network.</w:t>
      </w:r>
    </w:p>
    <w:p w:rsidR="006D0880" w:rsidRPr="00C81D35" w:rsidRDefault="006D0880" w:rsidP="006D0880">
      <w:pPr>
        <w:pStyle w:val="Heading3"/>
        <w:rPr>
          <w:lang w:val="en-GB"/>
        </w:rPr>
      </w:pPr>
      <w:bookmarkStart w:id="34" w:name="_Toc232176346"/>
      <w:r w:rsidRPr="00C81D35">
        <w:rPr>
          <w:lang w:val="en-GB"/>
        </w:rPr>
        <w:t xml:space="preserve">Data must be isolated into a </w:t>
      </w:r>
      <w:bookmarkEnd w:id="34"/>
      <w:r w:rsidRPr="00C81D35">
        <w:rPr>
          <w:lang w:val="en-GB"/>
        </w:rPr>
        <w:t>Domain</w:t>
      </w:r>
    </w:p>
    <w:p w:rsidR="006D0880" w:rsidRPr="00C81D35" w:rsidRDefault="006D0880" w:rsidP="006D0880">
      <w:pPr>
        <w:pStyle w:val="BodyText"/>
        <w:rPr>
          <w:lang w:val="en-GB"/>
        </w:rPr>
      </w:pPr>
      <w:r w:rsidRPr="00C81D35">
        <w:rPr>
          <w:lang w:val="en-GB"/>
        </w:rPr>
        <w:t>To enable Data to be protected and contained it must be stored and accessible within a Domain only.</w:t>
      </w:r>
    </w:p>
    <w:p w:rsidR="006D0880" w:rsidRPr="00C81D35" w:rsidRDefault="006D0880" w:rsidP="006D0880">
      <w:pPr>
        <w:pStyle w:val="BodyText"/>
        <w:rPr>
          <w:lang w:val="en-GB"/>
        </w:rPr>
      </w:pPr>
      <w:r w:rsidRPr="00C81D35">
        <w:rPr>
          <w:lang w:val="en-GB"/>
        </w:rPr>
        <w:t>For example: To make a company secure that any data that is supplied to the network does not reach any node that is not trusted by the company it is essential that data is contained within the nodes of a Domain.</w:t>
      </w:r>
    </w:p>
    <w:p w:rsidR="006D0880" w:rsidRPr="00C81D35" w:rsidRDefault="006D0880" w:rsidP="006D0880">
      <w:pPr>
        <w:pStyle w:val="BodyText"/>
        <w:rPr>
          <w:lang w:val="en-GB"/>
        </w:rPr>
      </w:pPr>
      <w:r w:rsidRPr="00C81D35">
        <w:rPr>
          <w:lang w:val="en-GB"/>
        </w:rPr>
        <w:t>This does not prevent Applications to reach data of several Domains if the user is a member of several Domains.</w:t>
      </w:r>
    </w:p>
    <w:p w:rsidR="006D0880" w:rsidRPr="00C81D35" w:rsidRDefault="006D0880" w:rsidP="006D0880">
      <w:pPr>
        <w:pStyle w:val="Heading3"/>
        <w:rPr>
          <w:lang w:val="en-GB"/>
        </w:rPr>
      </w:pPr>
      <w:bookmarkStart w:id="35" w:name="_Toc232176347"/>
      <w:r w:rsidRPr="00C81D35">
        <w:rPr>
          <w:lang w:val="en-GB"/>
        </w:rPr>
        <w:t>Data must be owned by an Application</w:t>
      </w:r>
    </w:p>
    <w:p w:rsidR="006D0880" w:rsidRPr="00C81D35" w:rsidRDefault="006D0880" w:rsidP="006D0880">
      <w:pPr>
        <w:pStyle w:val="BodyText"/>
        <w:rPr>
          <w:lang w:val="en-GB"/>
        </w:rPr>
      </w:pPr>
      <w:r w:rsidRPr="00C81D35">
        <w:rPr>
          <w:lang w:val="en-GB"/>
        </w:rPr>
        <w:t>All date must be owned by an application. And Darwinet is one such application. Also the Darwinet Domain controller may be such an application.</w:t>
      </w:r>
    </w:p>
    <w:p w:rsidR="006D0880" w:rsidRPr="00C81D35" w:rsidRDefault="006D0880" w:rsidP="006D0880">
      <w:pPr>
        <w:pStyle w:val="Heading3"/>
        <w:rPr>
          <w:lang w:val="en-GB"/>
        </w:rPr>
      </w:pPr>
      <w:r w:rsidRPr="00C81D35">
        <w:rPr>
          <w:lang w:val="en-GB"/>
        </w:rPr>
        <w:t>An Application must be able to use data in several Domains</w:t>
      </w:r>
      <w:bookmarkEnd w:id="35"/>
    </w:p>
    <w:p w:rsidR="006D0880" w:rsidRPr="00C81D35" w:rsidRDefault="006D0880" w:rsidP="006D0880">
      <w:pPr>
        <w:pStyle w:val="BodyText"/>
        <w:rPr>
          <w:lang w:val="en-GB"/>
        </w:rPr>
      </w:pPr>
      <w:r w:rsidRPr="00C81D35">
        <w:rPr>
          <w:lang w:val="en-GB"/>
        </w:rPr>
        <w:t>A user that is a member of several Domains must be able to use data from these Domains.</w:t>
      </w:r>
    </w:p>
    <w:p w:rsidR="006D0880" w:rsidRPr="00C81D35" w:rsidRDefault="006D0880" w:rsidP="006D0880">
      <w:pPr>
        <w:pStyle w:val="BodyText"/>
        <w:rPr>
          <w:lang w:val="en-GB"/>
        </w:rPr>
      </w:pPr>
      <w:r w:rsidRPr="00C81D35">
        <w:rPr>
          <w:lang w:val="en-GB"/>
        </w:rPr>
        <w:t>An example of this is a Time reporting application used by a user that reports time to several projects or several customers. As data is contained within a Domain the only way for such an application to provide data to these domains is that the application may operate on data in several domains.</w:t>
      </w:r>
    </w:p>
    <w:p w:rsidR="006D0880" w:rsidRPr="00C81D35" w:rsidRDefault="006D0880" w:rsidP="006D0880">
      <w:pPr>
        <w:pStyle w:val="Heading3"/>
        <w:rPr>
          <w:lang w:val="en-GB"/>
        </w:rPr>
      </w:pPr>
      <w:bookmarkStart w:id="36" w:name="_Toc232176348"/>
      <w:r w:rsidRPr="00C81D35">
        <w:rPr>
          <w:lang w:val="en-GB"/>
        </w:rPr>
        <w:t>Properties and data must be structured in a tree of classes of data</w:t>
      </w:r>
      <w:bookmarkEnd w:id="36"/>
    </w:p>
    <w:p w:rsidR="006D0880" w:rsidRPr="00C81D35" w:rsidRDefault="006D0880" w:rsidP="006D0880">
      <w:pPr>
        <w:pStyle w:val="BodyText"/>
        <w:rPr>
          <w:lang w:val="en-GB"/>
        </w:rPr>
      </w:pPr>
      <w:r w:rsidRPr="00C81D35">
        <w:rPr>
          <w:lang w:val="en-GB"/>
        </w:rPr>
        <w:t>The following tree of classes is proposed to organize properties of a Darwinet network.</w:t>
      </w:r>
    </w:p>
    <w:p w:rsidR="006D0880" w:rsidRPr="00C81D35" w:rsidRDefault="006D0880" w:rsidP="006D0880">
      <w:pPr>
        <w:pStyle w:val="BodyText"/>
        <w:rPr>
          <w:lang w:val="en-GB"/>
        </w:rPr>
      </w:pPr>
      <w:r w:rsidRPr="00C81D35">
        <w:rPr>
          <w:lang w:val="en-GB"/>
        </w:rPr>
        <w:t>Properties of a Domain are sub-classes of the Domain class.</w:t>
      </w:r>
    </w:p>
    <w:p w:rsidR="006D0880" w:rsidRPr="00C81D35" w:rsidRDefault="006D0880" w:rsidP="006D0880">
      <w:pPr>
        <w:pStyle w:val="BodyText"/>
        <w:rPr>
          <w:lang w:val="en-GB"/>
        </w:rPr>
      </w:pPr>
      <w:r w:rsidRPr="00C81D35">
        <w:rPr>
          <w:rFonts w:ascii="Arial" w:hAnsi="Arial" w:cs="Arial"/>
          <w:b/>
          <w:lang w:val="en-GB"/>
        </w:rPr>
        <w:t>Domain.Applications</w:t>
      </w:r>
      <w:r w:rsidRPr="00C81D35">
        <w:rPr>
          <w:lang w:val="en-GB"/>
        </w:rPr>
        <w:t xml:space="preserve"> contains properties that define information of Applications to be used within the </w:t>
      </w:r>
      <w:r w:rsidR="006C3A25" w:rsidRPr="00C81D35">
        <w:rPr>
          <w:lang w:val="en-GB"/>
        </w:rPr>
        <w:t>Domain</w:t>
      </w:r>
      <w:r w:rsidRPr="00C81D35">
        <w:rPr>
          <w:lang w:val="en-GB"/>
        </w:rPr>
        <w:t>.</w:t>
      </w:r>
    </w:p>
    <w:p w:rsidR="006D0880" w:rsidRPr="00C81D35" w:rsidRDefault="006D0880" w:rsidP="006D0880">
      <w:pPr>
        <w:pStyle w:val="BodyText"/>
        <w:rPr>
          <w:lang w:val="en-GB"/>
        </w:rPr>
      </w:pPr>
      <w:r w:rsidRPr="00C81D35">
        <w:rPr>
          <w:rFonts w:ascii="Arial" w:hAnsi="Arial" w:cs="Arial"/>
          <w:b/>
          <w:lang w:val="en-GB"/>
        </w:rPr>
        <w:t>Domain.Users</w:t>
      </w:r>
      <w:r w:rsidRPr="00C81D35">
        <w:rPr>
          <w:lang w:val="en-GB"/>
        </w:rPr>
        <w:t xml:space="preserve"> contains properties that define users of the Domain.</w:t>
      </w:r>
    </w:p>
    <w:p w:rsidR="006D0880" w:rsidRPr="00C81D35" w:rsidRDefault="006D0880" w:rsidP="006D0880">
      <w:pPr>
        <w:pStyle w:val="BodyText"/>
        <w:rPr>
          <w:lang w:val="en-GB"/>
        </w:rPr>
      </w:pPr>
      <w:r w:rsidRPr="00C81D35">
        <w:rPr>
          <w:rFonts w:ascii="Arial" w:hAnsi="Arial" w:cs="Arial"/>
          <w:b/>
          <w:lang w:val="en-GB"/>
        </w:rPr>
        <w:t>Domain.Nodes</w:t>
      </w:r>
      <w:r w:rsidRPr="00C81D35">
        <w:rPr>
          <w:lang w:val="en-GB"/>
        </w:rPr>
        <w:t xml:space="preserve"> contains properties that define the Darwinet Nodes of the </w:t>
      </w:r>
      <w:r w:rsidR="006C3A25" w:rsidRPr="00C81D35">
        <w:rPr>
          <w:lang w:val="en-GB"/>
        </w:rPr>
        <w:t>Domain</w:t>
      </w:r>
      <w:r w:rsidRPr="00C81D35">
        <w:rPr>
          <w:lang w:val="en-GB"/>
        </w:rPr>
        <w:t>.</w:t>
      </w:r>
    </w:p>
    <w:p w:rsidR="006D0880" w:rsidRPr="00C81D35" w:rsidRDefault="006D0880" w:rsidP="006D0880">
      <w:pPr>
        <w:pStyle w:val="BodyText"/>
        <w:rPr>
          <w:lang w:val="en-GB"/>
        </w:rPr>
      </w:pPr>
      <w:r w:rsidRPr="00C81D35">
        <w:rPr>
          <w:rFonts w:ascii="Arial" w:hAnsi="Arial" w:cs="Arial"/>
          <w:b/>
          <w:lang w:val="en-GB"/>
        </w:rPr>
        <w:t>Domain.ActorRoles</w:t>
      </w:r>
      <w:r w:rsidRPr="00C81D35">
        <w:rPr>
          <w:lang w:val="en-GB"/>
        </w:rPr>
        <w:t xml:space="preserve"> contains properties that define the roles of actors within this domain.</w:t>
      </w:r>
    </w:p>
    <w:p w:rsidR="006D0880" w:rsidRPr="00C81D35" w:rsidRDefault="006D0880" w:rsidP="006D0880">
      <w:pPr>
        <w:pStyle w:val="Heading2"/>
        <w:rPr>
          <w:lang w:val="en-GB"/>
        </w:rPr>
      </w:pPr>
      <w:bookmarkStart w:id="37" w:name="_Toc232176349"/>
      <w:r w:rsidRPr="00C81D35">
        <w:rPr>
          <w:lang w:val="en-GB"/>
        </w:rPr>
        <w:lastRenderedPageBreak/>
        <w:t>The Darwinet information security requirements</w:t>
      </w:r>
    </w:p>
    <w:p w:rsidR="006D0880" w:rsidRPr="00C81D35" w:rsidRDefault="006D0880" w:rsidP="006D0880">
      <w:pPr>
        <w:pStyle w:val="Heading3"/>
        <w:rPr>
          <w:lang w:val="en-GB"/>
        </w:rPr>
      </w:pPr>
      <w:r w:rsidRPr="00C81D35">
        <w:rPr>
          <w:lang w:val="en-GB"/>
        </w:rPr>
        <w:t>Overview</w:t>
      </w:r>
    </w:p>
    <w:p w:rsidR="006D0880" w:rsidRPr="00C81D35" w:rsidRDefault="006D0880" w:rsidP="006D0880">
      <w:pPr>
        <w:pStyle w:val="BodyText"/>
        <w:rPr>
          <w:lang w:val="en-GB"/>
        </w:rPr>
      </w:pPr>
      <w:r w:rsidRPr="00C81D35">
        <w:rPr>
          <w:lang w:val="en-GB"/>
        </w:rPr>
        <w:t xml:space="preserve">It must be able to use Darwinet nodes to share information that is protected. This enables companies, project groups, user groups </w:t>
      </w:r>
      <w:r w:rsidR="006C3A25" w:rsidRPr="00C81D35">
        <w:rPr>
          <w:lang w:val="en-GB"/>
        </w:rPr>
        <w:t>etc.</w:t>
      </w:r>
      <w:r w:rsidRPr="00C81D35">
        <w:rPr>
          <w:lang w:val="en-GB"/>
        </w:rPr>
        <w:t xml:space="preserve"> to set up and use a </w:t>
      </w:r>
      <w:r w:rsidR="006C3A25" w:rsidRPr="00C81D35">
        <w:rPr>
          <w:lang w:val="en-GB"/>
        </w:rPr>
        <w:t>Darwinet</w:t>
      </w:r>
      <w:r w:rsidRPr="00C81D35">
        <w:rPr>
          <w:lang w:val="en-GB"/>
        </w:rPr>
        <w:t xml:space="preserve"> domain of users and nodes with the same protection as other proprietary solutions.</w:t>
      </w:r>
    </w:p>
    <w:p w:rsidR="006D0880" w:rsidRPr="00C81D35" w:rsidRDefault="006D0880" w:rsidP="006D0880">
      <w:pPr>
        <w:pStyle w:val="Heading3"/>
        <w:rPr>
          <w:lang w:val="en-GB"/>
        </w:rPr>
      </w:pPr>
      <w:r w:rsidRPr="00C81D35">
        <w:rPr>
          <w:lang w:val="en-GB"/>
        </w:rPr>
        <w:t>It must be possible to require nodes to be authorized before allowing them access to the Domain</w:t>
      </w:r>
    </w:p>
    <w:p w:rsidR="006D0880" w:rsidRPr="00C81D35" w:rsidRDefault="006D0880" w:rsidP="006D0880">
      <w:pPr>
        <w:pStyle w:val="BodyText"/>
        <w:rPr>
          <w:lang w:val="en-GB"/>
        </w:rPr>
      </w:pPr>
      <w:r w:rsidRPr="00C81D35">
        <w:rPr>
          <w:lang w:val="en-GB"/>
        </w:rPr>
        <w:t>It must be possible to require a new node to be authorized by the Domain before it is allowed to access data and other nodes in the domain.</w:t>
      </w:r>
    </w:p>
    <w:p w:rsidR="006D0880" w:rsidRPr="00C81D35" w:rsidRDefault="006D0880" w:rsidP="006D0880">
      <w:pPr>
        <w:pStyle w:val="BodyText"/>
        <w:rPr>
          <w:lang w:val="en-GB"/>
        </w:rPr>
      </w:pPr>
      <w:r w:rsidRPr="00C81D35">
        <w:rPr>
          <w:lang w:val="en-GB"/>
        </w:rPr>
        <w:t>This enables control over the locations to which the domain may be allowed to grow.</w:t>
      </w:r>
    </w:p>
    <w:p w:rsidR="006D0880" w:rsidRPr="00C81D35" w:rsidRDefault="006D0880" w:rsidP="006D0880">
      <w:pPr>
        <w:pStyle w:val="Heading3"/>
        <w:rPr>
          <w:lang w:val="en-GB"/>
        </w:rPr>
      </w:pPr>
      <w:r w:rsidRPr="00C81D35">
        <w:rPr>
          <w:lang w:val="en-GB"/>
        </w:rPr>
        <w:t>It must be Possible to exclude nodes from a Domain</w:t>
      </w:r>
    </w:p>
    <w:p w:rsidR="006D0880" w:rsidRPr="00C81D35" w:rsidRDefault="006D0880" w:rsidP="006D0880">
      <w:pPr>
        <w:pStyle w:val="BodyText"/>
        <w:rPr>
          <w:lang w:val="en-GB"/>
        </w:rPr>
      </w:pPr>
      <w:r w:rsidRPr="00C81D35">
        <w:rPr>
          <w:lang w:val="en-GB"/>
        </w:rPr>
        <w:t>It must be possible to exclude nodes from a Darwinet Domain. This enables nodes installed at locations which should not any longer be part of the domain to be excluded.</w:t>
      </w:r>
    </w:p>
    <w:p w:rsidR="006D0880" w:rsidRPr="00C81D35" w:rsidRDefault="006D0880" w:rsidP="006D0880">
      <w:pPr>
        <w:pStyle w:val="BodyText"/>
        <w:rPr>
          <w:lang w:val="en-GB"/>
        </w:rPr>
      </w:pPr>
      <w:r w:rsidRPr="00C81D35">
        <w:rPr>
          <w:lang w:val="en-GB"/>
        </w:rPr>
        <w:t>This may happen for example when a lap-top is sold or handed over to another user. Any Darwinet nodes installed on that lap-top may then be excluded.</w:t>
      </w:r>
    </w:p>
    <w:p w:rsidR="006D0880" w:rsidRPr="00C81D35" w:rsidRDefault="006D0880" w:rsidP="006D0880">
      <w:pPr>
        <w:pStyle w:val="Heading3"/>
        <w:rPr>
          <w:lang w:val="en-GB"/>
        </w:rPr>
      </w:pPr>
      <w:r w:rsidRPr="00C81D35">
        <w:rPr>
          <w:lang w:val="en-GB"/>
        </w:rPr>
        <w:t>It must be Possible to require domain data to be destroyed when node is excluded.</w:t>
      </w:r>
    </w:p>
    <w:p w:rsidR="006D0880" w:rsidRPr="00C81D35" w:rsidRDefault="006D0880" w:rsidP="006D0880">
      <w:pPr>
        <w:pStyle w:val="BodyText"/>
        <w:rPr>
          <w:lang w:val="en-GB"/>
        </w:rPr>
      </w:pPr>
      <w:r w:rsidRPr="00C81D35">
        <w:rPr>
          <w:lang w:val="en-GB"/>
        </w:rPr>
        <w:t>It must be able to impose that data in an excluded node of a domain is destroyed by the node when the node is excluded.</w:t>
      </w:r>
    </w:p>
    <w:p w:rsidR="006D0880" w:rsidRPr="00C81D35" w:rsidRDefault="006D0880" w:rsidP="006D0880">
      <w:pPr>
        <w:pStyle w:val="BodyText"/>
        <w:rPr>
          <w:lang w:val="en-GB"/>
        </w:rPr>
      </w:pPr>
      <w:r w:rsidRPr="00C81D35">
        <w:rPr>
          <w:lang w:val="en-GB"/>
        </w:rPr>
        <w:t>This enables the Domain to prevent data to remain in nodes that are no longer members of the domain.</w:t>
      </w:r>
    </w:p>
    <w:p w:rsidR="006D0880" w:rsidRPr="00C81D35" w:rsidRDefault="006D0880" w:rsidP="006D0880">
      <w:pPr>
        <w:pStyle w:val="Heading3"/>
        <w:rPr>
          <w:lang w:val="en-GB"/>
        </w:rPr>
      </w:pPr>
      <w:r w:rsidRPr="00C81D35">
        <w:rPr>
          <w:lang w:val="en-GB"/>
        </w:rPr>
        <w:t>It must be Possible to require a node to destroy Domain data if node is not authorized</w:t>
      </w:r>
    </w:p>
    <w:p w:rsidR="006D0880" w:rsidRPr="00C81D35" w:rsidRDefault="006D0880" w:rsidP="006D0880">
      <w:pPr>
        <w:pStyle w:val="BodyText"/>
        <w:rPr>
          <w:lang w:val="en-GB"/>
        </w:rPr>
      </w:pPr>
      <w:r w:rsidRPr="00C81D35">
        <w:rPr>
          <w:lang w:val="en-GB"/>
        </w:rPr>
        <w:t>It must be able to impose that data in unauthorized nodes of a domain is destroyed by the node.</w:t>
      </w:r>
    </w:p>
    <w:p w:rsidR="006D0880" w:rsidRPr="00C81D35" w:rsidRDefault="006D0880" w:rsidP="006D0880">
      <w:pPr>
        <w:pStyle w:val="BodyText"/>
        <w:rPr>
          <w:lang w:val="en-GB"/>
        </w:rPr>
      </w:pPr>
      <w:r w:rsidRPr="00C81D35">
        <w:rPr>
          <w:lang w:val="en-GB"/>
        </w:rPr>
        <w:t>This enables the Domain to prevent data to remain in nodes that are no longer members of the domain.</w:t>
      </w:r>
    </w:p>
    <w:p w:rsidR="006D0880" w:rsidRPr="00C81D35" w:rsidRDefault="006D0880" w:rsidP="006D0880">
      <w:pPr>
        <w:pStyle w:val="Heading3"/>
        <w:rPr>
          <w:lang w:val="en-GB"/>
        </w:rPr>
      </w:pPr>
      <w:r w:rsidRPr="00C81D35">
        <w:rPr>
          <w:lang w:val="en-GB"/>
        </w:rPr>
        <w:t>It must be Possible to require nodes to die if not regularly re-authorized</w:t>
      </w:r>
    </w:p>
    <w:p w:rsidR="006D0880" w:rsidRPr="00C81D35" w:rsidRDefault="006D0880" w:rsidP="006D0880">
      <w:pPr>
        <w:pStyle w:val="BodyText"/>
        <w:rPr>
          <w:lang w:val="en-GB"/>
        </w:rPr>
      </w:pPr>
      <w:r w:rsidRPr="00C81D35">
        <w:rPr>
          <w:lang w:val="en-GB"/>
        </w:rPr>
        <w:t>It must be possible for a Darwinet domain to require all nodes to check in and re-authorize. And if they are no longer accepted or fails to gain access to the domain they must die and destroy all data of the node for that domain.</w:t>
      </w:r>
    </w:p>
    <w:p w:rsidR="006D0880" w:rsidRPr="00C81D35" w:rsidRDefault="006D0880" w:rsidP="006D0880">
      <w:pPr>
        <w:pStyle w:val="BodyText"/>
        <w:rPr>
          <w:lang w:val="en-GB"/>
        </w:rPr>
      </w:pPr>
      <w:r w:rsidRPr="00C81D35">
        <w:rPr>
          <w:lang w:val="en-GB"/>
        </w:rPr>
        <w:t>Note 090614. It is not yet decided if a node may be member of several domains. If they are – then the node may not die until it is not member of any domains. But data of domains in which it is not a member must still be destroyed.</w:t>
      </w:r>
    </w:p>
    <w:p w:rsidR="006D0880" w:rsidRPr="00C81D35" w:rsidRDefault="006D0880" w:rsidP="006D0880">
      <w:pPr>
        <w:pStyle w:val="BodyText"/>
        <w:rPr>
          <w:lang w:val="en-GB"/>
        </w:rPr>
      </w:pPr>
      <w:r w:rsidRPr="00C81D35">
        <w:rPr>
          <w:lang w:val="en-GB"/>
        </w:rPr>
        <w:lastRenderedPageBreak/>
        <w:t>This enables data to be destroyed in nodes that are no longer members of the domain but that has not actively been destroyed.</w:t>
      </w:r>
    </w:p>
    <w:p w:rsidR="006D0880" w:rsidRPr="00C81D35" w:rsidRDefault="006D0880" w:rsidP="006D0880">
      <w:pPr>
        <w:pStyle w:val="Heading2"/>
        <w:rPr>
          <w:lang w:val="en-GB"/>
        </w:rPr>
      </w:pPr>
      <w:r w:rsidRPr="00C81D35">
        <w:rPr>
          <w:lang w:val="en-GB"/>
        </w:rPr>
        <w:t>The Darwinet performance requirements</w:t>
      </w:r>
    </w:p>
    <w:p w:rsidR="006D0880" w:rsidRPr="00C81D35" w:rsidRDefault="006D0880" w:rsidP="006D0880">
      <w:pPr>
        <w:pStyle w:val="Heading3"/>
        <w:rPr>
          <w:lang w:val="en-GB"/>
        </w:rPr>
      </w:pPr>
      <w:r w:rsidRPr="00C81D35">
        <w:rPr>
          <w:lang w:val="en-GB"/>
        </w:rPr>
        <w:t>The Darwinet data exchange framework must allow optional data compression option</w:t>
      </w:r>
    </w:p>
    <w:p w:rsidR="006D0880" w:rsidRPr="00C81D35" w:rsidRDefault="006D0880" w:rsidP="006D0880">
      <w:pPr>
        <w:pStyle w:val="BodyText"/>
        <w:rPr>
          <w:lang w:val="en-GB"/>
        </w:rPr>
      </w:pPr>
      <w:r w:rsidRPr="00C81D35">
        <w:rPr>
          <w:lang w:val="en-GB"/>
        </w:rPr>
        <w:t>To enable data exchange performance between Darwinet nodes it must be possible to add optional data compression modules into the data trail. Such data compression must be allowed to be optional to enable adding and change to existing networks.</w:t>
      </w:r>
    </w:p>
    <w:p w:rsidR="006D0880" w:rsidRPr="00C81D35" w:rsidRDefault="006D0880" w:rsidP="006D0880">
      <w:pPr>
        <w:pStyle w:val="BodyText"/>
        <w:rPr>
          <w:lang w:val="en-GB"/>
        </w:rPr>
      </w:pPr>
      <w:r w:rsidRPr="00C81D35">
        <w:rPr>
          <w:lang w:val="en-GB"/>
        </w:rPr>
        <w:t>Data exchange using XML may use ISO/IEC 24824-1 (Fast Infoset) data compression.</w:t>
      </w:r>
    </w:p>
    <w:p w:rsidR="006D0880" w:rsidRPr="00C81D35" w:rsidRDefault="006D0880" w:rsidP="006D0880">
      <w:pPr>
        <w:pStyle w:val="Heading2"/>
        <w:rPr>
          <w:lang w:val="en-GB"/>
        </w:rPr>
      </w:pPr>
      <w:r w:rsidRPr="00C81D35">
        <w:rPr>
          <w:lang w:val="en-GB"/>
        </w:rPr>
        <w:t>The Darwinet marketplace requirements</w:t>
      </w:r>
    </w:p>
    <w:p w:rsidR="006D0880" w:rsidRPr="00C81D35" w:rsidRDefault="006D0880" w:rsidP="006D0880">
      <w:pPr>
        <w:pStyle w:val="Heading3"/>
        <w:rPr>
          <w:lang w:val="en-GB"/>
        </w:rPr>
      </w:pPr>
      <w:r w:rsidRPr="00C81D35">
        <w:rPr>
          <w:lang w:val="en-GB"/>
        </w:rPr>
        <w:t>It must be possible to sell Applications within the Darwinet</w:t>
      </w:r>
    </w:p>
    <w:p w:rsidR="006D0880" w:rsidRPr="00C81D35" w:rsidRDefault="006D0880" w:rsidP="006D0880">
      <w:pPr>
        <w:pStyle w:val="BodyText"/>
        <w:rPr>
          <w:lang w:val="en-GB"/>
        </w:rPr>
      </w:pPr>
      <w:r w:rsidRPr="00C81D35">
        <w:rPr>
          <w:lang w:val="en-GB"/>
        </w:rPr>
        <w:t>Consider to use the same business model as Apple store.</w:t>
      </w:r>
    </w:p>
    <w:p w:rsidR="006D0880" w:rsidRPr="00C81D35" w:rsidRDefault="006D0880" w:rsidP="006D0880">
      <w:pPr>
        <w:pStyle w:val="BodyText"/>
        <w:rPr>
          <w:lang w:val="en-GB"/>
        </w:rPr>
      </w:pPr>
      <w:r w:rsidRPr="00C81D35">
        <w:rPr>
          <w:lang w:val="en-GB"/>
        </w:rPr>
        <w:t>TBD.</w:t>
      </w:r>
    </w:p>
    <w:p w:rsidR="006D0880" w:rsidRPr="00C81D35" w:rsidRDefault="006D0880" w:rsidP="006D0880">
      <w:pPr>
        <w:pStyle w:val="Heading3"/>
        <w:rPr>
          <w:lang w:val="en-GB"/>
        </w:rPr>
      </w:pPr>
      <w:r w:rsidRPr="00C81D35">
        <w:rPr>
          <w:lang w:val="en-GB"/>
        </w:rPr>
        <w:t>It must be possible to sell information within the Darwinet</w:t>
      </w:r>
    </w:p>
    <w:p w:rsidR="006D0880" w:rsidRPr="00C81D35" w:rsidRDefault="006D0880" w:rsidP="006D0880">
      <w:pPr>
        <w:pStyle w:val="BodyText"/>
        <w:rPr>
          <w:lang w:val="en-GB"/>
        </w:rPr>
      </w:pPr>
      <w:r w:rsidRPr="00C81D35">
        <w:rPr>
          <w:lang w:val="en-GB"/>
        </w:rPr>
        <w:t>It must be possible to sell information within the Darwinet.</w:t>
      </w:r>
    </w:p>
    <w:p w:rsidR="006D0880" w:rsidRPr="00C81D35" w:rsidRDefault="006D0880" w:rsidP="006D0880">
      <w:pPr>
        <w:pStyle w:val="BodyText"/>
        <w:rPr>
          <w:lang w:val="en-GB"/>
        </w:rPr>
      </w:pPr>
      <w:r w:rsidRPr="00C81D35">
        <w:rPr>
          <w:lang w:val="en-GB"/>
        </w:rPr>
        <w:t>An example of this may be a user may that subscribes to use of a weather forecast service through a Darwinet application.</w:t>
      </w:r>
    </w:p>
    <w:p w:rsidR="006D0880" w:rsidRPr="00C81D35" w:rsidRDefault="006D0880" w:rsidP="006D0880">
      <w:pPr>
        <w:pStyle w:val="Heading3"/>
        <w:rPr>
          <w:lang w:val="en-GB"/>
        </w:rPr>
      </w:pPr>
      <w:r w:rsidRPr="00C81D35">
        <w:rPr>
          <w:lang w:val="en-GB"/>
        </w:rPr>
        <w:t>It must be possible for third party providers to develop and sell Darwinet applications to Darwinet domains</w:t>
      </w:r>
    </w:p>
    <w:p w:rsidR="006D0880" w:rsidRPr="00C81D35" w:rsidRDefault="006D0880" w:rsidP="006D0880">
      <w:pPr>
        <w:pStyle w:val="BodyText"/>
        <w:rPr>
          <w:lang w:val="en-GB"/>
        </w:rPr>
      </w:pPr>
      <w:r w:rsidRPr="00C81D35">
        <w:rPr>
          <w:lang w:val="en-GB"/>
        </w:rPr>
        <w:t>Consider applying a “Service provider” design pattern to enable “Darwinet Application Provider” implementations over the public web.</w:t>
      </w:r>
    </w:p>
    <w:p w:rsidR="006D0880" w:rsidRPr="00C81D35" w:rsidRDefault="006D0880" w:rsidP="006D0880">
      <w:pPr>
        <w:pStyle w:val="BodyText"/>
        <w:rPr>
          <w:lang w:val="en-GB"/>
        </w:rPr>
      </w:pPr>
      <w:r w:rsidRPr="00C81D35">
        <w:rPr>
          <w:lang w:val="en-GB"/>
        </w:rPr>
        <w:t>TBD.</w:t>
      </w:r>
    </w:p>
    <w:p w:rsidR="006D0880" w:rsidRPr="00C81D35" w:rsidRDefault="006D0880" w:rsidP="006D0880">
      <w:pPr>
        <w:pStyle w:val="Heading2"/>
        <w:rPr>
          <w:lang w:val="en-GB"/>
        </w:rPr>
      </w:pPr>
      <w:r w:rsidRPr="00C81D35">
        <w:rPr>
          <w:lang w:val="en-GB"/>
        </w:rPr>
        <w:t>The Darwinet applications distribution requirements</w:t>
      </w:r>
      <w:bookmarkEnd w:id="37"/>
    </w:p>
    <w:p w:rsidR="006D0880" w:rsidRPr="00C81D35" w:rsidRDefault="006D0880" w:rsidP="006D0880">
      <w:pPr>
        <w:pStyle w:val="Heading3"/>
        <w:rPr>
          <w:lang w:val="en-GB"/>
        </w:rPr>
      </w:pPr>
      <w:bookmarkStart w:id="38" w:name="_Toc232176350"/>
      <w:r w:rsidRPr="00C81D35">
        <w:rPr>
          <w:lang w:val="en-GB"/>
        </w:rPr>
        <w:t>Overview</w:t>
      </w:r>
      <w:bookmarkEnd w:id="38"/>
    </w:p>
    <w:p w:rsidR="006D0880" w:rsidRPr="00C81D35" w:rsidRDefault="006D0880" w:rsidP="006D0880">
      <w:pPr>
        <w:pStyle w:val="BodyText"/>
        <w:rPr>
          <w:lang w:val="en-GB"/>
        </w:rPr>
      </w:pPr>
      <w:r w:rsidRPr="00C81D35">
        <w:rPr>
          <w:lang w:val="en-GB"/>
        </w:rPr>
        <w:t>TBD.</w:t>
      </w:r>
    </w:p>
    <w:p w:rsidR="00802EFB" w:rsidRPr="00C81D35" w:rsidRDefault="00E201AA" w:rsidP="00802EFB">
      <w:pPr>
        <w:pStyle w:val="Heading1"/>
        <w:rPr>
          <w:lang w:val="en-GB"/>
        </w:rPr>
      </w:pPr>
      <w:bookmarkStart w:id="39" w:name="_Toc305080262"/>
      <w:bookmarkStart w:id="40" w:name="_Ref347498868"/>
      <w:r w:rsidRPr="00C81D35">
        <w:rPr>
          <w:lang w:val="en-GB"/>
        </w:rPr>
        <w:lastRenderedPageBreak/>
        <w:t>Platform independent</w:t>
      </w:r>
      <w:r w:rsidR="00802EFB" w:rsidRPr="00C81D35">
        <w:rPr>
          <w:lang w:val="en-GB"/>
        </w:rPr>
        <w:t xml:space="preserve"> Darwinet Mechanisms</w:t>
      </w:r>
      <w:bookmarkEnd w:id="39"/>
      <w:bookmarkEnd w:id="40"/>
    </w:p>
    <w:p w:rsidR="00802EFB" w:rsidRPr="00C81D35" w:rsidRDefault="00802EFB" w:rsidP="00802EFB">
      <w:pPr>
        <w:pStyle w:val="Heading2"/>
        <w:rPr>
          <w:lang w:val="en-GB"/>
        </w:rPr>
      </w:pPr>
      <w:bookmarkStart w:id="41" w:name="_Toc305080263"/>
      <w:r w:rsidRPr="00C81D35">
        <w:rPr>
          <w:lang w:val="en-GB"/>
        </w:rPr>
        <w:t>Darwinet mechanisms overview</w:t>
      </w:r>
      <w:bookmarkEnd w:id="41"/>
    </w:p>
    <w:p w:rsidR="00E201AA" w:rsidRPr="00C81D35" w:rsidRDefault="00E201AA" w:rsidP="00E201AA">
      <w:pPr>
        <w:pStyle w:val="Heading3"/>
        <w:rPr>
          <w:lang w:val="en-GB"/>
        </w:rPr>
      </w:pPr>
      <w:r w:rsidRPr="00C81D35">
        <w:rPr>
          <w:lang w:val="en-GB"/>
        </w:rPr>
        <w:t>Platform independent mechanism definitions</w:t>
      </w:r>
    </w:p>
    <w:p w:rsidR="00802EFB" w:rsidRPr="00C81D35" w:rsidRDefault="00802EFB" w:rsidP="00802EFB">
      <w:pPr>
        <w:pStyle w:val="BodyText"/>
        <w:rPr>
          <w:lang w:val="en-GB"/>
        </w:rPr>
      </w:pPr>
      <w:r w:rsidRPr="00C81D35">
        <w:rPr>
          <w:lang w:val="en-GB"/>
        </w:rPr>
        <w:t>A Darwinet network is made up of functionality grouped into sets called mechanisms. A mechanism has a purpose and is made up of a set of functions that cooperates in a defined way to create the mechanism.</w:t>
      </w:r>
    </w:p>
    <w:p w:rsidR="00E201AA" w:rsidRPr="00C81D35" w:rsidRDefault="00E201AA" w:rsidP="00802EFB">
      <w:pPr>
        <w:pStyle w:val="BodyText"/>
        <w:rPr>
          <w:lang w:val="en-GB"/>
        </w:rPr>
      </w:pPr>
      <w:r w:rsidRPr="00C81D35">
        <w:rPr>
          <w:lang w:val="en-GB"/>
        </w:rPr>
        <w:t>Most mechanisms shall have a platform independent definition. Some mechanisms may not be available on some platforms.</w:t>
      </w:r>
    </w:p>
    <w:p w:rsidR="00E201AA" w:rsidRPr="00C81D35" w:rsidRDefault="00A97788" w:rsidP="00E201AA">
      <w:pPr>
        <w:pStyle w:val="Heading3"/>
        <w:rPr>
          <w:lang w:val="en-GB"/>
        </w:rPr>
      </w:pPr>
      <w:r w:rsidRPr="00C81D35">
        <w:rPr>
          <w:lang w:val="en-GB"/>
        </w:rPr>
        <w:t>An Application interacts with a View</w:t>
      </w:r>
    </w:p>
    <w:p w:rsidR="004A2BEB" w:rsidRPr="00C81D35" w:rsidRDefault="004A2BEB" w:rsidP="00E201AA">
      <w:pPr>
        <w:pStyle w:val="BodyText"/>
        <w:rPr>
          <w:lang w:val="en-GB"/>
        </w:rPr>
      </w:pPr>
      <w:r w:rsidRPr="00C81D35">
        <w:rPr>
          <w:lang w:val="en-GB"/>
        </w:rPr>
        <w:t xml:space="preserve">An Application may access a Darwinet Domain through a view. The Darwinet view defines what evolution branch and the point in evolution history of the interaction. </w:t>
      </w:r>
    </w:p>
    <w:p w:rsidR="004A2BEB" w:rsidRPr="00C81D35" w:rsidRDefault="004A2BEB" w:rsidP="00E201AA">
      <w:pPr>
        <w:pStyle w:val="BodyText"/>
        <w:rPr>
          <w:rStyle w:val="Emphasis"/>
          <w:lang w:val="en-GB"/>
        </w:rPr>
      </w:pPr>
      <w:r w:rsidRPr="00C81D35">
        <w:rPr>
          <w:rStyle w:val="Emphasis"/>
          <w:lang w:val="en-GB"/>
        </w:rPr>
        <w:t>Normally the point in history of the interaction is “current time”.</w:t>
      </w:r>
    </w:p>
    <w:p w:rsidR="004A2BEB" w:rsidRPr="00C81D35" w:rsidRDefault="004A2BEB" w:rsidP="004A2BEB">
      <w:pPr>
        <w:pStyle w:val="BodyText"/>
        <w:rPr>
          <w:lang w:val="en-GB"/>
        </w:rPr>
      </w:pPr>
      <w:r w:rsidRPr="00C81D35">
        <w:rPr>
          <w:lang w:val="en-GB"/>
        </w:rPr>
        <w:t>The Darwinet view may provide two interfaces to the viewed data in the Domain:</w:t>
      </w:r>
    </w:p>
    <w:p w:rsidR="004A2BEB" w:rsidRPr="00C81D35" w:rsidRDefault="004A2BEB" w:rsidP="00DA22D0">
      <w:pPr>
        <w:pStyle w:val="BodyText"/>
        <w:numPr>
          <w:ilvl w:val="0"/>
          <w:numId w:val="37"/>
        </w:numPr>
        <w:rPr>
          <w:lang w:val="en-GB"/>
        </w:rPr>
      </w:pPr>
      <w:r w:rsidRPr="00C81D35">
        <w:rPr>
          <w:lang w:val="en-GB"/>
        </w:rPr>
        <w:t>The Darwinet view API (in platform available technology)</w:t>
      </w:r>
    </w:p>
    <w:p w:rsidR="004A2BEB" w:rsidRPr="00C81D35" w:rsidRDefault="004A2BEB" w:rsidP="00DA22D0">
      <w:pPr>
        <w:pStyle w:val="BodyText"/>
        <w:numPr>
          <w:ilvl w:val="0"/>
          <w:numId w:val="37"/>
        </w:numPr>
        <w:rPr>
          <w:lang w:val="en-GB"/>
        </w:rPr>
      </w:pPr>
      <w:r w:rsidRPr="00C81D35">
        <w:rPr>
          <w:lang w:val="en-GB"/>
        </w:rPr>
        <w:t>A Darwinet view virtual drive (if platform provides services to provide a virtual file system)</w:t>
      </w:r>
    </w:p>
    <w:p w:rsidR="00A97788" w:rsidRPr="00C81D35" w:rsidRDefault="00A97788" w:rsidP="00A97788">
      <w:pPr>
        <w:pStyle w:val="Heading3"/>
        <w:rPr>
          <w:lang w:val="en-GB"/>
        </w:rPr>
      </w:pPr>
      <w:r w:rsidRPr="00C81D35">
        <w:rPr>
          <w:lang w:val="en-GB"/>
        </w:rPr>
        <w:lastRenderedPageBreak/>
        <w:t>The View detects MIV changes</w:t>
      </w:r>
    </w:p>
    <w:p w:rsidR="00A97788" w:rsidRPr="00C81D35" w:rsidRDefault="00A97788" w:rsidP="00A97788">
      <w:pPr>
        <w:pStyle w:val="BodyText"/>
        <w:rPr>
          <w:lang w:val="en-GB"/>
        </w:rPr>
      </w:pPr>
      <w:r w:rsidRPr="00C81D35">
        <w:rPr>
          <w:noProof/>
        </w:rPr>
        <mc:AlternateContent>
          <mc:Choice Requires="wpc">
            <w:drawing>
              <wp:inline distT="0" distB="0" distL="0" distR="0" wp14:anchorId="6E9D1C3C" wp14:editId="1C512F06">
                <wp:extent cx="4276725" cy="2867025"/>
                <wp:effectExtent l="0" t="0" r="0" b="0"/>
                <wp:docPr id="696" name="Canvas 69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00" name="Text Box 671"/>
                        <wps:cNvSpPr txBox="1"/>
                        <wps:spPr>
                          <a:xfrm>
                            <a:off x="189525" y="1269365"/>
                            <a:ext cx="2843235" cy="629625"/>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156228" w:rsidRPr="00DD5913" w:rsidRDefault="00156228" w:rsidP="00A97788">
                              <w:r w:rsidRPr="00DD5913">
                                <w:t>View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01" name="Text Box 672"/>
                        <wps:cNvSpPr txBox="1"/>
                        <wps:spPr>
                          <a:xfrm>
                            <a:off x="189525" y="179999"/>
                            <a:ext cx="1347810" cy="517865"/>
                          </a:xfrm>
                          <a:prstGeom prst="rect">
                            <a:avLst/>
                          </a:prstGeom>
                          <a:ln/>
                        </wps:spPr>
                        <wps:style>
                          <a:lnRef idx="1">
                            <a:schemeClr val="accent2"/>
                          </a:lnRef>
                          <a:fillRef idx="2">
                            <a:schemeClr val="accent2"/>
                          </a:fillRef>
                          <a:effectRef idx="1">
                            <a:schemeClr val="accent2"/>
                          </a:effectRef>
                          <a:fontRef idx="minor">
                            <a:schemeClr val="dk1"/>
                          </a:fontRef>
                        </wps:style>
                        <wps:txbx>
                          <w:txbxContent>
                            <w:p w:rsidR="00156228" w:rsidRPr="00DD5913" w:rsidRDefault="00156228" w:rsidP="00A97788">
                              <w:r w:rsidRPr="00DD5913">
                                <w:t>Application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15" name="Text Box 715"/>
                        <wps:cNvSpPr txBox="1"/>
                        <wps:spPr>
                          <a:xfrm>
                            <a:off x="1084580" y="1383665"/>
                            <a:ext cx="436245"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A97788">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16" name="Text Box 716"/>
                        <wps:cNvSpPr txBox="1"/>
                        <wps:spPr>
                          <a:xfrm>
                            <a:off x="834980" y="1043305"/>
                            <a:ext cx="39433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A97788">
                              <w:r>
                                <w:t>API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17" name="Can 717"/>
                        <wps:cNvSpPr/>
                        <wps:spPr>
                          <a:xfrm>
                            <a:off x="1765935" y="1040765"/>
                            <a:ext cx="342900" cy="517865"/>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 name="Straight Arrow Connector 719"/>
                        <wps:cNvCnPr>
                          <a:stCxn id="701" idx="2"/>
                        </wps:cNvCnPr>
                        <wps:spPr>
                          <a:xfrm flipH="1">
                            <a:off x="851535" y="697864"/>
                            <a:ext cx="11895" cy="57150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21" name="Straight Arrow Connector 721"/>
                        <wps:cNvCnPr>
                          <a:stCxn id="701" idx="3"/>
                          <a:endCxn id="717" idx="1"/>
                        </wps:cNvCnPr>
                        <wps:spPr>
                          <a:xfrm>
                            <a:off x="1537335" y="438932"/>
                            <a:ext cx="400050" cy="60183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22" name="Text Box 722"/>
                        <wps:cNvSpPr txBox="1"/>
                        <wps:spPr>
                          <a:xfrm>
                            <a:off x="2084070" y="929787"/>
                            <a:ext cx="869950" cy="3428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A97788">
                              <w:r>
                                <w:t>Virtual Drive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46" name="Text Box 746"/>
                        <wps:cNvSpPr txBox="1"/>
                        <wps:spPr>
                          <a:xfrm>
                            <a:off x="1647825" y="438932"/>
                            <a:ext cx="443230" cy="3467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A97788" w:rsidRDefault="00156228">
                              <w:pPr>
                                <w:rPr>
                                  <w:rStyle w:val="Strong"/>
                                </w:rPr>
                              </w:pPr>
                              <w:r w:rsidRPr="00A97788">
                                <w:rPr>
                                  <w:rStyle w:val="Strong"/>
                                </w:rPr>
                                <w:t>Save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47" name="Text Box 747"/>
                        <wps:cNvSpPr txBox="1"/>
                        <wps:spPr>
                          <a:xfrm>
                            <a:off x="280035" y="785642"/>
                            <a:ext cx="60579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A97788" w:rsidRDefault="00156228">
                              <w:pPr>
                                <w:rPr>
                                  <w:rStyle w:val="Strong"/>
                                </w:rPr>
                              </w:pPr>
                              <w:r w:rsidRPr="00A97788">
                                <w:rPr>
                                  <w:rStyle w:val="Strong"/>
                                </w:rPr>
                                <w:t>Change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48" name="Straight Arrow Connector 748"/>
                        <wps:cNvCnPr>
                          <a:stCxn id="716" idx="1"/>
                          <a:endCxn id="715" idx="1"/>
                        </wps:cNvCnPr>
                        <wps:spPr>
                          <a:xfrm>
                            <a:off x="834980" y="1214755"/>
                            <a:ext cx="249600" cy="3403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49" name="Straight Arrow Connector 749"/>
                        <wps:cNvCnPr/>
                        <wps:spPr>
                          <a:xfrm flipH="1">
                            <a:off x="1537335" y="1386205"/>
                            <a:ext cx="342900" cy="1724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50" name="Straight Arrow Connector 750"/>
                        <wps:cNvCnPr/>
                        <wps:spPr>
                          <a:xfrm>
                            <a:off x="1295695" y="1726565"/>
                            <a:ext cx="0" cy="41909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59" name="Rectangle 759"/>
                        <wps:cNvSpPr>
                          <a:spLocks noChangeArrowheads="1"/>
                        </wps:cNvSpPr>
                        <wps:spPr bwMode="auto">
                          <a:xfrm>
                            <a:off x="1036019" y="2577124"/>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51B25">
                              <w:pPr>
                                <w:pStyle w:val="NormalWeb"/>
                              </w:pPr>
                              <w:r>
                                <w:rPr>
                                  <w:szCs w:val="20"/>
                                </w:rPr>
                                <w:t> </w:t>
                              </w:r>
                            </w:p>
                          </w:txbxContent>
                        </wps:txbx>
                        <wps:bodyPr rot="0" vert="horz" wrap="square" lIns="91440" tIns="45720" rIns="91440" bIns="45720" anchor="t" anchorCtr="0" upright="1">
                          <a:noAutofit/>
                        </wps:bodyPr>
                      </wps:wsp>
                      <wps:wsp>
                        <wps:cNvPr id="760" name="Rectangle 760"/>
                        <wps:cNvSpPr>
                          <a:spLocks noChangeArrowheads="1"/>
                        </wps:cNvSpPr>
                        <wps:spPr bwMode="auto">
                          <a:xfrm>
                            <a:off x="1281129" y="2577124"/>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51B25">
                              <w:pPr>
                                <w:pStyle w:val="NormalWeb"/>
                              </w:pPr>
                              <w:r>
                                <w:rPr>
                                  <w:szCs w:val="20"/>
                                </w:rPr>
                                <w:t> </w:t>
                              </w:r>
                            </w:p>
                          </w:txbxContent>
                        </wps:txbx>
                        <wps:bodyPr rot="0" vert="horz" wrap="square" lIns="91440" tIns="45720" rIns="91440" bIns="45720" anchor="t" anchorCtr="0" upright="1">
                          <a:noAutofit/>
                        </wps:bodyPr>
                      </wps:wsp>
                      <wps:wsp>
                        <wps:cNvPr id="761" name="Rectangle 761"/>
                        <wps:cNvSpPr>
                          <a:spLocks noChangeArrowheads="1"/>
                        </wps:cNvSpPr>
                        <wps:spPr bwMode="auto">
                          <a:xfrm>
                            <a:off x="1526239" y="2575219"/>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51B25">
                              <w:pPr>
                                <w:pStyle w:val="NormalWeb"/>
                              </w:pPr>
                              <w:r>
                                <w:rPr>
                                  <w:szCs w:val="20"/>
                                </w:rPr>
                                <w:t> </w:t>
                              </w:r>
                            </w:p>
                          </w:txbxContent>
                        </wps:txbx>
                        <wps:bodyPr rot="0" vert="horz" wrap="square" lIns="91440" tIns="45720" rIns="91440" bIns="45720" anchor="t" anchorCtr="0" upright="1">
                          <a:noAutofit/>
                        </wps:bodyPr>
                      </wps:wsp>
                      <wps:wsp>
                        <wps:cNvPr id="762" name="Rectangle 762"/>
                        <wps:cNvSpPr>
                          <a:spLocks noChangeArrowheads="1"/>
                        </wps:cNvSpPr>
                        <wps:spPr bwMode="auto">
                          <a:xfrm>
                            <a:off x="1158574" y="2577124"/>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51B25">
                              <w:pPr>
                                <w:pStyle w:val="NormalWeb"/>
                              </w:pPr>
                              <w:r>
                                <w:rPr>
                                  <w:szCs w:val="20"/>
                                </w:rPr>
                                <w:t> </w:t>
                              </w:r>
                            </w:p>
                          </w:txbxContent>
                        </wps:txbx>
                        <wps:bodyPr rot="0" vert="horz" wrap="square" lIns="91440" tIns="45720" rIns="91440" bIns="45720" anchor="t" anchorCtr="0" upright="1">
                          <a:noAutofit/>
                        </wps:bodyPr>
                      </wps:wsp>
                      <wps:wsp>
                        <wps:cNvPr id="763" name="Oval 763"/>
                        <wps:cNvSpPr>
                          <a:spLocks noChangeArrowheads="1"/>
                        </wps:cNvSpPr>
                        <wps:spPr bwMode="auto">
                          <a:xfrm>
                            <a:off x="1403684" y="2575854"/>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51B25">
                              <w:pPr>
                                <w:pStyle w:val="NormalWeb"/>
                              </w:pPr>
                              <w:r>
                                <w:rPr>
                                  <w:szCs w:val="20"/>
                                </w:rPr>
                                <w:t> </w:t>
                              </w:r>
                            </w:p>
                          </w:txbxContent>
                        </wps:txbx>
                        <wps:bodyPr rot="0" vert="horz" wrap="square" lIns="91440" tIns="45720" rIns="91440" bIns="45720" anchor="t" anchorCtr="0" upright="1">
                          <a:noAutofit/>
                        </wps:bodyPr>
                      </wps:wsp>
                      <wps:wsp>
                        <wps:cNvPr id="768" name="Right Brace 768"/>
                        <wps:cNvSpPr/>
                        <wps:spPr>
                          <a:xfrm rot="16200000">
                            <a:off x="1129366" y="2002789"/>
                            <a:ext cx="457200" cy="742951"/>
                          </a:xfrm>
                          <a:prstGeom prst="rightBrace">
                            <a:avLst/>
                          </a:prstGeom>
                        </wps:spPr>
                        <wps:style>
                          <a:lnRef idx="1">
                            <a:schemeClr val="accent1"/>
                          </a:lnRef>
                          <a:fillRef idx="0">
                            <a:schemeClr val="accent1"/>
                          </a:fillRef>
                          <a:effectRef idx="0">
                            <a:schemeClr val="accent1"/>
                          </a:effectRef>
                          <a:fontRef idx="minor">
                            <a:schemeClr val="tx1"/>
                          </a:fontRef>
                        </wps:style>
                        <wps:txbx>
                          <w:txbxContent>
                            <w:p w:rsidR="00156228" w:rsidRDefault="00156228" w:rsidP="00851B25"/>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Canvas 696" o:spid="_x0000_s1328" editas="canvas" style="width:336.75pt;height:225.75pt;mso-position-horizontal-relative:char;mso-position-vertical-relative:line" coordsize="42767,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">
                <v:shape id="_x0000_s1329" type="#_x0000_t75" style="position:absolute;width:42767;height:28670;visibility:visible;mso-wrap-style:square">
                  <v:fill o:detectmouseclick="t"/>
                  <v:path o:connecttype="none"/>
                </v:shape>
                <v:shape id="Text Box 671" o:spid="_x0000_s1330" type="#_x0000_t202" style="position:absolute;left:1895;top:12693;width:28432;height:6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d7ib0A&#10;AADcAAAADwAAAGRycy9kb3ducmV2LnhtbERPyw7BQBTdS/zD5ErsdMoCKUPEI2FhgX7A1bnaRudO&#10;0xmUrzcLieXJec+XranEkxpXWlYwjGIQxJnVJecK0stuMAXhPLLGyjIpeJOD5aLbmWOi7YtP9Dz7&#10;XIQQdgkqKLyvEyldVpBBF9maOHA32xj0ATa51A2+Qrip5CiOx9JgyaGhwJrWBWX388MoOIzTof8c&#10;r6M1T+Q732y3JqVUqX6vXc1AeGr9X/xz77WCSRzmhzPhCMjF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Q6d7ib0AAADcAAAADwAAAAAAAAAAAAAAAACYAgAAZHJzL2Rvd25yZXYu&#10;eG1sUEsFBgAAAAAEAAQA9QAAAIIDAAAAAA==&#10;" fillcolor="#cdddac [1622]" strokecolor="#94b64e [3046]">
                  <v:fill color2="#f0f4e6 [502]" rotate="t" angle="180" colors="0 #dafda7;22938f #e4fdc2;1 #f5ffe6" focus="100%" type="gradient"/>
                  <v:shadow on="t" color="black" opacity="24903f" origin=",.5" offset="0,.55556mm"/>
                  <v:textbox>
                    <w:txbxContent>
                      <w:p w:rsidR="00156228" w:rsidRPr="00DD5913" w:rsidRDefault="00156228" w:rsidP="00A97788">
                        <w:r w:rsidRPr="00DD5913">
                          <w:t>View</w:t>
                        </w:r>
                      </w:p>
                    </w:txbxContent>
                  </v:textbox>
                </v:shape>
                <v:shape id="Text Box 672" o:spid="_x0000_s1331" type="#_x0000_t202" style="position:absolute;left:1895;top:1799;width:13478;height:5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3SDcUA&#10;AADcAAAADwAAAGRycy9kb3ducmV2LnhtbESPT2sCMRTE74V+h/CE3mqyIlZXo4igFMWC/w7enpvn&#10;7tLNy7JJdfvtjVDocZiZ3zCTWWsrcaPGl441JF0FgjhzpuRcw/GwfB+C8AHZYOWYNPySh9n09WWC&#10;qXF33tFtH3IRIexT1FCEUKdS+qwgi77rauLoXV1jMUTZ5NI0eI9wW8meUgNpseS4UGBNi4Ky7/2P&#10;1fC1sSfeqf5odXbrwTa5mLXfbLV+67TzMYhAbfgP/7U/jYYPlcDzTDwCcv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DdINxQAAANwAAAAPAAAAAAAAAAAAAAAAAJgCAABkcnMv&#10;ZG93bnJldi54bWxQSwUGAAAAAAQABAD1AAAAigMAAAAA&#10;" fillcolor="#dfa7a6 [1621]" strokecolor="#bc4542 [3045]">
                  <v:fill color2="#f5e4e4 [501]" rotate="t" angle="180" colors="0 #ffa2a1;22938f #ffbebd;1 #ffe5e5" focus="100%" type="gradient"/>
                  <v:shadow on="t" color="black" opacity="24903f" origin=",.5" offset="0,.55556mm"/>
                  <v:textbox>
                    <w:txbxContent>
                      <w:p w:rsidR="00156228" w:rsidRPr="00DD5913" w:rsidRDefault="00156228" w:rsidP="00A97788">
                        <w:r w:rsidRPr="00DD5913">
                          <w:t>Application</w:t>
                        </w:r>
                      </w:p>
                    </w:txbxContent>
                  </v:textbox>
                </v:shape>
                <v:shape id="Text Box 715" o:spid="_x0000_s1332" type="#_x0000_t202" style="position:absolute;left:10845;top:13836;width:436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tNv8QA&#10;AADcAAAADwAAAGRycy9kb3ducmV2LnhtbESP3YrCMBSE7wXfIRzBO01dqStdoyyiIAiLuoJeHpvT&#10;H7Y5KU3U+vZmQfBymJlvmNmiNZW4UeNKywpGwwgEcWp1ybmC4+96MAXhPLLGyjIpeJCDxbzbmWGi&#10;7Z33dDv4XAQIuwQVFN7XiZQuLcigG9qaOHiZbQz6IJtc6gbvAW4q+RFFE2mw5LBQYE3LgtK/w9Uo&#10;+FlObDy+tNNstdvafZ6N5Tk+KdXvtd9fIDy1/h1+tTdawecohv8z4Qj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LTb/EAAAA3AAAAA8AAAAAAAAAAAAAAAAAmAIAAGRycy9k&#10;b3ducmV2LnhtbFBLBQYAAAAABAAEAPUAAACJAwAAAAA=&#10;" fillcolor="white [3201]" strokeweight=".5pt">
                  <v:textbox>
                    <w:txbxContent>
                      <w:p w:rsidR="00156228" w:rsidRDefault="00156228" w:rsidP="00A97788">
                        <w:r>
                          <w:t>MIV</w:t>
                        </w:r>
                      </w:p>
                    </w:txbxContent>
                  </v:textbox>
                </v:shape>
                <v:shape id="Text Box 716" o:spid="_x0000_s1333" type="#_x0000_t202" style="position:absolute;left:8349;top:10433;width:3944;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K7XcYA&#10;AADcAAAADwAAAGRycy9kb3ducmV2LnhtbESPQWsCMRSE7wX/Q3iCl1KzeljL1ihVUKS0SrUUj4/N&#10;62Zx87IkUdd/3wiFHoeZ+YaZzjvbiAv5UDtWMBpmIIhLp2uuFHwdVk/PIEJE1tg4JgU3CjCf9R6m&#10;WGh35U+67GMlEoRDgQpMjG0hZSgNWQxD1xIn78d5izFJX0nt8ZrgtpHjLMulxZrTgsGWlobK0/5s&#10;FZzM2+MuW38svvPNzW8PZ3f070elBv3u9QVEpC7+h//aG61gMsrhfiYdAT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2K7XcYAAADcAAAADwAAAAAAAAAAAAAAAACYAgAAZHJz&#10;L2Rvd25yZXYueG1sUEsFBgAAAAAEAAQA9QAAAIsDAAAAAA==&#10;" filled="f" stroked="f" strokeweight=".5pt">
                  <v:textbox>
                    <w:txbxContent>
                      <w:p w:rsidR="00156228" w:rsidRDefault="00156228" w:rsidP="00A97788">
                        <w:r>
                          <w:t>API</w:t>
                        </w:r>
                      </w:p>
                    </w:txbxContent>
                  </v:textbox>
                </v:shape>
                <v:shape id="Can 717" o:spid="_x0000_s1334" type="#_x0000_t22" style="position:absolute;left:17659;top:10407;width:3429;height:51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etmsMA&#10;AADcAAAADwAAAGRycy9kb3ducmV2LnhtbESPQYvCMBSE7wv+h/AWvK2pFVS6RhFBEdaLWmSPj+bZ&#10;lk1eShNr998bQfA4zMw3zGLVWyM6an3tWMF4lIAgLpyuuVSQn7dfcxA+IGs0jknBP3lYLQcfC8y0&#10;u/ORulMoRYSwz1BBFUKTSemLiiz6kWuIo3d1rcUQZVtK3eI9wq2RaZJMpcWa40KFDW0qKv5ON6tg&#10;bbp0b+hXXif5RerDz+WQbnZKDT/79TeIQH14h1/tvVYwG8/geSYeAb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TetmsMAAADcAAAADwAAAAAAAAAAAAAAAACYAgAAZHJzL2Rv&#10;d25yZXYueG1sUEsFBgAAAAAEAAQA9QAAAIgDAAAAAA==&#10;" adj="3576" fillcolor="#4f81bd [3204]" strokecolor="#243f60 [1604]" strokeweight="2pt"/>
                <v:shape id="Straight Arrow Connector 719" o:spid="_x0000_s1335" type="#_x0000_t32" style="position:absolute;left:8515;top:6978;width:119;height:571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sZR8UAAADcAAAADwAAAGRycy9kb3ducmV2LnhtbESPX2vCMBTF3wW/Q7jC3mbq0KmdUUQZ&#10;KMJG3UB8uzZ3bVlzU5Jou2+/DAY+Hs6fH2ex6kwtbuR8ZVnBaJiAIM6trrhQ8Pnx+jgD4QOyxtoy&#10;KfghD6tlv7fAVNuWM7odQyHiCPsUFZQhNKmUPi/JoB/ahjh6X9YZDFG6QmqHbRw3tXxKkmdpsOJI&#10;KLGhTUn59/FqImQ7ziaH0+Eypmz93l7257fgzko9DLr1C4hAXbiH/9s7rWA6msPfmX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tsZR8UAAADcAAAADwAAAAAAAAAA&#10;AAAAAAChAgAAZHJzL2Rvd25yZXYueG1sUEsFBgAAAAAEAAQA+QAAAJMDAAAAAA==&#10;" strokecolor="#4579b8 [3044]">
                  <v:stroke endarrow="open"/>
                </v:shape>
                <v:shape id="Straight Arrow Connector 721" o:spid="_x0000_s1336" type="#_x0000_t32" style="position:absolute;left:15373;top:4389;width:4000;height:60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gEGcMAAADcAAAADwAAAGRycy9kb3ducmV2LnhtbESPT4vCMBTE78J+h/AWvGmqS91SjSJC&#10;Wa/+g/X2bJ5tsXkpTardb78RBI/DzPyGWax6U4s7ta6yrGAyjkAQ51ZXXCg4HrJRAsJ5ZI21ZVLw&#10;Rw5Wy4/BAlNtH7yj+94XIkDYpaig9L5JpXR5SQbd2DbEwbva1qAPsi2kbvER4KaW0yiaSYMVh4US&#10;G9qUlN/2nVHwdb30P4lfyyT7tZuui+P4lJ2VGn726zkIT71/h1/trVbwPZ3A80w4AnL5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VIBBnDAAAA3AAAAA8AAAAAAAAAAAAA&#10;AAAAoQIAAGRycy9kb3ducmV2LnhtbFBLBQYAAAAABAAEAPkAAACRAwAAAAA=&#10;" strokecolor="#4579b8 [3044]">
                  <v:stroke endarrow="open"/>
                </v:shape>
                <v:shape id="Text Box 722" o:spid="_x0000_s1337" type="#_x0000_t202" style="position:absolute;left:20840;top:9297;width:8700;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V348YA&#10;AADcAAAADwAAAGRycy9kb3ducmV2LnhtbESPQWsCMRSE7wX/Q3hCL6Vm3YOWrVGqYBGxSrUUj4/N&#10;62Zx87IkUdd/3wiFHoeZ+YaZzDrbiAv5UDtWMBxkIIhLp2uuFHwdls8vIEJE1tg4JgU3CjCb9h4m&#10;WGh35U+67GMlEoRDgQpMjG0hZSgNWQwD1xIn78d5izFJX0nt8ZrgtpF5lo2kxZrTgsGWFobK0/5s&#10;FZzM+mmXvX/Mv0erm98ezu7oN0elHvvd2yuISF38D/+1V1rBOM/hfiYdATn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jV348YAAADcAAAADwAAAAAAAAAAAAAAAACYAgAAZHJz&#10;L2Rvd25yZXYueG1sUEsFBgAAAAAEAAQA9QAAAIsDAAAAAA==&#10;" filled="f" stroked="f" strokeweight=".5pt">
                  <v:textbox>
                    <w:txbxContent>
                      <w:p w:rsidR="00156228" w:rsidRDefault="00156228" w:rsidP="00A97788">
                        <w:r>
                          <w:t>Virtual Drive</w:t>
                        </w:r>
                      </w:p>
                    </w:txbxContent>
                  </v:textbox>
                </v:shape>
                <v:shape id="Text Box 746" o:spid="_x0000_s1338" type="#_x0000_t202" style="position:absolute;left:16478;top:4389;width:4432;height:346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GUQMcA&#10;AADcAAAADwAAAGRycy9kb3ducmV2LnhtbESPQWsCMRSE7wX/Q3iFXqRmLWUtW6NooUWkrXQtxeNj&#10;87pZ3LwsSdT135uC0OMwM98w03lvW3EkHxrHCsajDARx5XTDtYLv7ev9E4gQkTW2jknBmQLMZ4Ob&#10;KRbanfiLjmWsRYJwKFCBibErpAyVIYth5Dri5P06bzEm6WupPZ4S3LbyIctyabHhtGCwoxdD1b48&#10;WAV7sx5usreP5U++OvvP7cHt/PtOqbvbfvEMIlIf/8PX9kormDzm8HcmHQ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RlEDHAAAA3AAAAA8AAAAAAAAAAAAAAAAAmAIAAGRy&#10;cy9kb3ducmV2LnhtbFBLBQYAAAAABAAEAPUAAACMAwAAAAA=&#10;" filled="f" stroked="f" strokeweight=".5pt">
                  <v:textbox>
                    <w:txbxContent>
                      <w:p w:rsidR="00156228" w:rsidRPr="00A97788" w:rsidRDefault="00156228">
                        <w:pPr>
                          <w:rPr>
                            <w:rStyle w:val="Strong"/>
                          </w:rPr>
                        </w:pPr>
                        <w:r w:rsidRPr="00A97788">
                          <w:rPr>
                            <w:rStyle w:val="Strong"/>
                          </w:rPr>
                          <w:t>Save</w:t>
                        </w:r>
                      </w:p>
                    </w:txbxContent>
                  </v:textbox>
                </v:shape>
                <v:shape id="Text Box 747" o:spid="_x0000_s1339" type="#_x0000_t202" style="position:absolute;left:2800;top:7856;width:6058;height:312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0x28YA&#10;AADcAAAADwAAAGRycy9kb3ducmV2LnhtbESPQWsCMRSE74L/ITyhF6lZpWjZGqUVLFK0pVqKx8fm&#10;dbO4eVmSqOu/N4LQ4zAz3zDTeWtrcSIfKscKhoMMBHHhdMWlgp/d8vEZRIjIGmvHpOBCAeazbmeK&#10;uXZn/qbTNpYiQTjkqMDE2ORShsKQxTBwDXHy/py3GJP0pdQezwluaznKsrG0WHFaMNjQwlBx2B6t&#10;goP56H9l75u33/Hq4j93R7f3671SD7329QVEpDb+h+/tlVYweZrA7Uw6AnJ2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50x28YAAADcAAAADwAAAAAAAAAAAAAAAACYAgAAZHJz&#10;L2Rvd25yZXYueG1sUEsFBgAAAAAEAAQA9QAAAIsDAAAAAA==&#10;" filled="f" stroked="f" strokeweight=".5pt">
                  <v:textbox>
                    <w:txbxContent>
                      <w:p w:rsidR="00156228" w:rsidRPr="00A97788" w:rsidRDefault="00156228">
                        <w:pPr>
                          <w:rPr>
                            <w:rStyle w:val="Strong"/>
                          </w:rPr>
                        </w:pPr>
                        <w:r w:rsidRPr="00A97788">
                          <w:rPr>
                            <w:rStyle w:val="Strong"/>
                          </w:rPr>
                          <w:t>Change</w:t>
                        </w:r>
                      </w:p>
                    </w:txbxContent>
                  </v:textbox>
                </v:shape>
                <v:shape id="Straight Arrow Connector 748" o:spid="_x0000_s1340" type="#_x0000_t32" style="position:absolute;left:8349;top:12147;width:2496;height:34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1IJMIAAADcAAAADwAAAGRycy9kb3ducmV2LnhtbERPTWuDQBC9B/oflin0lqxtYyvWNYSA&#10;NNeaFJrbxJ2o1J0Vd43233cPgRwf7zvbzKYTVxpca1nB8yoCQVxZ3XKt4HgolgkI55E1dpZJwR85&#10;2OQPiwxTbSf+omvpaxFC2KWooPG+T6V0VUMG3cr2xIG72MGgD3CopR5wCuGmky9R9CYNthwaGuxp&#10;11D1W45GwevlPH8mfiuT4sfuxjGO4+/ipNTT47z9AOFp9nfxzb3XCt7XYW04E46AzP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a1IJMIAAADcAAAADwAAAAAAAAAAAAAA&#10;AAChAgAAZHJzL2Rvd25yZXYueG1sUEsFBgAAAAAEAAQA+QAAAJADAAAAAA==&#10;" strokecolor="#4579b8 [3044]">
                  <v:stroke endarrow="open"/>
                </v:shape>
                <v:shape id="Straight Arrow Connector 749" o:spid="_x0000_s1341" type="#_x0000_t32" style="position:absolute;left:15373;top:13862;width:3429;height:172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Wg2WsYAAADcAAAADwAAAGRycy9kb3ducmV2LnhtbESPX2vCMBTF3wW/Q7jC3ma6Uad2RpGN&#10;wURQqsLw7drctWXNTUky2337ZTDw8XD+/DiLVW8acSXna8sKHsYJCOLC6ppLBafj2/0MhA/IGhvL&#10;pOCHPKyWw8ECM207zul6CKWII+wzVFCF0GZS+qIig35sW+LofVpnMETpSqkddnHcNPIxSZ6kwZoj&#10;ocKWXioqvg7fJkJe03yy/dheUsrX++6yOe+COyt1N+rXzyAC9eEW/m+/awXTdA5/Z+IRk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VoNlrGAAAA3AAAAA8AAAAAAAAA&#10;AAAAAAAAoQIAAGRycy9kb3ducmV2LnhtbFBLBQYAAAAABAAEAPkAAACUAwAAAAA=&#10;" strokecolor="#4579b8 [3044]">
                  <v:stroke endarrow="open"/>
                </v:shape>
                <v:shape id="Straight Arrow Connector 750" o:spid="_x0000_s1342" type="#_x0000_t32" style="position:absolute;left:12956;top:17265;width:0;height:4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LS/8EAAADcAAAADwAAAGRycy9kb3ducmV2LnhtbERPy4rCMBTdC/MP4Q64s6kjdUo1ighl&#10;ZutjQHfX5toWm5vSpNr5e7MQXB7Oe7keTCPu1LnasoJpFIMgLqyuuVRwPOSTFITzyBoby6Tgnxys&#10;Vx+jJWbaPnhH970vRQhhl6GCyvs2k9IVFRl0kW2JA3e1nUEfYFdK3eEjhJtGfsXxXBqsOTRU2NK2&#10;ouK2742C2fUy/KR+I9P8ZLd9nyTJX35Wavw5bBYgPA3+LX65f7WC7yTMD2fCEZCr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yAtL/wQAAANwAAAAPAAAAAAAAAAAAAAAA&#10;AKECAABkcnMvZG93bnJldi54bWxQSwUGAAAAAAQABAD5AAAAjwMAAAAA&#10;" strokecolor="#4579b8 [3044]">
                  <v:stroke endarrow="open"/>
                </v:shape>
                <v:rect id="Rectangle 759" o:spid="_x0000_s1343" style="position:absolute;left:10360;top:25771;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NQVsUA&#10;AADcAAAADwAAAGRycy9kb3ducmV2LnhtbESPQWvCQBCF7wX/wzJCb3WjrZpEVymFQnuMingcsmM2&#10;mJ2N2a1J++u7hYLHx5v3vXnr7WAbcaPO144VTCcJCOLS6ZorBYf9+1MKwgdkjY1jUvBNHrab0cMa&#10;c+16Lui2C5WIEPY5KjAhtLmUvjRk0U9cSxy9s+sshii7SuoO+wi3jZwlyUJarDk2GGzpzVB52X3Z&#10;+Ebav3ye5+2JrsVPciyezSlkRqnH8fC6AhFoCPfj//SHVrCcZ/A3JhJ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g1BW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51B25">
                        <w:pPr>
                          <w:pStyle w:val="NormalWeb"/>
                        </w:pPr>
                        <w:r>
                          <w:rPr>
                            <w:szCs w:val="20"/>
                          </w:rPr>
                          <w:t> </w:t>
                        </w:r>
                      </w:p>
                    </w:txbxContent>
                  </v:textbox>
                </v:rect>
                <v:rect id="Rectangle 760" o:spid="_x0000_s1344" style="position:absolute;left:12811;top:25771;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UzdsUA&#10;AADcAAAADwAAAGRycy9kb3ducmV2LnhtbESPTU/DMAyG70j8h8hI3Fg6GPvolk0ICWkcO9C0o9V4&#10;TbXGKU1Yu/16fEDa0Xr9Pn682gy+UWfqYh3YwHiUgSIug625MvD99fE0BxUTssUmMBm4UITN+v5u&#10;hbkNPRd03qVKCYRjjgZcSm2udSwdeYyj0BJLdgydxyRjV2nbYS9w3+jnLJtqjzXLBYctvTsqT7tf&#10;LxrzfvJ5fG0P9FNcs33x4g5p4Yx5fBjelqASDem2/N/eWgOzqejLM0IAv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TN2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51B25">
                        <w:pPr>
                          <w:pStyle w:val="NormalWeb"/>
                        </w:pPr>
                        <w:r>
                          <w:rPr>
                            <w:szCs w:val="20"/>
                          </w:rPr>
                          <w:t> </w:t>
                        </w:r>
                      </w:p>
                    </w:txbxContent>
                  </v:textbox>
                </v:rect>
                <v:rect id="Rectangle 761" o:spid="_x0000_s1345" style="position:absolute;left:15262;top:25752;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mW7cUA&#10;AADcAAAADwAAAGRycy9kb3ducmV2LnhtbESPQWvCQBCF74X+h2WE3upGq1ZjVpFCQY+xpXgcspNs&#10;MDubZrcm7a/vCoLHx5v3vXnZdrCNuFDna8cKJuMEBHHhdM2Vgs+P9+clCB+QNTaOScEvedhuHh8y&#10;TLXrOafLMVQiQtinqMCE0KZS+sKQRT92LXH0StdZDFF2ldQd9hFuGzlNkoW0WHNsMNjSm6HifPyx&#10;8Y1lPzuU8/ZE3/lf8pW/mFNYGaWeRsNuDSLQEO7Ht/ReK3hdTOA6JhJAb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mZbt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51B25">
                        <w:pPr>
                          <w:pStyle w:val="NormalWeb"/>
                        </w:pPr>
                        <w:r>
                          <w:rPr>
                            <w:szCs w:val="20"/>
                          </w:rPr>
                          <w:t> </w:t>
                        </w:r>
                      </w:p>
                    </w:txbxContent>
                  </v:textbox>
                </v:rect>
                <v:rect id="Rectangle 762" o:spid="_x0000_s1346" style="position:absolute;left:11585;top:25771;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sImsQA&#10;AADcAAAADwAAAGRycy9kb3ducmV2LnhtbESPT2vCQBDF7wW/wzJCb3Wj9W90FSkU7DEq4nHIjtlg&#10;djZmtybtp+8WBI+PN+/35q02na3EnRpfOlYwHCQgiHOnSy4UHA+fb3MQPiBrrByTgh/ysFn3XlaY&#10;atdyRvd9KESEsE9RgQmhTqX0uSGLfuBq4uhdXGMxRNkUUjfYRrit5ChJptJiybHBYE0fhvLr/tvG&#10;N+bt+Osyqc90y36TU/ZuzmFhlHrtd9sliEBdeB4/0jutYDYdwf+YSA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LCJr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51B25">
                        <w:pPr>
                          <w:pStyle w:val="NormalWeb"/>
                        </w:pPr>
                        <w:r>
                          <w:rPr>
                            <w:szCs w:val="20"/>
                          </w:rPr>
                          <w:t> </w:t>
                        </w:r>
                      </w:p>
                    </w:txbxContent>
                  </v:textbox>
                </v:rect>
                <v:oval id="Oval 763" o:spid="_x0000_s1347" style="position:absolute;left:14036;top:25758;width:1220;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U9PMUA&#10;AADcAAAADwAAAGRycy9kb3ducmV2LnhtbESPS2vDMBCE74X+B7GF3Bo5KaSNEyWElDzoKXUe58Va&#10;WybWylhK7P77KlDocZiZb5j5sre1uFPrK8cKRsMEBHHudMWlgtNx8/oBwgdkjbVjUvBDHpaL56c5&#10;ptp1/E33LJQiQtinqMCE0KRS+tyQRT90DXH0CtdaDFG2pdQtdhFuazlOkom0WHFcMNjQ2lB+zW5W&#10;Qbabnj+/ymJdbDfyWnf5pTuYi1KDl341AxGoD//hv/ZeK3ifvMHjTDw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dT08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156228" w:rsidRDefault="00156228" w:rsidP="00851B25">
                        <w:pPr>
                          <w:pStyle w:val="NormalWeb"/>
                        </w:pPr>
                        <w:r>
                          <w:rPr>
                            <w:szCs w:val="20"/>
                          </w:rPr>
                          <w:t> </w:t>
                        </w:r>
                      </w:p>
                    </w:txbxContent>
                  </v:textbox>
                </v:oval>
                <v:shape id="Right Brace 768" o:spid="_x0000_s1348" type="#_x0000_t88" style="position:absolute;left:11293;top:20027;width:4572;height:74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gXesIA&#10;AADcAAAADwAAAGRycy9kb3ducmV2LnhtbERPTYvCMBC9C/6HMMJeRFP3YJdqlKK4CB5EtyLehma2&#10;7dpMSpPV+u/NQfD4eN/zZWdqcaPWVZYVTMYRCOLc6ooLBdnPZvQFwnlkjbVlUvAgB8tFvzfHRNs7&#10;H+h29IUIIewSVFB63yRSurwkg25sG+LA/drWoA+wLaRu8R7CTS0/o2gqDVYcGkpsaFVSfj3+GwXf&#10;Zj9M/S69pH+nLN6seefOp1ipj0GXzkB46vxb/HJvtYJ4GtaGM+EI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eBd6wgAAANwAAAAPAAAAAAAAAAAAAAAAAJgCAABkcnMvZG93&#10;bnJldi54bWxQSwUGAAAAAAQABAD1AAAAhwMAAAAA&#10;" adj="1108" strokecolor="#4579b8 [3044]">
                  <v:textbox>
                    <w:txbxContent>
                      <w:p w:rsidR="00156228" w:rsidRDefault="00156228" w:rsidP="00851B25"/>
                    </w:txbxContent>
                  </v:textbox>
                </v:shape>
                <w10:anchorlock/>
              </v:group>
            </w:pict>
          </mc:Fallback>
        </mc:AlternateContent>
      </w:r>
    </w:p>
    <w:p w:rsidR="00995715" w:rsidRPr="00C81D35" w:rsidRDefault="00995715" w:rsidP="00995715">
      <w:pPr>
        <w:pStyle w:val="BodyText"/>
        <w:rPr>
          <w:lang w:val="en-GB"/>
        </w:rPr>
      </w:pPr>
      <w:r w:rsidRPr="00C81D35">
        <w:rPr>
          <w:lang w:val="en-GB"/>
        </w:rPr>
        <w:t>When the Application makes changes directly to the MIV, or indirectly by saving a file (represented in the MIV by the Darwinet Virtual Drive), the View creates a series of changed (deltas) to the MIV.</w:t>
      </w:r>
    </w:p>
    <w:p w:rsidR="00E201AA" w:rsidRPr="00C81D35" w:rsidRDefault="00851B25" w:rsidP="00851B25">
      <w:pPr>
        <w:pStyle w:val="Heading3"/>
        <w:rPr>
          <w:lang w:val="en-GB"/>
        </w:rPr>
      </w:pPr>
      <w:r w:rsidRPr="00C81D35">
        <w:rPr>
          <w:lang w:val="en-GB"/>
        </w:rPr>
        <w:t>The Domain distributes MIV changes to the Domain member nodes</w:t>
      </w:r>
    </w:p>
    <w:p w:rsidR="00733EB0" w:rsidRPr="00C81D35" w:rsidRDefault="00733EB0" w:rsidP="00733EB0">
      <w:pPr>
        <w:pStyle w:val="BodyText"/>
        <w:rPr>
          <w:lang w:val="en-GB"/>
        </w:rPr>
      </w:pPr>
      <w:r w:rsidRPr="00C81D35">
        <w:rPr>
          <w:lang w:val="en-GB"/>
        </w:rPr>
        <w:t xml:space="preserve">The Domain receives the changes in the form of new Deltas and initiates </w:t>
      </w:r>
      <w:r w:rsidR="004B00D5" w:rsidRPr="00C81D35">
        <w:rPr>
          <w:lang w:val="en-GB"/>
        </w:rPr>
        <w:t>synchronization</w:t>
      </w:r>
      <w:r w:rsidRPr="00C81D35">
        <w:rPr>
          <w:lang w:val="en-GB"/>
        </w:rPr>
        <w:t xml:space="preserve"> with the other nodes of the Domain.</w:t>
      </w:r>
    </w:p>
    <w:p w:rsidR="00851B25" w:rsidRPr="00C81D35" w:rsidRDefault="00851B25" w:rsidP="00851B25">
      <w:pPr>
        <w:pStyle w:val="BodyText"/>
        <w:rPr>
          <w:lang w:val="en-GB"/>
        </w:rPr>
      </w:pPr>
      <w:r w:rsidRPr="00C81D35">
        <w:rPr>
          <w:noProof/>
        </w:rPr>
        <mc:AlternateContent>
          <mc:Choice Requires="wpc">
            <w:drawing>
              <wp:inline distT="0" distB="0" distL="0" distR="0" wp14:anchorId="7185AB01" wp14:editId="2FFE3D8D">
                <wp:extent cx="4276725" cy="3860165"/>
                <wp:effectExtent l="0" t="0" r="0" b="0"/>
                <wp:docPr id="802" name="Canvas 80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09" name="Text Box 669"/>
                        <wps:cNvSpPr txBox="1"/>
                        <wps:spPr>
                          <a:xfrm>
                            <a:off x="189525" y="1898990"/>
                            <a:ext cx="2969600" cy="914400"/>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156228" w:rsidRPr="00851B25" w:rsidRDefault="00156228" w:rsidP="00851B25">
                              <w:r w:rsidRPr="00851B25">
                                <w:t>Domain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9" name="Text Box 671"/>
                        <wps:cNvSpPr txBox="1"/>
                        <wps:spPr>
                          <a:xfrm>
                            <a:off x="211115" y="898865"/>
                            <a:ext cx="2843235" cy="629625"/>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156228" w:rsidRPr="00DD5913" w:rsidRDefault="00156228" w:rsidP="00851B25">
                              <w:r w:rsidRPr="00DD5913">
                                <w:t>View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71" name="Text Box 771"/>
                        <wps:cNvSpPr txBox="1"/>
                        <wps:spPr>
                          <a:xfrm>
                            <a:off x="1106170" y="1013165"/>
                            <a:ext cx="436245"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51B25">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72" name="Text Box 772"/>
                        <wps:cNvSpPr txBox="1"/>
                        <wps:spPr>
                          <a:xfrm>
                            <a:off x="856570" y="672805"/>
                            <a:ext cx="39433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51B25">
                              <w:r>
                                <w:t>API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73" name="Can 773"/>
                        <wps:cNvSpPr/>
                        <wps:spPr>
                          <a:xfrm>
                            <a:off x="1787525" y="670265"/>
                            <a:ext cx="342900" cy="517865"/>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4" name="Straight Arrow Connector 774"/>
                        <wps:cNvCnPr/>
                        <wps:spPr>
                          <a:xfrm flipH="1">
                            <a:off x="873125" y="327364"/>
                            <a:ext cx="11895" cy="57150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75" name="Straight Arrow Connector 775"/>
                        <wps:cNvCnPr/>
                        <wps:spPr>
                          <a:xfrm>
                            <a:off x="1558925" y="68432"/>
                            <a:ext cx="400050" cy="60183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76" name="Text Box 776"/>
                        <wps:cNvSpPr txBox="1"/>
                        <wps:spPr>
                          <a:xfrm>
                            <a:off x="2105660" y="559287"/>
                            <a:ext cx="869950" cy="3428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51B25">
                              <w:r>
                                <w:t>Virtual Drive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77" name="AutoShape 23"/>
                        <wps:cNvSpPr>
                          <a:spLocks noChangeArrowheads="1"/>
                        </wps:cNvSpPr>
                        <wps:spPr bwMode="auto">
                          <a:xfrm>
                            <a:off x="515618" y="2662896"/>
                            <a:ext cx="126365" cy="121920"/>
                          </a:xfrm>
                          <a:prstGeom prst="star5">
                            <a:avLst/>
                          </a:prstGeom>
                          <a:solidFill>
                            <a:srgbClr val="FFFFFF"/>
                          </a:solidFill>
                          <a:ln w="9525">
                            <a:solidFill>
                              <a:srgbClr val="000000"/>
                            </a:solidFill>
                            <a:miter lim="800000"/>
                            <a:headEnd/>
                            <a:tailEnd/>
                          </a:ln>
                        </wps:spPr>
                        <wps:txbx>
                          <w:txbxContent>
                            <w:p w:rsidR="00156228" w:rsidRDefault="00156228" w:rsidP="00851B25"/>
                          </w:txbxContent>
                        </wps:txbx>
                        <wps:bodyPr rot="0" vert="horz" wrap="square" lIns="91440" tIns="45720" rIns="91440" bIns="45720" anchor="t" anchorCtr="0" upright="1">
                          <a:noAutofit/>
                        </wps:bodyPr>
                      </wps:wsp>
                      <wps:wsp>
                        <wps:cNvPr id="778" name="AutoShape 24"/>
                        <wps:cNvSpPr>
                          <a:spLocks noChangeArrowheads="1"/>
                        </wps:cNvSpPr>
                        <wps:spPr bwMode="auto">
                          <a:xfrm>
                            <a:off x="641983" y="2681946"/>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51B25"/>
                          </w:txbxContent>
                        </wps:txbx>
                        <wps:bodyPr rot="0" vert="horz" wrap="square" lIns="91440" tIns="45720" rIns="91440" bIns="45720" anchor="t" anchorCtr="0" upright="1">
                          <a:noAutofit/>
                        </wps:bodyPr>
                      </wps:wsp>
                      <wps:wsp>
                        <wps:cNvPr id="779" name="Oval 779"/>
                        <wps:cNvSpPr>
                          <a:spLocks noChangeArrowheads="1"/>
                        </wps:cNvSpPr>
                        <wps:spPr bwMode="auto">
                          <a:xfrm>
                            <a:off x="761363" y="2664166"/>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51B25"/>
                          </w:txbxContent>
                        </wps:txbx>
                        <wps:bodyPr rot="0" vert="horz" wrap="square" lIns="91440" tIns="45720" rIns="91440" bIns="45720" anchor="t" anchorCtr="0" upright="1">
                          <a:noAutofit/>
                        </wps:bodyPr>
                      </wps:wsp>
                      <wps:wsp>
                        <wps:cNvPr id="780" name="Rectangle 780"/>
                        <wps:cNvSpPr>
                          <a:spLocks noChangeArrowheads="1"/>
                        </wps:cNvSpPr>
                        <wps:spPr bwMode="auto">
                          <a:xfrm>
                            <a:off x="883918" y="266289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51B25"/>
                          </w:txbxContent>
                        </wps:txbx>
                        <wps:bodyPr rot="0" vert="horz" wrap="square" lIns="91440" tIns="45720" rIns="91440" bIns="45720" anchor="t" anchorCtr="0" upright="1">
                          <a:noAutofit/>
                        </wps:bodyPr>
                      </wps:wsp>
                      <wps:wsp>
                        <wps:cNvPr id="781" name="Rectangle 781"/>
                        <wps:cNvSpPr>
                          <a:spLocks noChangeArrowheads="1"/>
                        </wps:cNvSpPr>
                        <wps:spPr bwMode="auto">
                          <a:xfrm>
                            <a:off x="1370963" y="266289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51B25"/>
                          </w:txbxContent>
                        </wps:txbx>
                        <wps:bodyPr rot="0" vert="horz" wrap="square" lIns="91440" tIns="45720" rIns="91440" bIns="45720" anchor="t" anchorCtr="0" upright="1">
                          <a:noAutofit/>
                        </wps:bodyPr>
                      </wps:wsp>
                      <wps:wsp>
                        <wps:cNvPr id="782" name="Rectangle 782"/>
                        <wps:cNvSpPr>
                          <a:spLocks noChangeArrowheads="1"/>
                        </wps:cNvSpPr>
                        <wps:spPr bwMode="auto">
                          <a:xfrm>
                            <a:off x="1493518" y="266416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51B25"/>
                          </w:txbxContent>
                        </wps:txbx>
                        <wps:bodyPr rot="0" vert="horz" wrap="square" lIns="91440" tIns="45720" rIns="91440" bIns="45720" anchor="t" anchorCtr="0" upright="1">
                          <a:noAutofit/>
                        </wps:bodyPr>
                      </wps:wsp>
                      <wps:wsp>
                        <wps:cNvPr id="783" name="Rectangle 783"/>
                        <wps:cNvSpPr>
                          <a:spLocks noChangeArrowheads="1"/>
                        </wps:cNvSpPr>
                        <wps:spPr bwMode="auto">
                          <a:xfrm>
                            <a:off x="1738628" y="266416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51B25"/>
                          </w:txbxContent>
                        </wps:txbx>
                        <wps:bodyPr rot="0" vert="horz" wrap="square" lIns="91440" tIns="45720" rIns="91440" bIns="45720" anchor="t" anchorCtr="0" upright="1">
                          <a:noAutofit/>
                        </wps:bodyPr>
                      </wps:wsp>
                      <wps:wsp>
                        <wps:cNvPr id="784" name="Rectangle 784"/>
                        <wps:cNvSpPr>
                          <a:spLocks noChangeArrowheads="1"/>
                        </wps:cNvSpPr>
                        <wps:spPr bwMode="auto">
                          <a:xfrm>
                            <a:off x="1983738" y="266226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51B25"/>
                          </w:txbxContent>
                        </wps:txbx>
                        <wps:bodyPr rot="0" vert="horz" wrap="square" lIns="91440" tIns="45720" rIns="91440" bIns="45720" anchor="t" anchorCtr="0" upright="1">
                          <a:noAutofit/>
                        </wps:bodyPr>
                      </wps:wsp>
                      <wps:wsp>
                        <wps:cNvPr id="785" name="Rectangle 785"/>
                        <wps:cNvSpPr>
                          <a:spLocks noChangeArrowheads="1"/>
                        </wps:cNvSpPr>
                        <wps:spPr bwMode="auto">
                          <a:xfrm>
                            <a:off x="1616073" y="266416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51B25"/>
                          </w:txbxContent>
                        </wps:txbx>
                        <wps:bodyPr rot="0" vert="horz" wrap="square" lIns="91440" tIns="45720" rIns="91440" bIns="45720" anchor="t" anchorCtr="0" upright="1">
                          <a:noAutofit/>
                        </wps:bodyPr>
                      </wps:wsp>
                      <wps:wsp>
                        <wps:cNvPr id="786" name="Oval 786"/>
                        <wps:cNvSpPr>
                          <a:spLocks noChangeArrowheads="1"/>
                        </wps:cNvSpPr>
                        <wps:spPr bwMode="auto">
                          <a:xfrm>
                            <a:off x="1245233" y="2664166"/>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51B25"/>
                          </w:txbxContent>
                        </wps:txbx>
                        <wps:bodyPr rot="0" vert="horz" wrap="square" lIns="91440" tIns="45720" rIns="91440" bIns="45720" anchor="t" anchorCtr="0" upright="1">
                          <a:noAutofit/>
                        </wps:bodyPr>
                      </wps:wsp>
                      <wps:wsp>
                        <wps:cNvPr id="787" name="Oval 787"/>
                        <wps:cNvSpPr>
                          <a:spLocks noChangeArrowheads="1"/>
                        </wps:cNvSpPr>
                        <wps:spPr bwMode="auto">
                          <a:xfrm>
                            <a:off x="1861183" y="2662896"/>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51B25"/>
                          </w:txbxContent>
                        </wps:txbx>
                        <wps:bodyPr rot="0" vert="horz" wrap="square" lIns="91440" tIns="45720" rIns="91440" bIns="45720" anchor="t" anchorCtr="0" upright="1">
                          <a:noAutofit/>
                        </wps:bodyPr>
                      </wps:wsp>
                      <wps:wsp>
                        <wps:cNvPr id="788" name="AutoShape 34"/>
                        <wps:cNvSpPr>
                          <a:spLocks noChangeArrowheads="1"/>
                        </wps:cNvSpPr>
                        <wps:spPr bwMode="auto">
                          <a:xfrm>
                            <a:off x="1125853" y="2662896"/>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51B25"/>
                          </w:txbxContent>
                        </wps:txbx>
                        <wps:bodyPr rot="0" vert="horz" wrap="square" lIns="91440" tIns="45720" rIns="91440" bIns="45720" anchor="t" anchorCtr="0" upright="1">
                          <a:noAutofit/>
                        </wps:bodyPr>
                      </wps:wsp>
                      <wps:wsp>
                        <wps:cNvPr id="789" name="AutoShape 35"/>
                        <wps:cNvSpPr>
                          <a:spLocks noChangeArrowheads="1"/>
                        </wps:cNvSpPr>
                        <wps:spPr bwMode="auto">
                          <a:xfrm>
                            <a:off x="1006473" y="2664166"/>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51B25"/>
                          </w:txbxContent>
                        </wps:txbx>
                        <wps:bodyPr rot="0" vert="horz" wrap="square" lIns="91440" tIns="45720" rIns="91440" bIns="45720" anchor="t" anchorCtr="0" upright="1">
                          <a:noAutofit/>
                        </wps:bodyPr>
                      </wps:wsp>
                      <wps:wsp>
                        <wps:cNvPr id="790" name="Text Box 790"/>
                        <wps:cNvSpPr txBox="1"/>
                        <wps:spPr>
                          <a:xfrm>
                            <a:off x="1669415" y="68432"/>
                            <a:ext cx="443230" cy="3467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A97788" w:rsidRDefault="00156228" w:rsidP="00851B25">
                              <w:pPr>
                                <w:rPr>
                                  <w:rStyle w:val="Strong"/>
                                </w:rPr>
                              </w:pPr>
                              <w:r w:rsidRPr="00A97788">
                                <w:rPr>
                                  <w:rStyle w:val="Strong"/>
                                </w:rPr>
                                <w:t>Save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92" name="Straight Arrow Connector 792"/>
                        <wps:cNvCnPr/>
                        <wps:spPr>
                          <a:xfrm>
                            <a:off x="856570" y="844255"/>
                            <a:ext cx="249600" cy="3403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93" name="Straight Arrow Connector 793"/>
                        <wps:cNvCnPr/>
                        <wps:spPr>
                          <a:xfrm flipH="1">
                            <a:off x="1558925" y="1015705"/>
                            <a:ext cx="342900" cy="1724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95" name="Rectangle 795"/>
                        <wps:cNvSpPr>
                          <a:spLocks noChangeArrowheads="1"/>
                        </wps:cNvSpPr>
                        <wps:spPr bwMode="auto">
                          <a:xfrm>
                            <a:off x="2307293" y="265620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51B25">
                              <w:pPr>
                                <w:pStyle w:val="NormalWeb"/>
                              </w:pPr>
                              <w:r>
                                <w:rPr>
                                  <w:szCs w:val="20"/>
                                </w:rPr>
                                <w:t> </w:t>
                              </w:r>
                            </w:p>
                          </w:txbxContent>
                        </wps:txbx>
                        <wps:bodyPr rot="0" vert="horz" wrap="square" lIns="91440" tIns="45720" rIns="91440" bIns="45720" anchor="t" anchorCtr="0" upright="1">
                          <a:noAutofit/>
                        </wps:bodyPr>
                      </wps:wsp>
                      <wps:wsp>
                        <wps:cNvPr id="796" name="Rectangle 796"/>
                        <wps:cNvSpPr>
                          <a:spLocks noChangeArrowheads="1"/>
                        </wps:cNvSpPr>
                        <wps:spPr bwMode="auto">
                          <a:xfrm>
                            <a:off x="2552403" y="265620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51B25">
                              <w:pPr>
                                <w:pStyle w:val="NormalWeb"/>
                              </w:pPr>
                              <w:r>
                                <w:rPr>
                                  <w:szCs w:val="20"/>
                                </w:rPr>
                                <w:t> </w:t>
                              </w:r>
                            </w:p>
                          </w:txbxContent>
                        </wps:txbx>
                        <wps:bodyPr rot="0" vert="horz" wrap="square" lIns="91440" tIns="45720" rIns="91440" bIns="45720" anchor="t" anchorCtr="0" upright="1">
                          <a:noAutofit/>
                        </wps:bodyPr>
                      </wps:wsp>
                      <wps:wsp>
                        <wps:cNvPr id="797" name="Rectangle 797"/>
                        <wps:cNvSpPr>
                          <a:spLocks noChangeArrowheads="1"/>
                        </wps:cNvSpPr>
                        <wps:spPr bwMode="auto">
                          <a:xfrm>
                            <a:off x="2797513" y="265430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51B25">
                              <w:pPr>
                                <w:pStyle w:val="NormalWeb"/>
                              </w:pPr>
                              <w:r>
                                <w:rPr>
                                  <w:szCs w:val="20"/>
                                </w:rPr>
                                <w:t> </w:t>
                              </w:r>
                            </w:p>
                          </w:txbxContent>
                        </wps:txbx>
                        <wps:bodyPr rot="0" vert="horz" wrap="square" lIns="91440" tIns="45720" rIns="91440" bIns="45720" anchor="t" anchorCtr="0" upright="1">
                          <a:noAutofit/>
                        </wps:bodyPr>
                      </wps:wsp>
                      <wps:wsp>
                        <wps:cNvPr id="798" name="Rectangle 798"/>
                        <wps:cNvSpPr>
                          <a:spLocks noChangeArrowheads="1"/>
                        </wps:cNvSpPr>
                        <wps:spPr bwMode="auto">
                          <a:xfrm>
                            <a:off x="2429848" y="265620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51B25">
                              <w:pPr>
                                <w:pStyle w:val="NormalWeb"/>
                              </w:pPr>
                              <w:r>
                                <w:rPr>
                                  <w:szCs w:val="20"/>
                                </w:rPr>
                                <w:t> </w:t>
                              </w:r>
                            </w:p>
                          </w:txbxContent>
                        </wps:txbx>
                        <wps:bodyPr rot="0" vert="horz" wrap="square" lIns="91440" tIns="45720" rIns="91440" bIns="45720" anchor="t" anchorCtr="0" upright="1">
                          <a:noAutofit/>
                        </wps:bodyPr>
                      </wps:wsp>
                      <wps:wsp>
                        <wps:cNvPr id="799" name="Oval 799"/>
                        <wps:cNvSpPr>
                          <a:spLocks noChangeArrowheads="1"/>
                        </wps:cNvSpPr>
                        <wps:spPr bwMode="auto">
                          <a:xfrm>
                            <a:off x="2674958" y="2654936"/>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51B25">
                              <w:pPr>
                                <w:pStyle w:val="NormalWeb"/>
                              </w:pPr>
                              <w:r>
                                <w:rPr>
                                  <w:szCs w:val="20"/>
                                </w:rPr>
                                <w:t> </w:t>
                              </w:r>
                            </w:p>
                          </w:txbxContent>
                        </wps:txbx>
                        <wps:bodyPr rot="0" vert="horz" wrap="square" lIns="91440" tIns="45720" rIns="91440" bIns="45720" anchor="t" anchorCtr="0" upright="1">
                          <a:noAutofit/>
                        </wps:bodyPr>
                      </wps:wsp>
                      <wps:wsp>
                        <wps:cNvPr id="800" name="Right Brace 800"/>
                        <wps:cNvSpPr/>
                        <wps:spPr>
                          <a:xfrm rot="16200000">
                            <a:off x="1079182" y="1655467"/>
                            <a:ext cx="457200" cy="1595757"/>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1" name="Right Brace 801"/>
                        <wps:cNvSpPr/>
                        <wps:spPr>
                          <a:xfrm rot="16200000">
                            <a:off x="2400640" y="2081871"/>
                            <a:ext cx="457200" cy="742951"/>
                          </a:xfrm>
                          <a:prstGeom prst="rightBrace">
                            <a:avLst/>
                          </a:prstGeom>
                        </wps:spPr>
                        <wps:style>
                          <a:lnRef idx="1">
                            <a:schemeClr val="accent1"/>
                          </a:lnRef>
                          <a:fillRef idx="0">
                            <a:schemeClr val="accent1"/>
                          </a:fillRef>
                          <a:effectRef idx="0">
                            <a:schemeClr val="accent1"/>
                          </a:effectRef>
                          <a:fontRef idx="minor">
                            <a:schemeClr val="tx1"/>
                          </a:fontRef>
                        </wps:style>
                        <wps:txbx>
                          <w:txbxContent>
                            <w:p w:rsidR="00156228" w:rsidRDefault="00156228" w:rsidP="00851B25"/>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10" name="Straight Arrow Connector 810"/>
                        <wps:cNvCnPr>
                          <a:stCxn id="771" idx="2"/>
                        </wps:cNvCnPr>
                        <wps:spPr>
                          <a:xfrm>
                            <a:off x="1324293" y="1356065"/>
                            <a:ext cx="1296352" cy="868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11" name="Text Box 747"/>
                        <wps:cNvSpPr txBox="1"/>
                        <wps:spPr>
                          <a:xfrm>
                            <a:off x="287653" y="246867"/>
                            <a:ext cx="60579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5B2BF1" w:rsidRDefault="00156228" w:rsidP="005B2BF1">
                              <w:pPr>
                                <w:rPr>
                                  <w:rStyle w:val="Strong"/>
                                </w:rPr>
                              </w:pPr>
                              <w:r w:rsidRPr="005B2BF1">
                                <w:rPr>
                                  <w:rStyle w:val="Strong"/>
                                </w:rPr>
                                <w:t>Change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13" name="Text Box 813"/>
                        <wps:cNvSpPr txBox="1"/>
                        <wps:spPr>
                          <a:xfrm>
                            <a:off x="2219323" y="3288665"/>
                            <a:ext cx="1046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Domain network</w:t>
                              </w:r>
                            </w:p>
                            <w:p w:rsidR="00156228" w:rsidRDefault="00156228">
                              <w:r>
                                <w:t>Engine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14" name="Straight Arrow Connector 814"/>
                        <wps:cNvCnPr>
                          <a:endCxn id="813" idx="0"/>
                        </wps:cNvCnPr>
                        <wps:spPr>
                          <a:xfrm>
                            <a:off x="2620645" y="2813390"/>
                            <a:ext cx="47941" cy="47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15" name="Text Box 815"/>
                        <wps:cNvSpPr txBox="1"/>
                        <wps:spPr>
                          <a:xfrm>
                            <a:off x="2611120" y="1898990"/>
                            <a:ext cx="513715" cy="398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New</w:t>
                              </w:r>
                            </w:p>
                            <w:p w:rsidR="00156228" w:rsidRDefault="00156228">
                              <w:r>
                                <w:t>Deltas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22" name="Text Box 822"/>
                        <wps:cNvSpPr txBox="1"/>
                        <wps:spPr>
                          <a:xfrm>
                            <a:off x="2620645" y="2945765"/>
                            <a:ext cx="69723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Distribute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23" name="Straight Connector 823"/>
                        <wps:cNvCnPr/>
                        <wps:spPr>
                          <a:xfrm flipH="1" flipV="1">
                            <a:off x="1229315" y="1356065"/>
                            <a:ext cx="66380" cy="808650"/>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802" o:spid="_x0000_s1349" editas="canvas" style="width:336.75pt;height:303.95pt;mso-position-horizontal-relative:char;mso-position-vertical-relative:line" coordsize="42767,38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">
                <v:shape id="_x0000_s1350" type="#_x0000_t75" style="position:absolute;width:42767;height:38601;visibility:visible;mso-wrap-style:square">
                  <v:fill o:detectmouseclick="t"/>
                  <v:path o:connecttype="none"/>
                </v:shape>
                <v:shape id="Text Box 669" o:spid="_x0000_s1351" type="#_x0000_t202" style="position:absolute;left:1895;top:18989;width:29696;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vuJ8MA&#10;AADcAAAADwAAAGRycy9kb3ducmV2LnhtbESPQWsCMRSE70L/Q3iF3txspYjdGkUFwVOh6qW3181z&#10;s7h52Savuv33TUHwOMzMN8x8OfhOXSimNrCB56IERVwH23Jj4HjYjmegkiBb7AKTgV9KsFw8jOZY&#10;2XDlD7rspVEZwqlCA06kr7ROtSOPqQg9cfZOIXqULGOjbcRrhvtOT8pyqj22nBcc9rRxVJ/3P97A&#10;C9J7b+V79RncZPp1WMftTqIxT4/D6g2U0CD38K29swZm5Sv8n8lHQ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vuJ8MAAADc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w:txbxContent>
                      <w:p w:rsidR="00156228" w:rsidRPr="00851B25" w:rsidRDefault="00156228" w:rsidP="00851B25">
                        <w:r w:rsidRPr="00851B25">
                          <w:t>Domain</w:t>
                        </w:r>
                      </w:p>
                    </w:txbxContent>
                  </v:textbox>
                </v:shape>
                <v:shape id="Text Box 671" o:spid="_x0000_s1352" type="#_x0000_t202" style="position:absolute;left:2111;top:8988;width:28432;height:6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I3tMQA&#10;AADcAAAADwAAAGRycy9kb3ducmV2LnhtbESPzW7CMBCE70i8g7VI3MAJhwApJqr4keiBA5AHWOJt&#10;EjVeR7GBwNPXSJV6HM3MN5pV1ptG3KlztWUF8TQCQVxYXXOpIL/sJwsQziNrbCyTgic5yNbDwQpT&#10;bR98ovvZlyJA2KWooPK+TaV0RUUG3dS2xMH7tp1BH2RXSt3hI8BNI2dRlEiDNYeFClvaVFT8nG9G&#10;wVeSx/51vM42PJfPcrvbmZxypcaj/vMDhKfe/4f/2getYJ4s4X0mHA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CN7TEAAAA3AAAAA8AAAAAAAAAAAAAAAAAmAIAAGRycy9k&#10;b3ducmV2LnhtbFBLBQYAAAAABAAEAPUAAACJAwAAAAA=&#10;" fillcolor="#cdddac [1622]" strokecolor="#94b64e [3046]">
                  <v:fill color2="#f0f4e6 [502]" rotate="t" angle="180" colors="0 #dafda7;22938f #e4fdc2;1 #f5ffe6" focus="100%" type="gradient"/>
                  <v:shadow on="t" color="black" opacity="24903f" origin=",.5" offset="0,.55556mm"/>
                  <v:textbox>
                    <w:txbxContent>
                      <w:p w:rsidR="00156228" w:rsidRPr="00DD5913" w:rsidRDefault="00156228" w:rsidP="00851B25">
                        <w:r w:rsidRPr="00DD5913">
                          <w:t>View</w:t>
                        </w:r>
                      </w:p>
                    </w:txbxContent>
                  </v:textbox>
                </v:shape>
                <v:shape id="Text Box 771" o:spid="_x0000_s1353" type="#_x0000_t202" style="position:absolute;left:11061;top:10131;width:436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HMQA&#10;AADcAAAADwAAAGRycy9kb3ducmV2LnhtbESPS4sCMRCE74L/IbTgTTMqPhiNIqKwsCC+QI/tpOeB&#10;k84wyersvzfCwh6LqvqKWqwaU4on1a6wrGDQj0AQJ1YXnCm4nHe9GQjnkTWWlknBLzlYLdutBcba&#10;vvhIz5PPRICwi1FB7n0VS+mSnAy6vq2Ig5fa2qAPss6krvEV4KaUwyiaSIMFh4UcK9rklDxOP0bB&#10;fjOx49G9maXbw7c9ZulI3sZXpbqdZj0H4anx/+G/9pdWMJ0O4HMmHAG5f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rhzEAAAA3AAAAA8AAAAAAAAAAAAAAAAAmAIAAGRycy9k&#10;b3ducmV2LnhtbFBLBQYAAAAABAAEAPUAAACJAwAAAAA=&#10;" fillcolor="white [3201]" strokeweight=".5pt">
                  <v:textbox>
                    <w:txbxContent>
                      <w:p w:rsidR="00156228" w:rsidRDefault="00156228" w:rsidP="00851B25">
                        <w:r>
                          <w:t>MIV</w:t>
                        </w:r>
                      </w:p>
                    </w:txbxContent>
                  </v:textbox>
                </v:shape>
                <v:shape id="Text Box 772" o:spid="_x0000_s1354" type="#_x0000_t202" style="position:absolute;left:8565;top:6728;width:3944;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ZY/sYA&#10;AADcAAAADwAAAGRycy9kb3ducmV2LnhtbESPQWsCMRSE74L/IbxCL1Kz9aBlNUottEiplqqIx8fm&#10;uVncvCxJ1PXfN4LgcZiZb5jJrLW1OJMPlWMFr/0MBHHhdMWlgu3m8+UNRIjIGmvHpOBKAWbTbmeC&#10;uXYX/qPzOpYiQTjkqMDE2ORShsKQxdB3DXHyDs5bjEn6UmqPlwS3tRxk2VBarDgtGGzow1BxXJ+s&#10;gqP57v1mX8v5bri4+tXm5Pb+Z6/U81P7PgYRqY2P8L290ApGowHczqQjI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YZY/sYAAADcAAAADwAAAAAAAAAAAAAAAACYAgAAZHJz&#10;L2Rvd25yZXYueG1sUEsFBgAAAAAEAAQA9QAAAIsDAAAAAA==&#10;" filled="f" stroked="f" strokeweight=".5pt">
                  <v:textbox>
                    <w:txbxContent>
                      <w:p w:rsidR="00156228" w:rsidRDefault="00156228" w:rsidP="00851B25">
                        <w:r>
                          <w:t>API</w:t>
                        </w:r>
                      </w:p>
                    </w:txbxContent>
                  </v:textbox>
                </v:shape>
                <v:shape id="Can 773" o:spid="_x0000_s1355" type="#_x0000_t22" style="position:absolute;left:17875;top:6702;width:3429;height:51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NOOcMA&#10;AADcAAAADwAAAGRycy9kb3ducmV2LnhtbESPQYvCMBSE7wv7H8Jb8LamVlCpRhFhRVgvahGPj+bZ&#10;FpOX0mRr998bQfA4zMw3zGLVWyM6an3tWMFomIAgLpyuuVSQn36+ZyB8QNZoHJOCf/KwWn5+LDDT&#10;7s4H6o6hFBHCPkMFVQhNJqUvKrLoh64hjt7VtRZDlG0pdYv3CLdGpkkykRZrjgsVNrSpqLgd/6yC&#10;tenSnaGLvI7zs9T73/M+3WyVGnz16zmIQH14h1/tnVYwnY7heSYeAb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9NOOcMAAADcAAAADwAAAAAAAAAAAAAAAACYAgAAZHJzL2Rv&#10;d25yZXYueG1sUEsFBgAAAAAEAAQA9QAAAIgDAAAAAA==&#10;" adj="3576" fillcolor="#4f81bd [3204]" strokecolor="#243f60 [1604]" strokeweight="2pt"/>
                <v:shape id="Straight Arrow Connector 774" o:spid="_x0000_s1356" type="#_x0000_t32" style="position:absolute;left:8731;top:3273;width:119;height:571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VTecUAAADcAAAADwAAAGRycy9kb3ducmV2LnhtbESPX2vCMBTF3wd+h3CFvc10o5tSjSIb&#10;gw1BqQri27W5a8uam5Jktn57Iwx8PJw/P85s0ZtGnMn52rKC51ECgriwuuZSwX73+TQB4QOyxsYy&#10;KbiQh8V88DDDTNuOczpvQyniCPsMFVQhtJmUvqjIoB/Zljh6P9YZDFG6UmqHXRw3jXxJkjdpsOZI&#10;qLCl94qK3+2fiZCPNH9dHVanlPLlpjt9H9fBHZV6HPbLKYhAfbiH/9tfWsF4nMLtTDwCcn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QVTecUAAADcAAAADwAAAAAAAAAA&#10;AAAAAAChAgAAZHJzL2Rvd25yZXYueG1sUEsFBgAAAAAEAAQA+QAAAJMDAAAAAA==&#10;" strokecolor="#4579b8 [3044]">
                  <v:stroke endarrow="open"/>
                </v:shape>
                <v:shape id="Straight Arrow Connector 775" o:spid="_x0000_s1357" type="#_x0000_t32" style="position:absolute;left:15589;top:684;width:4000;height:60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AtB8QAAADcAAAADwAAAGRycy9kb3ducmV2LnhtbESPQWvCQBSE7wX/w/IEb81GS5qQuooI&#10;oV5rFeztNftMQrNvQ3aj23/fLRR6HGbmG2a9DaYXNxpdZ1nBMklBENdWd9woOL1XjwUI55E19pZJ&#10;wTc52G5mD2sstb3zG92OvhERwq5EBa33Qymlq1sy6BI7EEfvakeDPsqxkXrEe4SbXq7S9Fka7Dgu&#10;tDjQvqX66zgZBU/Xz/Ba+J0sqovdT1OWZefqQ6nFPOxeQHgK/j/81z5oBXmewe+ZeATk5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wC0HxAAAANwAAAAPAAAAAAAAAAAA&#10;AAAAAKECAABkcnMvZG93bnJldi54bWxQSwUGAAAAAAQABAD5AAAAkgMAAAAA&#10;" strokecolor="#4579b8 [3044]">
                  <v:stroke endarrow="open"/>
                </v:shape>
                <v:shape id="Text Box 776" o:spid="_x0000_s1358" type="#_x0000_t202" style="position:absolute;left:21056;top:5592;width:8700;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1e/cYA&#10;AADcAAAADwAAAGRycy9kb3ducmV2LnhtbESPQWsCMRSE70L/Q3gFL1Kz7WEtW6NUoUWkKtVSPD42&#10;r5vFzcuSRF3/fSMIHoeZ+YYZTzvbiBP5UDtW8DzMQBCXTtdcKfjZfTy9gggRWWPjmBRcKMB08tAb&#10;Y6Hdmb/ptI2VSBAOBSowMbaFlKE0ZDEMXUucvD/nLcYkfSW1x3OC20a+ZFkuLdacFgy2NDdUHrZH&#10;q+BgloNN9rma/eaLi1/vjm7vv/ZK9R+79zcQkbp4D9/aC61gNMrheiYdATn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r1e/cYAAADcAAAADwAAAAAAAAAAAAAAAACYAgAAZHJz&#10;L2Rvd25yZXYueG1sUEsFBgAAAAAEAAQA9QAAAIsDAAAAAA==&#10;" filled="f" stroked="f" strokeweight=".5pt">
                  <v:textbox>
                    <w:txbxContent>
                      <w:p w:rsidR="00156228" w:rsidRDefault="00156228" w:rsidP="00851B25">
                        <w:r>
                          <w:t>Virtual Drive</w:t>
                        </w:r>
                      </w:p>
                    </w:txbxContent>
                  </v:textbox>
                </v:shape>
                <v:shape id="AutoShape 23" o:spid="_x0000_s1359" style="position:absolute;left:5156;top:26628;width:1263;height:1220;visibility:visible;mso-wrap-style:square;v-text-anchor:top" coordsize="126365,1219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Us8YA&#10;AADcAAAADwAAAGRycy9kb3ducmV2LnhtbESPQWvCQBSE70L/w/IKvemmgqZNXUUUacGDmFra3h7Z&#10;ZzY0+zZmtxr/vSsIHoeZ+YaZzDpbiyO1vnKs4HmQgCAunK64VLD7XPVfQPiArLF2TArO5GE2fehN&#10;MNPuxFs65qEUEcI+QwUmhCaT0heGLPqBa4ijt3etxRBlW0rd4inCbS2HSTKWFiuOCwYbWhgq/vJ/&#10;q+BnvByZYt3s33+/dkPmb/maHzZKPT128zcQgbpwD9/aH1pBmqZwPROPgJx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hUs8YAAADcAAAADwAAAAAAAAAAAAAAAACYAgAAZHJz&#10;L2Rvd25yZXYueG1sUEsFBgAAAAAEAAQA9QAAAIsDAAAAAA==&#10;" adj="-11796480,,5400" path="m,46569r48267,1l63183,,78098,46570r48267,-1l87316,75350r14915,46570l63183,93138,24134,121920,39049,75350,,46569xe">
                  <v:stroke joinstyle="miter"/>
                  <v:formulas/>
                  <v:path o:connecttype="custom" o:connectlocs="0,46569;48267,46570;63183,0;78098,46570;126365,46569;87316,75350;102231,121920;63183,93138;24134,121920;39049,75350;0,46569" o:connectangles="0,0,0,0,0,0,0,0,0,0,0" textboxrect="0,0,126365,121920"/>
                  <v:textbox>
                    <w:txbxContent>
                      <w:p w:rsidR="00156228" w:rsidRDefault="00156228" w:rsidP="00851B25"/>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4" o:spid="_x0000_s1360" type="#_x0000_t5" style="position:absolute;left:6419;top:26819;width:1188;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q3n8IA&#10;AADcAAAADwAAAGRycy9kb3ducmV2LnhtbERPz2vCMBS+D/wfwhN2W1MnrKM2iiiDXgaz8+Dx2Tzb&#10;aPNSmmi7/345DHb8+H4Xm8l24kGDN44VLJIUBHHttOFGwfH74+UdhA/IGjvHpOCHPGzWs6cCc+1G&#10;PtCjCo2IIexzVNCG0OdS+roliz5xPXHkLm6wGCIcGqkHHGO47eRrmr5Ji4ZjQ4s97Vqqb9XdKriW&#10;p9rZ42e5352/Fo1Zbs3hNir1PJ+2KxCBpvAv/nOXWkGWxbXxTDwC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SrefwgAAANwAAAAPAAAAAAAAAAAAAAAAAJgCAABkcnMvZG93&#10;bnJldi54bWxQSwUGAAAAAAQABAD1AAAAhwMAAAAA&#10;" fillcolor="#f79646" strokecolor="#f2f2f2" strokeweight="1pt">
                  <v:fill color2="#974706" angle="45" focus="100%" type="gradient"/>
                  <v:shadow on="t" type="perspective" color="#fbd4b4" opacity=".5" origin=",.5" offset="0,0" matrix=",-56756f,,.5"/>
                  <v:textbox>
                    <w:txbxContent>
                      <w:p w:rsidR="00156228" w:rsidRDefault="00156228" w:rsidP="00851B25"/>
                    </w:txbxContent>
                  </v:textbox>
                </v:shape>
                <v:oval id="Oval 779" o:spid="_x0000_s1361" style="position:absolute;left:7613;top:26641;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ScC8QA&#10;AADcAAAADwAAAGRycy9kb3ducmV2LnhtbESPQWvCQBSE7wX/w/IKvdVNPdQaXUUUW/FUY+v5kX3J&#10;BrNvQ3Y18d+7guBxmJlvmNmit7W4UOsrxwo+hgkI4tzpiksFf4fN+xcIH5A11o5JwZU8LOaDlxmm&#10;2nW8p0sWShEh7FNUYEJoUil9bsiiH7qGOHqFay2GKNtS6ha7CLe1HCXJp7RYcVww2NDKUH7KzlZB&#10;9jP5X+/KYlV8b+Sp7vJj92uOSr299sspiEB9eIYf7a1WMB5P4H4mHgE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5EnAvEAAAA3AAAAA8AAAAAAAAAAAAAAAAAmAIAAGRycy9k&#10;b3ducmV2LnhtbFBLBQYAAAAABAAEAPUAAACJAwAAAAA=&#10;" fillcolor="#9bbb59" strokecolor="#f2f2f2" strokeweight="1pt">
                  <v:fill color2="#4e6128" angle="45" focus="100%" type="gradient"/>
                  <v:shadow on="t" type="perspective" color="#d6e3bc" opacity=".5" origin=",.5" offset="0,0" matrix=",-56756f,,.5"/>
                  <v:textbox>
                    <w:txbxContent>
                      <w:p w:rsidR="00156228" w:rsidRDefault="00156228" w:rsidP="00851B25"/>
                    </w:txbxContent>
                  </v:textbox>
                </v:oval>
                <v:rect id="Rectangle 780" o:spid="_x0000_s1362" style="position:absolute;left:8839;top:26628;width:1219;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nVjMUA&#10;AADcAAAADwAAAGRycy9kb3ducmV2LnhtbESPwU7DMAyG70i8Q2QkbiwdDNZ1yyaEhDSOHWja0Wq8&#10;plrjlCas3Z4eH5A4Wr//z59Xm9G36kx9bAIbmE4yUMRVsA3XBr4+3x9yUDEhW2wDk4ELRdisb29W&#10;WNgwcEnnXaqVQDgWaMCl1BVax8qRxzgJHbFkx9B7TDL2tbY9DgL3rX7MshftsWG54LCjN0fVaffj&#10;RSMfZh/H5+5A3+U125dP7pAWzpj7u/F1CSrRmP6X/9pba2Cei748IwT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2dWM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51B25"/>
                    </w:txbxContent>
                  </v:textbox>
                </v:rect>
                <v:rect id="Rectangle 781" o:spid="_x0000_s1363" style="position:absolute;left:13709;top:26628;width:1219;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VwF8QA&#10;AADcAAAADwAAAGRycy9kb3ducmV2LnhtbESPQWvCQBCF74X+h2UK3urGqjVGVymCYI+xRTwO2TEb&#10;mp1Ns6uJ/nq3IPT4ePO+N2+57m0tLtT6yrGC0TABQVw4XXGp4Ptr+5qC8AFZY+2YFFzJw3r1/LTE&#10;TLuOc7rsQykihH2GCkwITSalLwxZ9EPXEEfv5FqLIcq2lLrFLsJtLd+S5F1arDg2GGxoY6j42Z9t&#10;fCPtJp+naXOk3/yWHPKxOYa5UWrw0n8sQATqw//xI73TCmbpCP7GRAL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VcBf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51B25"/>
                    </w:txbxContent>
                  </v:textbox>
                </v:rect>
                <v:rect id="Rectangle 782" o:spid="_x0000_s1364" style="position:absolute;left:14935;top:26641;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fuYMQA&#10;AADcAAAADwAAAGRycy9kb3ducmV2LnhtbESPQWvCQBCF70L/wzKF3nRTqzVGVylCQY+xRTwO2TEb&#10;mp1Ns6tJ/fWuIPT4ePO+N2+57m0tLtT6yrGC11ECgrhwuuJSwffX5zAF4QOyxtoxKfgjD+vV02CJ&#10;mXYd53TZh1JECPsMFZgQmkxKXxiy6EeuIY7eybUWQ5RtKXWLXYTbWo6T5F1arDg2GGxoY6j42Z9t&#10;fCPtJrvTtDnSb35NDvmbOYa5Uerluf9YgAjUh//jR3qrFczSMdzHRAL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H7mD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51B25"/>
                    </w:txbxContent>
                  </v:textbox>
                </v:rect>
                <v:rect id="Rectangle 783" o:spid="_x0000_s1365" style="position:absolute;left:17386;top:26641;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tL+8UA&#10;AADcAAAADwAAAGRycy9kb3ducmV2LnhtbESPQWvCQBCF74X+h2UKvTWbVq0xukopFPQYLeJxyI7Z&#10;0Oxsmt2a1F/vCoLHx5v3vXmL1WAbcaLO144VvCYpCOLS6ZorBd+7r5cMhA/IGhvHpOCfPKyWjw8L&#10;zLXruaDTNlQiQtjnqMCE0OZS+tKQRZ+4ljh6R9dZDFF2ldQd9hFuG/mWpu/SYs2xwWBLn4bKn+2f&#10;jW9k/XhznLQH+i3O6b4YmUOYGaWen4aPOYhAQ7gf39JrrWCajeA6JhJAL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0v7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51B25"/>
                    </w:txbxContent>
                  </v:textbox>
                </v:rect>
                <v:rect id="Rectangle 784" o:spid="_x0000_s1366" style="position:absolute;left:19837;top:26622;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LTj8QA&#10;AADcAAAADwAAAGRycy9kb3ducmV2LnhtbESPQWvCQBCF70L/wzIFb7pptW2auooIgh6jpXgcsmM2&#10;NDubZlcT/fWuUPD4ePO+N2+26G0tztT6yrGCl3ECgrhwuuJSwfd+PUpB+ICssXZMCi7kYTF/Gsww&#10;067jnM67UIoIYZ+hAhNCk0npC0MW/dg1xNE7utZiiLItpW6xi3Bby9ckeZcWK44NBhtaGSp+dycb&#10;30i76fb41hzoL78mP/nEHMKnUWr43C+/QATqw+P4P73RCj7SKdzHRAL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i04/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51B25"/>
                    </w:txbxContent>
                  </v:textbox>
                </v:rect>
                <v:rect id="Rectangle 785" o:spid="_x0000_s1367" style="position:absolute;left:16160;top:26641;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52FMQA&#10;AADcAAAADwAAAGRycy9kb3ducmV2LnhtbESPQWvCQBCF74X+h2UK3uqmVWuMriKCoMfYIh6H7JgN&#10;zc6m2dVEf71bKPT4ePO+N2+x6m0trtT6yrGCt2ECgrhwuuJSwdfn9jUF4QOyxtoxKbiRh9Xy+WmB&#10;mXYd53Q9hFJECPsMFZgQmkxKXxiy6IeuIY7e2bUWQ5RtKXWLXYTbWr4nyYe0WHFsMNjQxlDxfbjY&#10;+EbajffnSXOin/yeHPOROYWZUWrw0q/nIAL14f/4L73TCqbpBH7HRAL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dhT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51B25"/>
                    </w:txbxContent>
                  </v:textbox>
                </v:rect>
                <v:oval id="Oval 786" o:spid="_x0000_s1368" style="position:absolute;left:12452;top:26641;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54XsQA&#10;AADcAAAADwAAAGRycy9kb3ducmV2LnhtbESPQWvCQBSE7wX/w/IKvemmHtRGVxHFVjxp2np+ZF+y&#10;wezbkF1N+u9dQehxmJlvmMWqt7W4UesrxwreRwkI4tzpiksFP9+74QyED8gaa8ek4I88rJaDlwWm&#10;2nV8olsWShEh7FNUYEJoUil9bsiiH7mGOHqFay2GKNtS6ha7CLe1HCfJRFqsOC4YbGhjKL9kV6sg&#10;+/r43R7KYlN87uSl7vJzdzRnpd5e+/UcRKA+/Ief7b1WMJ1N4HEmHg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OeF7EAAAA3AAAAA8AAAAAAAAAAAAAAAAAmAIAAGRycy9k&#10;b3ducmV2LnhtbFBLBQYAAAAABAAEAPUAAACJAwAAAAA=&#10;" fillcolor="#9bbb59" strokecolor="#f2f2f2" strokeweight="1pt">
                  <v:fill color2="#4e6128" angle="45" focus="100%" type="gradient"/>
                  <v:shadow on="t" type="perspective" color="#d6e3bc" opacity=".5" origin=",.5" offset="0,0" matrix=",-56756f,,.5"/>
                  <v:textbox>
                    <w:txbxContent>
                      <w:p w:rsidR="00156228" w:rsidRDefault="00156228" w:rsidP="00851B25"/>
                    </w:txbxContent>
                  </v:textbox>
                </v:oval>
                <v:oval id="Oval 787" o:spid="_x0000_s1369" style="position:absolute;left:18611;top:26628;width:1220;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LdxcQA&#10;AADcAAAADwAAAGRycy9kb3ducmV2LnhtbESPQWvCQBSE7wX/w/IKvdVNPVSNriKKrXiqsfX8yL5k&#10;g9m3Ibua+O9dQehxmJlvmPmyt7W4Uusrxwo+hgkI4tzpiksFv8ft+wSED8gaa8ek4EYelovByxxT&#10;7To+0DULpYgQ9ikqMCE0qZQ+N2TRD11DHL3CtRZDlG0pdYtdhNtajpLkU1qsOC4YbGhtKD9nF6sg&#10;+57+bfZlsS6+tvJcd/mp+zEnpd5e+9UMRKA+/Ief7Z1WMJ6M4XEmHgG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C3cXEAAAA3AAAAA8AAAAAAAAAAAAAAAAAmAIAAGRycy9k&#10;b3ducmV2LnhtbFBLBQYAAAAABAAEAPUAAACJAwAAAAA=&#10;" fillcolor="#9bbb59" strokecolor="#f2f2f2" strokeweight="1pt">
                  <v:fill color2="#4e6128" angle="45" focus="100%" type="gradient"/>
                  <v:shadow on="t" type="perspective" color="#d6e3bc" opacity=".5" origin=",.5" offset="0,0" matrix=",-56756f,,.5"/>
                  <v:textbox>
                    <w:txbxContent>
                      <w:p w:rsidR="00156228" w:rsidRDefault="00156228" w:rsidP="00851B25"/>
                    </w:txbxContent>
                  </v:textbox>
                </v:oval>
                <v:shape id="AutoShape 34" o:spid="_x0000_s1370" type="#_x0000_t5" style="position:absolute;left:11258;top:26628;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HuMIA&#10;AADcAAAADwAAAGRycy9kb3ducmV2LnhtbERPz2vCMBS+D/wfwhO8zbQKm1SjFGXQy2DtPOz4bJ5t&#10;tHkpTWa7/345DHb8+H7vDpPtxIMGbxwrSJcJCOLaacONgvPn2/MGhA/IGjvHpOCHPBz2s6cdZtqN&#10;XNKjCo2IIewzVNCG0GdS+roli37peuLIXd1gMUQ4NFIPOMZw28lVkrxIi4ZjQ4s9HVuq79W3VXAr&#10;vmpnz+/F6Xj5SBuzzk15H5VazKd8CyLQFP7Ff+5CK3jdxLXxTDwC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n8e4wgAAANwAAAAPAAAAAAAAAAAAAAAAAJgCAABkcnMvZG93&#10;bnJldi54bWxQSwUGAAAAAAQABAD1AAAAhwMAAAAA&#10;" fillcolor="#f79646" strokecolor="#f2f2f2" strokeweight="1pt">
                  <v:fill color2="#974706" angle="45" focus="100%" type="gradient"/>
                  <v:shadow on="t" type="perspective" color="#fbd4b4" opacity=".5" origin=",.5" offset="0,0" matrix=",-56756f,,.5"/>
                  <v:textbox>
                    <w:txbxContent>
                      <w:p w:rsidR="00156228" w:rsidRDefault="00156228" w:rsidP="00851B25"/>
                    </w:txbxContent>
                  </v:textbox>
                </v:shape>
                <v:shape id="AutoShape 35" o:spid="_x0000_s1371" type="#_x0000_t5" style="position:absolute;left:10064;top:26641;width:1188;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NiI8UA&#10;AADcAAAADwAAAGRycy9kb3ducmV2LnhtbESPQWvCQBSE70L/w/IKvekmLbQaXUUsQi5CtR48PrPP&#10;ZE32bciuJv77bqHQ4zAz3zCL1WAbcafOG8cK0kkCgrhw2nCp4Pi9HU9B+ICssXFMCh7kYbV8Gi0w&#10;067nPd0PoRQRwj5DBVUIbSalLyqy6CeuJY7exXUWQ5RdKXWHfYTbRr4mybu0aDguVNjSpqKiPtys&#10;gmt+Kpw97vLPzfkrLc3b2uzrXqmX52E9BxFoCP/hv3auFXxMZ/B7Jh4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02IjxQAAANwAAAAPAAAAAAAAAAAAAAAAAJgCAABkcnMv&#10;ZG93bnJldi54bWxQSwUGAAAAAAQABAD1AAAAigMAAAAA&#10;" fillcolor="#f79646" strokecolor="#f2f2f2" strokeweight="1pt">
                  <v:fill color2="#974706" angle="45" focus="100%" type="gradient"/>
                  <v:shadow on="t" type="perspective" color="#fbd4b4" opacity=".5" origin=",.5" offset="0,0" matrix=",-56756f,,.5"/>
                  <v:textbox>
                    <w:txbxContent>
                      <w:p w:rsidR="00156228" w:rsidRDefault="00156228" w:rsidP="00851B25"/>
                    </w:txbxContent>
                  </v:textbox>
                </v:shape>
                <v:shape id="Text Box 790" o:spid="_x0000_s1372" type="#_x0000_t202" style="position:absolute;left:16694;top:684;width:4432;height:346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SF6MMA&#10;AADcAAAADwAAAGRycy9kb3ducmV2LnhtbERPTWsCMRC9C/6HMEIvolk92Lo1SitYpNSKWorHYTPd&#10;LG4mSxJ1/ffNQfD4eN+zRWtrcSEfKscKRsMMBHHhdMWlgp/DavACIkRkjbVjUnCjAIt5tzPDXLsr&#10;7+iyj6VIIRxyVGBibHIpQ2HIYhi6hjhxf85bjAn6UmqP1xRuaznOsom0WHFqMNjQ0lBx2p+tgpP5&#10;7G+zj83772R989+Hszv6r6NST7327RVEpDY+xHf3Wit4nqb56Uw6AnL+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SF6MMAAADcAAAADwAAAAAAAAAAAAAAAACYAgAAZHJzL2Rv&#10;d25yZXYueG1sUEsFBgAAAAAEAAQA9QAAAIgDAAAAAA==&#10;" filled="f" stroked="f" strokeweight=".5pt">
                  <v:textbox>
                    <w:txbxContent>
                      <w:p w:rsidR="00156228" w:rsidRPr="00A97788" w:rsidRDefault="00156228" w:rsidP="00851B25">
                        <w:pPr>
                          <w:rPr>
                            <w:rStyle w:val="Strong"/>
                          </w:rPr>
                        </w:pPr>
                        <w:r w:rsidRPr="00A97788">
                          <w:rPr>
                            <w:rStyle w:val="Strong"/>
                          </w:rPr>
                          <w:t>Save</w:t>
                        </w:r>
                      </w:p>
                    </w:txbxContent>
                  </v:textbox>
                </v:shape>
                <v:shape id="Straight Arrow Connector 792" o:spid="_x0000_s1373" type="#_x0000_t32" style="position:absolute;left:8565;top:8442;width:2496;height:34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VTicQAAADcAAAADwAAAGRycy9kb3ducmV2LnhtbESPQWvCQBSE7wX/w/KE3upGJTVGVxEh&#10;1Ku2gt6e2WcSzL4N2Y3Gf+8WCj0OM/MNs1z3phZ3al1lWcF4FIEgzq2uuFDw8519JCCcR9ZYWyYF&#10;T3KwXg3elphq++A93Q++EAHCLkUFpfdNKqXLSzLoRrYhDt7VtgZ9kG0hdYuPADe1nETRpzRYcVgo&#10;saFtSfnt0BkF0+ul/0r8RibZyW67Lo7jY3ZW6n3YbxYgPPX+P/zX3mkFs/kEfs+EIyBX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JVOJxAAAANwAAAAPAAAAAAAAAAAA&#10;AAAAAKECAABkcnMvZG93bnJldi54bWxQSwUGAAAAAAQABAD5AAAAkgMAAAAA&#10;" strokecolor="#4579b8 [3044]">
                  <v:stroke endarrow="open"/>
                </v:shape>
                <v:shape id="Straight Arrow Connector 793" o:spid="_x0000_s1374" type="#_x0000_t32" style="position:absolute;left:15589;top:10157;width:3429;height:172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At98YAAADcAAAADwAAAGRycy9kb3ducmV2LnhtbESPX2vCMBTF3wd+h3AF32a6zanrjCIT&#10;YUOYVAXx7drctWXNTUmi7b79Mhj4eDh/fpzZojO1uJLzlWUFD8MEBHFudcWFgsN+fT8F4QOyxtoy&#10;KfghD4t5726GqbYtZ3TdhULEEfYpKihDaFIpfV6SQT+0DXH0vqwzGKJ0hdQO2zhuavmYJGNpsOJI&#10;KLGht5Ly793FRMhqlD1vjpvziLLltj1/nD6DOyk16HfLVxCBunAL/7fftYLJyxP8nY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rgLffGAAAA3AAAAA8AAAAAAAAA&#10;AAAAAAAAoQIAAGRycy9kb3ducmV2LnhtbFBLBQYAAAAABAAEAPkAAACUAwAAAAA=&#10;" strokecolor="#4579b8 [3044]">
                  <v:stroke endarrow="open"/>
                </v:shape>
                <v:rect id="Rectangle 795" o:spid="_x0000_s1375" style="position:absolute;left:23072;top:26562;width:1220;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fgycUA&#10;AADcAAAADwAAAGRycy9kb3ducmV2LnhtbESPQWvCQBCF7wX/wzJCb3WjrZpEVymFQnuMingcsmM2&#10;mJ2N2a1J++u7hYLHx5v3vXnr7WAbcaPO144VTCcJCOLS6ZorBYf9+1MKwgdkjY1jUvBNHrab0cMa&#10;c+16Lui2C5WIEPY5KjAhtLmUvjRk0U9cSxy9s+sshii7SuoO+wi3jZwlyUJarDk2GGzpzVB52X3Z&#10;+Ebav3ye5+2JrsVPciyezSlkRqnH8fC6AhFoCPfj//SHVrDM5vA3JhJ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d+DJ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51B25">
                        <w:pPr>
                          <w:pStyle w:val="NormalWeb"/>
                        </w:pPr>
                        <w:r>
                          <w:rPr>
                            <w:szCs w:val="20"/>
                          </w:rPr>
                          <w:t> </w:t>
                        </w:r>
                      </w:p>
                    </w:txbxContent>
                  </v:textbox>
                </v:rect>
                <v:rect id="Rectangle 796" o:spid="_x0000_s1376" style="position:absolute;left:25524;top:26562;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V+vsUA&#10;AADcAAAADwAAAGRycy9kb3ducmV2LnhtbESPQWvCQBCF7wX/wzKCt7qxtmqiq5RCoT3GFvE4ZCfZ&#10;YHY2Zrcm9de7hYLHx5v3vXmb3WAbcaHO144VzKYJCOLC6ZorBd9f748rED4ga2wck4Jf8rDbjh42&#10;mGnXc06XfahEhLDPUIEJoc2k9IUhi37qWuLola6zGKLsKqk77CPcNvIpSRbSYs2xwWBLb4aK0/7H&#10;xjdW/fNn+dIe6Zxfk0M+N8eQGqUm4+F1DSLQEO7H/+kPrWCZLuBvTCSA3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pX6+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51B25">
                        <w:pPr>
                          <w:pStyle w:val="NormalWeb"/>
                        </w:pPr>
                        <w:r>
                          <w:rPr>
                            <w:szCs w:val="20"/>
                          </w:rPr>
                          <w:t> </w:t>
                        </w:r>
                      </w:p>
                    </w:txbxContent>
                  </v:textbox>
                </v:rect>
                <v:rect id="Rectangle 797" o:spid="_x0000_s1377" style="position:absolute;left:27975;top:26543;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nbJcUA&#10;AADcAAAADwAAAGRycy9kb3ducmV2LnhtbESPQWvCQBCF7wX/wzKCt7qxtjVGVymFQnuMFclxyI7Z&#10;YHY2Zrcm9de7hYLHx5v3vXnr7WAbcaHO144VzKYJCOLS6ZorBfvvj8cUhA/IGhvHpOCXPGw3o4c1&#10;Ztr1nNNlFyoRIewzVGBCaDMpfWnIop+6ljh6R9dZDFF2ldQd9hFuG/mUJK/SYs2xwWBL74bK0+7H&#10;xjfS/vnr+NIWdM6vySGfmyIsjVKT8fC2AhFoCPfj//SnVrBYLuBvTCSA3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6dsl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51B25">
                        <w:pPr>
                          <w:pStyle w:val="NormalWeb"/>
                        </w:pPr>
                        <w:r>
                          <w:rPr>
                            <w:szCs w:val="20"/>
                          </w:rPr>
                          <w:t> </w:t>
                        </w:r>
                      </w:p>
                    </w:txbxContent>
                  </v:textbox>
                </v:rect>
                <v:rect id="Rectangle 798" o:spid="_x0000_s1378" style="position:absolute;left:24298;top:26562;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ZPV8UA&#10;AADcAAAADwAAAGRycy9kb3ducmV2LnhtbESPwW7CMAyG75P2DpEn7TZSNjagENA0aRI7liHE0WpM&#10;U9E4XZPRwtPPh0kcrd//58/L9eAbdaYu1oENjEcZKOIy2JorA7vvz6cZqJiQLTaBycCFIqxX93dL&#10;zG3ouaDzNlVKIBxzNOBSanOtY+nIYxyFlliyY+g8Jhm7StsOe4H7Rj9n2Zv2WLNccNjSh6PytP31&#10;ojHrJ1/H1/ZAP8U12xcv7pDmzpjHh+F9ASrRkG7L/+2NNTCdi608IwT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dk9X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51B25">
                        <w:pPr>
                          <w:pStyle w:val="NormalWeb"/>
                        </w:pPr>
                        <w:r>
                          <w:rPr>
                            <w:szCs w:val="20"/>
                          </w:rPr>
                          <w:t> </w:t>
                        </w:r>
                      </w:p>
                    </w:txbxContent>
                  </v:textbox>
                </v:rect>
                <v:oval id="Oval 799" o:spid="_x0000_s1379" style="position:absolute;left:26749;top:26549;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h68cQA&#10;AADcAAAADwAAAGRycy9kb3ducmV2LnhtbESPQWvCQBSE7wX/w/KE3uqmHtomukpR1OKpTavnR/Yl&#10;G8y+DdnVxH/vCkKPw8x8w8yXg23EhTpfO1bwOklAEBdO11wp+PvdvHyA8AFZY+OYFFzJw3Ixeppj&#10;pl3PP3TJQyUihH2GCkwIbSalLwxZ9BPXEkevdJ3FEGVXSd1hH+G2kdMkeZMWa44LBltaGSpO+dkq&#10;yHfpYb2vylW53chT0xfH/tsclXoeD58zEIGG8B9+tL+0gvc0hfuZeAT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5IevHEAAAA3AAAAA8AAAAAAAAAAAAAAAAAmAIAAGRycy9k&#10;b3ducmV2LnhtbFBLBQYAAAAABAAEAPUAAACJAwAAAAA=&#10;" fillcolor="#9bbb59" strokecolor="#f2f2f2" strokeweight="1pt">
                  <v:fill color2="#4e6128" angle="45" focus="100%" type="gradient"/>
                  <v:shadow on="t" type="perspective" color="#d6e3bc" opacity=".5" origin=",.5" offset="0,0" matrix=",-56756f,,.5"/>
                  <v:textbox>
                    <w:txbxContent>
                      <w:p w:rsidR="00156228" w:rsidRDefault="00156228" w:rsidP="00851B25">
                        <w:pPr>
                          <w:pStyle w:val="NormalWeb"/>
                        </w:pPr>
                        <w:r>
                          <w:rPr>
                            <w:szCs w:val="20"/>
                          </w:rPr>
                          <w:t> </w:t>
                        </w:r>
                      </w:p>
                    </w:txbxContent>
                  </v:textbox>
                </v:oval>
                <v:shape id="Right Brace 800" o:spid="_x0000_s1380" type="#_x0000_t88" style="position:absolute;left:10792;top:16554;width:4572;height:1595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fMcMA&#10;AADcAAAADwAAAGRycy9kb3ducmV2LnhtbERPz2vCMBS+D/wfwhO8rakDh3SNIoIwWC/qRtfbW/Ns&#10;i81Ll6Ta/ffLYbDjx/c7306mFzdyvrOsYJmkIIhrqztuFLyfD49rED4ga+wtk4If8rDdzB5yzLS9&#10;85Fup9CIGMI+QwVtCEMmpa9bMugTOxBH7mKdwRCha6R2eI/hppdPafosDXYcG1ocaN9SfT2NRsH3&#10;6vz1WZVlUX0UYzcWxmmzelNqMZ92LyACTeFf/Od+1QrWaZwfz8QjI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fMcMAAADcAAAADwAAAAAAAAAAAAAAAACYAgAAZHJzL2Rv&#10;d25yZXYueG1sUEsFBgAAAAAEAAQA9QAAAIgDAAAAAA==&#10;" adj="516" strokecolor="#4579b8 [3044]"/>
                <v:shape id="Right Brace 801" o:spid="_x0000_s1381" type="#_x0000_t88" style="position:absolute;left:24006;top:20818;width:4572;height:74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nPEcUA&#10;AADcAAAADwAAAGRycy9kb3ducmV2LnhtbESPT4vCMBTE7wt+h/AEL4umelilGqUoyoIH8R/i7dE8&#10;22rzUpqo3W+/EQSPw8z8hpnMGlOKB9WusKyg34tAEKdWF5wpOOyX3REI55E1lpZJwR85mE1bXxOM&#10;tX3ylh47n4kAYRejgtz7KpbSpTkZdD1bEQfvYmuDPsg6k7rGZ4CbUg6i6EcaLDgs5FjRPKf0trsb&#10;BSuz+U78Ojkn1+NhuFzw2p2OQ6U67SYZg/DU+E/43f7VCkZRH15nwhGQ0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Kc8RxQAAANwAAAAPAAAAAAAAAAAAAAAAAJgCAABkcnMv&#10;ZG93bnJldi54bWxQSwUGAAAAAAQABAD1AAAAigMAAAAA&#10;" adj="1108" strokecolor="#4579b8 [3044]">
                  <v:textbox>
                    <w:txbxContent>
                      <w:p w:rsidR="00156228" w:rsidRDefault="00156228" w:rsidP="00851B25"/>
                    </w:txbxContent>
                  </v:textbox>
                </v:shape>
                <v:shape id="Straight Arrow Connector 810" o:spid="_x0000_s1382" type="#_x0000_t32" style="position:absolute;left:13242;top:13560;width:12964;height:86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z/acAAAADcAAAADwAAAGRycy9kb3ducmV2LnhtbERPy4rCMBTdC/MP4Qqz09QZKqVjKiIU&#10;3fqCmd2d5vaBzU1pUq1/bxaCy8N5r9ajacWNetdYVrCYRyCIC6sbrhScT/ksAeE8ssbWMil4kIN1&#10;9jFZYartnQ90O/pKhBB2KSqove9SKV1Rk0E3tx1x4ErbG/QB9pXUPd5DuGnlVxQtpcGGQ0ONHW1r&#10;Kq7HwSj4Lv/HXeI3Msl/7XYY4ji+5H9KfU7HzQ8IT6N/i1/uvVaQLML8cCYcAZ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Lc/2nAAAAA3AAAAA8AAAAAAAAAAAAAAAAA&#10;oQIAAGRycy9kb3ducmV2LnhtbFBLBQYAAAAABAAEAPkAAACOAwAAAAA=&#10;" strokecolor="#4579b8 [3044]">
                  <v:stroke endarrow="open"/>
                </v:shape>
                <v:shape id="Text Box 747" o:spid="_x0000_s1383" type="#_x0000_t202" style="position:absolute;left:2876;top:2468;width:6058;height:312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3f8YA&#10;AADcAAAADwAAAGRycy9kb3ducmV2LnhtbESPT2sCMRTE7wW/Q3hCL6VmtweRrVFUaJFSK/5BPD42&#10;z83i5mVJoq7f3hQKPQ4z8xtmPO1sI67kQ+1YQT7IQBCXTtdcKdjvPl5HIEJE1tg4JgV3CjCd9J7G&#10;WGh34w1dt7ESCcKhQAUmxraQMpSGLIaBa4mTd3LeYkzSV1J7vCW4beRblg2lxZrTgsGWFobK8/Zi&#10;FZzN18s6+1zND8Pl3f/sLu7ov49KPfe72TuISF38D/+1l1rBKM/h90w6AnL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j+3f8YAAADcAAAADwAAAAAAAAAAAAAAAACYAgAAZHJz&#10;L2Rvd25yZXYueG1sUEsFBgAAAAAEAAQA9QAAAIsDAAAAAA==&#10;" filled="f" stroked="f" strokeweight=".5pt">
                  <v:textbox>
                    <w:txbxContent>
                      <w:p w:rsidR="00156228" w:rsidRPr="005B2BF1" w:rsidRDefault="00156228" w:rsidP="005B2BF1">
                        <w:pPr>
                          <w:rPr>
                            <w:rStyle w:val="Strong"/>
                          </w:rPr>
                        </w:pPr>
                        <w:r w:rsidRPr="005B2BF1">
                          <w:rPr>
                            <w:rStyle w:val="Strong"/>
                          </w:rPr>
                          <w:t>Change</w:t>
                        </w:r>
                      </w:p>
                    </w:txbxContent>
                  </v:textbox>
                </v:shape>
                <v:shape id="Text Box 813" o:spid="_x0000_s1384" type="#_x0000_t202" style="position:absolute;left:22193;top:32886;width:10465;height:45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rkBsQA&#10;AADcAAAADwAAAGRycy9kb3ducmV2LnhtbESP3YrCMBSE7xd8h3AE79bULUqpRhFxQRAWdQW9PDan&#10;P9iclCZq9+2NIOzlMDPfMLNFZ2pxp9ZVlhWMhhEI4szqigsFx9/vzwSE88gaa8uk4I8cLOa9jxmm&#10;2j54T/eDL0SAsEtRQel9k0rpspIMuqFtiIOX29agD7ItpG7xEeCmll9RNJEGKw4LJTa0Kim7Hm5G&#10;wc9qYsfxpUvy9W5r90Uey/P4pNSg3y2nIDx1/j/8bm+0gmQUw+tMOAJ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a5AbEAAAA3AAAAA8AAAAAAAAAAAAAAAAAmAIAAGRycy9k&#10;b3ducmV2LnhtbFBLBQYAAAAABAAEAPUAAACJAwAAAAA=&#10;" fillcolor="white [3201]" strokeweight=".5pt">
                  <v:textbox>
                    <w:txbxContent>
                      <w:p w:rsidR="00156228" w:rsidRDefault="00156228">
                        <w:r>
                          <w:t>Domain network</w:t>
                        </w:r>
                      </w:p>
                      <w:p w:rsidR="00156228" w:rsidRDefault="00156228">
                        <w:r>
                          <w:t>Engine</w:t>
                        </w:r>
                      </w:p>
                    </w:txbxContent>
                  </v:textbox>
                </v:shape>
                <v:shape id="Straight Arrow Connector 814" o:spid="_x0000_s1385" type="#_x0000_t32" style="position:absolute;left:26206;top:28133;width:479;height:47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ef5asMAAADcAAAADwAAAGRycy9kb3ducmV2LnhtbESPT4vCMBTE78J+h/CEvWnqapdSjSJC&#10;ca/+Wdi9PZtnW2xeSpNq/fZGEDwOM/MbZrHqTS2u1LrKsoLJOAJBnFtdcaHgeMhGCQjnkTXWlknB&#10;nRyslh+DBaba3nhH170vRICwS1FB6X2TSunykgy6sW2Ig3e2rUEfZFtI3eItwE0tv6LoWxqsOCyU&#10;2NCmpPyy74yC6fnUbxO/lkn2ZzddF8fxb/av1OewX89BeOr9O/xq/2gFyWQG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3n+WrDAAAA3AAAAA8AAAAAAAAAAAAA&#10;AAAAoQIAAGRycy9kb3ducmV2LnhtbFBLBQYAAAAABAAEAPkAAACRAwAAAAA=&#10;" strokecolor="#4579b8 [3044]">
                  <v:stroke endarrow="open"/>
                </v:shape>
                <v:shape id="Text Box 815" o:spid="_x0000_s1386" type="#_x0000_t202" style="position:absolute;left:26111;top:18989;width:5137;height:3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SxfMYA&#10;AADcAAAADwAAAGRycy9kb3ducmV2LnhtbESP3WoCMRSE7wt9h3AKvSk1q6DIapS2UJHiD1URLw+b&#10;42Zxc7IkUde3bwqCl8PMfMOMp62txYV8qBwr6HYyEMSF0xWXCnbb7/chiBCRNdaOScGNAkwnz09j&#10;zLW78i9dNrEUCcIhRwUmxiaXMhSGLIaOa4iTd3TeYkzSl1J7vCa4rWUvywbSYsVpwWBDX4aK0+Zs&#10;FZzMz9s6my0/94P5za+2Z3fwi4NSry/txwhEpDY+wvf2XCsYdvvwfyYdATn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QSxfMYAAADcAAAADwAAAAAAAAAAAAAAAACYAgAAZHJz&#10;L2Rvd25yZXYueG1sUEsFBgAAAAAEAAQA9QAAAIsDAAAAAA==&#10;" filled="f" stroked="f" strokeweight=".5pt">
                  <v:textbox>
                    <w:txbxContent>
                      <w:p w:rsidR="00156228" w:rsidRDefault="00156228">
                        <w:r>
                          <w:t>New</w:t>
                        </w:r>
                      </w:p>
                      <w:p w:rsidR="00156228" w:rsidRDefault="00156228">
                        <w:r>
                          <w:t>Deltas</w:t>
                        </w:r>
                      </w:p>
                    </w:txbxContent>
                  </v:textbox>
                </v:shape>
                <v:shape id="Text Box 822" o:spid="_x0000_s1387" type="#_x0000_t202" style="position:absolute;left:26206;top:29457;width:697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HjtcYA&#10;AADcAAAADwAAAGRycy9kb3ducmV2LnhtbESPQWsCMRSE74L/ITzBS6nZ7kFka5QqVKTUilqKx8fm&#10;dbO4eVmSqOu/N4WCx2FmvmGm88424kI+1I4VvIwyEMSl0zVXCr4P788TECEia2wck4IbBZjP+r0p&#10;FtpdeUeXfaxEgnAoUIGJsS2kDKUhi2HkWuLk/TpvMSbpK6k9XhPcNjLPsrG0WHNaMNjS0lB52p+t&#10;gpP5eNpmq83iZ7y++a/D2R3951Gp4aB7ewURqYuP8H97rRVM8hz+zqQjIG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IHjtcYAAADcAAAADwAAAAAAAAAAAAAAAACYAgAAZHJz&#10;L2Rvd25yZXYueG1sUEsFBgAAAAAEAAQA9QAAAIsDAAAAAA==&#10;" filled="f" stroked="f" strokeweight=".5pt">
                  <v:textbox>
                    <w:txbxContent>
                      <w:p w:rsidR="00156228" w:rsidRDefault="00156228">
                        <w:r>
                          <w:t>Distribute</w:t>
                        </w:r>
                      </w:p>
                    </w:txbxContent>
                  </v:textbox>
                </v:shape>
                <v:line id="Straight Connector 823" o:spid="_x0000_s1388" style="position:absolute;flip:x y;visibility:visible;mso-wrap-style:square" from="12293,13560" to="12956,21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NYbMUAAADcAAAADwAAAGRycy9kb3ducmV2LnhtbESPT2sCMRTE7wW/Q3iCt5r1X5HVKFpU&#10;7Em0vfT22Dx3Fzcv2ySuq5++EQo9DjPzG2a+bE0lGnK+tKxg0E9AEGdWl5wr+Prcvk5B+ICssbJM&#10;Cu7kYbnovMwx1fbGR2pOIRcRwj5FBUUIdSqlzwoy6Pu2Jo7e2TqDIUqXS+3wFuGmksMkeZMGS44L&#10;Bdb0XlB2OV2NAr157JrqJ7sY+XFfbw7jCbr1t1K9bruagQjUhv/wX3uvFUyHI3ieiUd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2NYbMUAAADcAAAADwAAAAAAAAAA&#10;AAAAAAChAgAAZHJzL2Rvd25yZXYueG1sUEsFBgAAAAAEAAQA+QAAAJMDAAAAAA==&#10;" strokecolor="#4579b8 [3044]"/>
                <w10:anchorlock/>
              </v:group>
            </w:pict>
          </mc:Fallback>
        </mc:AlternateContent>
      </w:r>
    </w:p>
    <w:p w:rsidR="00995715" w:rsidRPr="00C81D35" w:rsidRDefault="00733EB0" w:rsidP="00851B25">
      <w:pPr>
        <w:pStyle w:val="BodyText"/>
        <w:rPr>
          <w:lang w:val="en-GB"/>
        </w:rPr>
      </w:pPr>
      <w:r w:rsidRPr="00C81D35">
        <w:rPr>
          <w:lang w:val="en-GB"/>
        </w:rPr>
        <w:lastRenderedPageBreak/>
        <w:t xml:space="preserve">Note: Other nodes may be offline. Those nodes will receive New Deltas when they come online and </w:t>
      </w:r>
      <w:r w:rsidR="004B00D5" w:rsidRPr="00C81D35">
        <w:rPr>
          <w:lang w:val="en-GB"/>
        </w:rPr>
        <w:t>report</w:t>
      </w:r>
      <w:r w:rsidRPr="00C81D35">
        <w:rPr>
          <w:lang w:val="en-GB"/>
        </w:rPr>
        <w:t xml:space="preserve"> their current state.</w:t>
      </w:r>
    </w:p>
    <w:p w:rsidR="00733EB0" w:rsidRPr="00C81D35" w:rsidRDefault="00733EB0" w:rsidP="00851B25">
      <w:pPr>
        <w:pStyle w:val="BodyText"/>
        <w:rPr>
          <w:lang w:val="en-GB"/>
        </w:rPr>
      </w:pPr>
      <w:r w:rsidRPr="00C81D35">
        <w:rPr>
          <w:lang w:val="en-GB"/>
        </w:rPr>
        <w:t>Note: Each node may use a different messaging protocol. The Darwinet network engine will try and distribute the new deltas using the most efficient protocol available at the moment. (</w:t>
      </w:r>
      <w:r w:rsidR="004B00D5" w:rsidRPr="00C81D35">
        <w:rPr>
          <w:rStyle w:val="Emphasis"/>
          <w:lang w:val="en-GB"/>
        </w:rPr>
        <w:t>Messaging</w:t>
      </w:r>
      <w:r w:rsidRPr="00C81D35">
        <w:rPr>
          <w:rStyle w:val="Emphasis"/>
          <w:lang w:val="en-GB"/>
        </w:rPr>
        <w:t xml:space="preserve"> with portable devices may require protocol optimization depending on the available service at the nodes current location</w:t>
      </w:r>
      <w:r w:rsidRPr="00C81D35">
        <w:rPr>
          <w:lang w:val="en-GB"/>
        </w:rPr>
        <w:t>).</w:t>
      </w:r>
    </w:p>
    <w:p w:rsidR="00802EFB" w:rsidRPr="00C81D35" w:rsidRDefault="00802EFB" w:rsidP="00802EFB">
      <w:pPr>
        <w:pStyle w:val="Heading2"/>
        <w:rPr>
          <w:lang w:val="en-GB"/>
        </w:rPr>
      </w:pPr>
      <w:bookmarkStart w:id="42" w:name="_Toc305080264"/>
      <w:r w:rsidRPr="00C81D35">
        <w:rPr>
          <w:lang w:val="en-GB"/>
        </w:rPr>
        <w:t>The MIV (Model, Instance, Value) Delta mechanism</w:t>
      </w:r>
      <w:bookmarkEnd w:id="42"/>
    </w:p>
    <w:p w:rsidR="00802EFB" w:rsidRPr="00C81D35" w:rsidRDefault="00802EFB" w:rsidP="00802EFB">
      <w:pPr>
        <w:pStyle w:val="BodyText"/>
        <w:rPr>
          <w:lang w:val="en-GB"/>
        </w:rPr>
      </w:pPr>
      <w:r w:rsidRPr="00C81D35">
        <w:rPr>
          <w:lang w:val="en-GB"/>
        </w:rPr>
        <w:t>The smallest possible atom of data within a Darwinet Domain is a Delta or Change. And the Change may be to the Data Model</w:t>
      </w:r>
      <w:r w:rsidR="00327A98">
        <w:rPr>
          <w:lang w:val="en-GB"/>
        </w:rPr>
        <w:t xml:space="preserve"> (M)</w:t>
      </w:r>
      <w:r w:rsidRPr="00C81D35">
        <w:rPr>
          <w:lang w:val="en-GB"/>
        </w:rPr>
        <w:t xml:space="preserve">, Model </w:t>
      </w:r>
      <w:r w:rsidR="00327A98">
        <w:rPr>
          <w:lang w:val="en-GB"/>
        </w:rPr>
        <w:t xml:space="preserve">type </w:t>
      </w:r>
      <w:r w:rsidRPr="00C81D35">
        <w:rPr>
          <w:lang w:val="en-GB"/>
        </w:rPr>
        <w:t xml:space="preserve">instances </w:t>
      </w:r>
      <w:r w:rsidR="00327A98">
        <w:rPr>
          <w:lang w:val="en-GB"/>
        </w:rPr>
        <w:t xml:space="preserve">(I) </w:t>
      </w:r>
      <w:r w:rsidRPr="00C81D35">
        <w:rPr>
          <w:lang w:val="en-GB"/>
        </w:rPr>
        <w:t>and instance values</w:t>
      </w:r>
      <w:r w:rsidR="00327A98">
        <w:rPr>
          <w:lang w:val="en-GB"/>
        </w:rPr>
        <w:t xml:space="preserve"> (V)</w:t>
      </w:r>
      <w:r w:rsidRPr="00C81D35">
        <w:rPr>
          <w:lang w:val="en-GB"/>
        </w:rPr>
        <w:t>.</w:t>
      </w:r>
    </w:p>
    <w:p w:rsidR="00802EFB" w:rsidRPr="00C81D35" w:rsidRDefault="00802EFB" w:rsidP="00802EFB">
      <w:pPr>
        <w:pStyle w:val="BodyText"/>
        <w:rPr>
          <w:lang w:val="en-GB"/>
        </w:rPr>
      </w:pPr>
      <w:r w:rsidRPr="00C81D35">
        <w:rPr>
          <w:lang w:val="en-GB"/>
        </w:rPr>
        <w:t>The mechanism for processing, storing, retrieving and provide services for this is the Model, Instance, Value (MIV) Delta Mechanism.</w:t>
      </w:r>
    </w:p>
    <w:p w:rsidR="00B22680" w:rsidRPr="00C81D35" w:rsidRDefault="00B22680" w:rsidP="00802EFB">
      <w:pPr>
        <w:pStyle w:val="Heading2"/>
        <w:rPr>
          <w:lang w:val="en-GB"/>
        </w:rPr>
      </w:pPr>
      <w:bookmarkStart w:id="43" w:name="_Toc305080265"/>
      <w:r w:rsidRPr="00C81D35">
        <w:rPr>
          <w:lang w:val="en-GB"/>
        </w:rPr>
        <w:t>The MIV evolution history mechanism</w:t>
      </w:r>
    </w:p>
    <w:p w:rsidR="000B6222" w:rsidRPr="00C81D35" w:rsidRDefault="000B6222" w:rsidP="000B6222">
      <w:pPr>
        <w:pStyle w:val="Heading3"/>
        <w:rPr>
          <w:lang w:val="en-GB"/>
        </w:rPr>
      </w:pPr>
      <w:r w:rsidRPr="00C81D35">
        <w:rPr>
          <w:lang w:val="en-GB"/>
        </w:rPr>
        <w:t>Domain contents evolution introduction</w:t>
      </w:r>
    </w:p>
    <w:p w:rsidR="000B6222" w:rsidRPr="00C81D35" w:rsidRDefault="000B6222" w:rsidP="000B6222">
      <w:pPr>
        <w:pStyle w:val="BodyText"/>
        <w:rPr>
          <w:lang w:val="en-GB"/>
        </w:rPr>
      </w:pPr>
      <w:r w:rsidRPr="00C81D35">
        <w:rPr>
          <w:lang w:val="en-GB"/>
        </w:rPr>
        <w:t>One basic concept of a Darwinet Domain is to provide mechanism to enable data and applications to evolve through time without having to upgrade or install anything as a separate action.</w:t>
      </w:r>
    </w:p>
    <w:p w:rsidR="000B6222" w:rsidRPr="00C81D35" w:rsidRDefault="000B6222" w:rsidP="000B6222">
      <w:pPr>
        <w:pStyle w:val="BodyText"/>
        <w:rPr>
          <w:lang w:val="en-GB"/>
        </w:rPr>
      </w:pPr>
      <w:r w:rsidRPr="00C81D35">
        <w:rPr>
          <w:lang w:val="en-GB"/>
        </w:rPr>
        <w:t>Evolution happens by introducing changes to current domain state at a node. The changes are then reported to all other nodes of the domain and they change accordingly.</w:t>
      </w:r>
    </w:p>
    <w:p w:rsidR="000B6222" w:rsidRPr="00C81D35" w:rsidRDefault="000B6222" w:rsidP="000B6222">
      <w:pPr>
        <w:pStyle w:val="BodyText"/>
        <w:rPr>
          <w:lang w:val="en-GB"/>
        </w:rPr>
      </w:pPr>
      <w:r w:rsidRPr="00C81D35">
        <w:rPr>
          <w:lang w:val="en-GB"/>
        </w:rPr>
        <w:t>Normal changes are changes to files and repository data values.</w:t>
      </w:r>
    </w:p>
    <w:p w:rsidR="000B6222" w:rsidRPr="00C81D35" w:rsidRDefault="000B6222" w:rsidP="000B6222">
      <w:pPr>
        <w:pStyle w:val="BodyText"/>
        <w:rPr>
          <w:lang w:val="en-GB"/>
        </w:rPr>
      </w:pPr>
      <w:r w:rsidRPr="00C81D35">
        <w:rPr>
          <w:lang w:val="en-GB"/>
        </w:rPr>
        <w:t>But Darwinet Application developers may release an upgrade by distributing an appropriate change to the current version of the Application.</w:t>
      </w:r>
    </w:p>
    <w:p w:rsidR="00B22680" w:rsidRPr="00C81D35" w:rsidRDefault="00B22680" w:rsidP="00B22680">
      <w:pPr>
        <w:pStyle w:val="Heading3"/>
        <w:rPr>
          <w:lang w:val="en-GB"/>
        </w:rPr>
      </w:pPr>
      <w:r w:rsidRPr="00C81D35">
        <w:rPr>
          <w:lang w:val="en-GB"/>
        </w:rPr>
        <w:t>MIV evolution introduction</w:t>
      </w:r>
    </w:p>
    <w:p w:rsidR="00B22680" w:rsidRPr="00C81D35" w:rsidRDefault="00B22680" w:rsidP="00B22680">
      <w:pPr>
        <w:pStyle w:val="BodyText"/>
        <w:rPr>
          <w:lang w:val="en-GB"/>
        </w:rPr>
      </w:pPr>
      <w:r w:rsidRPr="00C81D35">
        <w:rPr>
          <w:lang w:val="en-GB"/>
        </w:rPr>
        <w:t>Member nodes of a Darwinet Domain exchanges deltas (changes) to the Data Model (M), Instances of Model types (I) and Values (V). In this way the MIV state evolves and a Darwinet vide may keep track of these changes and synchronize so that each view in the Domain is correctly synchronized.</w:t>
      </w:r>
    </w:p>
    <w:p w:rsidR="000B6222" w:rsidRPr="00C81D35" w:rsidRDefault="000B6222" w:rsidP="000B6222">
      <w:pPr>
        <w:pStyle w:val="Heading3"/>
        <w:rPr>
          <w:lang w:val="en-GB"/>
        </w:rPr>
      </w:pPr>
      <w:r w:rsidRPr="00C81D35">
        <w:rPr>
          <w:lang w:val="en-GB"/>
        </w:rPr>
        <w:t>Evolution trails of MIV changes (∆MIV’s)</w:t>
      </w:r>
    </w:p>
    <w:p w:rsidR="000B6222" w:rsidRPr="00C81D35" w:rsidRDefault="000B6222" w:rsidP="000B6222">
      <w:pPr>
        <w:pStyle w:val="BodyText"/>
        <w:rPr>
          <w:lang w:val="en-GB"/>
        </w:rPr>
      </w:pPr>
      <w:r w:rsidRPr="00C81D35">
        <w:rPr>
          <w:lang w:val="en-GB"/>
        </w:rPr>
        <w:t>All changes are distributed as Model, Instance and Value deltas and affects files or data. As Applications are represented as executable files in the File system they too are changed using Model, Instance, and Value changes to the file system and to the File contents.</w:t>
      </w:r>
    </w:p>
    <w:p w:rsidR="000B6222" w:rsidRPr="00C81D35" w:rsidRDefault="000B6222" w:rsidP="000B6222">
      <w:pPr>
        <w:pStyle w:val="BodyText"/>
        <w:rPr>
          <w:lang w:val="en-GB"/>
        </w:rPr>
      </w:pPr>
      <w:r w:rsidRPr="00C81D35">
        <w:rPr>
          <w:noProof/>
        </w:rPr>
        <mc:AlternateContent>
          <mc:Choice Requires="wpc">
            <w:drawing>
              <wp:inline distT="0" distB="0" distL="0" distR="0" wp14:anchorId="37C59B26" wp14:editId="32DDDD91">
                <wp:extent cx="4232910" cy="758825"/>
                <wp:effectExtent l="0" t="3175" r="0" b="0"/>
                <wp:docPr id="105" name="Canvas 10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14" name="AutoShape 106"/>
                        <wps:cNvSpPr>
                          <a:spLocks noChangeArrowheads="1"/>
                        </wps:cNvSpPr>
                        <wps:spPr bwMode="auto">
                          <a:xfrm>
                            <a:off x="298920" y="334678"/>
                            <a:ext cx="126689" cy="122605"/>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5" name="AutoShape 107"/>
                        <wps:cNvSpPr>
                          <a:spLocks noChangeArrowheads="1"/>
                        </wps:cNvSpPr>
                        <wps:spPr bwMode="auto">
                          <a:xfrm>
                            <a:off x="425609" y="353732"/>
                            <a:ext cx="120065"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16" name="Oval 108"/>
                        <wps:cNvSpPr>
                          <a:spLocks noChangeArrowheads="1"/>
                        </wps:cNvSpPr>
                        <wps:spPr bwMode="auto">
                          <a:xfrm>
                            <a:off x="545674" y="335507"/>
                            <a:ext cx="122549" cy="121777"/>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17" name="Rectangle 109"/>
                        <wps:cNvSpPr>
                          <a:spLocks noChangeArrowheads="1"/>
                        </wps:cNvSpPr>
                        <wps:spPr bwMode="auto">
                          <a:xfrm>
                            <a:off x="668223" y="334678"/>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18" name="Rectangle 110"/>
                        <wps:cNvSpPr>
                          <a:spLocks noChangeArrowheads="1"/>
                        </wps:cNvSpPr>
                        <wps:spPr bwMode="auto">
                          <a:xfrm>
                            <a:off x="1154279" y="334678"/>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19" name="Rectangle 111"/>
                        <wps:cNvSpPr>
                          <a:spLocks noChangeArrowheads="1"/>
                        </wps:cNvSpPr>
                        <wps:spPr bwMode="auto">
                          <a:xfrm>
                            <a:off x="1276828" y="335507"/>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20" name="Rectangle 112"/>
                        <wps:cNvSpPr>
                          <a:spLocks noChangeArrowheads="1"/>
                        </wps:cNvSpPr>
                        <wps:spPr bwMode="auto">
                          <a:xfrm>
                            <a:off x="1521927" y="335507"/>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21" name="Rectangle 113"/>
                        <wps:cNvSpPr>
                          <a:spLocks noChangeArrowheads="1"/>
                        </wps:cNvSpPr>
                        <wps:spPr bwMode="auto">
                          <a:xfrm>
                            <a:off x="1767025" y="333850"/>
                            <a:ext cx="122549" cy="121777"/>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22" name="Rectangle 114"/>
                        <wps:cNvSpPr>
                          <a:spLocks noChangeArrowheads="1"/>
                        </wps:cNvSpPr>
                        <wps:spPr bwMode="auto">
                          <a:xfrm>
                            <a:off x="1399378" y="335507"/>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23" name="Oval 115"/>
                        <wps:cNvSpPr>
                          <a:spLocks noChangeArrowheads="1"/>
                        </wps:cNvSpPr>
                        <wps:spPr bwMode="auto">
                          <a:xfrm>
                            <a:off x="1028418" y="335507"/>
                            <a:ext cx="122549" cy="121777"/>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96" name="Oval 116"/>
                        <wps:cNvSpPr>
                          <a:spLocks noChangeArrowheads="1"/>
                        </wps:cNvSpPr>
                        <wps:spPr bwMode="auto">
                          <a:xfrm>
                            <a:off x="1644476" y="334678"/>
                            <a:ext cx="122549" cy="12094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97" name="AutoShape 117"/>
                        <wps:cNvSpPr>
                          <a:spLocks noChangeArrowheads="1"/>
                        </wps:cNvSpPr>
                        <wps:spPr bwMode="auto">
                          <a:xfrm>
                            <a:off x="909181" y="334678"/>
                            <a:ext cx="119237"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98" name="AutoShape 118"/>
                        <wps:cNvSpPr>
                          <a:spLocks noChangeArrowheads="1"/>
                        </wps:cNvSpPr>
                        <wps:spPr bwMode="auto">
                          <a:xfrm>
                            <a:off x="790773" y="335507"/>
                            <a:ext cx="118409"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99" name="AutoShape 162"/>
                        <wps:cNvCnPr>
                          <a:cxnSpLocks noChangeShapeType="1"/>
                        </wps:cNvCnPr>
                        <wps:spPr bwMode="auto">
                          <a:xfrm>
                            <a:off x="1812567" y="218701"/>
                            <a:ext cx="442170" cy="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105" o:spid="_x0000_s1026" editas="canvas" style="width:333.3pt;height:59.75pt;mso-position-horizontal-relative:char;mso-position-vertical-relative:line" coordsize="42329,7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">
                <v:shape id="_x0000_s1027" type="#_x0000_t75" style="position:absolute;width:42329;height:7588;visibility:visible;mso-wrap-style:square">
                  <v:fill o:detectmouseclick="t"/>
                  <v:path o:connecttype="none"/>
                </v:shape>
                <v:shape id="AutoShape 106" o:spid="_x0000_s1028" style="position:absolute;left:2989;top:3346;width:1267;height:1226;visibility:visible;mso-wrap-style:square;v-text-anchor:top" coordsize="126689,122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oHB8UA&#10;AADcAAAADwAAAGRycy9kb3ducmV2LnhtbESPQWsCMRSE74X+h/AK3mpWsaVsjSKLoqdibSn09ti8&#10;TRY3L9tNXNd/bwShx2FmvmHmy8E1oqcu1J4VTMYZCOLS65qNgu+vzfMbiBCRNTaeScGFAiwXjw9z&#10;zLU/8yf1h2hEgnDIUYGNsc2lDKUlh2HsW+LkVb5zGJPsjNQdnhPcNXKaZa/SYc1pwWJLhaXyeDg5&#10;BcWxXL2Yj8Zui591xX+/vZH7SqnR07B6BxFpiP/he3unFUwnM7idSUd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ygcHxQAAANwAAAAPAAAAAAAAAAAAAAAAAJgCAABkcnMv&#10;ZG93bnJldi54bWxQSwUGAAAAAAQABAD1AAAAigMAAAAA&#10;" path="m,46831r48391,l63345,,78298,46831r48391,l87540,75774r14953,46831l63345,93661,24196,122605,39149,75774,,46831xe">
                  <v:stroke joinstyle="miter"/>
                  <v:path o:connecttype="custom" o:connectlocs="0,46831;48391,46831;63345,0;78298,46831;126689,46831;87540,75774;102493,122605;63345,93661;24196,122605;39149,75774;0,46831" o:connectangles="0,0,0,0,0,0,0,0,0,0,0"/>
                </v:shape>
                <v:shape id="AutoShape 107" o:spid="_x0000_s1029" type="#_x0000_t5" style="position:absolute;left:4256;top:3537;width:120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eJcUA&#10;AADcAAAADwAAAGRycy9kb3ducmV2LnhtbESPT4vCMBTE74LfITxhb5rWZRepRhFF6GVh/XPw+Gye&#10;bbR5KU3W1m9vFhb2OMzMb5jFqre1eFDrjWMF6SQBQVw4bbhUcDruxjMQPiBrrB2Tgid5WC2HgwVm&#10;2nW8p8chlCJC2GeooAqhyaT0RUUW/cQ1xNG7utZiiLItpW6xi3Bby2mSfEqLhuNChQ1tKiruhx+r&#10;4JafC2dPX/l2c/lOS/O+Nvt7p9TbqF/PQQTqw3/4r51rBdP0A37PxCMgl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l4lxQAAANwAAAAPAAAAAAAAAAAAAAAAAJgCAABkcnMv&#10;ZG93bnJldi54bWxQSwUGAAAAAAQABAD1AAAAigMAAAAA&#10;" fillcolor="#f79646" strokecolor="#f2f2f2" strokeweight="1pt">
                  <v:fill color2="#974706" angle="45" focus="100%" type="gradient"/>
                  <v:shadow on="t" type="perspective" color="#fbd4b4" opacity=".5" origin=",.5" offset="0,0" matrix=",-56756f,,.5"/>
                </v:shape>
                <v:oval id="Oval 108" o:spid="_x0000_s1030" style="position:absolute;left:5456;top:3355;width:1226;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pOXcQA&#10;AADcAAAADwAAAGRycy9kb3ducmV2LnhtbESPS2/CMBCE75X4D9YicSsOHFAbMAiBeKinNjzOq3gT&#10;R8TrKDYk/HtcqVKPo5n5RrNY9bYWD2p95VjBZJyAIM6drrhUcD7t3j9A+ICssXZMCp7kYbUcvC0w&#10;1a7jH3pkoRQRwj5FBSaEJpXS54Ys+rFriKNXuNZiiLItpW6xi3Bby2mSzKTFiuOCwYY2hvJbdrcK&#10;ssPnZftVFptiv5O3usuv3be5KjUa9us5iEB9+A//tY9awXQyg98z8QjI5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qTl3EAAAA3AAAAA8AAAAAAAAAAAAAAAAAmAIAAGRycy9k&#10;b3ducmV2LnhtbFBLBQYAAAAABAAEAPUAAACJAwAAAAA=&#10;" fillcolor="#9bbb59" strokecolor="#f2f2f2" strokeweight="1pt">
                  <v:fill color2="#4e6128" angle="45" focus="100%" type="gradient"/>
                  <v:shadow on="t" type="perspective" color="#d6e3bc" opacity=".5" origin=",.5" offset="0,0" matrix=",-56756f,,.5"/>
                </v:oval>
                <v:rect id="Rectangle 109" o:spid="_x0000_s1031" style="position:absolute;left:6682;top:3346;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R7+8UA&#10;AADcAAAADwAAAGRycy9kb3ducmV2LnhtbESPT2vCQBDF7wW/wzKCt7pR+yeNriIFoT3GingcspNs&#10;MDsbs1sT++m7hYLHx5v3e/NWm8E24kqdrx0rmE0TEMSF0zVXCg5fu8cUhA/IGhvHpOBGHjbr0cMK&#10;M+16zum6D5WIEPYZKjAhtJmUvjBk0U9dSxy90nUWQ5RdJXWHfYTbRs6T5EVarDk2GGzp3VBx3n/b&#10;+EbaP32Wz+2JLvlPcswX5hTejFKT8bBdggg0hPvxf/pDK5jPXuFvTCS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VHv7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10" o:spid="_x0000_s1032" style="position:absolute;left:11542;top:3346;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vvicQA&#10;AADcAAAADwAAAGRycy9kb3ducmV2LnhtbESPwWrCQBCG7wXfYRmht7rRtqLRVaRQaI9REY9DdswG&#10;s7MxuzVpn75zKPQ4/PN/8816O/hG3amLdWAD00kGirgMtubKwPHw/rQAFROyxSYwGfimCNvN6GGN&#10;uQ09F3Tfp0oJhGOOBlxKba51LB15jJPQEkt2CZ3HJGNXadthL3Df6FmWzbXHmuWCw5beHJXX/ZcX&#10;jUX/8nl5bc90K36yU/HszmnpjHkcD7sVqERD+l/+a39YA7Op2Mo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L74n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11" o:spid="_x0000_s1033" style="position:absolute;left:12768;top:3355;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dKEsUA&#10;AADcAAAADwAAAGRycy9kb3ducmV2LnhtbESPQWvCQBCF7wX/wzKF3uomtpWYZhURBHuMSvE4ZMds&#10;aHY2ZlcT++u7hUKPjzfve/OK1WhbcaPeN44VpNMEBHHldMO1guNh+5yB8AFZY+uYFNzJw2o5eSgw&#10;127gkm77UIsIYZ+jAhNCl0vpK0MW/dR1xNE7u95iiLKvpe5xiHDbylmSzKXFhmODwY42hqqv/dXG&#10;N7Lh9eP81p3oUn4nn+WLOYWFUerpcVy/gwg0hv/jv/ROK5ilC/gdEwk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0oS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12" o:spid="_x0000_s1034" style="position:absolute;left:15219;top:3355;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EpMsQA&#10;AADcAAAADwAAAGRycy9kb3ducmV2LnhtbESPwWrCQBCG74W+wzKF3urGtBWNrlKEQnuMLeJxyI7Z&#10;YHY2za4m7dM7B6HH4Z//m29Wm9G36kJ9bAIbmE4yUMRVsA3XBr6/3p/moGJCttgGJgO/FGGzvr9b&#10;YWHDwCVddqlWAuFYoAGXUldoHStHHuMkdMSSHUPvMcnY19r2OAjctzrPspn22LBccNjR1lF12p29&#10;aMyHl8/ja3egn/Iv25fP7pAWzpjHh/FtCSrRmP6Xb+0PayDPRV+eEQLo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RKTL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13" o:spid="_x0000_s1035" style="position:absolute;left:17670;top:3338;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2MqcUA&#10;AADcAAAADwAAAGRycy9kb3ducmV2LnhtbESPQWvCQBCF70L/wzIFb2ZjrMWmriJCQY+xpXgcspNs&#10;aHY2zW5N9Nd3CwWPjzfve/PW29G24kK9bxwrmCcpCOLS6YZrBR/vb7MVCB+QNbaOScGVPGw3D5M1&#10;5toNXNDlFGoRIexzVGBC6HIpfWnIok9cRxy9yvUWQ5R9LXWPQ4TbVmZp+iwtNhwbDHa0N1R+nX5s&#10;fGM1PB2rZXem7+KWfhYLcw4vRqnp47h7BRFoDPfj//RBK8iyOfyNiQS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nYyp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14" o:spid="_x0000_s1036" style="position:absolute;left:13993;top:3355;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8S3sQA&#10;AADcAAAADwAAAGRycy9kb3ducmV2LnhtbESPQWvCQBCF70L/wzKF3nTTVItGVxGhUI/RIh6H7JgN&#10;ZmfT7Nak/npXEDw+3rzvzVuseluLC7W+cqzgfZSAIC6crrhU8LP/Gk5B+ICssXZMCv7Jw2r5Mlhg&#10;pl3HOV12oRQRwj5DBSaEJpPSF4Ys+pFriKN3cq3FEGVbSt1iF+G2lmmSfEqLFccGgw1tDBXn3Z+N&#10;b0y78fY0aY70m1+TQ/5hjmFmlHp77ddzEIH68Dx+pL+1gjRN4T4mEk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PEt7EAAAA3AAAAA8AAAAAAAAAAAAAAAAAmAIAAGRycy9k&#10;b3ducmV2LnhtbFBLBQYAAAAABAAEAPUAAACJAwAAAAA=&#10;" fillcolor="#4bacc6" strokecolor="#f2f2f2" strokeweight="1pt">
                  <v:fill color2="#205867" angle="45" focus="100%" type="gradient"/>
                  <v:shadow on="t" type="perspective" color="#b6dde8" opacity=".5" origin=",.5" offset="0,0" matrix=",-56756f,,.5"/>
                </v:rect>
                <v:oval id="Oval 115" o:spid="_x0000_s1037" style="position:absolute;left:10284;top:3355;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EneMQA&#10;AADcAAAADwAAAGRycy9kb3ducmV2LnhtbESPQWvCQBSE7wX/w/KE3uqmEaSNrlIUrXhq0+r5kX3J&#10;BrNvQ3Y18d+7QqHHYWa+YRarwTbiSp2vHSt4nSQgiAuna64U/P5sX95A+ICssXFMCm7kYbUcPS0w&#10;067nb7rmoRIRwj5DBSaENpPSF4Ys+olriaNXus5iiLKrpO6wj3DbyDRJZtJizXHBYEtrQ8U5v1gF&#10;+ef7cXOoynW528pz0xen/suclHoeDx9zEIGG8B/+a++1gjSdwuNMPAJ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xJ3jEAAAA3AAAAA8AAAAAAAAAAAAAAAAAmAIAAGRycy9k&#10;b3ducmV2LnhtbFBLBQYAAAAABAAEAPUAAACJAwAAAAA=&#10;" fillcolor="#9bbb59" strokecolor="#f2f2f2" strokeweight="1pt">
                  <v:fill color2="#4e6128" angle="45" focus="100%" type="gradient"/>
                  <v:shadow on="t" type="perspective" color="#d6e3bc" opacity=".5" origin=",.5" offset="0,0" matrix=",-56756f,,.5"/>
                </v:oval>
                <v:oval id="Oval 116" o:spid="_x0000_s1038" style="position:absolute;left:16444;top:3346;width:1226;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P5bsMA&#10;AADbAAAADwAAAGRycy9kb3ducmV2LnhtbESPQWvCQBSE74L/YXmCN93Ug9TUTSiKVXqqaev5kX3J&#10;BrNvQ3Zr4r/vFgoeh5n5htnmo23FjXrfOFbwtExAEJdON1wr+Po8LJ5B+ICssXVMCu7kIc+mky2m&#10;2g18plsRahEh7FNUYELoUil9aciiX7qOOHqV6y2GKPta6h6HCLetXCXJWlpsOC4Y7GhnqLwWP1ZB&#10;cdx879/rale9HeS1HcrL8GEuSs1n4+sLiEBjeIT/2yetYLOGv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P5bsMAAADbAAAADwAAAAAAAAAAAAAAAACYAgAAZHJzL2Rv&#10;d25yZXYueG1sUEsFBgAAAAAEAAQA9QAAAIgDAAAAAA==&#10;" fillcolor="#9bbb59" strokecolor="#f2f2f2" strokeweight="1pt">
                  <v:fill color2="#4e6128" angle="45" focus="100%" type="gradient"/>
                  <v:shadow on="t" type="perspective" color="#d6e3bc" opacity=".5" origin=",.5" offset="0,0" matrix=",-56756f,,.5"/>
                </v:oval>
                <v:shape id="AutoShape 117" o:spid="_x0000_s1039" type="#_x0000_t5" style="position:absolute;left:9091;top:3346;width:1193;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fne8QA&#10;AADbAAAADwAAAGRycy9kb3ducmV2LnhtbESPQWvCQBSE7wX/w/IEb3VjBW1TVxGLkIugNoceX7Ov&#10;ydbs25BdTfz3riB4HGbmG2ax6m0tLtR641jBZJyAIC6cNlwqyL+3r+8gfEDWWDsmBVfysFoOXhaY&#10;atfxgS7HUIoIYZ+igiqEJpXSFxVZ9GPXEEfvz7UWQ5RtKXWLXYTbWr4lyUxaNBwXKmxoU1FxOp6t&#10;gv/sp3A232Vfm9/9pDTTtTmcOqVGw379CSJQH57hRzvTCj7mcP8Sf4B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H53vEAAAA2wAAAA8AAAAAAAAAAAAAAAAAmAIAAGRycy9k&#10;b3ducmV2LnhtbFBLBQYAAAAABAAEAPUAAACJAwAAAAA=&#10;" fillcolor="#f79646" strokecolor="#f2f2f2" strokeweight="1pt">
                  <v:fill color2="#974706" angle="45" focus="100%" type="gradient"/>
                  <v:shadow on="t" type="perspective" color="#fbd4b4" opacity=".5" origin=",.5" offset="0,0" matrix=",-56756f,,.5"/>
                </v:shape>
                <v:shape id="AutoShape 118" o:spid="_x0000_s1040" type="#_x0000_t5" style="position:absolute;left:7907;top:3355;width:1184;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hzCcIA&#10;AADbAAAADwAAAGRycy9kb3ducmV2LnhtbERPu2rDMBTdC/kHcQPdatkplMaxEkJCwUuheQwZb6wb&#10;W7F1ZSw1dv++GgodD+ddbCbbiQcN3jhWkCUpCOLKacO1gvPp4+UdhA/IGjvHpOCHPGzWs6cCc+1G&#10;PtDjGGoRQ9jnqKAJoc+l9FVDFn3ieuLI3dxgMUQ41FIPOMZw28lFmr5Ji4ZjQ4M97Rqq2uO3VXAv&#10;L5Wz589yv7t+ZbV53ZpDOyr1PJ+2KxCBpvAv/nOXWsEyjo1f4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GHMJwgAAANsAAAAPAAAAAAAAAAAAAAAAAJgCAABkcnMvZG93&#10;bnJldi54bWxQSwUGAAAAAAQABAD1AAAAhwMAAAAA&#10;" fillcolor="#f79646" strokecolor="#f2f2f2" strokeweight="1pt">
                  <v:fill color2="#974706" angle="45" focus="100%" type="gradient"/>
                  <v:shadow on="t" type="perspective" color="#fbd4b4" opacity=".5" origin=",.5" offset="0,0" matrix=",-56756f,,.5"/>
                </v:shape>
                <v:shape id="AutoShape 162" o:spid="_x0000_s1041" type="#_x0000_t32" style="position:absolute;left:18125;top:2187;width:44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CvsUAAADbAAAADwAAAGRycy9kb3ducmV2LnhtbESPQWvCQBSE70L/w/IKvekmPZQmuoZS&#10;UIrSQ1WC3h7Z1yQ0+zbsrhr99V1B8DjMzDfMrBhMJ07kfGtZQTpJQBBXVrdcK9htF+N3ED4ga+ws&#10;k4ILeSjmT6MZ5tqe+YdOm1CLCGGfo4ImhD6X0lcNGfQT2xNH79c6gyFKV0vt8BzhppOvSfImDbYc&#10;Fxrs6bOh6m9zNAr26+xYXspvWpVptjqgM/66XSr18jx8TEEEGsIjfG9/aQVZBrcv8QfI+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CvsUAAADbAAAADwAAAAAAAAAA&#10;AAAAAAChAgAAZHJzL2Rvd25yZXYueG1sUEsFBgAAAAAEAAQA+QAAAJMDAAAAAA==&#10;">
                  <v:stroke endarrow="block"/>
                </v:shape>
                <w10:anchorlock/>
              </v:group>
            </w:pict>
          </mc:Fallback>
        </mc:AlternateContent>
      </w:r>
    </w:p>
    <w:p w:rsidR="000B6222" w:rsidRPr="00C81D35" w:rsidRDefault="000B6222" w:rsidP="000B6222">
      <w:pPr>
        <w:pStyle w:val="Heading3"/>
        <w:rPr>
          <w:lang w:val="en-GB"/>
        </w:rPr>
      </w:pPr>
      <w:r w:rsidRPr="00C81D35">
        <w:rPr>
          <w:lang w:val="en-GB"/>
        </w:rPr>
        <w:t>Evolution branch</w:t>
      </w:r>
    </w:p>
    <w:p w:rsidR="000B6222" w:rsidRPr="00C81D35" w:rsidRDefault="000B6222" w:rsidP="000B6222">
      <w:pPr>
        <w:pStyle w:val="BodyText"/>
        <w:rPr>
          <w:lang w:val="en-GB"/>
        </w:rPr>
      </w:pPr>
      <w:r w:rsidRPr="00C81D35">
        <w:rPr>
          <w:lang w:val="en-GB"/>
        </w:rPr>
        <w:t xml:space="preserve">It is possible to branch an evolution line into two separate lines of evolution. A branch shares data with the line from which it has branched until the data it uses </w:t>
      </w:r>
      <w:r w:rsidRPr="00C81D35">
        <w:rPr>
          <w:lang w:val="en-GB"/>
        </w:rPr>
        <w:lastRenderedPageBreak/>
        <w:t>also branches. In effect, a branch is an alternative route to travel with a view that differs in at least one link of the change chain.</w:t>
      </w:r>
    </w:p>
    <w:p w:rsidR="000B6222" w:rsidRPr="00C81D35" w:rsidRDefault="000B6222" w:rsidP="000B6222">
      <w:pPr>
        <w:pStyle w:val="BodyText"/>
        <w:rPr>
          <w:lang w:val="en-GB"/>
        </w:rPr>
      </w:pPr>
      <w:r w:rsidRPr="00C81D35">
        <w:rPr>
          <w:noProof/>
        </w:rPr>
        <mc:AlternateContent>
          <mc:Choice Requires="wpc">
            <w:drawing>
              <wp:inline distT="0" distB="0" distL="0" distR="0" wp14:anchorId="0489D893" wp14:editId="37462B29">
                <wp:extent cx="4232910" cy="944245"/>
                <wp:effectExtent l="0" t="3810" r="0" b="4445"/>
                <wp:docPr id="119" name="Canvas 1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3" name="AutoShape 121"/>
                        <wps:cNvSpPr>
                          <a:spLocks noChangeArrowheads="1"/>
                        </wps:cNvSpPr>
                        <wps:spPr bwMode="auto">
                          <a:xfrm>
                            <a:off x="298920" y="334627"/>
                            <a:ext cx="126689" cy="122586"/>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4" name="AutoShape 122"/>
                        <wps:cNvSpPr>
                          <a:spLocks noChangeArrowheads="1"/>
                        </wps:cNvSpPr>
                        <wps:spPr bwMode="auto">
                          <a:xfrm>
                            <a:off x="425609" y="353678"/>
                            <a:ext cx="120065"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75" name="Oval 123"/>
                        <wps:cNvSpPr>
                          <a:spLocks noChangeArrowheads="1"/>
                        </wps:cNvSpPr>
                        <wps:spPr bwMode="auto">
                          <a:xfrm>
                            <a:off x="545674" y="335455"/>
                            <a:ext cx="122549" cy="12175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76" name="Rectangle 124"/>
                        <wps:cNvSpPr>
                          <a:spLocks noChangeArrowheads="1"/>
                        </wps:cNvSpPr>
                        <wps:spPr bwMode="auto">
                          <a:xfrm>
                            <a:off x="668223" y="334627"/>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78" name="Rectangle 125"/>
                        <wps:cNvSpPr>
                          <a:spLocks noChangeArrowheads="1"/>
                        </wps:cNvSpPr>
                        <wps:spPr bwMode="auto">
                          <a:xfrm>
                            <a:off x="1154279" y="334627"/>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79" name="Rectangle 126"/>
                        <wps:cNvSpPr>
                          <a:spLocks noChangeArrowheads="1"/>
                        </wps:cNvSpPr>
                        <wps:spPr bwMode="auto">
                          <a:xfrm>
                            <a:off x="1276828" y="335455"/>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80" name="Rectangle 127"/>
                        <wps:cNvSpPr>
                          <a:spLocks noChangeArrowheads="1"/>
                        </wps:cNvSpPr>
                        <wps:spPr bwMode="auto">
                          <a:xfrm>
                            <a:off x="1521927" y="335455"/>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81" name="Rectangle 128"/>
                        <wps:cNvSpPr>
                          <a:spLocks noChangeArrowheads="1"/>
                        </wps:cNvSpPr>
                        <wps:spPr bwMode="auto">
                          <a:xfrm>
                            <a:off x="1767025" y="333799"/>
                            <a:ext cx="122549" cy="121758"/>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82" name="Rectangle 129"/>
                        <wps:cNvSpPr>
                          <a:spLocks noChangeArrowheads="1"/>
                        </wps:cNvSpPr>
                        <wps:spPr bwMode="auto">
                          <a:xfrm>
                            <a:off x="1399378" y="335455"/>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83" name="Oval 130"/>
                        <wps:cNvSpPr>
                          <a:spLocks noChangeArrowheads="1"/>
                        </wps:cNvSpPr>
                        <wps:spPr bwMode="auto">
                          <a:xfrm>
                            <a:off x="1028418" y="335455"/>
                            <a:ext cx="122549" cy="12175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84" name="Oval 131"/>
                        <wps:cNvSpPr>
                          <a:spLocks noChangeArrowheads="1"/>
                        </wps:cNvSpPr>
                        <wps:spPr bwMode="auto">
                          <a:xfrm>
                            <a:off x="1644476" y="334627"/>
                            <a:ext cx="122549" cy="12093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85" name="AutoShape 132"/>
                        <wps:cNvSpPr>
                          <a:spLocks noChangeArrowheads="1"/>
                        </wps:cNvSpPr>
                        <wps:spPr bwMode="auto">
                          <a:xfrm>
                            <a:off x="909181" y="334627"/>
                            <a:ext cx="119237"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86" name="AutoShape 133"/>
                        <wps:cNvSpPr>
                          <a:spLocks noChangeArrowheads="1"/>
                        </wps:cNvSpPr>
                        <wps:spPr bwMode="auto">
                          <a:xfrm>
                            <a:off x="790773" y="335455"/>
                            <a:ext cx="118409"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87" name="AutoShape 135"/>
                        <wps:cNvSpPr>
                          <a:spLocks noChangeArrowheads="1"/>
                        </wps:cNvSpPr>
                        <wps:spPr bwMode="auto">
                          <a:xfrm>
                            <a:off x="1447403" y="630325"/>
                            <a:ext cx="120065" cy="102707"/>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88" name="Oval 136"/>
                        <wps:cNvSpPr>
                          <a:spLocks noChangeArrowheads="1"/>
                        </wps:cNvSpPr>
                        <wps:spPr bwMode="auto">
                          <a:xfrm>
                            <a:off x="1567468" y="611274"/>
                            <a:ext cx="122549" cy="12175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89" name="Rectangle 137"/>
                        <wps:cNvSpPr>
                          <a:spLocks noChangeArrowheads="1"/>
                        </wps:cNvSpPr>
                        <wps:spPr bwMode="auto">
                          <a:xfrm>
                            <a:off x="1690017" y="611274"/>
                            <a:ext cx="122549" cy="121758"/>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0" name="Rectangle 138"/>
                        <wps:cNvSpPr>
                          <a:spLocks noChangeArrowheads="1"/>
                        </wps:cNvSpPr>
                        <wps:spPr bwMode="auto">
                          <a:xfrm>
                            <a:off x="2176073" y="611274"/>
                            <a:ext cx="122549" cy="121758"/>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1" name="Rectangle 139"/>
                        <wps:cNvSpPr>
                          <a:spLocks noChangeArrowheads="1"/>
                        </wps:cNvSpPr>
                        <wps:spPr bwMode="auto">
                          <a:xfrm>
                            <a:off x="2298622" y="611274"/>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2" name="Rectangle 140"/>
                        <wps:cNvSpPr>
                          <a:spLocks noChangeArrowheads="1"/>
                        </wps:cNvSpPr>
                        <wps:spPr bwMode="auto">
                          <a:xfrm>
                            <a:off x="2543721" y="611274"/>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3" name="Rectangle 141"/>
                        <wps:cNvSpPr>
                          <a:spLocks noChangeArrowheads="1"/>
                        </wps:cNvSpPr>
                        <wps:spPr bwMode="auto">
                          <a:xfrm>
                            <a:off x="2788819" y="610446"/>
                            <a:ext cx="122549" cy="12093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4" name="Rectangle 142"/>
                        <wps:cNvSpPr>
                          <a:spLocks noChangeArrowheads="1"/>
                        </wps:cNvSpPr>
                        <wps:spPr bwMode="auto">
                          <a:xfrm>
                            <a:off x="2421172" y="611274"/>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5" name="Oval 143"/>
                        <wps:cNvSpPr>
                          <a:spLocks noChangeArrowheads="1"/>
                        </wps:cNvSpPr>
                        <wps:spPr bwMode="auto">
                          <a:xfrm>
                            <a:off x="2050212" y="611274"/>
                            <a:ext cx="122549" cy="12175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96" name="Oval 144"/>
                        <wps:cNvSpPr>
                          <a:spLocks noChangeArrowheads="1"/>
                        </wps:cNvSpPr>
                        <wps:spPr bwMode="auto">
                          <a:xfrm>
                            <a:off x="2666270" y="611274"/>
                            <a:ext cx="122549" cy="120101"/>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97" name="AutoShape 145"/>
                        <wps:cNvSpPr>
                          <a:spLocks noChangeArrowheads="1"/>
                        </wps:cNvSpPr>
                        <wps:spPr bwMode="auto">
                          <a:xfrm>
                            <a:off x="1930975" y="611274"/>
                            <a:ext cx="119237" cy="102707"/>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98" name="AutoShape 146"/>
                        <wps:cNvSpPr>
                          <a:spLocks noChangeArrowheads="1"/>
                        </wps:cNvSpPr>
                        <wps:spPr bwMode="auto">
                          <a:xfrm>
                            <a:off x="1812567" y="611274"/>
                            <a:ext cx="118409"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99" name="AutoShape 147"/>
                        <wps:cNvSpPr>
                          <a:spLocks noChangeArrowheads="1"/>
                        </wps:cNvSpPr>
                        <wps:spPr bwMode="auto">
                          <a:xfrm>
                            <a:off x="1889574" y="352021"/>
                            <a:ext cx="120065" cy="101879"/>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00" name="Oval 148"/>
                        <wps:cNvSpPr>
                          <a:spLocks noChangeArrowheads="1"/>
                        </wps:cNvSpPr>
                        <wps:spPr bwMode="auto">
                          <a:xfrm>
                            <a:off x="2009639" y="332971"/>
                            <a:ext cx="122549" cy="12093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01" name="Rectangle 149"/>
                        <wps:cNvSpPr>
                          <a:spLocks noChangeArrowheads="1"/>
                        </wps:cNvSpPr>
                        <wps:spPr bwMode="auto">
                          <a:xfrm>
                            <a:off x="2132188" y="332971"/>
                            <a:ext cx="122549" cy="12093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2" name="Rectangle 150"/>
                        <wps:cNvSpPr>
                          <a:spLocks noChangeArrowheads="1"/>
                        </wps:cNvSpPr>
                        <wps:spPr bwMode="auto">
                          <a:xfrm>
                            <a:off x="2619072" y="332971"/>
                            <a:ext cx="122549" cy="12093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3" name="Rectangle 151"/>
                        <wps:cNvSpPr>
                          <a:spLocks noChangeArrowheads="1"/>
                        </wps:cNvSpPr>
                        <wps:spPr bwMode="auto">
                          <a:xfrm>
                            <a:off x="2741621" y="332971"/>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4" name="Rectangle 152"/>
                        <wps:cNvSpPr>
                          <a:spLocks noChangeArrowheads="1"/>
                        </wps:cNvSpPr>
                        <wps:spPr bwMode="auto">
                          <a:xfrm>
                            <a:off x="2986719" y="332971"/>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5" name="Rectangle 153"/>
                        <wps:cNvSpPr>
                          <a:spLocks noChangeArrowheads="1"/>
                        </wps:cNvSpPr>
                        <wps:spPr bwMode="auto">
                          <a:xfrm>
                            <a:off x="3231817" y="331314"/>
                            <a:ext cx="122549" cy="121758"/>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6" name="Rectangle 154"/>
                        <wps:cNvSpPr>
                          <a:spLocks noChangeArrowheads="1"/>
                        </wps:cNvSpPr>
                        <wps:spPr bwMode="auto">
                          <a:xfrm>
                            <a:off x="2864170" y="332971"/>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7" name="Oval 155"/>
                        <wps:cNvSpPr>
                          <a:spLocks noChangeArrowheads="1"/>
                        </wps:cNvSpPr>
                        <wps:spPr bwMode="auto">
                          <a:xfrm>
                            <a:off x="2493210" y="332971"/>
                            <a:ext cx="122549" cy="12093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08" name="Oval 156"/>
                        <wps:cNvSpPr>
                          <a:spLocks noChangeArrowheads="1"/>
                        </wps:cNvSpPr>
                        <wps:spPr bwMode="auto">
                          <a:xfrm>
                            <a:off x="3109268" y="332971"/>
                            <a:ext cx="122549" cy="120101"/>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09" name="AutoShape 157"/>
                        <wps:cNvSpPr>
                          <a:spLocks noChangeArrowheads="1"/>
                        </wps:cNvSpPr>
                        <wps:spPr bwMode="auto">
                          <a:xfrm>
                            <a:off x="2373974" y="332971"/>
                            <a:ext cx="119237" cy="101879"/>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10" name="AutoShape 158"/>
                        <wps:cNvSpPr>
                          <a:spLocks noChangeArrowheads="1"/>
                        </wps:cNvSpPr>
                        <wps:spPr bwMode="auto">
                          <a:xfrm>
                            <a:off x="2254737" y="332971"/>
                            <a:ext cx="119237"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11" name="AutoShape 159"/>
                        <wps:cNvCnPr>
                          <a:cxnSpLocks noChangeShapeType="1"/>
                          <a:stCxn id="182" idx="2"/>
                          <a:endCxn id="187" idx="0"/>
                        </wps:cNvCnPr>
                        <wps:spPr bwMode="auto">
                          <a:xfrm>
                            <a:off x="1461480" y="458042"/>
                            <a:ext cx="46370" cy="172283"/>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12" name="AutoShape 161"/>
                        <wps:cNvCnPr>
                          <a:cxnSpLocks noChangeShapeType="1"/>
                        </wps:cNvCnPr>
                        <wps:spPr bwMode="auto">
                          <a:xfrm>
                            <a:off x="3109268" y="207900"/>
                            <a:ext cx="604465" cy="82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13" name="AutoShape 163"/>
                        <wps:cNvCnPr>
                          <a:cxnSpLocks noChangeShapeType="1"/>
                        </wps:cNvCnPr>
                        <wps:spPr bwMode="auto">
                          <a:xfrm>
                            <a:off x="2864170" y="525961"/>
                            <a:ext cx="245098" cy="9111"/>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119" o:spid="_x0000_s1026" editas="canvas" style="width:333.3pt;height:74.35pt;mso-position-horizontal-relative:char;mso-position-vertical-relative:line" coordsize="42329,9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">
                <v:shape id="_x0000_s1027" type="#_x0000_t75" style="position:absolute;width:42329;height:9442;visibility:visible;mso-wrap-style:square">
                  <v:fill o:detectmouseclick="t"/>
                  <v:path o:connecttype="none"/>
                </v:shape>
                <v:shape id="AutoShape 121" o:spid="_x0000_s1028" style="position:absolute;left:2989;top:3346;width:1267;height:1226;visibility:visible;mso-wrap-style:square;v-text-anchor:top" coordsize="126689,122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N4n8QA&#10;AADcAAAADwAAAGRycy9kb3ducmV2LnhtbERPyWrDMBC9B/oPYgq9hESu2yw4kU1rKITeskGOgzWx&#10;nVgjYymO+/dVoZDbPN4662wwjeipc7VlBa/TCARxYXXNpYLD/muyBOE8ssbGMin4IQdZ+jRaY6Lt&#10;nbfU73wpQgi7BBVU3reJlK6oyKCb2pY4cGfbGfQBdqXUHd5DuGlkHEVzabDm0FBhS3lFxXV3Mwou&#10;37oZ5/lsPrvEi+Xt+Pl+3tiTUi/Pw8cKhKfBP8T/7o0O8xdv8PdMuEC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zeJ/EAAAA3AAAAA8AAAAAAAAAAAAAAAAAmAIAAGRycy9k&#10;b3ducmV2LnhtbFBLBQYAAAAABAAEAPUAAACJAwAAAAA=&#10;" path="m,46824r48391,l63345,,78298,46824r48391,l87540,75762r14953,46824l63345,93647,24196,122586,39149,75762,,46824xe">
                  <v:stroke joinstyle="miter"/>
                  <v:path o:connecttype="custom" o:connectlocs="0,46824;48391,46824;63345,0;78298,46824;126689,46824;87540,75762;102493,122586;63345,93647;24196,122586;39149,75762;0,46824" o:connectangles="0,0,0,0,0,0,0,0,0,0,0"/>
                </v:shape>
                <v:shape id="AutoShape 122" o:spid="_x0000_s1029" type="#_x0000_t5" style="position:absolute;left:4256;top:3536;width:1200;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x/YsMA&#10;AADcAAAADwAAAGRycy9kb3ducmV2LnhtbERPTWvCQBC9F/wPywje6sYqtqSuIhYhF0FtDj1Os9Nk&#10;a3Y2ZFcT/70rCN7m8T5nseptLS7UeuNYwWScgCAunDZcKsi/t68fIHxA1lg7JgVX8rBaDl4WmGrX&#10;8YEux1CKGMI+RQVVCE0qpS8qsujHriGO3J9rLYYI21LqFrsYbmv5liRzadFwbKiwoU1Fxel4tgr+&#10;s5/C2XyXfW1+95PSTNfmcOqUGg379SeIQH14ih/uTMf57zO4PxMv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x/YsMAAADcAAAADwAAAAAAAAAAAAAAAACYAgAAZHJzL2Rv&#10;d25yZXYueG1sUEsFBgAAAAAEAAQA9QAAAIgDAAAAAA==&#10;" fillcolor="#f79646" strokecolor="#f2f2f2" strokeweight="1pt">
                  <v:fill color2="#974706" angle="45" focus="100%" type="gradient"/>
                  <v:shadow on="t" type="perspective" color="#fbd4b4" opacity=".5" origin=",.5" offset="0,0" matrix=",-56756f,,.5"/>
                </v:shape>
                <v:oval id="Oval 123" o:spid="_x0000_s1030" style="position:absolute;left:5456;top:3354;width:1226;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JU9sMA&#10;AADcAAAADwAAAGRycy9kb3ducmV2LnhtbERPTWvCQBC9C/0PyxS8NZsKapu6SlGs4knT1vOQnWSD&#10;2dmQ3Zr033eFgrd5vM9ZrAbbiCt1vnas4DlJQRAXTtdcKfj63D69gPABWWPjmBT8kofV8mG0wEy7&#10;nk90zUMlYgj7DBWYENpMSl8YsugT1xJHrnSdxRBhV0ndYR/DbSMnaTqTFmuODQZbWhsqLvmPVZDv&#10;Xr83h6pclx9beWn64twfzVmp8ePw/gYi0BDu4n/3Xsf58yncnokX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UJU9sMAAADcAAAADwAAAAAAAAAAAAAAAACYAgAAZHJzL2Rv&#10;d25yZXYueG1sUEsFBgAAAAAEAAQA9QAAAIgDAAAAAA==&#10;" fillcolor="#9bbb59" strokecolor="#f2f2f2" strokeweight="1pt">
                  <v:fill color2="#4e6128" angle="45" focus="100%" type="gradient"/>
                  <v:shadow on="t" type="perspective" color="#d6e3bc" opacity=".5" origin=",.5" offset="0,0" matrix=",-56756f,,.5"/>
                </v:oval>
                <v:rect id="Rectangle 124" o:spid="_x0000_s1031" style="position:absolute;left:6682;top:3346;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JavMQA&#10;AADcAAAADwAAAGRycy9kb3ducmV2LnhtbESPW4vCMBCF3wX/Qxhh3zR1L16qURZhYX2sK+Lj0IxN&#10;sZnUJtquv94IC/s2wznfmTPLdWcrcaPGl44VjEcJCOLc6ZILBfufr+EMhA/IGivHpOCXPKxX/d4S&#10;U+1azui2C4WIIexTVGBCqFMpfW7Ioh+5mjhqJ9dYDHFtCqkbbGO4reRrkkykxZLjBYM1bQzl593V&#10;xhqz9n17+qiPdMnuySF7M8cwN0q9DLrPBYhAXfg3/9HfOnLTCTyfiRP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iWrz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25" o:spid="_x0000_s1032" style="position:absolute;left:11542;top:3346;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FrVcUA&#10;AADcAAAADwAAAGRycy9kb3ducmV2LnhtbESPQW/CMAyF75P4D5GRuI10jG2sI6BpEhIcy6aJo9WY&#10;plrjlCajhV+PD5N285Pf9/y8XA++UWfqYh3YwMM0A0VcBltzZeDrc3O/ABUTssUmMBm4UIT1anS3&#10;xNyGngs671OlJIRjjgZcSm2udSwdeYzT0BLL7hg6j0lkV2nbYS/hvtGzLHvWHmuWCw5b+nBU/ux/&#10;vdRY9PPd8ak90Km4Zt/FozukV2fMZDy8v4FKNKR/8x+9tcK9SFt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MWtV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26" o:spid="_x0000_s1033" style="position:absolute;left:12768;top:3354;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3OzsQA&#10;AADcAAAADwAAAGRycy9kb3ducmV2LnhtbESPW4vCMBCF3wX/Qxhh3zR1L16qURZhYX2sK+Lj0IxN&#10;sZnUJtquv94IC/s2wznfmTPLdWcrcaPGl44VjEcJCOLc6ZILBfufr+EMhA/IGivHpOCXPKxX/d4S&#10;U+1azui2C4WIIexTVGBCqFMpfW7Ioh+5mjhqJ9dYDHFtCqkbbGO4reRrkkykxZLjBYM1bQzl593V&#10;xhqz9n17+qiPdMnuySF7M8cwN0q9DLrPBYhAXfg3/9HfOnLTOTyfiRP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19zs7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27" o:spid="_x0000_s1034" style="position:absolute;left:15219;top:3354;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IXdMQA&#10;AADcAAAADwAAAGRycy9kb3ducmV2LnhtbESPQUvDQBCF74L/YRmhN7vRqtSYbSlCQY9pi/Q4ZCfZ&#10;YHY2zW6b6K93BMHbPOZ9b94U68l36kJDbAMbuJtnoIirYFtuDBz229slqJiQLXaBycAXRVivrq8K&#10;zG0YuaTLLjVKQjjmaMCl1Odax8qRxzgPPbHs6jB4TCKHRtsBRwn3nb7PsiftsWW54LCnV0fV5+7s&#10;pcZyfHivH/sjncrv7KNcuGN6dsbMbqbNC6hEU/o3/9Fv9peT+vKMTK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SF3T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28" o:spid="_x0000_s1035" style="position:absolute;left:17670;top:3337;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6y78MA&#10;AADcAAAADwAAAGRycy9kb3ducmV2LnhtbESPQWvCQBCF74X+h2UEb7qxaklTVykFQY9RKR6H7JgN&#10;ZmfT7NZEf70rCL3N8N735s1i1dtaXKj1lWMFk3ECgrhwuuJSwWG/HqUgfEDWWDsmBVfysFq+viww&#10;067jnC67UIoYwj5DBSaEJpPSF4Ys+rFriKN2cq3FENe2lLrFLobbWr4lybu0WHG8YLChb0PFefdn&#10;Y420m21P8+ZIv/kt+cmn5hg+jFLDQf/1CSJQH/7NT3qjH9wEHs/ECe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6y78MAAADc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129" o:spid="_x0000_s1036" style="position:absolute;left:13993;top:3354;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wsmMMA&#10;AADcAAAADwAAAGRycy9kb3ducmV2LnhtbESPQWvCQBCF7wX/wzJCb3WjtqLRVUQQ2mNsEY9DdswG&#10;s7Mxu5ror3cFobcZ3vvevFmsOluJKzW+dKxgOEhAEOdOl1wo+PvdfkxB+ICssXJMCm7kYbXsvS0w&#10;1a7ljK67UIgYwj5FBSaEOpXS54Ys+oGriaN2dI3FENemkLrBNobbSo6SZCItlhwvGKxpYyg/7S42&#10;1pi2nz/Hr/pA5+ye7LOxOYSZUeq9363nIAJ14d/8or/1kxvB85k4gV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wsmMMAAADcAAAADwAAAAAAAAAAAAAAAACYAgAAZHJzL2Rv&#10;d25yZXYueG1sUEsFBgAAAAAEAAQA9QAAAIgDAAAAAA==&#10;" fillcolor="#4bacc6" strokecolor="#f2f2f2" strokeweight="1pt">
                  <v:fill color2="#205867" angle="45" focus="100%" type="gradient"/>
                  <v:shadow on="t" type="perspective" color="#b6dde8" opacity=".5" origin=",.5" offset="0,0" matrix=",-56756f,,.5"/>
                </v:rect>
                <v:oval id="Oval 130" o:spid="_x0000_s1037" style="position:absolute;left:10284;top:3354;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IZPsIA&#10;AADcAAAADwAAAGRycy9kb3ducmV2LnhtbERPTWvCQBC9F/wPywjedFOFYlPXUBTb4slG63nITrIh&#10;2dmQ3Zr037uFQm/zeJ+zyUbbihv1vnas4HGRgCAunK65UnA5H+ZrED4ga2wdk4If8pBtJw8bTLUb&#10;+JNueahEDGGfogITQpdK6QtDFv3CdcSRK11vMUTYV1L3OMRw28plkjxJizXHBoMd7QwVTf5tFeTv&#10;z1/7Y1XuyreDbNqhuA4nc1VqNh1fX0AEGsO/+M/9oeP89Qp+n4kX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Mhk+wgAAANwAAAAPAAAAAAAAAAAAAAAAAJgCAABkcnMvZG93&#10;bnJldi54bWxQSwUGAAAAAAQABAD1AAAAhwMAAAAA&#10;" fillcolor="#9bbb59" strokecolor="#f2f2f2" strokeweight="1pt">
                  <v:fill color2="#4e6128" angle="45" focus="100%" type="gradient"/>
                  <v:shadow on="t" type="perspective" color="#d6e3bc" opacity=".5" origin=",.5" offset="0,0" matrix=",-56756f,,.5"/>
                </v:oval>
                <v:oval id="Oval 131" o:spid="_x0000_s1038" style="position:absolute;left:16444;top:3346;width:1226;height:12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uBSsIA&#10;AADcAAAADwAAAGRycy9kb3ducmV2LnhtbERPTWvCQBC9F/wPywjedFORYlPXUBTb4slG63nITrIh&#10;2dmQ3Zr037uFQm/zeJ+zyUbbihv1vnas4HGRgCAunK65UnA5H+ZrED4ga2wdk4If8pBtJw8bTLUb&#10;+JNueahEDGGfogITQpdK6QtDFv3CdcSRK11vMUTYV1L3OMRw28plkjxJizXHBoMd7QwVTf5tFeTv&#10;z1/7Y1XuyreDbNqhuA4nc1VqNh1fX0AEGsO/+M/9oeP89Qp+n4kX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24FKwgAAANwAAAAPAAAAAAAAAAAAAAAAAJgCAABkcnMvZG93&#10;bnJldi54bWxQSwUGAAAAAAQABAD1AAAAhwMAAAAA&#10;" fillcolor="#9bbb59" strokecolor="#f2f2f2" strokeweight="1pt">
                  <v:fill color2="#4e6128" angle="45" focus="100%" type="gradient"/>
                  <v:shadow on="t" type="perspective" color="#d6e3bc" opacity=".5" origin=",.5" offset="0,0" matrix=",-56756f,,.5"/>
                </v:oval>
                <v:shape id="AutoShape 132" o:spid="_x0000_s1039" type="#_x0000_t5" style="position:absolute;left:9091;top:3346;width:1193;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Wq3sEA&#10;AADcAAAADwAAAGRycy9kb3ducmV2LnhtbERPS4vCMBC+L+x/CCN4W1NdFKlGERehF8HXYY+zzdhG&#10;m0lpsrb+eyMI3ubje8582dlK3KjxxrGC4SABQZw7bbhQcDpuvqYgfEDWWDkmBXfysFx8fswx1a7l&#10;Pd0OoRAxhH2KCsoQ6lRKn5dk0Q9cTRy5s2sshgibQuoG2xhuKzlKkom0aDg2lFjTuqT8evi3Ci7Z&#10;b+7saZv9rP92w8J8r8z+2irV73WrGYhAXXiLX+5Mx/nTMTyfiR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Vqt7BAAAA3AAAAA8AAAAAAAAAAAAAAAAAmAIAAGRycy9kb3du&#10;cmV2LnhtbFBLBQYAAAAABAAEAPUAAACGAwAAAAA=&#10;" fillcolor="#f79646" strokecolor="#f2f2f2" strokeweight="1pt">
                  <v:fill color2="#974706" angle="45" focus="100%" type="gradient"/>
                  <v:shadow on="t" type="perspective" color="#fbd4b4" opacity=".5" origin=",.5" offset="0,0" matrix=",-56756f,,.5"/>
                </v:shape>
                <v:shape id="AutoShape 133" o:spid="_x0000_s1040" type="#_x0000_t5" style="position:absolute;left:7907;top:3354;width:1184;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c0qcIA&#10;AADcAAAADwAAAGRycy9kb3ducmV2LnhtbERPS4vCMBC+C/sfwizsTVMVRKpRRBF6EXz04HFsZtus&#10;zaQ00Xb/vVlY8DYf33OW697W4kmtN44VjEcJCOLCacOlgvyyH85B+ICssXZMCn7Jw3r1MVhiql3H&#10;J3qeQyliCPsUFVQhNKmUvqjIoh+5hjhy3661GCJsS6lb7GK4reUkSWbSouHYUGFD24qK+/lhFfxk&#10;18LZ/JDttrfjuDTTjTndO6W+PvvNAkSgPrzF/+5Mx/nzGfw9Ey+Qq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BzSpwgAAANwAAAAPAAAAAAAAAAAAAAAAAJgCAABkcnMvZG93&#10;bnJldi54bWxQSwUGAAAAAAQABAD1AAAAhwMAAAAA&#10;" fillcolor="#f79646" strokecolor="#f2f2f2" strokeweight="1pt">
                  <v:fill color2="#974706" angle="45" focus="100%" type="gradient"/>
                  <v:shadow on="t" type="perspective" color="#fbd4b4" opacity=".5" origin=",.5" offset="0,0" matrix=",-56756f,,.5"/>
                </v:shape>
                <v:shape id="AutoShape 135" o:spid="_x0000_s1041" type="#_x0000_t5" style="position:absolute;left:14474;top:6303;width:1200;height:1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uRMsEA&#10;AADcAAAADwAAAGRycy9kb3ducmV2LnhtbERPS4vCMBC+L+x/CCN4W1NdUKlGERehF8HXYY+zzdhG&#10;m0lpsrb+eyMI3ubje8582dlK3KjxxrGC4SABQZw7bbhQcDpuvqYgfEDWWDkmBXfysFx8fswx1a7l&#10;Pd0OoRAxhH2KCsoQ6lRKn5dk0Q9cTRy5s2sshgibQuoG2xhuKzlKkrG0aDg2lFjTuqT8evi3Ci7Z&#10;b+7saZv9rP92w8J8r8z+2irV73WrGYhAXXiLX+5Mx/nTCTyfiR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9LkTLBAAAA3AAAAA8AAAAAAAAAAAAAAAAAmAIAAGRycy9kb3du&#10;cmV2LnhtbFBLBQYAAAAABAAEAPUAAACGAwAAAAA=&#10;" fillcolor="#f79646" strokecolor="#f2f2f2" strokeweight="1pt">
                  <v:fill color2="#974706" angle="45" focus="100%" type="gradient"/>
                  <v:shadow on="t" type="perspective" color="#fbd4b4" opacity=".5" origin=",.5" offset="0,0" matrix=",-56756f,,.5"/>
                </v:shape>
                <v:oval id="Oval 136" o:spid="_x0000_s1042" style="position:absolute;left:15674;top:6112;width:1226;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aLT8QA&#10;AADcAAAADwAAAGRycy9kb3ducmV2LnhtbESPQW/CMAyF70j7D5En7QYpO0zQERBiYps4Qbdxthq3&#10;qWicqslo9+/nAxI3W+/5vc+rzehbdaU+NoENzGcZKOIy2IZrA99f++kCVEzIFtvAZOCPImzWD5MV&#10;5jYMfKJrkWolIRxzNOBS6nKtY+nIY5yFjli0KvQek6x9rW2Pg4T7Vj9n2Yv22LA0OOxo56i8FL/e&#10;QPGx/Hk71NWuet/rSzuU5+HozsY8PY7bV1CJxnQ3364/reAvhFaekQn0+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Wi0/EAAAA3AAAAA8AAAAAAAAAAAAAAAAAmAIAAGRycy9k&#10;b3ducmV2LnhtbFBLBQYAAAAABAAEAPUAAACJAwAAAAA=&#10;" fillcolor="#9bbb59" strokecolor="#f2f2f2" strokeweight="1pt">
                  <v:fill color2="#4e6128" angle="45" focus="100%" type="gradient"/>
                  <v:shadow on="t" type="perspective" color="#d6e3bc" opacity=".5" origin=",.5" offset="0,0" matrix=",-56756f,,.5"/>
                </v:oval>
                <v:rect id="Rectangle 137" o:spid="_x0000_s1043" style="position:absolute;left:16900;top:6112;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i+6cMA&#10;AADcAAAADwAAAGRycy9kb3ducmV2LnhtbESPQWvCQBCF7wX/wzJCb7qxVdHoKkUo1GNsEY9DdswG&#10;s7Mxu5ror3cFobcZ3vvevFmuO1uJKzW+dKxgNExAEOdOl1wo+Pv9HsxA+ICssXJMCm7kYb3qvS0x&#10;1a7ljK67UIgYwj5FBSaEOpXS54Ys+qGriaN2dI3FENemkLrBNobbSn4kyVRaLDleMFjTxlB+2l1s&#10;rDFrx9vjpD7QObsn++zTHMLcKPXe774WIAJ14d/8on/0k5vD85k4gV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i+6cMAAADc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138" o:spid="_x0000_s1044" style="position:absolute;left:21760;top:6112;width:1226;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uBqcQA&#10;AADcAAAADwAAAGRycy9kb3ducmV2LnhtbESPQWvCQBCF7wX/wzJCb3VjbYumrlIEoT3GluJxyI7Z&#10;0OxszK4m+uudg9DbPOZ9b94s14Nv1Jm6WAc2MJ1koIjLYGuuDPx8b5/moGJCttgEJgMXirBejR6W&#10;mNvQc0HnXaqUhHDM0YBLqc21jqUjj3ESWmLZHULnMYnsKm077CXcN/o5y960x5rlgsOWNo7Kv93J&#10;S415//J1eG33dCyu2W8xc/u0cMY8joePd1CJhvRvvtOfVriF1JdnZAK9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Lgan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39" o:spid="_x0000_s1045" style="position:absolute;left:22986;top:6112;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ckMsQA&#10;AADcAAAADwAAAGRycy9kb3ducmV2LnhtbESPQWvCQBCF7wX/wzKCt7qxtmKiq0hBaI9REY9DdpIN&#10;ZmdjdjVpf323UOhthve+N2/W28E24kGdrx0rmE0TEMSF0zVXCk7H/fMShA/IGhvHpOCLPGw3o6c1&#10;Ztr1nNPjECoRQ9hnqMCE0GZS+sKQRT91LXHUStdZDHHtKqk77GO4beRLkiykxZrjBYMtvRsqroe7&#10;jTWW/etn+dZe6JZ/J+d8bi4hNUpNxsNuBSLQEP7Nf/SHjlw6g99n4gR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HJDL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40" o:spid="_x0000_s1046" style="position:absolute;left:25437;top:6112;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W6RcQA&#10;AADcAAAADwAAAGRycy9kb3ducmV2LnhtbESPT2vCQBDF70K/wzIFb7qpf4pGVykFQY+xpXgcsmM2&#10;mJ1Ns6uJfnpXELzN8N7vzZvlurOVuFDjS8cKPoYJCOLc6ZILBb8/m8EMhA/IGivHpOBKHtart94S&#10;U+1azuiyD4WIIexTVGBCqFMpfW7Ioh+6mjhqR9dYDHFtCqkbbGO4reQoST6lxZLjBYM1fRvKT/uz&#10;jTVm7WR3nNYH+s9uyV82NocwN0r137uvBYhAXXiZn/RWR24+gsczcQK5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VukX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41" o:spid="_x0000_s1047" style="position:absolute;left:27888;top:6104;width:1225;height:12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kf3sQA&#10;AADcAAAADwAAAGRycy9kb3ducmV2LnhtbESPQWvCQBCF7wX/wzKCt7qxtmKiqxRBsMfYIh6H7CQb&#10;zM7G7Gpif323UOhthve+N2/W28E24k6drx0rmE0TEMSF0zVXCr4+989LED4ga2wck4IHedhuRk9r&#10;zLTrOaf7MVQihrDPUIEJoc2k9IUhi37qWuKola6zGOLaVVJ32Mdw28iXJFlIizXHCwZb2hkqLseb&#10;jTWW/etH+dae6Zp/J6d8bs4hNUpNxsP7CkSgIfyb/+iDjlw6h99n4gR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ZH97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42" o:spid="_x0000_s1048" style="position:absolute;left:24211;top:6112;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CHqsQA&#10;AADcAAAADwAAAGRycy9kb3ducmV2LnhtbESPQWvCQBCF7wX/wzJCb3WjtaLRVUQo1GNsEY9DdswG&#10;s7Mxu5ror3cFobcZ3vvevFmsOluJKzW+dKxgOEhAEOdOl1wo+Pv9/piC8AFZY+WYFNzIw2rZe1tg&#10;ql3LGV13oRAxhH2KCkwIdSqlzw1Z9ANXE0ft6BqLIa5NIXWDbQy3lRwlyURaLDleMFjTxlB+2l1s&#10;rDFtx9vjV32gc3ZP9tmnOYSZUeq9363nIAJ14d/8on905GZjeD4TJ5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wh6rEAAAA3AAAAA8AAAAAAAAAAAAAAAAAmAIAAGRycy9k&#10;b3ducmV2LnhtbFBLBQYAAAAABAAEAPUAAACJAwAAAAA=&#10;" fillcolor="#4bacc6" strokecolor="#f2f2f2" strokeweight="1pt">
                  <v:fill color2="#205867" angle="45" focus="100%" type="gradient"/>
                  <v:shadow on="t" type="perspective" color="#b6dde8" opacity=".5" origin=",.5" offset="0,0" matrix=",-56756f,,.5"/>
                </v:rect>
                <v:oval id="Oval 143" o:spid="_x0000_s1049" style="position:absolute;left:20502;top:6112;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6yDMIA&#10;AADcAAAADwAAAGRycy9kb3ducmV2LnhtbERPTWvCQBC9C/0PyxR6042FFo2uQSy2xZNNq+chO8mG&#10;ZGdDdmvSf+8KQm/zeJ+zzkbbigv1vnasYD5LQBAXTtdcKfj53k8XIHxA1tg6JgV/5CHbPEzWmGo3&#10;8Bdd8lCJGMI+RQUmhC6V0heGLPqZ64gjV7reYoiwr6TucYjhtpXPSfIqLdYcGwx2tDNUNPmvVZB/&#10;LE9vh6rcle972bRDcR6O5qzU0+O4XYEINIZ/8d39qeP85QvcnokXyM0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TrIMwgAAANwAAAAPAAAAAAAAAAAAAAAAAJgCAABkcnMvZG93&#10;bnJldi54bWxQSwUGAAAAAAQABAD1AAAAhwMAAAAA&#10;" fillcolor="#9bbb59" strokecolor="#f2f2f2" strokeweight="1pt">
                  <v:fill color2="#4e6128" angle="45" focus="100%" type="gradient"/>
                  <v:shadow on="t" type="perspective" color="#d6e3bc" opacity=".5" origin=",.5" offset="0,0" matrix=",-56756f,,.5"/>
                </v:oval>
                <v:oval id="Oval 144" o:spid="_x0000_s1050" style="position:absolute;left:26662;top:6112;width:1226;height:1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wse8IA&#10;AADcAAAADwAAAGRycy9kb3ducmV2LnhtbERPS2vCQBC+F/oflin01mzsQTS6ili0xZONj/OQnWSD&#10;2dmQXU36711B6G0+vufMl4NtxI06XztWMEpSEMSF0zVXCo6HzccEhA/IGhvHpOCPPCwXry9zzLTr&#10;+ZdueahEDGGfoQITQptJ6QtDFn3iWuLIla6zGCLsKqk77GO4beRnmo6lxZpjg8GW1oaKS361CvLv&#10;6elrV5XrcruRl6Yvzv3enJV6fxtWMxCBhvAvfrp/dJw/HcPjmXiBX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nCx7wgAAANwAAAAPAAAAAAAAAAAAAAAAAJgCAABkcnMvZG93&#10;bnJldi54bWxQSwUGAAAAAAQABAD1AAAAhwMAAAAA&#10;" fillcolor="#9bbb59" strokecolor="#f2f2f2" strokeweight="1pt">
                  <v:fill color2="#4e6128" angle="45" focus="100%" type="gradient"/>
                  <v:shadow on="t" type="perspective" color="#d6e3bc" opacity=".5" origin=",.5" offset="0,0" matrix=",-56756f,,.5"/>
                </v:oval>
                <v:shape id="AutoShape 145" o:spid="_x0000_s1051" type="#_x0000_t5" style="position:absolute;left:19309;top:6112;width:1193;height:1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IH78MA&#10;AADcAAAADwAAAGRycy9kb3ducmV2LnhtbERPTWvCQBC9F/wPywje6sYK2qauIhYhF0FtDj1Os9Nk&#10;a3Y2ZFcT/70rCN7m8T5nseptLS7UeuNYwWScgCAunDZcKsi/t6/vIHxA1lg7JgVX8rBaDl4WmGrX&#10;8YEux1CKGMI+RQVVCE0qpS8qsujHriGO3J9rLYYI21LqFrsYbmv5liQzadFwbKiwoU1Fxel4tgr+&#10;s5/C2XyXfW1+95PSTNfmcOqUGg379SeIQH14ih/uTMf5H3O4PxMv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IH78MAAADcAAAADwAAAAAAAAAAAAAAAACYAgAAZHJzL2Rv&#10;d25yZXYueG1sUEsFBgAAAAAEAAQA9QAAAIgDAAAAAA==&#10;" fillcolor="#f79646" strokecolor="#f2f2f2" strokeweight="1pt">
                  <v:fill color2="#974706" angle="45" focus="100%" type="gradient"/>
                  <v:shadow on="t" type="perspective" color="#fbd4b4" opacity=".5" origin=",.5" offset="0,0" matrix=",-56756f,,.5"/>
                </v:shape>
                <v:shape id="AutoShape 146" o:spid="_x0000_s1052" type="#_x0000_t5" style="position:absolute;left:18125;top:6112;width:1184;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2TncUA&#10;AADcAAAADwAAAGRycy9kb3ducmV2LnhtbESPT2vCQBDF74V+h2UK3urGCsWmriKWQi6C/w49TrNj&#10;spqdDdmtid/eORS8zfDevPeb+XLwjbpSF11gA5NxBoq4DNZxZeB4+H6dgYoJ2WITmAzcKMJy8fw0&#10;x9yGnnd03adKSQjHHA3UKbW51rGsyWMch5ZYtFPoPCZZu0rbDnsJ941+y7J37dGxNNTY0rqm8rL/&#10;8wbOxU8Z/HFTfK1/t5PKTVdud+mNGb0Mq09QiYb0MP9fF1bwP4RWnpEJ9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DZOdxQAAANwAAAAPAAAAAAAAAAAAAAAAAJgCAABkcnMv&#10;ZG93bnJldi54bWxQSwUGAAAAAAQABAD1AAAAigMAAAAA&#10;" fillcolor="#f79646" strokecolor="#f2f2f2" strokeweight="1pt">
                  <v:fill color2="#974706" angle="45" focus="100%" type="gradient"/>
                  <v:shadow on="t" type="perspective" color="#fbd4b4" opacity=".5" origin=",.5" offset="0,0" matrix=",-56756f,,.5"/>
                </v:shape>
                <v:shape id="AutoShape 147" o:spid="_x0000_s1053" type="#_x0000_t5" style="position:absolute;left:18895;top:3520;width:1201;height:1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E2BsEA&#10;AADcAAAADwAAAGRycy9kb3ducmV2LnhtbERPS4vCMBC+L+x/CCN4W1NdEK1GERehF8HXYY+zzdhG&#10;m0lpsrb+eyMI3ubje8582dlK3KjxxrGC4SABQZw7bbhQcDpuviYgfEDWWDkmBXfysFx8fswx1a7l&#10;Pd0OoRAxhH2KCsoQ6lRKn5dk0Q9cTRy5s2sshgibQuoG2xhuKzlKkrG0aDg2lFjTuqT8evi3Ci7Z&#10;b+7saZv9rP92w8J8r8z+2irV73WrGYhAXXiLX+5Mx/nTKTyfiR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RBNgbBAAAA3AAAAA8AAAAAAAAAAAAAAAAAmAIAAGRycy9kb3du&#10;cmV2LnhtbFBLBQYAAAAABAAEAPUAAACGAwAAAAA=&#10;" fillcolor="#f79646" strokecolor="#f2f2f2" strokeweight="1pt">
                  <v:fill color2="#974706" angle="45" focus="100%" type="gradient"/>
                  <v:shadow on="t" type="perspective" color="#fbd4b4" opacity=".5" origin=",.5" offset="0,0" matrix=",-56756f,,.5"/>
                </v:shape>
                <v:oval id="Oval 148" o:spid="_x0000_s1054" style="position:absolute;left:20096;top:3329;width:1225;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blb8QA&#10;AADcAAAADwAAAGRycy9kb3ducmV2LnhtbESPQWvCQBSE70L/w/IKvZmNPRRN3QSx2BZPmraeH9mX&#10;bDD7NmS3Jv33XUHwOMzMN8y6mGwnLjT41rGCRZKCIK6cbrlR8P21my9B+ICssXNMCv7IQ5E/zNaY&#10;aTfykS5laESEsM9QgQmhz6T0lSGLPnE9cfRqN1gMUQ6N1AOOEW47+ZymL9Jiy3HBYE9bQ9W5/LUK&#10;yo/Vz9u+qbf1+06eu7E6jQdzUurpcdq8ggg0hXv41v7UCiIRrmfiEZD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W5W/EAAAA3AAAAA8AAAAAAAAAAAAAAAAAmAIAAGRycy9k&#10;b3ducmV2LnhtbFBLBQYAAAAABAAEAPUAAACJAwAAAAA=&#10;" fillcolor="#9bbb59" strokecolor="#f2f2f2" strokeweight="1pt">
                  <v:fill color2="#4e6128" angle="45" focus="100%" type="gradient"/>
                  <v:shadow on="t" type="perspective" color="#d6e3bc" opacity=".5" origin=",.5" offset="0,0" matrix=",-56756f,,.5"/>
                </v:oval>
                <v:rect id="Rectangle 149" o:spid="_x0000_s1055" style="position:absolute;left:21321;top:3329;width:1226;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jQycQA&#10;AADcAAAADwAAAGRycy9kb3ducmV2LnhtbESPT2sCMRDF7wW/QxjBW038U9HVKKVQaI+rIh6HzbhZ&#10;3EzWTepu++lNodDj4837vXmbXe9qcac2VJ41TMYKBHHhTcWlhuPh/XkJIkRkg7Vn0vBNAXbbwdMG&#10;M+M7zum+j6VIEA4ZarAxNpmUobDkMIx9Q5y8i28dxiTbUpoWuwR3tZwqtZAOK04NFht6s1Rc918u&#10;vbHs5p+Xl+ZMt/xHnfKZPceV1Xo07F/XICL18f/4L/1hNEzVBH7HJALI7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o0Mn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0" o:spid="_x0000_s1056" style="position:absolute;left:26190;top:3329;width:1226;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pOvsQA&#10;AADcAAAADwAAAGRycy9kb3ducmV2LnhtbESPQWsCMRCF7wX/Qxiht5q4tWK3RikFoT2uSvE4bMbN&#10;0s1k3UR3219vBKHHx5v3vXnL9eAacaEu1J41TCcKBHHpTc2Vhv1u87QAESKywcYzafilAOvV6GGJ&#10;ufE9F3TZxkokCIccNdgY21zKUFpyGCa+JU7e0XcOY5JdJU2HfYK7RmZKzaXDmlODxZY+LJU/27NL&#10;byz62dfxpT3QqfhT38WzPcRXq/XjeHh/AxFpiP/H9/Sn0ZCpDG5jEgHk6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6Tr7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1" o:spid="_x0000_s1057" style="position:absolute;left:27416;top:3329;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brJcQA&#10;AADcAAAADwAAAGRycy9kb3ducmV2LnhtbESPQWsCMRCF74L/IYzQmyZqLdutUaRQqMe1pXgcNuNm&#10;cTNZN6m79dc3hYLHx5v3vXnr7eAacaUu1J41zGcKBHHpTc2Vhs+Pt2kGIkRkg41n0vBDAbab8WiN&#10;ufE9F3Q9xEokCIccNdgY21zKUFpyGGa+JU7eyXcOY5JdJU2HfYK7Ri6UepIOa04NFlt6tVSeD98u&#10;vZH1j/vTqj3Spbipr2Jpj/HZav0wGXYvICIN8X78n343GhZqCX9jEgH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6yX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2" o:spid="_x0000_s1058" style="position:absolute;left:29867;top:3329;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9zUcQA&#10;AADcAAAADwAAAGRycy9kb3ducmV2LnhtbESPQWsCMRCF74L/IYzQmyZaLXZrFBEK9bi2FI/DZtws&#10;bibrJrrb/npTKHh8vHnfm7fa9K4WN2pD5VnDdKJAEBfeVFxq+Pp8Hy9BhIhssPZMGn4owGY9HKww&#10;M77jnG6HWIoE4ZChBhtjk0kZCksOw8Q3xMk7+dZhTLItpWmxS3BXy5lSL9JhxanBYkM7S8X5cHXp&#10;jWU3358WzZEu+a/6zp/tMb5arZ9G/fYNRKQ+Po7/0x9Gw0zN4W9MI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fc1H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3" o:spid="_x0000_s1059" style="position:absolute;left:32318;top:3313;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PWysQA&#10;AADcAAAADwAAAGRycy9kb3ducmV2LnhtbESPQWsCMRCF7wX/QxjBmybaWrZbo0ihYI+rUjwOm3Gz&#10;uJmsm9Td9tc3BaHHx5v3vXmrzeAacaMu1J41zGcKBHHpTc2VhuPhfZqBCBHZYOOZNHxTgM169LDC&#10;3PieC7rtYyUShEOOGmyMbS5lKC05DDPfEifv7DuHMcmukqbDPsFdIxdKPUuHNacGiy29WSov+y+X&#10;3sj6p4/zsj3RtfhRn8WjPcUXq/VkPGxfQUQa4v/xPb0zGhZqCX9jEgH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8T1sr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4" o:spid="_x0000_s1060" style="position:absolute;left:28641;top:3329;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FIvcQA&#10;AADcAAAADwAAAGRycy9kb3ducmV2LnhtbESPT2sCMRDF7wW/QxjBW038U9HVKKVQaI+rIh6HzbhZ&#10;3EzWTepu++lNodDj4837vXmbXe9qcac2VJ41TMYKBHHhTcWlhuPh/XkJIkRkg7Vn0vBNAXbbwdMG&#10;M+M7zum+j6VIEA4ZarAxNpmUobDkMIx9Q5y8i28dxiTbUpoWuwR3tZwqtZAOK04NFht6s1Rc918u&#10;vbHs5p+Xl+ZMt/xHnfKZPceV1Xo07F/XICL18f/4L/1hNEzVAn7HJALI7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SL3EAAAA3AAAAA8AAAAAAAAAAAAAAAAAmAIAAGRycy9k&#10;b3ducmV2LnhtbFBLBQYAAAAABAAEAPUAAACJAwAAAAA=&#10;" fillcolor="#4bacc6" strokecolor="#f2f2f2" strokeweight="1pt">
                  <v:fill color2="#205867" angle="45" focus="100%" type="gradient"/>
                  <v:shadow on="t" type="perspective" color="#b6dde8" opacity=".5" origin=",.5" offset="0,0" matrix=",-56756f,,.5"/>
                </v:rect>
                <v:oval id="Oval 155" o:spid="_x0000_s1061" style="position:absolute;left:24932;top:3329;width:1225;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99G8UA&#10;AADcAAAADwAAAGRycy9kb3ducmV2LnhtbESPQWvCQBSE7wX/w/IEb3VTD21NXUNRrNJTjdbzI/uS&#10;Dcm+DdnVxH/fLRR6HGbmG2aVjbYVN+p97VjB0zwBQVw4XXOl4HzaPb6C8AFZY+uYFNzJQ7aePKww&#10;1W7gI93yUIkIYZ+iAhNCl0rpC0MW/dx1xNErXW8xRNlXUvc4RLht5SJJnqXFmuOCwY42hoomv1oF&#10;+X75vf2syk35sZNNOxSX4ctclJpNx/c3EIHG8B/+ax+0gkXyAr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30bxQAAANwAAAAPAAAAAAAAAAAAAAAAAJgCAABkcnMv&#10;ZG93bnJldi54bWxQSwUGAAAAAAQABAD1AAAAigMAAAAA&#10;" fillcolor="#9bbb59" strokecolor="#f2f2f2" strokeweight="1pt">
                  <v:fill color2="#4e6128" angle="45" focus="100%" type="gradient"/>
                  <v:shadow on="t" type="perspective" color="#d6e3bc" opacity=".5" origin=",.5" offset="0,0" matrix=",-56756f,,.5"/>
                </v:oval>
                <v:oval id="Oval 156" o:spid="_x0000_s1062" style="position:absolute;left:31092;top:3329;width:1226;height:1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DpacAA&#10;AADcAAAADwAAAGRycy9kb3ducmV2LnhtbERPy4rCMBTdC/5DuMLsNNXF4FSjiOKDWTmd0fWluW2K&#10;zU1poq1/P1kILg/nvVz3thYPan3lWMF0koAgzp2uuFTw97sfz0H4gKyxdkwKnuRhvRoOlphq1/EP&#10;PbJQihjCPkUFJoQmldLnhiz6iWuII1e41mKIsC2lbrGL4baWsyT5lBYrjg0GG9oaym/Z3SrIjl+X&#10;3XdZbIvDXt7qLr92Z3NV6mPUbxYgAvXhLX65T1rBLIlr45l4BOTq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GDpacAAAADcAAAADwAAAAAAAAAAAAAAAACYAgAAZHJzL2Rvd25y&#10;ZXYueG1sUEsFBgAAAAAEAAQA9QAAAIUDAAAAAA==&#10;" fillcolor="#9bbb59" strokecolor="#f2f2f2" strokeweight="1pt">
                  <v:fill color2="#4e6128" angle="45" focus="100%" type="gradient"/>
                  <v:shadow on="t" type="perspective" color="#d6e3bc" opacity=".5" origin=",.5" offset="0,0" matrix=",-56756f,,.5"/>
                </v:oval>
                <v:shape id="AutoShape 157" o:spid="_x0000_s1063" type="#_x0000_t5" style="position:absolute;left:23739;top:3329;width:1193;height:1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7C/cQA&#10;AADcAAAADwAAAGRycy9kb3ducmV2LnhtbESPT4vCMBTE74LfITzBm6YqLGvXKKIIvQjrn4PHt83b&#10;NmvzUppo67c3grDHYWZ+wyxWna3EnRpvHCuYjBMQxLnThgsF59Nu9AnCB2SNlWNS8CAPq2W/t8BU&#10;u5YPdD+GQkQI+xQVlCHUqZQ+L8miH7uaOHq/rrEYomwKqRtsI9xWcpokH9Ki4bhQYk2bkvLr8WYV&#10;/GWX3NnzPttufr4nhZmtzeHaKjUcdOsvEIG68B9+tzOtYJrM4XUmHgG5f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uwv3EAAAA3AAAAA8AAAAAAAAAAAAAAAAAmAIAAGRycy9k&#10;b3ducmV2LnhtbFBLBQYAAAAABAAEAPUAAACJAwAAAAA=&#10;" fillcolor="#f79646" strokecolor="#f2f2f2" strokeweight="1pt">
                  <v:fill color2="#974706" angle="45" focus="100%" type="gradient"/>
                  <v:shadow on="t" type="perspective" color="#fbd4b4" opacity=".5" origin=",.5" offset="0,0" matrix=",-56756f,,.5"/>
                </v:shape>
                <v:shape id="AutoShape 158" o:spid="_x0000_s1064" type="#_x0000_t5" style="position:absolute;left:22547;top:3329;width:1192;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39vcAA&#10;AADcAAAADwAAAGRycy9kb3ducmV2LnhtbERPTYvCMBC9L/gfwgje1rQKy1KNIorQi6CuB49jM7bR&#10;ZlKaaOu/3xwEj4/3PV/2thZPar1xrCAdJyCIC6cNlwpOf9vvXxA+IGusHZOCF3lYLgZfc8y06/hA&#10;z2MoRQxhn6GCKoQmk9IXFVn0Y9cQR+7qWoshwraUusUuhttaTpLkR1o0HBsqbGhdUXE/PqyCW34u&#10;nD3t8s36sk9LM12Zw71TajTsVzMQgfrwEb/duVYwSeP8eCYeAbn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439vcAAAADcAAAADwAAAAAAAAAAAAAAAACYAgAAZHJzL2Rvd25y&#10;ZXYueG1sUEsFBgAAAAAEAAQA9QAAAIUDAAAAAA==&#10;" fillcolor="#f79646" strokecolor="#f2f2f2" strokeweight="1pt">
                  <v:fill color2="#974706" angle="45" focus="100%" type="gradient"/>
                  <v:shadow on="t" type="perspective" color="#fbd4b4" opacity=".5" origin=",.5" offset="0,0" matrix=",-56756f,,.5"/>
                </v:shape>
                <v:shape id="AutoShape 159" o:spid="_x0000_s1065" type="#_x0000_t32" style="position:absolute;left:14614;top:4580;width:464;height:17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98rsUAAADcAAAADwAAAGRycy9kb3ducmV2LnhtbESPQWvCQBSE7wX/w/IEb3UTD6LRVYqg&#10;iOJBLcHeHtnXJDT7NuyuGv31bqHQ4zAz3zDzZWcacSPna8sK0mECgriwuuZSwed5/T4B4QOyxsYy&#10;KXiQh+Wi9zbHTNs7H+l2CqWIEPYZKqhCaDMpfVGRQT+0LXH0vq0zGKJ0pdQO7xFuGjlKkrE0WHNc&#10;qLClVUXFz+lqFFz202v+yA+0y9Pp7gud8c/zRqlBv/uYgQjUhf/wX3urFYzSFH7PxCMgFy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g98rsUAAADcAAAADwAAAAAAAAAA&#10;AAAAAAChAgAAZHJzL2Rvd25yZXYueG1sUEsFBgAAAAAEAAQA+QAAAJMDAAAAAA==&#10;">
                  <v:stroke endarrow="block"/>
                </v:shape>
                <v:shape id="AutoShape 161" o:spid="_x0000_s1066" type="#_x0000_t32" style="position:absolute;left:31092;top:2079;width:6045;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3i2cUAAADcAAAADwAAAGRycy9kb3ducmV2LnhtbESPQWvCQBSE74L/YXkFb7pJDlJTVykF&#10;RSw9qCXU2yP7TEKzb8PuqrG/3hWEHoeZ+YaZL3vTigs531hWkE4SEMSl1Q1XCr4Pq/ErCB+QNbaW&#10;ScGNPCwXw8Ecc22vvKPLPlQiQtjnqKAOocul9GVNBv3EdsTRO1lnMETpKqkdXiPctDJLkqk02HBc&#10;qLGjj5rK3/3ZKPj5nJ2LW/FF2yKdbY/ojP87rJUavfTvbyAC9eE//GxvtIIszeBx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t3i2cUAAADcAAAADwAAAAAAAAAA&#10;AAAAAAChAgAAZHJzL2Rvd25yZXYueG1sUEsFBgAAAAAEAAQA+QAAAJMDAAAAAA==&#10;">
                  <v:stroke endarrow="block"/>
                </v:shape>
                <v:shape id="AutoShape 163" o:spid="_x0000_s1067" type="#_x0000_t32" style="position:absolute;left:28641;top:5259;width:2451;height: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FHQsUAAADcAAAADwAAAGRycy9kb3ducmV2LnhtbESPQWvCQBSE74L/YXmCN91EQTS6SilU&#10;ROlBLaG9PbLPJDT7NuyuGvvruwWhx2FmvmFWm8404kbO15YVpOMEBHFhdc2lgo/z22gOwgdkjY1l&#10;UvAgD5t1v7fCTNs7H+l2CqWIEPYZKqhCaDMpfVGRQT+2LXH0LtYZDFG6UmqH9wg3jZwkyUwarDku&#10;VNjSa0XF9+lqFHweFtf8kb/TPk8X+y90xv+ct0oNB93LEkSgLvyHn+2dVjBJp/B3Jh4Buf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ZFHQsUAAADcAAAADwAAAAAAAAAA&#10;AAAAAAChAgAAZHJzL2Rvd25yZXYueG1sUEsFBgAAAAAEAAQA+QAAAJMDAAAAAA==&#10;">
                  <v:stroke endarrow="block"/>
                </v:shape>
                <w10:anchorlock/>
              </v:group>
            </w:pict>
          </mc:Fallback>
        </mc:AlternateContent>
      </w:r>
    </w:p>
    <w:p w:rsidR="00B22680" w:rsidRPr="00C81D35" w:rsidRDefault="00F17110" w:rsidP="00B22680">
      <w:pPr>
        <w:pStyle w:val="Heading3"/>
        <w:rPr>
          <w:lang w:val="en-GB"/>
        </w:rPr>
      </w:pPr>
      <w:r>
        <w:rPr>
          <w:lang w:val="en-GB"/>
        </w:rPr>
        <w:t>MIV Changes (Delta MIV)</w:t>
      </w:r>
    </w:p>
    <w:p w:rsidR="00D01136" w:rsidRDefault="00D01136" w:rsidP="00B22680">
      <w:pPr>
        <w:pStyle w:val="BodyText"/>
        <w:rPr>
          <w:lang w:val="en-GB"/>
        </w:rPr>
      </w:pPr>
      <w:r>
        <w:rPr>
          <w:lang w:val="en-GB"/>
        </w:rPr>
        <w:t>Each Delta shall contain</w:t>
      </w:r>
    </w:p>
    <w:p w:rsidR="00D01136" w:rsidRDefault="00D01136" w:rsidP="00EB4F01">
      <w:pPr>
        <w:pStyle w:val="BodyText"/>
        <w:numPr>
          <w:ilvl w:val="0"/>
          <w:numId w:val="59"/>
        </w:numPr>
        <w:rPr>
          <w:lang w:val="en-GB"/>
        </w:rPr>
      </w:pPr>
      <w:r>
        <w:rPr>
          <w:lang w:val="en-GB"/>
        </w:rPr>
        <w:t>Creator</w:t>
      </w:r>
      <w:r w:rsidR="00F17110">
        <w:rPr>
          <w:lang w:val="en-GB"/>
        </w:rPr>
        <w:t xml:space="preserve"> (source of creation)</w:t>
      </w:r>
    </w:p>
    <w:p w:rsidR="00D01136" w:rsidRDefault="00D01136" w:rsidP="00EB4F01">
      <w:pPr>
        <w:pStyle w:val="BodyText"/>
        <w:numPr>
          <w:ilvl w:val="0"/>
          <w:numId w:val="59"/>
        </w:numPr>
        <w:rPr>
          <w:lang w:val="en-GB"/>
        </w:rPr>
      </w:pPr>
      <w:r>
        <w:rPr>
          <w:lang w:val="en-GB"/>
        </w:rPr>
        <w:t>Index</w:t>
      </w:r>
      <w:r w:rsidR="009907FB">
        <w:rPr>
          <w:lang w:val="en-GB"/>
        </w:rPr>
        <w:t xml:space="preserve"> (Unique cross the whole Domain)</w:t>
      </w:r>
    </w:p>
    <w:p w:rsidR="009907FB" w:rsidRPr="009907FB" w:rsidRDefault="00F17110" w:rsidP="00EB4F01">
      <w:pPr>
        <w:pStyle w:val="BodyText"/>
        <w:numPr>
          <w:ilvl w:val="0"/>
          <w:numId w:val="59"/>
        </w:numPr>
        <w:rPr>
          <w:lang w:val="sv-SE"/>
        </w:rPr>
      </w:pPr>
      <w:r w:rsidRPr="00F17110">
        <w:rPr>
          <w:lang w:val="en-GB"/>
        </w:rPr>
        <w:t>Actual</w:t>
      </w:r>
      <w:r>
        <w:rPr>
          <w:lang w:val="sv-SE"/>
        </w:rPr>
        <w:t xml:space="preserve"> Delta</w:t>
      </w:r>
    </w:p>
    <w:p w:rsidR="00D01136" w:rsidRDefault="009907FB" w:rsidP="00B22680">
      <w:pPr>
        <w:pStyle w:val="BodyText"/>
        <w:rPr>
          <w:lang w:val="en-GB"/>
        </w:rPr>
      </w:pPr>
      <w:r>
        <w:rPr>
          <w:lang w:val="en-GB"/>
        </w:rPr>
        <w:t xml:space="preserve">The </w:t>
      </w:r>
      <w:r w:rsidR="00D01136">
        <w:rPr>
          <w:lang w:val="en-GB"/>
        </w:rPr>
        <w:t>Creator</w:t>
      </w:r>
      <w:r>
        <w:rPr>
          <w:lang w:val="en-GB"/>
        </w:rPr>
        <w:t xml:space="preserve"> shall define</w:t>
      </w:r>
    </w:p>
    <w:p w:rsidR="00D01136" w:rsidRDefault="00D01136" w:rsidP="00EB4F01">
      <w:pPr>
        <w:pStyle w:val="BodyText"/>
        <w:numPr>
          <w:ilvl w:val="0"/>
          <w:numId w:val="58"/>
        </w:numPr>
        <w:rPr>
          <w:lang w:val="en-GB"/>
        </w:rPr>
      </w:pPr>
      <w:r>
        <w:rPr>
          <w:lang w:val="en-GB"/>
        </w:rPr>
        <w:t>Domain</w:t>
      </w:r>
      <w:r w:rsidR="009907FB">
        <w:rPr>
          <w:lang w:val="en-GB"/>
        </w:rPr>
        <w:t xml:space="preserve"> of creator node</w:t>
      </w:r>
    </w:p>
    <w:p w:rsidR="00D01136" w:rsidRPr="009907FB" w:rsidRDefault="00D01136" w:rsidP="00EB4F01">
      <w:pPr>
        <w:pStyle w:val="BodyText"/>
        <w:numPr>
          <w:ilvl w:val="0"/>
          <w:numId w:val="58"/>
        </w:numPr>
        <w:rPr>
          <w:lang w:val="en-GB"/>
        </w:rPr>
      </w:pPr>
      <w:r>
        <w:rPr>
          <w:lang w:val="en-GB"/>
        </w:rPr>
        <w:t>Node</w:t>
      </w:r>
      <w:r w:rsidR="009907FB">
        <w:rPr>
          <w:lang w:val="en-GB"/>
        </w:rPr>
        <w:t xml:space="preserve"> (Creator of Delta</w:t>
      </w:r>
      <w:r>
        <w:rPr>
          <w:lang w:val="en-GB"/>
        </w:rPr>
        <w:t>)</w:t>
      </w:r>
    </w:p>
    <w:p w:rsidR="00B22680" w:rsidRPr="00C81D35" w:rsidRDefault="00D01136" w:rsidP="00EB4F01">
      <w:pPr>
        <w:pStyle w:val="BodyText"/>
        <w:numPr>
          <w:ilvl w:val="0"/>
          <w:numId w:val="58"/>
        </w:numPr>
        <w:rPr>
          <w:lang w:val="en-GB"/>
        </w:rPr>
      </w:pPr>
      <w:r>
        <w:rPr>
          <w:lang w:val="en-GB"/>
        </w:rPr>
        <w:t>U</w:t>
      </w:r>
      <w:r w:rsidR="00B22680" w:rsidRPr="00C81D35">
        <w:rPr>
          <w:lang w:val="en-GB"/>
        </w:rPr>
        <w:t>ser</w:t>
      </w:r>
      <w:r>
        <w:rPr>
          <w:lang w:val="en-GB"/>
        </w:rPr>
        <w:t xml:space="preserve"> (Optional if Delta </w:t>
      </w:r>
      <w:r w:rsidR="009907FB">
        <w:rPr>
          <w:lang w:val="en-GB"/>
        </w:rPr>
        <w:t xml:space="preserve">is </w:t>
      </w:r>
      <w:r>
        <w:rPr>
          <w:lang w:val="en-GB"/>
        </w:rPr>
        <w:t>initiated by user action)</w:t>
      </w:r>
    </w:p>
    <w:p w:rsidR="009907FB" w:rsidRDefault="009907FB" w:rsidP="00B22680">
      <w:pPr>
        <w:pStyle w:val="BodyText"/>
        <w:rPr>
          <w:lang w:val="en-GB"/>
        </w:rPr>
      </w:pPr>
      <w:r>
        <w:rPr>
          <w:lang w:val="en-GB"/>
        </w:rPr>
        <w:t>The Delta shall be one of</w:t>
      </w:r>
    </w:p>
    <w:p w:rsidR="009907FB" w:rsidRDefault="009907FB" w:rsidP="00EB4F01">
      <w:pPr>
        <w:pStyle w:val="BodyText"/>
        <w:numPr>
          <w:ilvl w:val="0"/>
          <w:numId w:val="60"/>
        </w:numPr>
        <w:rPr>
          <w:lang w:val="en-GB"/>
        </w:rPr>
      </w:pPr>
      <w:r>
        <w:rPr>
          <w:lang w:val="en-GB"/>
        </w:rPr>
        <w:t>Model Delta</w:t>
      </w:r>
    </w:p>
    <w:p w:rsidR="009907FB" w:rsidRDefault="009907FB" w:rsidP="00EB4F01">
      <w:pPr>
        <w:pStyle w:val="BodyText"/>
        <w:numPr>
          <w:ilvl w:val="0"/>
          <w:numId w:val="60"/>
        </w:numPr>
        <w:rPr>
          <w:lang w:val="en-GB"/>
        </w:rPr>
      </w:pPr>
      <w:r>
        <w:rPr>
          <w:lang w:val="en-GB"/>
        </w:rPr>
        <w:t>Instance Delta</w:t>
      </w:r>
    </w:p>
    <w:p w:rsidR="009907FB" w:rsidRDefault="009907FB" w:rsidP="00EB4F01">
      <w:pPr>
        <w:pStyle w:val="BodyText"/>
        <w:numPr>
          <w:ilvl w:val="0"/>
          <w:numId w:val="60"/>
        </w:numPr>
        <w:rPr>
          <w:lang w:val="en-GB"/>
        </w:rPr>
      </w:pPr>
      <w:r>
        <w:rPr>
          <w:lang w:val="en-GB"/>
        </w:rPr>
        <w:t>Value Delta</w:t>
      </w:r>
    </w:p>
    <w:p w:rsidR="009907FB" w:rsidRDefault="009907FB" w:rsidP="009907FB">
      <w:pPr>
        <w:pStyle w:val="BodyText"/>
        <w:rPr>
          <w:lang w:val="en-GB"/>
        </w:rPr>
      </w:pPr>
      <w:r>
        <w:rPr>
          <w:lang w:val="en-GB"/>
        </w:rPr>
        <w:t>The Model Delta shall contain</w:t>
      </w:r>
    </w:p>
    <w:p w:rsidR="009907FB" w:rsidRDefault="00D67E7B" w:rsidP="00EB4F01">
      <w:pPr>
        <w:pStyle w:val="BodyText"/>
        <w:numPr>
          <w:ilvl w:val="0"/>
          <w:numId w:val="61"/>
        </w:numPr>
        <w:rPr>
          <w:lang w:val="en-GB"/>
        </w:rPr>
      </w:pPr>
      <w:r>
        <w:rPr>
          <w:lang w:val="en-GB"/>
        </w:rPr>
        <w:t>Target of change (Id of the model artefact that has changed)</w:t>
      </w:r>
    </w:p>
    <w:p w:rsidR="00D67E7B" w:rsidRDefault="00D67E7B" w:rsidP="00EB4F01">
      <w:pPr>
        <w:pStyle w:val="BodyText"/>
        <w:numPr>
          <w:ilvl w:val="0"/>
          <w:numId w:val="61"/>
        </w:numPr>
        <w:rPr>
          <w:lang w:val="en-GB"/>
        </w:rPr>
      </w:pPr>
      <w:r>
        <w:rPr>
          <w:lang w:val="en-GB"/>
        </w:rPr>
        <w:t>The actual change one of</w:t>
      </w:r>
    </w:p>
    <w:p w:rsidR="00D67E7B" w:rsidRDefault="00D67E7B" w:rsidP="00EB4F01">
      <w:pPr>
        <w:pStyle w:val="BodyText"/>
        <w:numPr>
          <w:ilvl w:val="1"/>
          <w:numId w:val="61"/>
        </w:numPr>
        <w:rPr>
          <w:lang w:val="en-GB"/>
        </w:rPr>
      </w:pPr>
      <w:r>
        <w:rPr>
          <w:lang w:val="en-GB"/>
        </w:rPr>
        <w:t>Add a type to target</w:t>
      </w:r>
    </w:p>
    <w:p w:rsidR="00D67E7B" w:rsidRDefault="00D67E7B" w:rsidP="00EB4F01">
      <w:pPr>
        <w:pStyle w:val="BodyText"/>
        <w:numPr>
          <w:ilvl w:val="1"/>
          <w:numId w:val="61"/>
        </w:numPr>
        <w:rPr>
          <w:lang w:val="en-GB"/>
        </w:rPr>
      </w:pPr>
      <w:r>
        <w:rPr>
          <w:lang w:val="en-GB"/>
        </w:rPr>
        <w:t>Remove a type from target</w:t>
      </w:r>
    </w:p>
    <w:p w:rsidR="00D67E7B" w:rsidRDefault="00D67E7B" w:rsidP="00D67E7B">
      <w:pPr>
        <w:pStyle w:val="BodyText"/>
        <w:rPr>
          <w:lang w:val="en-GB"/>
        </w:rPr>
      </w:pPr>
      <w:r>
        <w:rPr>
          <w:lang w:val="en-GB"/>
        </w:rPr>
        <w:t>The Instance Delta shall contain</w:t>
      </w:r>
    </w:p>
    <w:p w:rsidR="00D67E7B" w:rsidRDefault="00414CDB" w:rsidP="00EB4F01">
      <w:pPr>
        <w:pStyle w:val="BodyText"/>
        <w:numPr>
          <w:ilvl w:val="0"/>
          <w:numId w:val="62"/>
        </w:numPr>
        <w:rPr>
          <w:lang w:val="en-GB"/>
        </w:rPr>
      </w:pPr>
      <w:r>
        <w:rPr>
          <w:lang w:val="en-GB"/>
        </w:rPr>
        <w:t>Target of change (Id of the variable instance that has changed)</w:t>
      </w:r>
    </w:p>
    <w:p w:rsidR="00414CDB" w:rsidRDefault="00414CDB" w:rsidP="00EB4F01">
      <w:pPr>
        <w:pStyle w:val="BodyText"/>
        <w:numPr>
          <w:ilvl w:val="0"/>
          <w:numId w:val="62"/>
        </w:numPr>
        <w:rPr>
          <w:lang w:val="en-GB"/>
        </w:rPr>
      </w:pPr>
      <w:r>
        <w:rPr>
          <w:lang w:val="en-GB"/>
        </w:rPr>
        <w:t>The actual change one of</w:t>
      </w:r>
    </w:p>
    <w:p w:rsidR="00414CDB" w:rsidRDefault="00414CDB" w:rsidP="00EB4F01">
      <w:pPr>
        <w:pStyle w:val="BodyText"/>
        <w:numPr>
          <w:ilvl w:val="1"/>
          <w:numId w:val="62"/>
        </w:numPr>
        <w:rPr>
          <w:lang w:val="en-GB"/>
        </w:rPr>
      </w:pPr>
      <w:r>
        <w:rPr>
          <w:lang w:val="en-GB"/>
        </w:rPr>
        <w:t>Create (Add a new instance to target). Id of new instance provided.</w:t>
      </w:r>
    </w:p>
    <w:p w:rsidR="00414CDB" w:rsidRDefault="00414CDB" w:rsidP="00EB4F01">
      <w:pPr>
        <w:pStyle w:val="BodyText"/>
        <w:numPr>
          <w:ilvl w:val="1"/>
          <w:numId w:val="62"/>
        </w:numPr>
        <w:rPr>
          <w:lang w:val="en-GB"/>
        </w:rPr>
      </w:pPr>
      <w:r>
        <w:rPr>
          <w:lang w:val="en-GB"/>
        </w:rPr>
        <w:t>Destroy (Remove an existing instance from target). Id of instance to remove provided.</w:t>
      </w:r>
    </w:p>
    <w:p w:rsidR="00414CDB" w:rsidRDefault="00414CDB" w:rsidP="00414CDB">
      <w:pPr>
        <w:pStyle w:val="BodyText"/>
        <w:rPr>
          <w:lang w:val="en-GB"/>
        </w:rPr>
      </w:pPr>
      <w:r>
        <w:rPr>
          <w:lang w:val="en-GB"/>
        </w:rPr>
        <w:t>The Value Delta shall contain</w:t>
      </w:r>
    </w:p>
    <w:p w:rsidR="00414CDB" w:rsidRDefault="00414CDB" w:rsidP="00EB4F01">
      <w:pPr>
        <w:pStyle w:val="BodyText"/>
        <w:numPr>
          <w:ilvl w:val="0"/>
          <w:numId w:val="63"/>
        </w:numPr>
        <w:rPr>
          <w:lang w:val="en-GB"/>
        </w:rPr>
      </w:pPr>
      <w:r>
        <w:rPr>
          <w:lang w:val="en-GB"/>
        </w:rPr>
        <w:t>Target of change (Id of the value that has changed)</w:t>
      </w:r>
    </w:p>
    <w:p w:rsidR="00414CDB" w:rsidRDefault="00414CDB" w:rsidP="00EB4F01">
      <w:pPr>
        <w:pStyle w:val="BodyText"/>
        <w:numPr>
          <w:ilvl w:val="0"/>
          <w:numId w:val="63"/>
        </w:numPr>
        <w:rPr>
          <w:lang w:val="en-GB"/>
        </w:rPr>
      </w:pPr>
      <w:r>
        <w:rPr>
          <w:lang w:val="en-GB"/>
        </w:rPr>
        <w:t>The actual change one of</w:t>
      </w:r>
    </w:p>
    <w:p w:rsidR="00414CDB" w:rsidRDefault="000F79D3" w:rsidP="00EB4F01">
      <w:pPr>
        <w:pStyle w:val="BodyText"/>
        <w:numPr>
          <w:ilvl w:val="1"/>
          <w:numId w:val="63"/>
        </w:numPr>
        <w:rPr>
          <w:lang w:val="en-GB"/>
        </w:rPr>
      </w:pPr>
      <w:r>
        <w:rPr>
          <w:lang w:val="en-GB"/>
        </w:rPr>
        <w:t xml:space="preserve">Fundamental Data </w:t>
      </w:r>
      <w:r w:rsidR="0059636B">
        <w:rPr>
          <w:lang w:val="en-GB"/>
        </w:rPr>
        <w:t xml:space="preserve">Type </w:t>
      </w:r>
      <w:r w:rsidR="00990F4C">
        <w:rPr>
          <w:lang w:val="en-GB"/>
        </w:rPr>
        <w:t xml:space="preserve">Value </w:t>
      </w:r>
      <w:r w:rsidR="00414CDB">
        <w:rPr>
          <w:lang w:val="en-GB"/>
        </w:rPr>
        <w:t>Change (Chang</w:t>
      </w:r>
      <w:r w:rsidR="0059636B">
        <w:rPr>
          <w:lang w:val="en-GB"/>
        </w:rPr>
        <w:t>e to a variable of</w:t>
      </w:r>
      <w:r>
        <w:rPr>
          <w:lang w:val="en-GB"/>
        </w:rPr>
        <w:t xml:space="preserve"> a Darwinet fundamental</w:t>
      </w:r>
      <w:r w:rsidR="0059636B">
        <w:rPr>
          <w:lang w:val="en-GB"/>
        </w:rPr>
        <w:t xml:space="preserve"> type</w:t>
      </w:r>
      <w:r w:rsidR="00414CDB">
        <w:rPr>
          <w:lang w:val="en-GB"/>
        </w:rPr>
        <w:t>)</w:t>
      </w:r>
    </w:p>
    <w:p w:rsidR="00414CDB" w:rsidRDefault="000F79D3" w:rsidP="00EB4F01">
      <w:pPr>
        <w:pStyle w:val="BodyText"/>
        <w:numPr>
          <w:ilvl w:val="1"/>
          <w:numId w:val="63"/>
        </w:numPr>
        <w:rPr>
          <w:lang w:val="en-GB"/>
        </w:rPr>
      </w:pPr>
      <w:r>
        <w:rPr>
          <w:lang w:val="en-GB"/>
        </w:rPr>
        <w:t>Compound</w:t>
      </w:r>
      <w:r w:rsidR="0059636B">
        <w:rPr>
          <w:lang w:val="en-GB"/>
        </w:rPr>
        <w:t xml:space="preserve"> Type </w:t>
      </w:r>
      <w:r w:rsidR="00990F4C">
        <w:rPr>
          <w:lang w:val="en-GB"/>
        </w:rPr>
        <w:t>Value C</w:t>
      </w:r>
      <w:r w:rsidR="00414CDB">
        <w:rPr>
          <w:lang w:val="en-GB"/>
        </w:rPr>
        <w:t>hange (</w:t>
      </w:r>
      <w:r w:rsidR="00990F4C">
        <w:rPr>
          <w:lang w:val="en-GB"/>
        </w:rPr>
        <w:t>Chan</w:t>
      </w:r>
      <w:r w:rsidR="0059636B">
        <w:rPr>
          <w:lang w:val="en-GB"/>
        </w:rPr>
        <w:t>ge to an in</w:t>
      </w:r>
      <w:r>
        <w:rPr>
          <w:lang w:val="en-GB"/>
        </w:rPr>
        <w:t xml:space="preserve">stance of a Darwinet Compound </w:t>
      </w:r>
      <w:r w:rsidR="00990F4C">
        <w:rPr>
          <w:lang w:val="en-GB"/>
        </w:rPr>
        <w:t>type</w:t>
      </w:r>
      <w:r w:rsidR="00414CDB">
        <w:rPr>
          <w:lang w:val="en-GB"/>
        </w:rPr>
        <w:t>)</w:t>
      </w:r>
    </w:p>
    <w:p w:rsidR="000F79D3" w:rsidRPr="000F79D3" w:rsidRDefault="000F79D3" w:rsidP="000F79D3">
      <w:pPr>
        <w:pStyle w:val="BodyText"/>
        <w:rPr>
          <w:rStyle w:val="Emphasis"/>
        </w:rPr>
      </w:pPr>
      <w:r w:rsidRPr="000F79D3">
        <w:rPr>
          <w:rStyle w:val="Emphasis"/>
        </w:rPr>
        <w:t>Note: Using terms from the C/C++ language and others</w:t>
      </w:r>
    </w:p>
    <w:p w:rsidR="000F79D3" w:rsidRPr="000F79D3" w:rsidRDefault="000F79D3" w:rsidP="00EB4F01">
      <w:pPr>
        <w:pStyle w:val="BodyText"/>
        <w:numPr>
          <w:ilvl w:val="0"/>
          <w:numId w:val="64"/>
        </w:numPr>
        <w:rPr>
          <w:rStyle w:val="Emphasis"/>
        </w:rPr>
      </w:pPr>
      <w:r w:rsidRPr="000F79D3">
        <w:rPr>
          <w:rStyle w:val="Emphasis"/>
        </w:rPr>
        <w:t>The Model Delta corresponds to a type declaration.</w:t>
      </w:r>
    </w:p>
    <w:p w:rsidR="000F79D3" w:rsidRPr="000F79D3" w:rsidRDefault="000F79D3" w:rsidP="00EB4F01">
      <w:pPr>
        <w:pStyle w:val="BodyText"/>
        <w:numPr>
          <w:ilvl w:val="0"/>
          <w:numId w:val="64"/>
        </w:numPr>
        <w:rPr>
          <w:rStyle w:val="Emphasis"/>
        </w:rPr>
      </w:pPr>
      <w:r w:rsidRPr="000F79D3">
        <w:rPr>
          <w:rStyle w:val="Emphasis"/>
        </w:rPr>
        <w:lastRenderedPageBreak/>
        <w:t>The Instance Delta corresponds to a value definition.</w:t>
      </w:r>
    </w:p>
    <w:p w:rsidR="000F79D3" w:rsidRPr="000F79D3" w:rsidRDefault="000F79D3" w:rsidP="00EB4F01">
      <w:pPr>
        <w:pStyle w:val="BodyText"/>
        <w:numPr>
          <w:ilvl w:val="0"/>
          <w:numId w:val="64"/>
        </w:numPr>
        <w:rPr>
          <w:rStyle w:val="Emphasis"/>
        </w:rPr>
      </w:pPr>
      <w:r w:rsidRPr="000F79D3">
        <w:rPr>
          <w:rStyle w:val="Emphasis"/>
        </w:rPr>
        <w:t>The Value Delta corresponds to manipulating a variable value.</w:t>
      </w:r>
    </w:p>
    <w:p w:rsidR="00411F57" w:rsidRDefault="00411F57" w:rsidP="00990F4C">
      <w:pPr>
        <w:pStyle w:val="Heading3"/>
        <w:rPr>
          <w:lang w:val="en-GB"/>
        </w:rPr>
      </w:pPr>
      <w:r>
        <w:rPr>
          <w:lang w:val="en-GB"/>
        </w:rPr>
        <w:t>Delta Synchronization</w:t>
      </w:r>
    </w:p>
    <w:p w:rsidR="00411F57" w:rsidRDefault="00411F57" w:rsidP="00411F57">
      <w:pPr>
        <w:pStyle w:val="BodyText"/>
        <w:rPr>
          <w:lang w:val="en-GB"/>
        </w:rPr>
      </w:pPr>
      <w:r>
        <w:rPr>
          <w:lang w:val="en-GB"/>
        </w:rPr>
        <w:t>To synchronize Deltas created by the peers in the network each Delta needs to carry enough information to make this possible.</w:t>
      </w:r>
    </w:p>
    <w:p w:rsidR="00411F57" w:rsidRDefault="00411F57" w:rsidP="00411F57">
      <w:pPr>
        <w:pStyle w:val="BodyText"/>
        <w:rPr>
          <w:lang w:val="en-GB"/>
        </w:rPr>
      </w:pPr>
      <w:r>
        <w:rPr>
          <w:lang w:val="en-GB"/>
        </w:rPr>
        <w:t xml:space="preserve">Each node keeps track of a local index so that each delta </w:t>
      </w:r>
      <w:r w:rsidR="001B3902">
        <w:rPr>
          <w:lang w:val="en-GB"/>
        </w:rPr>
        <w:t xml:space="preserve">in the evolution trail </w:t>
      </w:r>
      <w:r>
        <w:rPr>
          <w:lang w:val="en-GB"/>
        </w:rPr>
        <w:t xml:space="preserve">gets a unique index. The Index includes the Node ID so that the index is truly domain unique. In this way the Delta index identifies both the production Node and the </w:t>
      </w:r>
      <w:r w:rsidR="00AF60C8">
        <w:rPr>
          <w:lang w:val="en-GB"/>
        </w:rPr>
        <w:t>order in which the Delta occurred in the evolution history.</w:t>
      </w:r>
    </w:p>
    <w:p w:rsidR="00411F57" w:rsidRDefault="00411F57" w:rsidP="00AF60C8">
      <w:pPr>
        <w:pStyle w:val="SourceTop"/>
        <w:rPr>
          <w:lang w:val="en-GB"/>
        </w:rPr>
      </w:pPr>
      <w:r>
        <w:rPr>
          <w:lang w:val="en-GB"/>
        </w:rPr>
        <w:t>Node 1: Index {1.1 … 1.n}</w:t>
      </w:r>
    </w:p>
    <w:p w:rsidR="00AF60C8" w:rsidRDefault="00AF60C8" w:rsidP="00AF60C8">
      <w:pPr>
        <w:pStyle w:val="Source"/>
        <w:rPr>
          <w:lang w:val="en-GB"/>
        </w:rPr>
      </w:pPr>
      <w:r>
        <w:rPr>
          <w:lang w:val="en-GB"/>
        </w:rPr>
        <w:t>Node 2: Index {2.1 … 2.n}</w:t>
      </w:r>
    </w:p>
    <w:p w:rsidR="00AF60C8" w:rsidRDefault="00AF60C8" w:rsidP="00AF60C8">
      <w:pPr>
        <w:pStyle w:val="Source"/>
        <w:rPr>
          <w:lang w:val="en-GB"/>
        </w:rPr>
      </w:pPr>
      <w:r>
        <w:rPr>
          <w:lang w:val="en-GB"/>
        </w:rPr>
        <w:t>…</w:t>
      </w:r>
    </w:p>
    <w:p w:rsidR="00AF60C8" w:rsidRDefault="00AF60C8" w:rsidP="00AF60C8">
      <w:pPr>
        <w:pStyle w:val="Source"/>
        <w:rPr>
          <w:lang w:val="en-GB"/>
        </w:rPr>
      </w:pPr>
      <w:r>
        <w:rPr>
          <w:lang w:val="en-GB"/>
        </w:rPr>
        <w:t>Node N: Index {N.1 … N.n}</w:t>
      </w:r>
    </w:p>
    <w:p w:rsidR="00AF60C8" w:rsidRDefault="00AF60C8" w:rsidP="00411F57">
      <w:pPr>
        <w:pStyle w:val="BodyText"/>
        <w:rPr>
          <w:lang w:val="en-GB"/>
        </w:rPr>
      </w:pPr>
      <w:r>
        <w:rPr>
          <w:lang w:val="en-GB"/>
        </w:rPr>
        <w:t>Each Delta defines its predecessor</w:t>
      </w:r>
      <w:r w:rsidR="009F2D84">
        <w:rPr>
          <w:lang w:val="en-GB"/>
        </w:rPr>
        <w:t xml:space="preserve"> so that each node in the domain may syn</w:t>
      </w:r>
      <w:r w:rsidR="001B3902">
        <w:rPr>
          <w:lang w:val="en-GB"/>
        </w:rPr>
        <w:t xml:space="preserve">chronize the order of the </w:t>
      </w:r>
      <w:r w:rsidR="009F2D84">
        <w:rPr>
          <w:lang w:val="en-GB"/>
        </w:rPr>
        <w:t xml:space="preserve">Deltas </w:t>
      </w:r>
      <w:r w:rsidR="001B3902">
        <w:rPr>
          <w:lang w:val="en-GB"/>
        </w:rPr>
        <w:t>in the evolution trail</w:t>
      </w:r>
      <w:r w:rsidR="009F2D84">
        <w:rPr>
          <w:lang w:val="en-GB"/>
        </w:rPr>
        <w:t>.</w:t>
      </w:r>
    </w:p>
    <w:p w:rsidR="00AF60C8" w:rsidRDefault="00AF60C8" w:rsidP="009F2D84">
      <w:pPr>
        <w:pStyle w:val="SourceTop"/>
        <w:rPr>
          <w:lang w:val="en-GB"/>
        </w:rPr>
      </w:pPr>
      <w:r>
        <w:rPr>
          <w:lang w:val="en-GB"/>
        </w:rPr>
        <w:t>∆</w:t>
      </w:r>
      <w:proofErr w:type="gramStart"/>
      <w:r>
        <w:rPr>
          <w:vertAlign w:val="subscript"/>
          <w:lang w:val="en-GB"/>
        </w:rPr>
        <w:t>1.1</w:t>
      </w:r>
      <w:r>
        <w:rPr>
          <w:lang w:val="en-GB"/>
        </w:rPr>
        <w:t xml:space="preserve"> ,</w:t>
      </w:r>
      <w:proofErr w:type="gramEnd"/>
      <w:r w:rsidRPr="00AF60C8">
        <w:rPr>
          <w:lang w:val="en-GB"/>
        </w:rPr>
        <w:t xml:space="preserve"> </w:t>
      </w:r>
      <w:r>
        <w:rPr>
          <w:lang w:val="en-GB"/>
        </w:rPr>
        <w:t>∆</w:t>
      </w:r>
      <w:r>
        <w:rPr>
          <w:vertAlign w:val="subscript"/>
          <w:lang w:val="en-GB"/>
        </w:rPr>
        <w:t>2.1</w:t>
      </w:r>
      <w:r>
        <w:rPr>
          <w:lang w:val="en-GB"/>
        </w:rPr>
        <w:t xml:space="preserve"> ,</w:t>
      </w:r>
      <w:r w:rsidRPr="00AF60C8">
        <w:rPr>
          <w:lang w:val="en-GB"/>
        </w:rPr>
        <w:t xml:space="preserve"> </w:t>
      </w:r>
      <w:r>
        <w:rPr>
          <w:lang w:val="en-GB"/>
        </w:rPr>
        <w:t>∆</w:t>
      </w:r>
      <w:r>
        <w:rPr>
          <w:vertAlign w:val="subscript"/>
          <w:lang w:val="en-GB"/>
        </w:rPr>
        <w:t>1.2</w:t>
      </w:r>
      <w:r>
        <w:rPr>
          <w:lang w:val="en-GB"/>
        </w:rPr>
        <w:t xml:space="preserve"> ,</w:t>
      </w:r>
      <w:r w:rsidRPr="00AF60C8">
        <w:rPr>
          <w:lang w:val="en-GB"/>
        </w:rPr>
        <w:t xml:space="preserve"> </w:t>
      </w:r>
      <w:r>
        <w:rPr>
          <w:lang w:val="en-GB"/>
        </w:rPr>
        <w:t>∆</w:t>
      </w:r>
      <w:r>
        <w:rPr>
          <w:vertAlign w:val="subscript"/>
          <w:lang w:val="en-GB"/>
        </w:rPr>
        <w:t>1.3</w:t>
      </w:r>
      <w:r>
        <w:rPr>
          <w:lang w:val="en-GB"/>
        </w:rPr>
        <w:t xml:space="preserve"> ,</w:t>
      </w:r>
      <w:r w:rsidRPr="00AF60C8">
        <w:rPr>
          <w:lang w:val="en-GB"/>
        </w:rPr>
        <w:t xml:space="preserve"> </w:t>
      </w:r>
      <w:r>
        <w:rPr>
          <w:lang w:val="en-GB"/>
        </w:rPr>
        <w:t>∆</w:t>
      </w:r>
      <w:r>
        <w:rPr>
          <w:vertAlign w:val="subscript"/>
          <w:lang w:val="en-GB"/>
        </w:rPr>
        <w:t>2.2</w:t>
      </w:r>
      <w:r>
        <w:rPr>
          <w:lang w:val="en-GB"/>
        </w:rPr>
        <w:t xml:space="preserve"> ,</w:t>
      </w:r>
      <w:r w:rsidRPr="00AF60C8">
        <w:rPr>
          <w:lang w:val="en-GB"/>
        </w:rPr>
        <w:t xml:space="preserve"> </w:t>
      </w:r>
      <w:r>
        <w:rPr>
          <w:lang w:val="en-GB"/>
        </w:rPr>
        <w:t>∆</w:t>
      </w:r>
      <w:r>
        <w:rPr>
          <w:vertAlign w:val="subscript"/>
          <w:lang w:val="en-GB"/>
        </w:rPr>
        <w:t>2.3</w:t>
      </w:r>
      <w:r>
        <w:rPr>
          <w:lang w:val="en-GB"/>
        </w:rPr>
        <w:t xml:space="preserve"> …</w:t>
      </w:r>
    </w:p>
    <w:p w:rsidR="009F2D84" w:rsidRDefault="009F2D84" w:rsidP="009F2D84">
      <w:pPr>
        <w:pStyle w:val="BodyText"/>
        <w:rPr>
          <w:lang w:val="en-GB"/>
        </w:rPr>
      </w:pPr>
      <w:r>
        <w:rPr>
          <w:lang w:val="en-GB"/>
        </w:rPr>
        <w:t xml:space="preserve">Each delta also defines the miv it targets. The miv is identified with a miv </w:t>
      </w:r>
      <w:r w:rsidR="00A777A6">
        <w:rPr>
          <w:lang w:val="en-GB"/>
        </w:rPr>
        <w:t>identifier</w:t>
      </w:r>
      <w:r>
        <w:rPr>
          <w:lang w:val="en-GB"/>
        </w:rPr>
        <w:t xml:space="preserve"> and the miv state to which the Delta shall be applied.</w:t>
      </w:r>
    </w:p>
    <w:p w:rsidR="009F2D84" w:rsidRDefault="009F2D84" w:rsidP="009F2D84">
      <w:pPr>
        <w:pStyle w:val="BodyText"/>
        <w:rPr>
          <w:lang w:val="en-GB"/>
        </w:rPr>
      </w:pPr>
      <w:r>
        <w:rPr>
          <w:lang w:val="en-GB"/>
        </w:rPr>
        <w:t>When synchronization of Deltas shall be made the following conflicts have to be resolved</w:t>
      </w:r>
      <w:r w:rsidR="00952EFA">
        <w:rPr>
          <w:lang w:val="en-GB"/>
        </w:rPr>
        <w:t xml:space="preserve"> among the receiving peers in the Domain</w:t>
      </w:r>
      <w:proofErr w:type="gramStart"/>
      <w:r w:rsidR="00952EFA">
        <w:rPr>
          <w:lang w:val="en-GB"/>
        </w:rPr>
        <w:t>.</w:t>
      </w:r>
      <w:r>
        <w:rPr>
          <w:lang w:val="en-GB"/>
        </w:rPr>
        <w:t>.</w:t>
      </w:r>
      <w:proofErr w:type="gramEnd"/>
    </w:p>
    <w:p w:rsidR="009F2D84" w:rsidRDefault="009F2D84" w:rsidP="009F2D84">
      <w:pPr>
        <w:pStyle w:val="BodyText"/>
        <w:numPr>
          <w:ilvl w:val="0"/>
          <w:numId w:val="74"/>
        </w:numPr>
        <w:rPr>
          <w:lang w:val="en-GB"/>
        </w:rPr>
      </w:pPr>
      <w:r>
        <w:rPr>
          <w:lang w:val="en-GB"/>
        </w:rPr>
        <w:t>Two deltas defines the same predecessor = ordering conflict.</w:t>
      </w:r>
    </w:p>
    <w:p w:rsidR="009F2D84" w:rsidRDefault="009F2D84" w:rsidP="009F2D84">
      <w:pPr>
        <w:pStyle w:val="BodyText"/>
        <w:numPr>
          <w:ilvl w:val="0"/>
          <w:numId w:val="74"/>
        </w:numPr>
        <w:rPr>
          <w:lang w:val="en-GB"/>
        </w:rPr>
      </w:pPr>
      <w:r>
        <w:rPr>
          <w:lang w:val="en-GB"/>
        </w:rPr>
        <w:t>Two deltas targets the same miv (id and state) = change conflict.</w:t>
      </w:r>
    </w:p>
    <w:p w:rsidR="00A66583" w:rsidRPr="00A66583" w:rsidRDefault="00A66583" w:rsidP="00A66583">
      <w:pPr>
        <w:pStyle w:val="BodyText"/>
        <w:numPr>
          <w:ilvl w:val="0"/>
          <w:numId w:val="74"/>
        </w:numPr>
        <w:rPr>
          <w:lang w:val="en-GB"/>
        </w:rPr>
      </w:pPr>
      <w:r>
        <w:rPr>
          <w:lang w:val="en-GB"/>
        </w:rPr>
        <w:t>A received Delta defines a future predecessor = missing Deltas</w:t>
      </w:r>
    </w:p>
    <w:p w:rsidR="000977FE" w:rsidRDefault="000977FE" w:rsidP="009F2D84">
      <w:pPr>
        <w:pStyle w:val="BodyText"/>
        <w:rPr>
          <w:lang w:val="en-GB"/>
        </w:rPr>
      </w:pPr>
      <w:r>
        <w:rPr>
          <w:lang w:val="en-GB"/>
        </w:rPr>
        <w:t>Ordering conflicts shall be expected as commonplace in D</w:t>
      </w:r>
      <w:r w:rsidR="007B79B6">
        <w:rPr>
          <w:lang w:val="en-GB"/>
        </w:rPr>
        <w:t>arwinet networks</w:t>
      </w:r>
      <w:r w:rsidR="000B4015">
        <w:rPr>
          <w:lang w:val="en-GB"/>
        </w:rPr>
        <w:t xml:space="preserve"> (each node extends the evolution trail locally and several nodes may extend from common predecessors before intra-node communication enables synchronization)</w:t>
      </w:r>
      <w:r w:rsidR="007B79B6">
        <w:rPr>
          <w:lang w:val="en-GB"/>
        </w:rPr>
        <w:t xml:space="preserve">. </w:t>
      </w:r>
      <w:r w:rsidR="000B4015">
        <w:rPr>
          <w:lang w:val="en-GB"/>
        </w:rPr>
        <w:t xml:space="preserve">One problem </w:t>
      </w:r>
      <w:r w:rsidR="007008BA">
        <w:rPr>
          <w:lang w:val="en-GB"/>
        </w:rPr>
        <w:t xml:space="preserve">the synchronization algorithm </w:t>
      </w:r>
      <w:r w:rsidR="000B4015">
        <w:rPr>
          <w:lang w:val="en-GB"/>
        </w:rPr>
        <w:t xml:space="preserve">must face </w:t>
      </w:r>
      <w:r w:rsidR="007008BA">
        <w:rPr>
          <w:lang w:val="en-GB"/>
        </w:rPr>
        <w:t xml:space="preserve">is to effectively recognize ordering conflicts that does not result in </w:t>
      </w:r>
      <w:r w:rsidR="000B4015">
        <w:rPr>
          <w:lang w:val="en-GB"/>
        </w:rPr>
        <w:t>change conflicts.</w:t>
      </w:r>
    </w:p>
    <w:p w:rsidR="009F2D84" w:rsidRDefault="007008BA" w:rsidP="009F2D84">
      <w:pPr>
        <w:pStyle w:val="BodyText"/>
        <w:rPr>
          <w:lang w:val="en-GB"/>
        </w:rPr>
      </w:pPr>
      <w:r>
        <w:rPr>
          <w:lang w:val="en-GB"/>
        </w:rPr>
        <w:t xml:space="preserve">An ordering conflict </w:t>
      </w:r>
      <w:r w:rsidR="000B4015">
        <w:rPr>
          <w:lang w:val="en-GB"/>
        </w:rPr>
        <w:t>may</w:t>
      </w:r>
      <w:r w:rsidR="001B3902">
        <w:rPr>
          <w:lang w:val="en-GB"/>
        </w:rPr>
        <w:t xml:space="preserve"> be resolved by </w:t>
      </w:r>
      <w:r>
        <w:rPr>
          <w:lang w:val="en-GB"/>
        </w:rPr>
        <w:t>first branch</w:t>
      </w:r>
      <w:r w:rsidR="001B3902">
        <w:rPr>
          <w:lang w:val="en-GB"/>
        </w:rPr>
        <w:t xml:space="preserve"> the evolution trails a</w:t>
      </w:r>
      <w:r w:rsidR="00AD1160">
        <w:rPr>
          <w:lang w:val="en-GB"/>
        </w:rPr>
        <w:t>t the shared predecessor Delta.</w:t>
      </w:r>
    </w:p>
    <w:p w:rsidR="001B3902" w:rsidRDefault="001B3902" w:rsidP="001B3902">
      <w:pPr>
        <w:pStyle w:val="SourceTop"/>
        <w:rPr>
          <w:vertAlign w:val="subscript"/>
          <w:lang w:val="en-GB"/>
        </w:rPr>
      </w:pPr>
      <w:r>
        <w:rPr>
          <w:lang w:val="en-GB"/>
        </w:rPr>
        <w:t>Node 1</w:t>
      </w:r>
      <w:r w:rsidR="00F031DF">
        <w:rPr>
          <w:lang w:val="en-GB"/>
        </w:rPr>
        <w:t xml:space="preserve"> Trail</w:t>
      </w:r>
      <w:r>
        <w:rPr>
          <w:lang w:val="en-GB"/>
        </w:rPr>
        <w:t>: ∆</w:t>
      </w:r>
      <w:proofErr w:type="gramStart"/>
      <w:r>
        <w:rPr>
          <w:vertAlign w:val="subscript"/>
          <w:lang w:val="en-GB"/>
        </w:rPr>
        <w:t>1.1</w:t>
      </w:r>
      <w:r>
        <w:rPr>
          <w:lang w:val="en-GB"/>
        </w:rPr>
        <w:t xml:space="preserve"> ,</w:t>
      </w:r>
      <w:proofErr w:type="gramEnd"/>
      <w:r w:rsidRPr="00AF60C8">
        <w:rPr>
          <w:lang w:val="en-GB"/>
        </w:rPr>
        <w:t xml:space="preserve"> </w:t>
      </w:r>
      <w:r>
        <w:rPr>
          <w:lang w:val="en-GB"/>
        </w:rPr>
        <w:t>∆</w:t>
      </w:r>
      <w:r>
        <w:rPr>
          <w:vertAlign w:val="subscript"/>
          <w:lang w:val="en-GB"/>
        </w:rPr>
        <w:t>2.1</w:t>
      </w:r>
      <w:r>
        <w:rPr>
          <w:lang w:val="en-GB"/>
        </w:rPr>
        <w:t xml:space="preserve"> ,</w:t>
      </w:r>
      <w:r w:rsidRPr="00AF60C8">
        <w:rPr>
          <w:lang w:val="en-GB"/>
        </w:rPr>
        <w:t xml:space="preserve"> </w:t>
      </w:r>
      <w:r>
        <w:rPr>
          <w:lang w:val="en-GB"/>
        </w:rPr>
        <w:t>∆</w:t>
      </w:r>
      <w:r>
        <w:rPr>
          <w:vertAlign w:val="subscript"/>
          <w:lang w:val="en-GB"/>
        </w:rPr>
        <w:t>1.2</w:t>
      </w:r>
      <w:r>
        <w:rPr>
          <w:lang w:val="en-GB"/>
        </w:rPr>
        <w:t xml:space="preserve"> ,</w:t>
      </w:r>
      <w:r w:rsidRPr="00AF60C8">
        <w:rPr>
          <w:lang w:val="en-GB"/>
        </w:rPr>
        <w:t xml:space="preserve"> </w:t>
      </w:r>
      <w:r w:rsidRPr="001B3902">
        <w:rPr>
          <w:shd w:val="clear" w:color="auto" w:fill="D9D9D9" w:themeFill="background1" w:themeFillShade="D9"/>
          <w:lang w:val="en-GB"/>
        </w:rPr>
        <w:t>∆</w:t>
      </w:r>
      <w:r w:rsidRPr="001B3902">
        <w:rPr>
          <w:shd w:val="clear" w:color="auto" w:fill="D9D9D9" w:themeFill="background1" w:themeFillShade="D9"/>
          <w:vertAlign w:val="subscript"/>
          <w:lang w:val="en-GB"/>
        </w:rPr>
        <w:t>1.3</w:t>
      </w:r>
      <w:r w:rsidRPr="001B3902">
        <w:rPr>
          <w:shd w:val="clear" w:color="auto" w:fill="D9D9D9" w:themeFill="background1" w:themeFillShade="D9"/>
          <w:lang w:val="en-GB"/>
        </w:rPr>
        <w:t xml:space="preserve"> , ∆</w:t>
      </w:r>
      <w:r w:rsidRPr="001B3902">
        <w:rPr>
          <w:shd w:val="clear" w:color="auto" w:fill="D9D9D9" w:themeFill="background1" w:themeFillShade="D9"/>
          <w:vertAlign w:val="subscript"/>
          <w:lang w:val="en-GB"/>
        </w:rPr>
        <w:t>1.4</w:t>
      </w:r>
      <w:r w:rsidRPr="001B3902">
        <w:rPr>
          <w:shd w:val="clear" w:color="auto" w:fill="D9D9D9" w:themeFill="background1" w:themeFillShade="D9"/>
          <w:lang w:val="en-GB"/>
        </w:rPr>
        <w:t xml:space="preserve"> , ∆</w:t>
      </w:r>
      <w:r w:rsidRPr="001B3902">
        <w:rPr>
          <w:shd w:val="clear" w:color="auto" w:fill="D9D9D9" w:themeFill="background1" w:themeFillShade="D9"/>
          <w:vertAlign w:val="subscript"/>
          <w:lang w:val="en-GB"/>
        </w:rPr>
        <w:t>1.5</w:t>
      </w:r>
    </w:p>
    <w:p w:rsidR="001B3902" w:rsidRDefault="001B3902" w:rsidP="001B3902">
      <w:pPr>
        <w:pStyle w:val="Source"/>
        <w:rPr>
          <w:vertAlign w:val="subscript"/>
          <w:lang w:val="en-GB"/>
        </w:rPr>
      </w:pPr>
      <w:r>
        <w:t>Node 2</w:t>
      </w:r>
      <w:r w:rsidR="00F031DF">
        <w:t xml:space="preserve"> Trail</w:t>
      </w:r>
      <w:r>
        <w:t xml:space="preserve">: </w:t>
      </w:r>
      <w:r>
        <w:rPr>
          <w:lang w:val="en-GB"/>
        </w:rPr>
        <w:t>∆</w:t>
      </w:r>
      <w:proofErr w:type="gramStart"/>
      <w:r>
        <w:rPr>
          <w:vertAlign w:val="subscript"/>
          <w:lang w:val="en-GB"/>
        </w:rPr>
        <w:t>1.1</w:t>
      </w:r>
      <w:r>
        <w:rPr>
          <w:lang w:val="en-GB"/>
        </w:rPr>
        <w:t xml:space="preserve"> ,</w:t>
      </w:r>
      <w:proofErr w:type="gramEnd"/>
      <w:r w:rsidRPr="00AF60C8">
        <w:rPr>
          <w:lang w:val="en-GB"/>
        </w:rPr>
        <w:t xml:space="preserve"> </w:t>
      </w:r>
      <w:r>
        <w:rPr>
          <w:lang w:val="en-GB"/>
        </w:rPr>
        <w:t>∆</w:t>
      </w:r>
      <w:r>
        <w:rPr>
          <w:vertAlign w:val="subscript"/>
          <w:lang w:val="en-GB"/>
        </w:rPr>
        <w:t>2.1</w:t>
      </w:r>
      <w:r>
        <w:rPr>
          <w:lang w:val="en-GB"/>
        </w:rPr>
        <w:t xml:space="preserve"> ,</w:t>
      </w:r>
      <w:r w:rsidRPr="00AF60C8">
        <w:rPr>
          <w:lang w:val="en-GB"/>
        </w:rPr>
        <w:t xml:space="preserve"> </w:t>
      </w:r>
      <w:r>
        <w:rPr>
          <w:lang w:val="en-GB"/>
        </w:rPr>
        <w:t>∆</w:t>
      </w:r>
      <w:r>
        <w:rPr>
          <w:vertAlign w:val="subscript"/>
          <w:lang w:val="en-GB"/>
        </w:rPr>
        <w:t>1.2</w:t>
      </w:r>
      <w:r>
        <w:rPr>
          <w:lang w:val="en-GB"/>
        </w:rPr>
        <w:t xml:space="preserve"> ,</w:t>
      </w:r>
      <w:r w:rsidRPr="00AF60C8">
        <w:rPr>
          <w:lang w:val="en-GB"/>
        </w:rPr>
        <w:t xml:space="preserve"> </w:t>
      </w:r>
      <w:r w:rsidRPr="001B3902">
        <w:rPr>
          <w:shd w:val="clear" w:color="auto" w:fill="F2F2F2" w:themeFill="background1" w:themeFillShade="F2"/>
          <w:lang w:val="en-GB"/>
        </w:rPr>
        <w:t>∆</w:t>
      </w:r>
      <w:r w:rsidRPr="001B3902">
        <w:rPr>
          <w:shd w:val="clear" w:color="auto" w:fill="F2F2F2" w:themeFill="background1" w:themeFillShade="F2"/>
          <w:vertAlign w:val="subscript"/>
          <w:lang w:val="en-GB"/>
        </w:rPr>
        <w:t>2.2</w:t>
      </w:r>
      <w:r w:rsidRPr="001B3902">
        <w:rPr>
          <w:shd w:val="clear" w:color="auto" w:fill="F2F2F2" w:themeFill="background1" w:themeFillShade="F2"/>
          <w:lang w:val="en-GB"/>
        </w:rPr>
        <w:t xml:space="preserve"> , ∆</w:t>
      </w:r>
      <w:r w:rsidRPr="001B3902">
        <w:rPr>
          <w:shd w:val="clear" w:color="auto" w:fill="F2F2F2" w:themeFill="background1" w:themeFillShade="F2"/>
          <w:vertAlign w:val="subscript"/>
          <w:lang w:val="en-GB"/>
        </w:rPr>
        <w:t>2.3</w:t>
      </w:r>
      <w:r w:rsidRPr="001B3902">
        <w:rPr>
          <w:shd w:val="clear" w:color="auto" w:fill="F2F2F2" w:themeFill="background1" w:themeFillShade="F2"/>
          <w:lang w:val="en-GB"/>
        </w:rPr>
        <w:t xml:space="preserve"> , ∆</w:t>
      </w:r>
      <w:r w:rsidRPr="001B3902">
        <w:rPr>
          <w:shd w:val="clear" w:color="auto" w:fill="F2F2F2" w:themeFill="background1" w:themeFillShade="F2"/>
          <w:vertAlign w:val="subscript"/>
          <w:lang w:val="en-GB"/>
        </w:rPr>
        <w:t>2.4</w:t>
      </w:r>
    </w:p>
    <w:p w:rsidR="00AD1160" w:rsidRDefault="00AD1160" w:rsidP="00AD1160">
      <w:pPr>
        <w:pStyle w:val="BodyText"/>
        <w:rPr>
          <w:lang w:val="en-GB"/>
        </w:rPr>
      </w:pPr>
      <w:r>
        <w:rPr>
          <w:lang w:val="en-GB"/>
        </w:rPr>
        <w:t xml:space="preserve">The detecting node places the conflicting trails into separate branched trails by prefixing </w:t>
      </w:r>
      <w:r w:rsidR="00E35AA4">
        <w:rPr>
          <w:lang w:val="en-GB"/>
        </w:rPr>
        <w:t xml:space="preserve">their index </w:t>
      </w:r>
      <w:r>
        <w:rPr>
          <w:lang w:val="en-GB"/>
        </w:rPr>
        <w:t>them with a branch index. The Branch Index is the index of the shared predecessor Delta followed by the Node Id of the first Delta in each branch (the producer of the Delta that caused the conflict that resulted in the branch).</w:t>
      </w:r>
      <w:r w:rsidR="004F6821">
        <w:rPr>
          <w:lang w:val="en-GB"/>
        </w:rPr>
        <w:t xml:space="preserve"> This makes the Delta index unique also for branched trails and the index identifies the branch origin.</w:t>
      </w:r>
    </w:p>
    <w:p w:rsidR="005D75B5" w:rsidRDefault="00F031DF" w:rsidP="005D75B5">
      <w:pPr>
        <w:pStyle w:val="SourceTop"/>
        <w:rPr>
          <w:vertAlign w:val="subscript"/>
          <w:lang w:val="en-GB"/>
        </w:rPr>
      </w:pPr>
      <w:r>
        <w:rPr>
          <w:lang w:val="en-GB"/>
        </w:rPr>
        <w:t>Node 1 Trail</w:t>
      </w:r>
      <w:r w:rsidR="005D75B5">
        <w:rPr>
          <w:lang w:val="en-GB"/>
        </w:rPr>
        <w:t>: ∆</w:t>
      </w:r>
      <w:proofErr w:type="gramStart"/>
      <w:r w:rsidR="005D75B5">
        <w:rPr>
          <w:vertAlign w:val="subscript"/>
          <w:lang w:val="en-GB"/>
        </w:rPr>
        <w:t>1.1</w:t>
      </w:r>
      <w:r w:rsidR="005D75B5">
        <w:rPr>
          <w:lang w:val="en-GB"/>
        </w:rPr>
        <w:t xml:space="preserve"> ,</w:t>
      </w:r>
      <w:proofErr w:type="gramEnd"/>
      <w:r w:rsidR="005D75B5" w:rsidRPr="00AF60C8">
        <w:rPr>
          <w:lang w:val="en-GB"/>
        </w:rPr>
        <w:t xml:space="preserve"> </w:t>
      </w:r>
      <w:r w:rsidR="005D75B5">
        <w:rPr>
          <w:lang w:val="en-GB"/>
        </w:rPr>
        <w:t>∆</w:t>
      </w:r>
      <w:r w:rsidR="005D75B5">
        <w:rPr>
          <w:vertAlign w:val="subscript"/>
          <w:lang w:val="en-GB"/>
        </w:rPr>
        <w:t>2.1</w:t>
      </w:r>
      <w:r w:rsidR="005D75B5">
        <w:rPr>
          <w:lang w:val="en-GB"/>
        </w:rPr>
        <w:t xml:space="preserve"> ,</w:t>
      </w:r>
      <w:r w:rsidR="005D75B5" w:rsidRPr="00AF60C8">
        <w:rPr>
          <w:lang w:val="en-GB"/>
        </w:rPr>
        <w:t xml:space="preserve"> </w:t>
      </w:r>
      <w:r w:rsidR="005D75B5">
        <w:rPr>
          <w:lang w:val="en-GB"/>
        </w:rPr>
        <w:t>∆</w:t>
      </w:r>
      <w:r w:rsidR="005D75B5">
        <w:rPr>
          <w:vertAlign w:val="subscript"/>
          <w:lang w:val="en-GB"/>
        </w:rPr>
        <w:t>1.2</w:t>
      </w:r>
      <w:r w:rsidR="005D75B5">
        <w:rPr>
          <w:lang w:val="en-GB"/>
        </w:rPr>
        <w:t xml:space="preserve"> ,</w:t>
      </w:r>
      <w:r w:rsidR="005D75B5" w:rsidRPr="00AF60C8">
        <w:rPr>
          <w:lang w:val="en-GB"/>
        </w:rPr>
        <w:t xml:space="preserve"> </w:t>
      </w:r>
      <w:r w:rsidR="005D75B5" w:rsidRPr="001B3902">
        <w:rPr>
          <w:shd w:val="clear" w:color="auto" w:fill="D9D9D9" w:themeFill="background1" w:themeFillShade="D9"/>
          <w:lang w:val="en-GB"/>
        </w:rPr>
        <w:t>∆</w:t>
      </w:r>
      <w:r w:rsidR="005D75B5" w:rsidRPr="001B3902">
        <w:rPr>
          <w:shd w:val="clear" w:color="auto" w:fill="D9D9D9" w:themeFill="background1" w:themeFillShade="D9"/>
          <w:vertAlign w:val="subscript"/>
          <w:lang w:val="en-GB"/>
        </w:rPr>
        <w:t>1.3</w:t>
      </w:r>
      <w:r w:rsidR="005D75B5" w:rsidRPr="001B3902">
        <w:rPr>
          <w:shd w:val="clear" w:color="auto" w:fill="D9D9D9" w:themeFill="background1" w:themeFillShade="D9"/>
          <w:lang w:val="en-GB"/>
        </w:rPr>
        <w:t xml:space="preserve"> , ∆</w:t>
      </w:r>
      <w:r w:rsidR="005D75B5" w:rsidRPr="001B3902">
        <w:rPr>
          <w:shd w:val="clear" w:color="auto" w:fill="D9D9D9" w:themeFill="background1" w:themeFillShade="D9"/>
          <w:vertAlign w:val="subscript"/>
          <w:lang w:val="en-GB"/>
        </w:rPr>
        <w:t>1.4</w:t>
      </w:r>
      <w:r w:rsidR="005D75B5" w:rsidRPr="001B3902">
        <w:rPr>
          <w:shd w:val="clear" w:color="auto" w:fill="D9D9D9" w:themeFill="background1" w:themeFillShade="D9"/>
          <w:lang w:val="en-GB"/>
        </w:rPr>
        <w:t xml:space="preserve"> , ∆</w:t>
      </w:r>
      <w:r w:rsidR="005D75B5" w:rsidRPr="001B3902">
        <w:rPr>
          <w:shd w:val="clear" w:color="auto" w:fill="D9D9D9" w:themeFill="background1" w:themeFillShade="D9"/>
          <w:vertAlign w:val="subscript"/>
          <w:lang w:val="en-GB"/>
        </w:rPr>
        <w:t>1.5</w:t>
      </w:r>
    </w:p>
    <w:p w:rsidR="005D75B5" w:rsidRDefault="00F031DF" w:rsidP="005D75B5">
      <w:pPr>
        <w:pStyle w:val="Source"/>
        <w:rPr>
          <w:vertAlign w:val="subscript"/>
          <w:lang w:val="en-GB"/>
        </w:rPr>
      </w:pPr>
      <w:r>
        <w:t xml:space="preserve">Ordering </w:t>
      </w:r>
      <w:r w:rsidR="005D75B5">
        <w:t>Branch:</w:t>
      </w:r>
      <w:r w:rsidR="005D75B5" w:rsidRPr="005D75B5">
        <w:rPr>
          <w:lang w:val="en-GB"/>
        </w:rPr>
        <w:t xml:space="preserve"> </w:t>
      </w:r>
      <w:r w:rsidR="005D75B5">
        <w:rPr>
          <w:lang w:val="en-GB"/>
        </w:rPr>
        <w:t xml:space="preserve">  </w:t>
      </w:r>
      <w:r>
        <w:rPr>
          <w:lang w:val="en-GB"/>
        </w:rPr>
        <w:t xml:space="preserve"> </w:t>
      </w:r>
      <w:r w:rsidR="005D75B5">
        <w:rPr>
          <w:lang w:val="en-GB"/>
        </w:rPr>
        <w:t xml:space="preserve">            </w:t>
      </w:r>
      <w:r w:rsidR="005D75B5" w:rsidRPr="001B3902">
        <w:rPr>
          <w:shd w:val="clear" w:color="auto" w:fill="D9D9D9" w:themeFill="background1" w:themeFillShade="D9"/>
          <w:lang w:val="en-GB"/>
        </w:rPr>
        <w:t>∆</w:t>
      </w:r>
      <w:proofErr w:type="gramStart"/>
      <w:r w:rsidR="005D75B5" w:rsidRPr="001B3902">
        <w:rPr>
          <w:shd w:val="clear" w:color="auto" w:fill="D9D9D9" w:themeFill="background1" w:themeFillShade="D9"/>
          <w:vertAlign w:val="subscript"/>
          <w:lang w:val="en-GB"/>
        </w:rPr>
        <w:t>1.</w:t>
      </w:r>
      <w:r w:rsidR="005D75B5">
        <w:rPr>
          <w:shd w:val="clear" w:color="auto" w:fill="D9D9D9" w:themeFill="background1" w:themeFillShade="D9"/>
          <w:vertAlign w:val="subscript"/>
          <w:lang w:val="en-GB"/>
        </w:rPr>
        <w:t>2.1.1.5</w:t>
      </w:r>
      <w:r w:rsidR="005D75B5" w:rsidRPr="001B3902">
        <w:rPr>
          <w:shd w:val="clear" w:color="auto" w:fill="D9D9D9" w:themeFill="background1" w:themeFillShade="D9"/>
          <w:lang w:val="en-GB"/>
        </w:rPr>
        <w:t xml:space="preserve"> ,</w:t>
      </w:r>
      <w:proofErr w:type="gramEnd"/>
      <w:r w:rsidR="005D75B5" w:rsidRPr="001B3902">
        <w:rPr>
          <w:shd w:val="clear" w:color="auto" w:fill="D9D9D9" w:themeFill="background1" w:themeFillShade="D9"/>
          <w:lang w:val="en-GB"/>
        </w:rPr>
        <w:t xml:space="preserve"> ∆</w:t>
      </w:r>
      <w:r w:rsidR="005D75B5" w:rsidRPr="001B3902">
        <w:rPr>
          <w:shd w:val="clear" w:color="auto" w:fill="D9D9D9" w:themeFill="background1" w:themeFillShade="D9"/>
          <w:vertAlign w:val="subscript"/>
          <w:lang w:val="en-GB"/>
        </w:rPr>
        <w:t>1.</w:t>
      </w:r>
      <w:r w:rsidR="005D75B5">
        <w:rPr>
          <w:shd w:val="clear" w:color="auto" w:fill="D9D9D9" w:themeFill="background1" w:themeFillShade="D9"/>
          <w:vertAlign w:val="subscript"/>
          <w:lang w:val="en-GB"/>
        </w:rPr>
        <w:t>2.1.1.4</w:t>
      </w:r>
      <w:r w:rsidR="005D75B5" w:rsidRPr="001B3902">
        <w:rPr>
          <w:shd w:val="clear" w:color="auto" w:fill="D9D9D9" w:themeFill="background1" w:themeFillShade="D9"/>
          <w:lang w:val="en-GB"/>
        </w:rPr>
        <w:t xml:space="preserve"> , ∆</w:t>
      </w:r>
      <w:r w:rsidR="005D75B5" w:rsidRPr="001B3902">
        <w:rPr>
          <w:shd w:val="clear" w:color="auto" w:fill="D9D9D9" w:themeFill="background1" w:themeFillShade="D9"/>
          <w:vertAlign w:val="subscript"/>
          <w:lang w:val="en-GB"/>
        </w:rPr>
        <w:t>1</w:t>
      </w:r>
      <w:r w:rsidR="005D75B5">
        <w:rPr>
          <w:shd w:val="clear" w:color="auto" w:fill="D9D9D9" w:themeFill="background1" w:themeFillShade="D9"/>
          <w:vertAlign w:val="subscript"/>
          <w:lang w:val="en-GB"/>
        </w:rPr>
        <w:t>.2.1.1.5</w:t>
      </w:r>
    </w:p>
    <w:p w:rsidR="005D75B5" w:rsidRDefault="005D75B5" w:rsidP="005D75B5">
      <w:pPr>
        <w:pStyle w:val="Source"/>
      </w:pPr>
    </w:p>
    <w:p w:rsidR="005D75B5" w:rsidRDefault="00F031DF" w:rsidP="005D75B5">
      <w:pPr>
        <w:pStyle w:val="Source"/>
        <w:rPr>
          <w:shd w:val="clear" w:color="auto" w:fill="F2F2F2" w:themeFill="background1" w:themeFillShade="F2"/>
          <w:lang w:val="en-GB"/>
        </w:rPr>
      </w:pPr>
      <w:r>
        <w:t>Node 2 Trail</w:t>
      </w:r>
      <w:r w:rsidR="005D75B5">
        <w:t xml:space="preserve">: </w:t>
      </w:r>
      <w:r w:rsidR="005D75B5">
        <w:rPr>
          <w:lang w:val="en-GB"/>
        </w:rPr>
        <w:t>∆</w:t>
      </w:r>
      <w:proofErr w:type="gramStart"/>
      <w:r w:rsidR="005D75B5">
        <w:rPr>
          <w:vertAlign w:val="subscript"/>
          <w:lang w:val="en-GB"/>
        </w:rPr>
        <w:t>1.1</w:t>
      </w:r>
      <w:r w:rsidR="005D75B5">
        <w:rPr>
          <w:lang w:val="en-GB"/>
        </w:rPr>
        <w:t xml:space="preserve"> ,</w:t>
      </w:r>
      <w:proofErr w:type="gramEnd"/>
      <w:r w:rsidR="005D75B5" w:rsidRPr="00AF60C8">
        <w:rPr>
          <w:lang w:val="en-GB"/>
        </w:rPr>
        <w:t xml:space="preserve"> </w:t>
      </w:r>
      <w:r w:rsidR="005D75B5">
        <w:rPr>
          <w:lang w:val="en-GB"/>
        </w:rPr>
        <w:t>∆</w:t>
      </w:r>
      <w:r w:rsidR="005D75B5">
        <w:rPr>
          <w:vertAlign w:val="subscript"/>
          <w:lang w:val="en-GB"/>
        </w:rPr>
        <w:t>2.1</w:t>
      </w:r>
      <w:r w:rsidR="005D75B5">
        <w:rPr>
          <w:lang w:val="en-GB"/>
        </w:rPr>
        <w:t xml:space="preserve"> ,</w:t>
      </w:r>
      <w:r w:rsidR="005D75B5" w:rsidRPr="00AF60C8">
        <w:rPr>
          <w:lang w:val="en-GB"/>
        </w:rPr>
        <w:t xml:space="preserve"> </w:t>
      </w:r>
      <w:r w:rsidR="005D75B5">
        <w:rPr>
          <w:lang w:val="en-GB"/>
        </w:rPr>
        <w:t>∆</w:t>
      </w:r>
      <w:r w:rsidR="005D75B5">
        <w:rPr>
          <w:vertAlign w:val="subscript"/>
          <w:lang w:val="en-GB"/>
        </w:rPr>
        <w:t>1.2</w:t>
      </w:r>
      <w:r w:rsidR="005D75B5">
        <w:rPr>
          <w:lang w:val="en-GB"/>
        </w:rPr>
        <w:t xml:space="preserve"> ,</w:t>
      </w:r>
      <w:r w:rsidR="005D75B5" w:rsidRPr="00AF60C8">
        <w:rPr>
          <w:lang w:val="en-GB"/>
        </w:rPr>
        <w:t xml:space="preserve"> </w:t>
      </w:r>
      <w:r w:rsidR="005D75B5" w:rsidRPr="001B3902">
        <w:rPr>
          <w:shd w:val="clear" w:color="auto" w:fill="F2F2F2" w:themeFill="background1" w:themeFillShade="F2"/>
          <w:lang w:val="en-GB"/>
        </w:rPr>
        <w:t>∆</w:t>
      </w:r>
      <w:r w:rsidR="005D75B5" w:rsidRPr="001B3902">
        <w:rPr>
          <w:shd w:val="clear" w:color="auto" w:fill="F2F2F2" w:themeFill="background1" w:themeFillShade="F2"/>
          <w:vertAlign w:val="subscript"/>
          <w:lang w:val="en-GB"/>
        </w:rPr>
        <w:t>2.2</w:t>
      </w:r>
      <w:r w:rsidR="005D75B5" w:rsidRPr="001B3902">
        <w:rPr>
          <w:shd w:val="clear" w:color="auto" w:fill="F2F2F2" w:themeFill="background1" w:themeFillShade="F2"/>
          <w:lang w:val="en-GB"/>
        </w:rPr>
        <w:t xml:space="preserve"> , ∆</w:t>
      </w:r>
      <w:r w:rsidR="005D75B5" w:rsidRPr="001B3902">
        <w:rPr>
          <w:shd w:val="clear" w:color="auto" w:fill="F2F2F2" w:themeFill="background1" w:themeFillShade="F2"/>
          <w:vertAlign w:val="subscript"/>
          <w:lang w:val="en-GB"/>
        </w:rPr>
        <w:t>2.3</w:t>
      </w:r>
      <w:r w:rsidR="005D75B5" w:rsidRPr="001B3902">
        <w:rPr>
          <w:shd w:val="clear" w:color="auto" w:fill="F2F2F2" w:themeFill="background1" w:themeFillShade="F2"/>
          <w:lang w:val="en-GB"/>
        </w:rPr>
        <w:t xml:space="preserve"> , ∆</w:t>
      </w:r>
      <w:r w:rsidR="005D75B5" w:rsidRPr="001B3902">
        <w:rPr>
          <w:shd w:val="clear" w:color="auto" w:fill="F2F2F2" w:themeFill="background1" w:themeFillShade="F2"/>
          <w:vertAlign w:val="subscript"/>
          <w:lang w:val="en-GB"/>
        </w:rPr>
        <w:t>2.4</w:t>
      </w:r>
    </w:p>
    <w:p w:rsidR="000977FE" w:rsidRPr="000977FE" w:rsidRDefault="00F031DF" w:rsidP="000977FE">
      <w:pPr>
        <w:pStyle w:val="Source"/>
        <w:rPr>
          <w:shd w:val="clear" w:color="auto" w:fill="F2F2F2" w:themeFill="background1" w:themeFillShade="F2"/>
          <w:lang w:val="en-GB"/>
        </w:rPr>
      </w:pPr>
      <w:r w:rsidRPr="00F031DF">
        <w:rPr>
          <w:lang w:val="en-GB"/>
        </w:rPr>
        <w:t xml:space="preserve">Ordering </w:t>
      </w:r>
      <w:r w:rsidR="005D75B5" w:rsidRPr="00F031DF">
        <w:rPr>
          <w:lang w:val="en-GB"/>
        </w:rPr>
        <w:t xml:space="preserve">Branch: </w:t>
      </w:r>
      <w:r>
        <w:rPr>
          <w:lang w:val="en-GB"/>
        </w:rPr>
        <w:t xml:space="preserve">    </w:t>
      </w:r>
      <w:r w:rsidR="005D75B5">
        <w:rPr>
          <w:lang w:val="en-GB"/>
        </w:rPr>
        <w:t xml:space="preserve">           </w:t>
      </w:r>
      <w:r w:rsidR="005D75B5" w:rsidRPr="001B3902">
        <w:rPr>
          <w:shd w:val="clear" w:color="auto" w:fill="F2F2F2" w:themeFill="background1" w:themeFillShade="F2"/>
          <w:lang w:val="en-GB"/>
        </w:rPr>
        <w:t>∆</w:t>
      </w:r>
      <w:proofErr w:type="gramStart"/>
      <w:r w:rsidR="005D75B5">
        <w:rPr>
          <w:shd w:val="clear" w:color="auto" w:fill="F2F2F2" w:themeFill="background1" w:themeFillShade="F2"/>
          <w:vertAlign w:val="subscript"/>
          <w:lang w:val="en-GB"/>
        </w:rPr>
        <w:t>1.2.2.2.2</w:t>
      </w:r>
      <w:r w:rsidR="005D75B5" w:rsidRPr="001B3902">
        <w:rPr>
          <w:shd w:val="clear" w:color="auto" w:fill="F2F2F2" w:themeFill="background1" w:themeFillShade="F2"/>
          <w:lang w:val="en-GB"/>
        </w:rPr>
        <w:t xml:space="preserve"> ,</w:t>
      </w:r>
      <w:proofErr w:type="gramEnd"/>
      <w:r w:rsidR="005D75B5" w:rsidRPr="001B3902">
        <w:rPr>
          <w:shd w:val="clear" w:color="auto" w:fill="F2F2F2" w:themeFill="background1" w:themeFillShade="F2"/>
          <w:lang w:val="en-GB"/>
        </w:rPr>
        <w:t xml:space="preserve"> ∆</w:t>
      </w:r>
      <w:r w:rsidR="005D75B5">
        <w:rPr>
          <w:shd w:val="clear" w:color="auto" w:fill="F2F2F2" w:themeFill="background1" w:themeFillShade="F2"/>
          <w:vertAlign w:val="subscript"/>
          <w:lang w:val="en-GB"/>
        </w:rPr>
        <w:t>1.2.2.2.3</w:t>
      </w:r>
      <w:r w:rsidR="005D75B5" w:rsidRPr="001B3902">
        <w:rPr>
          <w:shd w:val="clear" w:color="auto" w:fill="F2F2F2" w:themeFill="background1" w:themeFillShade="F2"/>
          <w:lang w:val="en-GB"/>
        </w:rPr>
        <w:t xml:space="preserve"> , ∆</w:t>
      </w:r>
      <w:r w:rsidR="005D75B5">
        <w:rPr>
          <w:shd w:val="clear" w:color="auto" w:fill="F2F2F2" w:themeFill="background1" w:themeFillShade="F2"/>
          <w:vertAlign w:val="subscript"/>
          <w:lang w:val="en-GB"/>
        </w:rPr>
        <w:t>1.2.2.2.4</w:t>
      </w:r>
    </w:p>
    <w:p w:rsidR="007008BA" w:rsidRDefault="00001185" w:rsidP="00E35AA4">
      <w:pPr>
        <w:pStyle w:val="BodyText"/>
        <w:rPr>
          <w:lang w:val="en-GB"/>
        </w:rPr>
      </w:pPr>
      <w:r>
        <w:rPr>
          <w:lang w:val="en-GB"/>
        </w:rPr>
        <w:t>The goal of the conflict detecting</w:t>
      </w:r>
      <w:r w:rsidR="00952EFA">
        <w:rPr>
          <w:lang w:val="en-GB"/>
        </w:rPr>
        <w:t xml:space="preserve"> node is to try and merge these order conflict branches directly. It does this by treating each branch trail as a transaction and check if the end MIV state when applying each transaction to the shared predecessor MIV state is the same. If it is the ordering conflict does not have an end conflict and the node may create a Merge Delta</w:t>
      </w:r>
      <w:r w:rsidR="002B71DE">
        <w:rPr>
          <w:lang w:val="en-GB"/>
        </w:rPr>
        <w:t xml:space="preserve"> in the Domain evolution trail. The Merge Delta is a transaction carrying two evolution trails (the branched trails) that when applied to a MIV state results in the same end state.</w:t>
      </w:r>
    </w:p>
    <w:p w:rsidR="002B71DE" w:rsidRDefault="002B71DE" w:rsidP="00E35AA4">
      <w:pPr>
        <w:pStyle w:val="BodyText"/>
        <w:rPr>
          <w:lang w:val="en-GB"/>
        </w:rPr>
      </w:pPr>
      <w:r>
        <w:rPr>
          <w:lang w:val="en-GB"/>
        </w:rPr>
        <w:lastRenderedPageBreak/>
        <w:t>MIV</w:t>
      </w:r>
      <w:r w:rsidRPr="002B71DE">
        <w:rPr>
          <w:vertAlign w:val="subscript"/>
          <w:lang w:val="en-GB"/>
        </w:rPr>
        <w:t>n</w:t>
      </w:r>
      <w:r>
        <w:rPr>
          <w:lang w:val="en-GB"/>
        </w:rPr>
        <w:t xml:space="preserve"> + B</w:t>
      </w:r>
      <w:r w:rsidRPr="002B71DE">
        <w:rPr>
          <w:vertAlign w:val="subscript"/>
          <w:lang w:val="en-GB"/>
        </w:rPr>
        <w:t>1</w:t>
      </w:r>
      <w:r>
        <w:rPr>
          <w:lang w:val="en-GB"/>
        </w:rPr>
        <w:t xml:space="preserve"> </w:t>
      </w:r>
      <w:r w:rsidRPr="002B71DE">
        <w:rPr>
          <w:lang w:val="en-GB"/>
        </w:rPr>
        <w:sym w:font="Wingdings" w:char="F0F3"/>
      </w:r>
      <w:r>
        <w:rPr>
          <w:lang w:val="en-GB"/>
        </w:rPr>
        <w:t xml:space="preserve"> MIV</w:t>
      </w:r>
      <w:r w:rsidRPr="002B71DE">
        <w:rPr>
          <w:vertAlign w:val="subscript"/>
          <w:lang w:val="en-GB"/>
        </w:rPr>
        <w:t>n</w:t>
      </w:r>
      <w:r>
        <w:rPr>
          <w:lang w:val="en-GB"/>
        </w:rPr>
        <w:t xml:space="preserve"> + B</w:t>
      </w:r>
      <w:r w:rsidRPr="002B71DE">
        <w:rPr>
          <w:vertAlign w:val="subscript"/>
          <w:lang w:val="en-GB"/>
        </w:rPr>
        <w:t>2</w:t>
      </w:r>
      <w:r>
        <w:rPr>
          <w:lang w:val="en-GB"/>
        </w:rPr>
        <w:t>; B</w:t>
      </w:r>
      <w:r w:rsidRPr="002B71DE">
        <w:rPr>
          <w:vertAlign w:val="subscript"/>
          <w:lang w:val="en-GB"/>
        </w:rPr>
        <w:t>1</w:t>
      </w:r>
      <w:r>
        <w:rPr>
          <w:lang w:val="en-GB"/>
        </w:rPr>
        <w:t xml:space="preserve"> and B</w:t>
      </w:r>
      <w:r w:rsidRPr="002B71DE">
        <w:rPr>
          <w:vertAlign w:val="subscript"/>
          <w:lang w:val="en-GB"/>
        </w:rPr>
        <w:t>2</w:t>
      </w:r>
      <w:r>
        <w:rPr>
          <w:lang w:val="en-GB"/>
        </w:rPr>
        <w:t xml:space="preserve"> being the branch evolution trails (transactions).</w:t>
      </w:r>
    </w:p>
    <w:p w:rsidR="00001185" w:rsidRDefault="00001185" w:rsidP="00001185">
      <w:pPr>
        <w:pStyle w:val="BodyText"/>
        <w:rPr>
          <w:lang w:val="en-GB"/>
        </w:rPr>
      </w:pPr>
      <w:r>
        <w:rPr>
          <w:lang w:val="en-GB"/>
        </w:rPr>
        <w:t>Change Conflicts due to Delta operations to the</w:t>
      </w:r>
      <w:r w:rsidR="00FD1653">
        <w:rPr>
          <w:lang w:val="en-GB"/>
        </w:rPr>
        <w:t xml:space="preserve"> same miv target (id and state) must also be handled by </w:t>
      </w:r>
      <w:proofErr w:type="gramStart"/>
      <w:r w:rsidR="00FD1653">
        <w:rPr>
          <w:lang w:val="en-GB"/>
        </w:rPr>
        <w:t>branching</w:t>
      </w:r>
      <w:proofErr w:type="gramEnd"/>
      <w:r w:rsidR="00FD1653">
        <w:rPr>
          <w:lang w:val="en-GB"/>
        </w:rPr>
        <w:t xml:space="preserve"> the evolution trail at the Deltas that targets the same miv (id and state). In this case the Branch Index is the index of the shared Delta target (</w:t>
      </w:r>
      <w:r w:rsidR="00F031DF">
        <w:rPr>
          <w:lang w:val="en-GB"/>
        </w:rPr>
        <w:t>the trail is shared until that after that Delta</w:t>
      </w:r>
      <w:r w:rsidR="00FD1653">
        <w:rPr>
          <w:lang w:val="en-GB"/>
        </w:rPr>
        <w:t>)</w:t>
      </w:r>
      <w:r w:rsidR="00F031DF">
        <w:rPr>
          <w:lang w:val="en-GB"/>
        </w:rPr>
        <w:t xml:space="preserve"> followed by the node Id of the first delta in the branched trail.</w:t>
      </w:r>
    </w:p>
    <w:p w:rsidR="00F031DF" w:rsidRDefault="00F031DF" w:rsidP="00F031DF">
      <w:pPr>
        <w:pStyle w:val="SourceTop"/>
        <w:rPr>
          <w:vertAlign w:val="subscript"/>
          <w:lang w:val="en-GB"/>
        </w:rPr>
      </w:pPr>
      <w:r>
        <w:rPr>
          <w:lang w:val="en-GB"/>
        </w:rPr>
        <w:t>Node 1 Trail: ∆</w:t>
      </w:r>
      <w:proofErr w:type="gramStart"/>
      <w:r>
        <w:rPr>
          <w:vertAlign w:val="subscript"/>
          <w:lang w:val="en-GB"/>
        </w:rPr>
        <w:t>1.1</w:t>
      </w:r>
      <w:r>
        <w:rPr>
          <w:lang w:val="en-GB"/>
        </w:rPr>
        <w:t xml:space="preserve"> ,</w:t>
      </w:r>
      <w:proofErr w:type="gramEnd"/>
      <w:r w:rsidRPr="00AF60C8">
        <w:rPr>
          <w:lang w:val="en-GB"/>
        </w:rPr>
        <w:t xml:space="preserve"> </w:t>
      </w:r>
      <w:r w:rsidRPr="00A66583">
        <w:rPr>
          <w:lang w:val="en-GB"/>
        </w:rPr>
        <w:t>∆</w:t>
      </w:r>
      <w:r w:rsidRPr="00A66583">
        <w:rPr>
          <w:vertAlign w:val="subscript"/>
          <w:lang w:val="en-GB"/>
        </w:rPr>
        <w:t>2.1</w:t>
      </w:r>
      <w:r>
        <w:rPr>
          <w:lang w:val="en-GB"/>
        </w:rPr>
        <w:t xml:space="preserve"> ,</w:t>
      </w:r>
      <w:r w:rsidRPr="00AF60C8">
        <w:rPr>
          <w:lang w:val="en-GB"/>
        </w:rPr>
        <w:t xml:space="preserve"> </w:t>
      </w:r>
      <w:r>
        <w:rPr>
          <w:lang w:val="en-GB"/>
        </w:rPr>
        <w:t>∆</w:t>
      </w:r>
      <w:r>
        <w:rPr>
          <w:vertAlign w:val="subscript"/>
          <w:lang w:val="en-GB"/>
        </w:rPr>
        <w:t>1.2</w:t>
      </w:r>
      <w:r>
        <w:rPr>
          <w:lang w:val="en-GB"/>
        </w:rPr>
        <w:t xml:space="preserve"> ,</w:t>
      </w:r>
      <w:r w:rsidRPr="00AF60C8">
        <w:rPr>
          <w:lang w:val="en-GB"/>
        </w:rPr>
        <w:t xml:space="preserve"> </w:t>
      </w:r>
      <w:r w:rsidRPr="00F031DF">
        <w:rPr>
          <w:lang w:val="en-GB"/>
        </w:rPr>
        <w:t>∆</w:t>
      </w:r>
      <w:r w:rsidRPr="00F031DF">
        <w:rPr>
          <w:vertAlign w:val="subscript"/>
          <w:lang w:val="en-GB"/>
        </w:rPr>
        <w:t>1.3</w:t>
      </w:r>
      <w:r w:rsidRPr="00F031DF">
        <w:rPr>
          <w:lang w:val="en-GB"/>
        </w:rPr>
        <w:t xml:space="preserve"> , ∆</w:t>
      </w:r>
      <w:r w:rsidRPr="00F031DF">
        <w:rPr>
          <w:vertAlign w:val="subscript"/>
          <w:lang w:val="en-GB"/>
        </w:rPr>
        <w:t>1.4</w:t>
      </w:r>
      <w:r w:rsidRPr="00F031DF">
        <w:rPr>
          <w:lang w:val="en-GB"/>
        </w:rPr>
        <w:t xml:space="preserve"> , ∆</w:t>
      </w:r>
      <w:r w:rsidRPr="00F031DF">
        <w:rPr>
          <w:vertAlign w:val="subscript"/>
          <w:lang w:val="en-GB"/>
        </w:rPr>
        <w:t>1.5</w:t>
      </w:r>
    </w:p>
    <w:p w:rsidR="00F031DF" w:rsidRDefault="00F031DF" w:rsidP="00F031DF">
      <w:pPr>
        <w:pStyle w:val="Source"/>
        <w:rPr>
          <w:vertAlign w:val="subscript"/>
          <w:lang w:val="en-GB"/>
        </w:rPr>
      </w:pPr>
      <w:r>
        <w:t>Branch:</w:t>
      </w:r>
      <w:r w:rsidRPr="005D75B5">
        <w:rPr>
          <w:lang w:val="en-GB"/>
        </w:rPr>
        <w:t xml:space="preserve"> </w:t>
      </w:r>
      <w:r>
        <w:rPr>
          <w:lang w:val="en-GB"/>
        </w:rPr>
        <w:t xml:space="preserve">                        </w:t>
      </w:r>
      <w:r w:rsidRPr="00A66583">
        <w:rPr>
          <w:shd w:val="clear" w:color="auto" w:fill="D9D9D9" w:themeFill="background1" w:themeFillShade="D9"/>
          <w:lang w:val="en-GB"/>
        </w:rPr>
        <w:t>∆</w:t>
      </w:r>
      <w:proofErr w:type="gramStart"/>
      <w:r w:rsidRPr="00A66583">
        <w:rPr>
          <w:shd w:val="clear" w:color="auto" w:fill="D9D9D9" w:themeFill="background1" w:themeFillShade="D9"/>
          <w:vertAlign w:val="subscript"/>
          <w:lang w:val="en-GB"/>
        </w:rPr>
        <w:t>1.2.1.1.5</w:t>
      </w:r>
      <w:r w:rsidRPr="00F031DF">
        <w:rPr>
          <w:lang w:val="en-GB"/>
        </w:rPr>
        <w:t xml:space="preserve"> ,</w:t>
      </w:r>
      <w:proofErr w:type="gramEnd"/>
      <w:r w:rsidRPr="00F031DF">
        <w:rPr>
          <w:lang w:val="en-GB"/>
        </w:rPr>
        <w:t xml:space="preserve"> ∆</w:t>
      </w:r>
      <w:r w:rsidRPr="00F031DF">
        <w:rPr>
          <w:vertAlign w:val="subscript"/>
          <w:lang w:val="en-GB"/>
        </w:rPr>
        <w:t>1.2.1.1.4</w:t>
      </w:r>
      <w:r w:rsidRPr="00F031DF">
        <w:rPr>
          <w:lang w:val="en-GB"/>
        </w:rPr>
        <w:t xml:space="preserve"> , ∆</w:t>
      </w:r>
      <w:r w:rsidRPr="00F031DF">
        <w:rPr>
          <w:vertAlign w:val="subscript"/>
          <w:lang w:val="en-GB"/>
        </w:rPr>
        <w:t>1.2.1.1.5</w:t>
      </w:r>
    </w:p>
    <w:p w:rsidR="00F031DF" w:rsidRDefault="00F031DF" w:rsidP="00F031DF">
      <w:pPr>
        <w:pStyle w:val="Source"/>
      </w:pPr>
    </w:p>
    <w:p w:rsidR="00F031DF" w:rsidRDefault="00F031DF" w:rsidP="00F031DF">
      <w:pPr>
        <w:pStyle w:val="Source"/>
        <w:rPr>
          <w:shd w:val="clear" w:color="auto" w:fill="F2F2F2" w:themeFill="background1" w:themeFillShade="F2"/>
          <w:lang w:val="en-GB"/>
        </w:rPr>
      </w:pPr>
      <w:r>
        <w:t xml:space="preserve">Node 2 Trail: </w:t>
      </w:r>
      <w:r>
        <w:rPr>
          <w:lang w:val="en-GB"/>
        </w:rPr>
        <w:t>∆</w:t>
      </w:r>
      <w:proofErr w:type="gramStart"/>
      <w:r>
        <w:rPr>
          <w:vertAlign w:val="subscript"/>
          <w:lang w:val="en-GB"/>
        </w:rPr>
        <w:t>1.1</w:t>
      </w:r>
      <w:r>
        <w:rPr>
          <w:lang w:val="en-GB"/>
        </w:rPr>
        <w:t xml:space="preserve"> ,</w:t>
      </w:r>
      <w:proofErr w:type="gramEnd"/>
      <w:r w:rsidRPr="00AF60C8">
        <w:rPr>
          <w:lang w:val="en-GB"/>
        </w:rPr>
        <w:t xml:space="preserve"> </w:t>
      </w:r>
      <w:r>
        <w:rPr>
          <w:lang w:val="en-GB"/>
        </w:rPr>
        <w:t>∆</w:t>
      </w:r>
      <w:r>
        <w:rPr>
          <w:vertAlign w:val="subscript"/>
          <w:lang w:val="en-GB"/>
        </w:rPr>
        <w:t>2.1</w:t>
      </w:r>
      <w:r>
        <w:rPr>
          <w:lang w:val="en-GB"/>
        </w:rPr>
        <w:t xml:space="preserve"> ,</w:t>
      </w:r>
      <w:r w:rsidRPr="00AF60C8">
        <w:rPr>
          <w:lang w:val="en-GB"/>
        </w:rPr>
        <w:t xml:space="preserve"> </w:t>
      </w:r>
      <w:r>
        <w:rPr>
          <w:lang w:val="en-GB"/>
        </w:rPr>
        <w:t>∆</w:t>
      </w:r>
      <w:r>
        <w:rPr>
          <w:vertAlign w:val="subscript"/>
          <w:lang w:val="en-GB"/>
        </w:rPr>
        <w:t>1.2</w:t>
      </w:r>
      <w:r>
        <w:rPr>
          <w:lang w:val="en-GB"/>
        </w:rPr>
        <w:t xml:space="preserve"> ,</w:t>
      </w:r>
      <w:r w:rsidRPr="00AF60C8">
        <w:rPr>
          <w:lang w:val="en-GB"/>
        </w:rPr>
        <w:t xml:space="preserve"> </w:t>
      </w:r>
      <w:r w:rsidRPr="00F031DF">
        <w:rPr>
          <w:lang w:val="en-GB"/>
        </w:rPr>
        <w:t>∆</w:t>
      </w:r>
      <w:r w:rsidRPr="00F031DF">
        <w:rPr>
          <w:vertAlign w:val="subscript"/>
          <w:lang w:val="en-GB"/>
        </w:rPr>
        <w:t>2.2</w:t>
      </w:r>
      <w:r w:rsidRPr="00F031DF">
        <w:rPr>
          <w:lang w:val="en-GB"/>
        </w:rPr>
        <w:t xml:space="preserve"> , ∆</w:t>
      </w:r>
      <w:r w:rsidRPr="00F031DF">
        <w:rPr>
          <w:vertAlign w:val="subscript"/>
          <w:lang w:val="en-GB"/>
        </w:rPr>
        <w:t>2.3</w:t>
      </w:r>
      <w:r w:rsidRPr="00F031DF">
        <w:rPr>
          <w:lang w:val="en-GB"/>
        </w:rPr>
        <w:t xml:space="preserve"> , ∆</w:t>
      </w:r>
      <w:r w:rsidRPr="00F031DF">
        <w:rPr>
          <w:vertAlign w:val="subscript"/>
          <w:lang w:val="en-GB"/>
        </w:rPr>
        <w:t>2.4</w:t>
      </w:r>
    </w:p>
    <w:p w:rsidR="00F031DF" w:rsidRPr="000977FE" w:rsidRDefault="00F031DF" w:rsidP="00F031DF">
      <w:pPr>
        <w:pStyle w:val="Source"/>
        <w:rPr>
          <w:shd w:val="clear" w:color="auto" w:fill="F2F2F2" w:themeFill="background1" w:themeFillShade="F2"/>
          <w:lang w:val="en-GB"/>
        </w:rPr>
      </w:pPr>
      <w:r>
        <w:rPr>
          <w:shd w:val="clear" w:color="auto" w:fill="F2F2F2" w:themeFill="background1" w:themeFillShade="F2"/>
          <w:lang w:val="en-GB"/>
        </w:rPr>
        <w:t xml:space="preserve">Branch: </w:t>
      </w:r>
      <w:r>
        <w:rPr>
          <w:lang w:val="en-GB"/>
        </w:rPr>
        <w:t xml:space="preserve">                        </w:t>
      </w:r>
      <w:r w:rsidRPr="00F031DF">
        <w:rPr>
          <w:lang w:val="en-GB"/>
        </w:rPr>
        <w:t>∆</w:t>
      </w:r>
      <w:proofErr w:type="gramStart"/>
      <w:r w:rsidRPr="00F031DF">
        <w:rPr>
          <w:vertAlign w:val="subscript"/>
          <w:lang w:val="en-GB"/>
        </w:rPr>
        <w:t>1.2.2.2.2</w:t>
      </w:r>
      <w:r w:rsidRPr="00F031DF">
        <w:rPr>
          <w:lang w:val="en-GB"/>
        </w:rPr>
        <w:t xml:space="preserve"> ,</w:t>
      </w:r>
      <w:proofErr w:type="gramEnd"/>
      <w:r w:rsidRPr="00F031DF">
        <w:rPr>
          <w:lang w:val="en-GB"/>
        </w:rPr>
        <w:t xml:space="preserve"> </w:t>
      </w:r>
      <w:r w:rsidRPr="00F031DF">
        <w:rPr>
          <w:shd w:val="clear" w:color="auto" w:fill="D9D9D9" w:themeFill="background1" w:themeFillShade="D9"/>
          <w:lang w:val="en-GB"/>
        </w:rPr>
        <w:t>∆</w:t>
      </w:r>
      <w:r w:rsidRPr="00F031DF">
        <w:rPr>
          <w:shd w:val="clear" w:color="auto" w:fill="D9D9D9" w:themeFill="background1" w:themeFillShade="D9"/>
          <w:vertAlign w:val="subscript"/>
          <w:lang w:val="en-GB"/>
        </w:rPr>
        <w:t>1.2.2.2.3</w:t>
      </w:r>
      <w:r w:rsidRPr="00F031DF">
        <w:rPr>
          <w:lang w:val="en-GB"/>
        </w:rPr>
        <w:t xml:space="preserve"> , ∆</w:t>
      </w:r>
      <w:r w:rsidRPr="00F031DF">
        <w:rPr>
          <w:vertAlign w:val="subscript"/>
          <w:lang w:val="en-GB"/>
        </w:rPr>
        <w:t>1.2.2.2.4</w:t>
      </w:r>
    </w:p>
    <w:p w:rsidR="00F031DF" w:rsidRDefault="00EC7A06" w:rsidP="00001185">
      <w:pPr>
        <w:pStyle w:val="BodyText"/>
        <w:rPr>
          <w:lang w:val="en-GB"/>
        </w:rPr>
      </w:pPr>
      <w:r>
        <w:rPr>
          <w:lang w:val="en-GB"/>
        </w:rPr>
        <w:t xml:space="preserve">Note that a change conflict always results in an ordering conflict as it may only occur on separate nodes. On the same node the Domain manager will ensure that there exists only one instance of a miv (id and state) </w:t>
      </w:r>
      <w:r w:rsidR="00F50EDE">
        <w:rPr>
          <w:lang w:val="en-GB"/>
        </w:rPr>
        <w:t xml:space="preserve">and </w:t>
      </w:r>
      <w:proofErr w:type="gramStart"/>
      <w:r w:rsidR="00F50EDE">
        <w:rPr>
          <w:lang w:val="en-GB"/>
        </w:rPr>
        <w:t>synchronize</w:t>
      </w:r>
      <w:proofErr w:type="gramEnd"/>
      <w:r w:rsidR="00F50EDE">
        <w:rPr>
          <w:lang w:val="en-GB"/>
        </w:rPr>
        <w:t xml:space="preserve"> change operations so that each mivs state is updated each time it is changed and a delta targets it.</w:t>
      </w:r>
    </w:p>
    <w:p w:rsidR="00B22680" w:rsidRDefault="009503E0" w:rsidP="00B22680">
      <w:pPr>
        <w:pStyle w:val="BodyText"/>
        <w:rPr>
          <w:rStyle w:val="Emphasis"/>
          <w:lang w:val="en-GB"/>
        </w:rPr>
      </w:pPr>
      <w:r w:rsidRPr="00C81D35">
        <w:rPr>
          <w:rStyle w:val="Emphasis"/>
          <w:lang w:val="en-GB"/>
        </w:rPr>
        <w:t>User interface Issue</w:t>
      </w:r>
      <w:r w:rsidR="00B22680" w:rsidRPr="00C81D35">
        <w:rPr>
          <w:rStyle w:val="Emphasis"/>
          <w:lang w:val="en-GB"/>
        </w:rPr>
        <w:t xml:space="preserve">: How should we provide a view of the branch to the user and/or the application? A branched file should be replaced with a folder containing the branched file. But how about branched application data? How do we enable the user to see that a branch has been </w:t>
      </w:r>
      <w:r w:rsidRPr="00C81D35">
        <w:rPr>
          <w:rStyle w:val="Emphasis"/>
          <w:lang w:val="en-GB"/>
        </w:rPr>
        <w:t>made?</w:t>
      </w:r>
      <w:r w:rsidR="00B22680" w:rsidRPr="00C81D35">
        <w:rPr>
          <w:rStyle w:val="Emphasis"/>
          <w:lang w:val="en-GB"/>
        </w:rPr>
        <w:t xml:space="preserve"> How do we enable the user to merge the data when the </w:t>
      </w:r>
      <w:r w:rsidR="00FE215E" w:rsidRPr="00C81D35">
        <w:rPr>
          <w:rStyle w:val="Emphasis"/>
          <w:lang w:val="en-GB"/>
        </w:rPr>
        <w:t xml:space="preserve">branched </w:t>
      </w:r>
      <w:r w:rsidR="00B22680" w:rsidRPr="00C81D35">
        <w:rPr>
          <w:rStyle w:val="Emphasis"/>
          <w:lang w:val="en-GB"/>
        </w:rPr>
        <w:t>data is operated by an application?</w:t>
      </w:r>
    </w:p>
    <w:p w:rsidR="001B1848" w:rsidRDefault="001B1848" w:rsidP="001B1848">
      <w:pPr>
        <w:pStyle w:val="Heading3"/>
      </w:pPr>
      <w:r w:rsidRPr="001B1848">
        <w:t>Branching mechanism</w:t>
      </w:r>
    </w:p>
    <w:p w:rsidR="001B1848" w:rsidRDefault="001B1848" w:rsidP="001B1848">
      <w:pPr>
        <w:pStyle w:val="BodyText"/>
      </w:pPr>
      <w:r>
        <w:t>Each node must be associated with a branch index bi(node) and every node of the Domain must calculate the same branch index of any node.</w:t>
      </w:r>
    </w:p>
    <w:p w:rsidR="001B1848" w:rsidRDefault="001B1848" w:rsidP="001B1848">
      <w:pPr>
        <w:pStyle w:val="BodyText"/>
      </w:pPr>
      <w:r>
        <w:t xml:space="preserve">When a Node receives a Delta </w:t>
      </w:r>
      <w:r w:rsidR="00001185">
        <w:t xml:space="preserve">that conflicts with </w:t>
      </w:r>
      <w:r>
        <w:t xml:space="preserve">another Delta </w:t>
      </w:r>
      <w:r w:rsidR="00001185">
        <w:t xml:space="preserve">it </w:t>
      </w:r>
      <w:r>
        <w:t>must create a new Delta with the same content but with a branching index and distribute it.</w:t>
      </w:r>
    </w:p>
    <w:p w:rsidR="001B1848" w:rsidRPr="001B1848" w:rsidRDefault="00001185" w:rsidP="001B1848">
      <w:pPr>
        <w:pStyle w:val="BodyText"/>
      </w:pPr>
      <w:r>
        <w:t xml:space="preserve">A Branch Delta always replaces the original unbranched one. </w:t>
      </w:r>
      <w:r w:rsidR="00D01136">
        <w:t>(</w:t>
      </w:r>
      <w:r w:rsidR="00D01136" w:rsidRPr="00D01136">
        <w:rPr>
          <w:rStyle w:val="Emphasis"/>
        </w:rPr>
        <w:t>Note how this is true regardless of what node created the replaced delta. The receiving node will receive a branching index from other nodes as they detect conflicts and the original delta is obsolete regardless of if there are just one or many conflicts</w:t>
      </w:r>
      <w:r w:rsidR="00D01136">
        <w:t>).</w:t>
      </w:r>
    </w:p>
    <w:p w:rsidR="00802EFB" w:rsidRPr="00C81D35" w:rsidRDefault="00802EFB" w:rsidP="00802EFB">
      <w:pPr>
        <w:pStyle w:val="Heading2"/>
        <w:rPr>
          <w:lang w:val="en-GB"/>
        </w:rPr>
      </w:pPr>
      <w:r w:rsidRPr="00C81D35">
        <w:rPr>
          <w:lang w:val="en-GB"/>
        </w:rPr>
        <w:t>The Time Travel mechanism</w:t>
      </w:r>
      <w:bookmarkEnd w:id="43"/>
    </w:p>
    <w:p w:rsidR="00802EFB" w:rsidRPr="00C81D35" w:rsidRDefault="00802EFB" w:rsidP="00802EFB">
      <w:pPr>
        <w:pStyle w:val="BodyText"/>
        <w:rPr>
          <w:lang w:val="en-GB"/>
        </w:rPr>
      </w:pPr>
      <w:r w:rsidRPr="00C81D35">
        <w:rPr>
          <w:lang w:val="en-GB"/>
        </w:rPr>
        <w:t>The Time Travel mechanism enables a Darwinet domain to be instantiated and operated at any point in time through its history of evolution.</w:t>
      </w:r>
    </w:p>
    <w:p w:rsidR="00802EFB" w:rsidRPr="00C81D35" w:rsidRDefault="00802EFB" w:rsidP="00802EFB">
      <w:pPr>
        <w:pStyle w:val="Heading3"/>
        <w:rPr>
          <w:lang w:val="en-GB"/>
        </w:rPr>
      </w:pPr>
      <w:bookmarkStart w:id="44" w:name="_Toc305080266"/>
      <w:r w:rsidRPr="00C81D35">
        <w:rPr>
          <w:lang w:val="en-GB"/>
        </w:rPr>
        <w:t>Domain View Time Travel</w:t>
      </w:r>
      <w:bookmarkEnd w:id="44"/>
    </w:p>
    <w:p w:rsidR="00802EFB" w:rsidRPr="00C81D35" w:rsidRDefault="00802EFB" w:rsidP="00802EFB">
      <w:pPr>
        <w:pStyle w:val="BodyText"/>
        <w:rPr>
          <w:lang w:val="en-GB"/>
        </w:rPr>
      </w:pPr>
      <w:r w:rsidRPr="00C81D35">
        <w:rPr>
          <w:lang w:val="en-GB"/>
        </w:rPr>
        <w:t>Time Tr</w:t>
      </w:r>
      <w:r w:rsidR="00213226" w:rsidRPr="00C81D35">
        <w:rPr>
          <w:lang w:val="en-GB"/>
        </w:rPr>
        <w:t>avel is provided by enabling a V</w:t>
      </w:r>
      <w:r w:rsidRPr="00C81D35">
        <w:rPr>
          <w:lang w:val="en-GB"/>
        </w:rPr>
        <w:t>iew to be fixed at any point in the time of domain evolution.</w:t>
      </w:r>
    </w:p>
    <w:p w:rsidR="00802EFB" w:rsidRPr="00C81D35" w:rsidRDefault="00802EFB" w:rsidP="00802EFB">
      <w:pPr>
        <w:pStyle w:val="BodyText"/>
        <w:rPr>
          <w:lang w:val="en-GB"/>
        </w:rPr>
      </w:pPr>
      <w:r w:rsidRPr="00C81D35">
        <w:rPr>
          <w:lang w:val="en-GB"/>
        </w:rPr>
        <w:t>A Darwinet Application may provide a user interface control to allow the user to roll back the application and the viewed data to a previous state.</w:t>
      </w:r>
    </w:p>
    <w:p w:rsidR="00802EFB" w:rsidRPr="00C81D35" w:rsidRDefault="00802EFB" w:rsidP="00802EFB">
      <w:pPr>
        <w:pStyle w:val="BodyText"/>
        <w:rPr>
          <w:lang w:val="en-GB"/>
        </w:rPr>
      </w:pPr>
      <w:r w:rsidRPr="00C81D35">
        <w:rPr>
          <w:lang w:val="en-GB"/>
        </w:rPr>
        <w:t>It is the Darwinet View that provides Time Travel Services to an Application.</w:t>
      </w:r>
    </w:p>
    <w:p w:rsidR="00802EFB" w:rsidRPr="00C81D35" w:rsidRDefault="00802EFB" w:rsidP="00802EFB">
      <w:pPr>
        <w:pStyle w:val="BodyText"/>
        <w:rPr>
          <w:lang w:val="en-GB"/>
        </w:rPr>
      </w:pPr>
      <w:r w:rsidRPr="00C81D35">
        <w:rPr>
          <w:lang w:val="en-GB"/>
        </w:rPr>
        <w:t>The Application signals to the View to view a specific point in time. The View then moves from current point in time to the required one. In the travel the View generates Changes and sends them to the Application to update the GUI as the changes are made.</w:t>
      </w:r>
    </w:p>
    <w:p w:rsidR="00802EFB" w:rsidRPr="00C81D35" w:rsidRDefault="00802EFB" w:rsidP="00802EFB">
      <w:pPr>
        <w:pStyle w:val="Heading3"/>
        <w:rPr>
          <w:lang w:val="en-GB"/>
        </w:rPr>
      </w:pPr>
      <w:bookmarkStart w:id="45" w:name="_Toc305080267"/>
      <w:r w:rsidRPr="00C81D35">
        <w:rPr>
          <w:lang w:val="en-GB"/>
        </w:rPr>
        <w:lastRenderedPageBreak/>
        <w:t>Time Travel over Application change barriers</w:t>
      </w:r>
      <w:bookmarkEnd w:id="45"/>
    </w:p>
    <w:p w:rsidR="00802EFB" w:rsidRPr="00C81D35" w:rsidRDefault="00802EFB" w:rsidP="00802EFB">
      <w:pPr>
        <w:pStyle w:val="BodyText"/>
        <w:rPr>
          <w:lang w:val="en-GB"/>
        </w:rPr>
      </w:pPr>
      <w:r w:rsidRPr="00C81D35">
        <w:rPr>
          <w:lang w:val="en-GB"/>
        </w:rPr>
        <w:t>An Application may request a Domain view to move back to a point where the Application itself changes.</w:t>
      </w:r>
    </w:p>
    <w:p w:rsidR="00802EFB" w:rsidRPr="00C81D35" w:rsidRDefault="00802EFB" w:rsidP="00802EFB">
      <w:pPr>
        <w:pStyle w:val="BodyText"/>
        <w:rPr>
          <w:lang w:val="en-GB"/>
        </w:rPr>
      </w:pPr>
      <w:r w:rsidRPr="00C81D35">
        <w:rPr>
          <w:lang w:val="en-GB"/>
        </w:rPr>
        <w:t xml:space="preserve">Basically it is the Domain view that is responsible to shut down current version of the Application and then </w:t>
      </w:r>
      <w:r w:rsidR="006C3A25" w:rsidRPr="00C81D35">
        <w:rPr>
          <w:lang w:val="en-GB"/>
        </w:rPr>
        <w:t>start</w:t>
      </w:r>
      <w:r w:rsidRPr="00C81D35">
        <w:rPr>
          <w:lang w:val="en-GB"/>
        </w:rPr>
        <w:t xml:space="preserve"> the new version of the application.</w:t>
      </w:r>
    </w:p>
    <w:p w:rsidR="00802EFB" w:rsidRPr="00C81D35" w:rsidRDefault="00802EFB" w:rsidP="00802EFB">
      <w:pPr>
        <w:pStyle w:val="BodyText"/>
        <w:rPr>
          <w:lang w:val="en-GB"/>
        </w:rPr>
      </w:pPr>
      <w:r w:rsidRPr="00C81D35">
        <w:rPr>
          <w:lang w:val="en-GB"/>
        </w:rPr>
        <w:t>But that may not be possible on all platforms.</w:t>
      </w:r>
    </w:p>
    <w:p w:rsidR="00802EFB" w:rsidRPr="00C81D35" w:rsidRDefault="00802EFB" w:rsidP="005263F1">
      <w:pPr>
        <w:pStyle w:val="BodyText"/>
        <w:numPr>
          <w:ilvl w:val="0"/>
          <w:numId w:val="16"/>
        </w:numPr>
        <w:rPr>
          <w:lang w:val="en-GB"/>
        </w:rPr>
      </w:pPr>
      <w:r w:rsidRPr="00C81D35">
        <w:rPr>
          <w:lang w:val="en-GB"/>
        </w:rPr>
        <w:t>In Microsoft Windows the Domain view may be provided by a virtual drive in the File Explorer. When the view needs to replace an executing application it shuts down current application, assembles the new Exe-file and then executes the new one.</w:t>
      </w:r>
    </w:p>
    <w:p w:rsidR="00802EFB" w:rsidRPr="00C81D35" w:rsidRDefault="00802EFB" w:rsidP="005263F1">
      <w:pPr>
        <w:pStyle w:val="BodyText"/>
        <w:numPr>
          <w:ilvl w:val="0"/>
          <w:numId w:val="16"/>
        </w:numPr>
        <w:rPr>
          <w:lang w:val="en-GB"/>
        </w:rPr>
      </w:pPr>
      <w:r w:rsidRPr="00C81D35">
        <w:rPr>
          <w:lang w:val="en-GB"/>
        </w:rPr>
        <w:t>In OS X…</w:t>
      </w:r>
    </w:p>
    <w:p w:rsidR="00802EFB" w:rsidRPr="00C81D35" w:rsidRDefault="00802EFB" w:rsidP="005263F1">
      <w:pPr>
        <w:pStyle w:val="BodyText"/>
        <w:numPr>
          <w:ilvl w:val="0"/>
          <w:numId w:val="16"/>
        </w:numPr>
        <w:rPr>
          <w:lang w:val="en-GB"/>
        </w:rPr>
      </w:pPr>
      <w:r w:rsidRPr="00C81D35">
        <w:rPr>
          <w:lang w:val="en-GB"/>
        </w:rPr>
        <w:t>In Apple iOS…</w:t>
      </w:r>
    </w:p>
    <w:p w:rsidR="00802EFB" w:rsidRPr="00C81D35" w:rsidRDefault="00802EFB" w:rsidP="005263F1">
      <w:pPr>
        <w:pStyle w:val="BodyText"/>
        <w:numPr>
          <w:ilvl w:val="0"/>
          <w:numId w:val="16"/>
        </w:numPr>
        <w:rPr>
          <w:lang w:val="en-GB"/>
        </w:rPr>
      </w:pPr>
      <w:r w:rsidRPr="00C81D35">
        <w:rPr>
          <w:lang w:val="en-GB"/>
        </w:rPr>
        <w:t>In Android…</w:t>
      </w:r>
    </w:p>
    <w:p w:rsidR="00802EFB" w:rsidRPr="00C81D35" w:rsidRDefault="00802EFB" w:rsidP="005263F1">
      <w:pPr>
        <w:pStyle w:val="BodyText"/>
        <w:numPr>
          <w:ilvl w:val="0"/>
          <w:numId w:val="16"/>
        </w:numPr>
        <w:rPr>
          <w:lang w:val="en-GB"/>
        </w:rPr>
      </w:pPr>
      <w:r w:rsidRPr="00C81D35">
        <w:rPr>
          <w:lang w:val="en-GB"/>
        </w:rPr>
        <w:t xml:space="preserve">In </w:t>
      </w:r>
      <w:r w:rsidR="006C3A25" w:rsidRPr="00C81D35">
        <w:rPr>
          <w:lang w:val="en-GB"/>
        </w:rPr>
        <w:t>UNIX</w:t>
      </w:r>
      <w:r w:rsidRPr="00C81D35">
        <w:rPr>
          <w:lang w:val="en-GB"/>
        </w:rPr>
        <w:t>…</w:t>
      </w:r>
    </w:p>
    <w:p w:rsidR="00802EFB" w:rsidRPr="00C81D35" w:rsidRDefault="00802EFB" w:rsidP="00802EFB">
      <w:pPr>
        <w:pStyle w:val="BodyText"/>
        <w:rPr>
          <w:lang w:val="en-GB"/>
        </w:rPr>
      </w:pPr>
      <w:r w:rsidRPr="00C81D35">
        <w:rPr>
          <w:lang w:val="en-GB"/>
        </w:rPr>
        <w:t>Well. This needs a little more thinking!</w:t>
      </w:r>
    </w:p>
    <w:p w:rsidR="00802EFB" w:rsidRPr="00C81D35" w:rsidRDefault="00802EFB" w:rsidP="00802EFB">
      <w:pPr>
        <w:pStyle w:val="Heading2"/>
        <w:rPr>
          <w:lang w:val="en-GB"/>
        </w:rPr>
      </w:pPr>
      <w:bookmarkStart w:id="46" w:name="_Toc305080268"/>
      <w:r w:rsidRPr="00C81D35">
        <w:rPr>
          <w:lang w:val="en-GB"/>
        </w:rPr>
        <w:t>Value as function of time Mechanism</w:t>
      </w:r>
      <w:bookmarkEnd w:id="46"/>
    </w:p>
    <w:p w:rsidR="00802EFB" w:rsidRPr="00C81D35" w:rsidRDefault="00802EFB" w:rsidP="00802EFB">
      <w:pPr>
        <w:pStyle w:val="BodyText"/>
        <w:rPr>
          <w:lang w:val="en-GB"/>
        </w:rPr>
      </w:pPr>
      <w:r w:rsidRPr="00C81D35">
        <w:rPr>
          <w:lang w:val="en-GB"/>
        </w:rPr>
        <w:t>The “Value as function of Time” mechanism provides means to an Application to retrieve the contents of a value at a specific point in time. This service is provided by the Domain view and it is based on the Evolution trail of a specified value instance.</w:t>
      </w:r>
    </w:p>
    <w:p w:rsidR="00AA25DD" w:rsidRPr="00C81D35" w:rsidRDefault="00AA25DD" w:rsidP="00802EFB">
      <w:pPr>
        <w:pStyle w:val="BodyText"/>
        <w:rPr>
          <w:lang w:val="en-GB"/>
        </w:rPr>
      </w:pPr>
      <w:r w:rsidRPr="00C81D35">
        <w:rPr>
          <w:noProof/>
        </w:rPr>
        <mc:AlternateContent>
          <mc:Choice Requires="wpc">
            <w:drawing>
              <wp:inline distT="0" distB="0" distL="0" distR="0" wp14:anchorId="2E1B59BD" wp14:editId="6A4E6C98">
                <wp:extent cx="4242435" cy="1009650"/>
                <wp:effectExtent l="38100" t="0" r="0" b="0"/>
                <wp:docPr id="551" name="Canvas 5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37" name="AutoShape 106"/>
                        <wps:cNvSpPr>
                          <a:spLocks noChangeArrowheads="1"/>
                        </wps:cNvSpPr>
                        <wps:spPr bwMode="auto">
                          <a:xfrm>
                            <a:off x="0" y="248595"/>
                            <a:ext cx="126689" cy="122605"/>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38" name="AutoShape 107"/>
                        <wps:cNvSpPr>
                          <a:spLocks noChangeArrowheads="1"/>
                        </wps:cNvSpPr>
                        <wps:spPr bwMode="auto">
                          <a:xfrm>
                            <a:off x="126689" y="267649"/>
                            <a:ext cx="120065"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539" name="Oval 108"/>
                        <wps:cNvSpPr>
                          <a:spLocks noChangeArrowheads="1"/>
                        </wps:cNvSpPr>
                        <wps:spPr bwMode="auto">
                          <a:xfrm>
                            <a:off x="246754" y="249424"/>
                            <a:ext cx="122549" cy="121777"/>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540" name="Rectangle 109"/>
                        <wps:cNvSpPr>
                          <a:spLocks noChangeArrowheads="1"/>
                        </wps:cNvSpPr>
                        <wps:spPr bwMode="auto">
                          <a:xfrm>
                            <a:off x="369303" y="248595"/>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541" name="Rectangle 110"/>
                        <wps:cNvSpPr>
                          <a:spLocks noChangeArrowheads="1"/>
                        </wps:cNvSpPr>
                        <wps:spPr bwMode="auto">
                          <a:xfrm>
                            <a:off x="855359" y="248595"/>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542" name="Rectangle 111"/>
                        <wps:cNvSpPr>
                          <a:spLocks noChangeArrowheads="1"/>
                        </wps:cNvSpPr>
                        <wps:spPr bwMode="auto">
                          <a:xfrm>
                            <a:off x="977908" y="249424"/>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543" name="Rectangle 112"/>
                        <wps:cNvSpPr>
                          <a:spLocks noChangeArrowheads="1"/>
                        </wps:cNvSpPr>
                        <wps:spPr bwMode="auto">
                          <a:xfrm>
                            <a:off x="1223007" y="249424"/>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544" name="Rectangle 113"/>
                        <wps:cNvSpPr>
                          <a:spLocks noChangeArrowheads="1"/>
                        </wps:cNvSpPr>
                        <wps:spPr bwMode="auto">
                          <a:xfrm>
                            <a:off x="1468105" y="247767"/>
                            <a:ext cx="122549" cy="121777"/>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545" name="Rectangle 114"/>
                        <wps:cNvSpPr>
                          <a:spLocks noChangeArrowheads="1"/>
                        </wps:cNvSpPr>
                        <wps:spPr bwMode="auto">
                          <a:xfrm>
                            <a:off x="1100458" y="249424"/>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546" name="Oval 115"/>
                        <wps:cNvSpPr>
                          <a:spLocks noChangeArrowheads="1"/>
                        </wps:cNvSpPr>
                        <wps:spPr bwMode="auto">
                          <a:xfrm>
                            <a:off x="729498" y="249424"/>
                            <a:ext cx="122549" cy="121777"/>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547" name="Oval 116"/>
                        <wps:cNvSpPr>
                          <a:spLocks noChangeArrowheads="1"/>
                        </wps:cNvSpPr>
                        <wps:spPr bwMode="auto">
                          <a:xfrm>
                            <a:off x="1345556" y="248595"/>
                            <a:ext cx="122549" cy="12094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548" name="AutoShape 117"/>
                        <wps:cNvSpPr>
                          <a:spLocks noChangeArrowheads="1"/>
                        </wps:cNvSpPr>
                        <wps:spPr bwMode="auto">
                          <a:xfrm>
                            <a:off x="610261" y="248595"/>
                            <a:ext cx="119237"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549" name="AutoShape 118"/>
                        <wps:cNvSpPr>
                          <a:spLocks noChangeArrowheads="1"/>
                        </wps:cNvSpPr>
                        <wps:spPr bwMode="auto">
                          <a:xfrm>
                            <a:off x="491853" y="249424"/>
                            <a:ext cx="118409"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550" name="AutoShape 162"/>
                        <wps:cNvCnPr>
                          <a:cxnSpLocks noChangeShapeType="1"/>
                        </wps:cNvCnPr>
                        <wps:spPr bwMode="auto">
                          <a:xfrm>
                            <a:off x="1223007" y="126007"/>
                            <a:ext cx="442170" cy="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553" name="Straight Arrow Connector 553"/>
                        <wps:cNvCnPr/>
                        <wps:spPr>
                          <a:xfrm flipV="1">
                            <a:off x="1124115" y="372029"/>
                            <a:ext cx="0" cy="3362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68" name="Text Box 568"/>
                        <wps:cNvSpPr txBox="1"/>
                        <wps:spPr>
                          <a:xfrm>
                            <a:off x="701882" y="702259"/>
                            <a:ext cx="923290" cy="2679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M(t), I(t), V(t)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551" o:spid="_x0000_s1389" editas="canvas" style="width:334.05pt;height:79.5pt;mso-position-horizontal-relative:char;mso-position-vertical-relative:line" coordsize="42424,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">
                <v:shape id="_x0000_s1390" type="#_x0000_t75" style="position:absolute;width:42424;height:10096;visibility:visible;mso-wrap-style:square">
                  <v:fill o:detectmouseclick="t"/>
                  <v:path o:connecttype="none"/>
                </v:shape>
                <v:shape id="AutoShape 106" o:spid="_x0000_s1391" style="position:absolute;top:2485;width:1266;height:1227;visibility:visible;mso-wrap-style:square;v-text-anchor:top" coordsize="126689,122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cIdcUA&#10;AADcAAAADwAAAGRycy9kb3ducmV2LnhtbESPQWsCMRSE7wX/Q3iF3jRbi23ZGkUWi56ktaXQ22Pz&#10;NlncvKybdF3/vRGEHoeZ+YaZLwfXiJ66UHtW8DjJQBCXXtdsFHx/vY9fQYSIrLHxTArOFGC5GN3N&#10;Mdf+xJ/U76MRCcIhRwU2xjaXMpSWHIaJb4mTV/nOYUyyM1J3eEpw18hplj1LhzWnBYstFZbKw/7P&#10;KSgO5Wpmdo3dFD/rio+/vZEflVIP98PqDUSkIf6Hb+2tVjB7eoHrmXQE5O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Bwh1xQAAANwAAAAPAAAAAAAAAAAAAAAAAJgCAABkcnMv&#10;ZG93bnJldi54bWxQSwUGAAAAAAQABAD1AAAAigMAAAAA&#10;" path="m,46831r48391,l63345,,78298,46831r48391,l87540,75774r14953,46831l63345,93661,24196,122605,39149,75774,,46831xe">
                  <v:stroke joinstyle="miter"/>
                  <v:path o:connecttype="custom" o:connectlocs="0,46831;48391,46831;63345,0;78298,46831;126689,46831;87540,75774;102493,122605;63345,93661;24196,122605;39149,75774;0,46831" o:connectangles="0,0,0,0,0,0,0,0,0,0,0"/>
                </v:shape>
                <v:shape id="AutoShape 107" o:spid="_x0000_s1392" type="#_x0000_t5" style="position:absolute;left:1266;top:2676;width:1201;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RgvsIA&#10;AADcAAAADwAAAGRycy9kb3ducmV2LnhtbERPz2vCMBS+D/wfwhO8ramTjVEbRZRBL4O18+Dx2Tzb&#10;aPNSmmi7/345DHb8+H7n28l24kGDN44VLJMUBHHttOFGwfH74/kdhA/IGjvHpOCHPGw3s6ccM+1G&#10;LulRhUbEEPYZKmhD6DMpfd2SRZ+4njhyFzdYDBEOjdQDjjHcdvIlTd+kRcOxocWe9i3Vt+puFVyL&#10;U+3s8bM47M9fy8asdqa8jUot5tNuDSLQFP7Ff+5CK3hdxbXxTDwC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5GC+wgAAANwAAAAPAAAAAAAAAAAAAAAAAJgCAABkcnMvZG93&#10;bnJldi54bWxQSwUGAAAAAAQABAD1AAAAhwMAAAAA&#10;" fillcolor="#f79646" strokecolor="#f2f2f2" strokeweight="1pt">
                  <v:fill color2="#974706" angle="45" focus="100%" type="gradient"/>
                  <v:shadow on="t" type="perspective" color="#fbd4b4" opacity=".5" origin=",.5" offset="0,0" matrix=",-56756f,,.5"/>
                </v:shape>
                <v:oval id="Oval 108" o:spid="_x0000_s1393" style="position:absolute;left:2467;top:2494;width:1226;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pLKsUA&#10;AADcAAAADwAAAGRycy9kb3ducmV2LnhtbESPT2vCQBTE7wW/w/IEb3VjxVKjq4jFKj3Z+Of8yL5k&#10;g9m3Ibs16bfvCoUeh5n5DbNc97YWd2p95VjBZJyAIM6drrhUcD7tnt9A+ICssXZMCn7Iw3o1eFpi&#10;ql3HX3TPQikihH2KCkwITSqlzw1Z9GPXEEevcK3FEGVbSt1iF+G2li9J8iotVhwXDDa0NZTfsm+r&#10;INvPL++fZbEtPnbyVnf5tTuaq1KjYb9ZgAjUh//wX/ugFcymc3iciUd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6ksqxQAAANwAAAAPAAAAAAAAAAAAAAAAAJgCAABkcnMv&#10;ZG93bnJldi54bWxQSwUGAAAAAAQABAD1AAAAigMAAAAA&#10;" fillcolor="#9bbb59" strokecolor="#f2f2f2" strokeweight="1pt">
                  <v:fill color2="#4e6128" angle="45" focus="100%" type="gradient"/>
                  <v:shadow on="t" type="perspective" color="#d6e3bc" opacity=".5" origin=",.5" offset="0,0" matrix=",-56756f,,.5"/>
                </v:oval>
                <v:rect id="Rectangle 109" o:spid="_x0000_s1394" style="position:absolute;left:3693;top:2485;width:1225;height:1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QB98QA&#10;AADcAAAADwAAAGRycy9kb3ducmV2LnhtbESPwWrCQBCG70LfYZlCb7ppq6LRVUqh0B6jIh6H7JgN&#10;ZmfT7NakffrOQfA4/PN/8816O/hGXamLdWADz5MMFHEZbM2VgcP+Y7wAFROyxSYwGfilCNvNw2iN&#10;uQ09F3TdpUoJhGOOBlxKba51LB15jJPQEkt2Dp3HJGNXadthL3Df6Jcsm2uPNcsFhy29Oyovux8v&#10;Got++nWetSf6Lv6yY/HqTmnpjHl6HN5WoBIN6b58a39aA7Op6MszQgC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kAff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10" o:spid="_x0000_s1395" style="position:absolute;left:8553;top:2485;width:1226;height:1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ikbMQA&#10;AADcAAAADwAAAGRycy9kb3ducmV2LnhtbESPQWvCQBCF74L/YRnBm26sWjS6SikI9hgt4nHIjtlg&#10;djbNrib213cLgsfHm/e9eettZytxp8aXjhVMxgkI4tzpkgsF38fdaAHCB2SNlWNS8CAP202/t8ZU&#10;u5Yzuh9CISKEfYoKTAh1KqXPDVn0Y1cTR+/iGoshyqaQusE2wm0l35LkXVosOTYYrOnTUH493Gx8&#10;Y9HOvi7z+kw/2W9yyqbmHJZGqeGg+1iBCNSF1/EzvdcK5rMJ/I+JBJ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opGz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11" o:spid="_x0000_s1396" style="position:absolute;left:9779;top:2494;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o6G8UA&#10;AADcAAAADwAAAGRycy9kb3ducmV2LnhtbESPT2vCQBDF74V+h2UK3nRT/5QYXUWEgj1Gi3gcsmM2&#10;mJ1Ns1sT++ldQejx8eb93rzlure1uFLrK8cK3kcJCOLC6YpLBd+Hz2EKwgdkjbVjUnAjD+vV68sS&#10;M+06zum6D6WIEPYZKjAhNJmUvjBk0Y9cQxy9s2sthijbUuoWuwi3tRwnyYe0WHFsMNjQ1lBx2f/a&#10;+EbaTb/Os+ZEP/lfcswn5hTmRqnBW79ZgAjUh//jZ3qnFcymY3iMiQS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Ojob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12" o:spid="_x0000_s1397" style="position:absolute;left:12230;top:2494;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afgMQA&#10;AADcAAAADwAAAGRycy9kb3ducmV2LnhtbESPT2vCQBDF7wW/wzKCN91Y/2BTVymCYI9RKR6H7JgN&#10;zc7G7GpiP70rCD0+3rzfm7dcd7YSN2p86VjBeJSAIM6dLrlQcDxshwsQPiBrrByTgjt5WK96b0tM&#10;tWs5o9s+FCJC2KeowIRQp1L63JBFP3I1cfTOrrEYomwKqRtsI9xW8j1J5tJiybHBYE0bQ/nv/mrj&#10;G4t2+n2e1Se6ZH/JTzYxp/BhlBr0u69PEIG68H/8Su+0gtl0As8xkQB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2n4D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13" o:spid="_x0000_s1398" style="position:absolute;left:14681;top:2477;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8H9MUA&#10;AADcAAAADwAAAGRycy9kb3ducmV2LnhtbESPQWvCQBCF7wX/wzJCb83GNopGV5FCwR5ji3gcspNs&#10;MDsbs1sT++u7hUKPjzfve/M2u9G24ka9bxwrmCUpCOLS6YZrBZ8fb09LED4ga2wdk4I7edhtJw8b&#10;zLUbuKDbMdQiQtjnqMCE0OVS+tKQRZ+4jjh6lesthij7Wuoehwi3rXxO04W02HBsMNjRq6Hycvyy&#10;8Y3lkL1X8+5M1+I7PRUv5hxWRqnH6bhfgwg0hv/jv/RBK5hnGfyOiQS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nwf0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14" o:spid="_x0000_s1399" style="position:absolute;left:11004;top:2494;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Oib8UA&#10;AADcAAAADwAAAGRycy9kb3ducmV2LnhtbESPQWvCQBCF7wX/wzJCb83G1ohGV5FCwR5ji3gcspNs&#10;MDsbs1sT++u7hUKPjzfve/M2u9G24ka9bxwrmCUpCOLS6YZrBZ8fb09LED4ga2wdk4I7edhtJw8b&#10;zLUbuKDbMdQiQtjnqMCE0OVS+tKQRZ+4jjh6lesthij7Wuoehwi3rXxO04W02HBsMNjRq6Hycvyy&#10;8Y3lMH+vsu5M1+I7PRUv5hxWRqnH6bhfgwg0hv/jv/RBK8jmGfyOiQS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06JvxQAAANwAAAAPAAAAAAAAAAAAAAAAAJgCAABkcnMv&#10;ZG93bnJldi54bWxQSwUGAAAAAAQABAD1AAAAigMAAAAA&#10;" fillcolor="#4bacc6" strokecolor="#f2f2f2" strokeweight="1pt">
                  <v:fill color2="#205867" angle="45" focus="100%" type="gradient"/>
                  <v:shadow on="t" type="perspective" color="#b6dde8" opacity=".5" origin=",.5" offset="0,0" matrix=",-56756f,,.5"/>
                </v:rect>
                <v:oval id="Oval 115" o:spid="_x0000_s1400" style="position:absolute;left:7294;top:2494;width:1226;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OsJcUA&#10;AADcAAAADwAAAGRycy9kb3ducmV2LnhtbESPT2vCQBTE74V+h+UVvNWNUqVGVxGLrfRk45/zI/uS&#10;DWbfhuxq4rd3C4Ueh5n5DbNY9bYWN2p95VjBaJiAIM6drrhUcDxsX99B+ICssXZMCu7kYbV8flpg&#10;ql3HP3TLQikihH2KCkwITSqlzw1Z9EPXEEevcK3FEGVbSt1iF+G2luMkmUqLFccFgw1tDOWX7GoV&#10;ZF+z08d3WWyKz6281F1+7vbmrNTgpV/PQQTqw3/4r73TCiZvU/g9E4+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c6wlxQAAANwAAAAPAAAAAAAAAAAAAAAAAJgCAABkcnMv&#10;ZG93bnJldi54bWxQSwUGAAAAAAQABAD1AAAAigMAAAAA&#10;" fillcolor="#9bbb59" strokecolor="#f2f2f2" strokeweight="1pt">
                  <v:fill color2="#4e6128" angle="45" focus="100%" type="gradient"/>
                  <v:shadow on="t" type="perspective" color="#d6e3bc" opacity=".5" origin=",.5" offset="0,0" matrix=",-56756f,,.5"/>
                </v:oval>
                <v:oval id="Oval 116" o:spid="_x0000_s1401" style="position:absolute;left:13455;top:2485;width:1226;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8JvsYA&#10;AADcAAAADwAAAGRycy9kb3ducmV2LnhtbESPS2vDMBCE74X+B7GF3Bq5pWkTN0ooKXmQU+M8zou1&#10;tkyslbGU2Pn3UaHQ4zAz3zDTeW9rcaXWV44VvAwTEMS50xWXCg775fMYhA/IGmvHpOBGHuazx4cp&#10;ptp1vKNrFkoRIexTVGBCaFIpfW7Ioh+6hjh6hWsthijbUuoWuwi3tXxNkndpseK4YLChhaH8nF2s&#10;gmw9OX5vy2JRrJbyXHf5qfsxJ6UGT/3XJ4hAffgP/7U3WsHo7QN+z8QjIG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z8JvsYAAADcAAAADwAAAAAAAAAAAAAAAACYAgAAZHJz&#10;L2Rvd25yZXYueG1sUEsFBgAAAAAEAAQA9QAAAIsDAAAAAA==&#10;" fillcolor="#9bbb59" strokecolor="#f2f2f2" strokeweight="1pt">
                  <v:fill color2="#4e6128" angle="45" focus="100%" type="gradient"/>
                  <v:shadow on="t" type="perspective" color="#d6e3bc" opacity=".5" origin=",.5" offset="0,0" matrix=",-56756f,,.5"/>
                </v:oval>
                <v:shape id="AutoShape 117" o:spid="_x0000_s1402" type="#_x0000_t5" style="position:absolute;left:6102;top:2485;width:1192;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ITw8EA&#10;AADcAAAADwAAAGRycy9kb3ducmV2LnhtbERPTYvCMBC9C/6HMMLeNNVdF6lGEUXoRVhdDx7HZmyj&#10;zaQ00dZ/vzkseHy878Wqs5V4UuONYwXjUQKCOHfacKHg9LsbzkD4gKyxckwKXuRhtez3Fphq1/KB&#10;nsdQiBjCPkUFZQh1KqXPS7LoR64mjtzVNRZDhE0hdYNtDLeVnCTJt7RoODaUWNOmpPx+fFgFt+yc&#10;O3vaZ9vN5WdcmM+1OdxbpT4G3XoOIlAX3uJ/d6YVTL/i2ngmHgG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7iE8PBAAAA3AAAAA8AAAAAAAAAAAAAAAAAmAIAAGRycy9kb3du&#10;cmV2LnhtbFBLBQYAAAAABAAEAPUAAACGAwAAAAA=&#10;" fillcolor="#f79646" strokecolor="#f2f2f2" strokeweight="1pt">
                  <v:fill color2="#974706" angle="45" focus="100%" type="gradient"/>
                  <v:shadow on="t" type="perspective" color="#fbd4b4" opacity=".5" origin=",.5" offset="0,0" matrix=",-56756f,,.5"/>
                </v:shape>
                <v:shape id="AutoShape 118" o:spid="_x0000_s1403" type="#_x0000_t5" style="position:absolute;left:4918;top:2494;width:1184;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62WMYA&#10;AADcAAAADwAAAGRycy9kb3ducmV2LnhtbESPS2vDMBCE74X8B7GB3ho56YPEiRxCQsGXQvM45Lix&#10;NrZia2UsNXb/fVUo9DjMzDfMaj3YRtyp88axgukkAUFcOG24VHA6vj/NQfiArLFxTAq+ycM6Gz2s&#10;MNWu5z3dD6EUEcI+RQVVCG0qpS8qsugnriWO3tV1FkOUXSl1h32E20bOkuRNWjQcFypsaVtRUR++&#10;rIJbfi6cPX3ku+3lc1qa543Z171Sj+NhswQRaAj/4b92rhW8vizg90w8Aj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a62WMYAAADcAAAADwAAAAAAAAAAAAAAAACYAgAAZHJz&#10;L2Rvd25yZXYueG1sUEsFBgAAAAAEAAQA9QAAAIsDAAAAAA==&#10;" fillcolor="#f79646" strokecolor="#f2f2f2" strokeweight="1pt">
                  <v:fill color2="#974706" angle="45" focus="100%" type="gradient"/>
                  <v:shadow on="t" type="perspective" color="#fbd4b4" opacity=".5" origin=",.5" offset="0,0" matrix=",-56756f,,.5"/>
                </v:shape>
                <v:shape id="AutoShape 162" o:spid="_x0000_s1404" type="#_x0000_t32" style="position:absolute;left:12230;top:1260;width:44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tkMIAAADcAAAADwAAAGRycy9kb3ducmV2LnhtbERPy4rCMBTdC/MP4Q7MTlMFB61GkYGR&#10;wcGFD4ruLs21LTY3JYla/XqzEFwezns6b00truR8ZVlBv5eAIM6trrhQsN/9dkcgfEDWWFsmBXfy&#10;MJ99dKaYanvjDV23oRAxhH2KCsoQmlRKn5dk0PdsQxy5k3UGQ4SukNrhLYabWg6S5FsarDg2lNjQ&#10;T0n5eXsxCg7/40t2z9a0yvrj1RGd8Y/dUqmvz3YxARGoDW/xy/2nFQyHcX48E4+An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OtkMIAAADcAAAADwAAAAAAAAAAAAAA&#10;AAChAgAAZHJzL2Rvd25yZXYueG1sUEsFBgAAAAAEAAQA+QAAAJADAAAAAA==&#10;">
                  <v:stroke endarrow="block"/>
                </v:shape>
                <v:shape id="Straight Arrow Connector 553" o:spid="_x0000_s1405" type="#_x0000_t32" style="position:absolute;left:11241;top:3720;width:0;height:336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35jMUAAADcAAAADwAAAGRycy9kb3ducmV2LnhtbESPX2vCMBTF3wd+h3AHe5vpnB3SGUUc&#10;gw1BqQri27W5a4vNTUky2317Iwh7PJw/P8503ptGXMj52rKCl2ECgriwuuZSwX73+TwB4QOyxsYy&#10;KfgjD/PZ4GGKmbYd53TZhlLEEfYZKqhCaDMpfVGRQT+0LXH0fqwzGKJ0pdQOuzhuGjlKkjdpsOZI&#10;qLClZUXFeftrIuRjnKerw+o0pnyx6U7fx3VwR6WeHvvFO4hAffgP39tfWkGavsLtTDwCcn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J35jMUAAADcAAAADwAAAAAAAAAA&#10;AAAAAAChAgAAZHJzL2Rvd25yZXYueG1sUEsFBgAAAAAEAAQA+QAAAJMDAAAAAA==&#10;" strokecolor="#4579b8 [3044]">
                  <v:stroke endarrow="open"/>
                </v:shape>
                <v:shape id="Text Box 568" o:spid="_x0000_s1406" type="#_x0000_t202" style="position:absolute;left:7018;top:7022;width:9233;height:26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OXKMMA&#10;AADcAAAADwAAAGRycy9kb3ducmV2LnhtbERPTWsCMRC9C/0PYQpeSs220KWsRlGhRaQq1SIeh824&#10;WdxMliTq+u/NoeDx8b5Hk8424kI+1I4VvA0yEMSl0zVXCv52X6+fIEJE1tg4JgU3CjAZP/VGWGh3&#10;5V+6bGMlUgiHAhWYGNtCylAashgGriVO3NF5izFBX0nt8ZrCbSPfsyyXFmtODQZbmhsqT9uzVXAy&#10;y5dN9r2a7fPFza93Z3fwPwel+s/ddAgiUhcf4n/3Qiv4yNPadCYdAT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HOXKMMAAADcAAAADwAAAAAAAAAAAAAAAACYAgAAZHJzL2Rv&#10;d25yZXYueG1sUEsFBgAAAAAEAAQA9QAAAIgDAAAAAA==&#10;" filled="f" stroked="f" strokeweight=".5pt">
                  <v:textbox>
                    <w:txbxContent>
                      <w:p w:rsidR="00156228" w:rsidRDefault="00156228">
                        <w:r>
                          <w:t>M(t), I(t), V(t)</w:t>
                        </w:r>
                      </w:p>
                    </w:txbxContent>
                  </v:textbox>
                </v:shape>
                <w10:anchorlock/>
              </v:group>
            </w:pict>
          </mc:Fallback>
        </mc:AlternateContent>
      </w:r>
    </w:p>
    <w:p w:rsidR="00AA25DD" w:rsidRPr="00C81D35" w:rsidRDefault="006276DE" w:rsidP="006276DE">
      <w:pPr>
        <w:pStyle w:val="BodyText"/>
        <w:rPr>
          <w:rStyle w:val="Emphasis"/>
          <w:lang w:val="en-GB"/>
        </w:rPr>
      </w:pPr>
      <w:r w:rsidRPr="00C81D35">
        <w:rPr>
          <w:rStyle w:val="Emphasis"/>
          <w:lang w:val="en-GB"/>
        </w:rPr>
        <w:t xml:space="preserve">Darwinet provides a mechanism through which a Model (M), Instance (I) or Value (V) state may be queried at a specified point in time (t), </w:t>
      </w:r>
      <w:r w:rsidR="004B00D5" w:rsidRPr="00C81D35">
        <w:rPr>
          <w:rStyle w:val="Emphasis"/>
          <w:lang w:val="en-GB"/>
        </w:rPr>
        <w:t>i.e.</w:t>
      </w:r>
      <w:r w:rsidRPr="00C81D35">
        <w:rPr>
          <w:rStyle w:val="Emphasis"/>
          <w:lang w:val="en-GB"/>
        </w:rPr>
        <w:t xml:space="preserve"> M(t), I(t) or V(t)</w:t>
      </w:r>
    </w:p>
    <w:p w:rsidR="00802EFB" w:rsidRPr="00C81D35" w:rsidRDefault="00802EFB" w:rsidP="00802EFB">
      <w:pPr>
        <w:pStyle w:val="BodyText"/>
        <w:rPr>
          <w:lang w:val="en-GB"/>
        </w:rPr>
      </w:pPr>
      <w:r w:rsidRPr="00C81D35">
        <w:rPr>
          <w:lang w:val="en-GB"/>
        </w:rPr>
        <w:t>An Application may use this mechanism to show a user of an Application how the data handled by the App</w:t>
      </w:r>
      <w:r w:rsidR="006276DE" w:rsidRPr="00C81D35">
        <w:rPr>
          <w:lang w:val="en-GB"/>
        </w:rPr>
        <w:t>lication has changed over time.</w:t>
      </w:r>
    </w:p>
    <w:p w:rsidR="00AA25DD" w:rsidRPr="00C81D35" w:rsidRDefault="00AA25DD" w:rsidP="00802EFB">
      <w:pPr>
        <w:pStyle w:val="BodyText"/>
        <w:rPr>
          <w:lang w:val="en-GB"/>
        </w:rPr>
      </w:pPr>
      <w:r w:rsidRPr="00C81D35">
        <w:rPr>
          <w:noProof/>
        </w:rPr>
        <mc:AlternateContent>
          <mc:Choice Requires="wpc">
            <w:drawing>
              <wp:inline distT="0" distB="0" distL="0" distR="0" wp14:anchorId="5DA8E141" wp14:editId="32D652E1">
                <wp:extent cx="4276725" cy="1407599"/>
                <wp:effectExtent l="0" t="19050" r="0" b="0"/>
                <wp:docPr id="555" name="Canvas 55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56" name="Straight Arrow Connector 556"/>
                        <wps:cNvCnPr/>
                        <wps:spPr>
                          <a:xfrm flipV="1">
                            <a:off x="394335" y="21590"/>
                            <a:ext cx="0" cy="10287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57" name="Straight Arrow Connector 557"/>
                        <wps:cNvCnPr/>
                        <wps:spPr>
                          <a:xfrm>
                            <a:off x="394335" y="1050290"/>
                            <a:ext cx="33147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58" name="Text Box 558"/>
                        <wps:cNvSpPr txBox="1"/>
                        <wps:spPr>
                          <a:xfrm>
                            <a:off x="3471553" y="1052830"/>
                            <a:ext cx="22479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60" name="Elbow Connector 560"/>
                        <wps:cNvCnPr/>
                        <wps:spPr>
                          <a:xfrm flipV="1">
                            <a:off x="394335" y="459740"/>
                            <a:ext cx="499124" cy="342900"/>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561" name="Elbow Connector 561"/>
                        <wps:cNvCnPr/>
                        <wps:spPr>
                          <a:xfrm rot="16200000" flipH="1">
                            <a:off x="799237" y="553961"/>
                            <a:ext cx="457200" cy="268756"/>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562" name="Elbow Connector 562"/>
                        <wps:cNvCnPr/>
                        <wps:spPr>
                          <a:xfrm flipV="1">
                            <a:off x="1162215" y="116840"/>
                            <a:ext cx="946620" cy="800099"/>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563" name="Elbow Connector 563"/>
                        <wps:cNvCnPr/>
                        <wps:spPr>
                          <a:xfrm rot="16200000" flipH="1">
                            <a:off x="1937385" y="288289"/>
                            <a:ext cx="571500" cy="228600"/>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564" name="Straight Connector 564"/>
                        <wps:cNvCnPr/>
                        <wps:spPr>
                          <a:xfrm>
                            <a:off x="2337435" y="688339"/>
                            <a:ext cx="10287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65" name="Text Box 565"/>
                        <wps:cNvSpPr txBox="1"/>
                        <wps:spPr>
                          <a:xfrm>
                            <a:off x="38100" y="24130"/>
                            <a:ext cx="40132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V(t)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66" name="Text Box 566"/>
                        <wps:cNvSpPr txBox="1"/>
                        <wps:spPr>
                          <a:xfrm>
                            <a:off x="1688037" y="452755"/>
                            <a:ext cx="478790" cy="3670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∆V(t)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67" name="Straight Arrow Connector 567"/>
                        <wps:cNvCnPr/>
                        <wps:spPr>
                          <a:xfrm flipV="1">
                            <a:off x="1729102" y="116840"/>
                            <a:ext cx="0" cy="800099"/>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555" o:spid="_x0000_s1407" editas="canvas" style="width:336.75pt;height:110.85pt;mso-position-horizontal-relative:char;mso-position-vertical-relative:line" coordsize="42767,14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">
                <v:shape id="_x0000_s1408" type="#_x0000_t75" style="position:absolute;width:42767;height:14071;visibility:visible;mso-wrap-style:square">
                  <v:fill o:detectmouseclick="t"/>
                  <v:path o:connecttype="none"/>
                </v:shape>
                <v:shape id="Straight Arrow Connector 556" o:spid="_x0000_s1409" type="#_x0000_t32" style="position:absolute;left:3943;top:215;width:0;height:1028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paFMUAAADcAAAADwAAAGRycy9kb3ducmV2LnhtbESPX2vCMBTF3wd+h3CFvc1UsTI6o8iG&#10;MBGUusHw7drctcXmpiTRdt9+EQQfD+fPjzNf9qYRV3K+tqxgPEpAEBdW11wq+P5av7yC8AFZY2OZ&#10;FPyRh+Vi8DTHTNuOc7oeQiniCPsMFVQhtJmUvqjIoB/Zljh6v9YZDFG6UmqHXRw3jZwkyUwarDkS&#10;KmzpvaLifLiYCPmY5un2Z3uaUr7ad6fNcRfcUannYb96AxGoD4/wvf2pFaTpDG5n4hG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OpaFMUAAADcAAAADwAAAAAAAAAA&#10;AAAAAAChAgAAZHJzL2Rvd25yZXYueG1sUEsFBgAAAAAEAAQA+QAAAJMDAAAAAA==&#10;" strokecolor="#4579b8 [3044]">
                  <v:stroke endarrow="open"/>
                </v:shape>
                <v:shape id="Straight Arrow Connector 557" o:spid="_x0000_s1410" type="#_x0000_t32" style="position:absolute;left:3943;top:10502;width:3314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8kasMAAADcAAAADwAAAGRycy9kb3ducmV2LnhtbESPQWvCQBSE70L/w/IK3nTTlm1DdBUR&#10;Qr1qFdrba/aZBLNvQ3aj8d+7guBxmJlvmPlysI04U+drxxrepgkI4sKZmksN+598koLwAdlg45g0&#10;XMnDcvEymmNm3IW3dN6FUkQI+ww1VCG0mZS+qMiin7qWOHpH11kMUXalNB1eItw28j1JPqXFmuNC&#10;hS2tKypOu95q+Dj+D99pWMk0/3XrvldKHfI/rcevw2oGItAQnuFHe2M0KPUF9zPx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vJGrDAAAA3AAAAA8AAAAAAAAAAAAA&#10;AAAAoQIAAGRycy9kb3ducmV2LnhtbFBLBQYAAAAABAAEAPkAAACRAwAAAAA=&#10;" strokecolor="#4579b8 [3044]">
                  <v:stroke endarrow="open"/>
                </v:shape>
                <v:shape id="Text Box 558" o:spid="_x0000_s1411" type="#_x0000_t202" style="position:absolute;left:34715;top:10528;width:2248;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dlcMA&#10;AADcAAAADwAAAGRycy9kb3ducmV2LnhtbERPTWsCMRC9C/0PYQq9SM1aUGQ1SisoUqpSleJx2Ew3&#10;i5vJkkRd/705CB4f73sya20tLuRD5VhBv5eBIC6crrhUcNgv3kcgQkTWWDsmBTcKMJu+dCaYa3fl&#10;X7rsYilSCIccFZgYm1zKUBiyGHquIU7cv/MWY4K+lNrjNYXbWn5k2VBarDg1GGxobqg47c5Wwcl8&#10;d7fZcv31N1zd/GZ/dkf/c1Tq7bX9HIOI1Man+OFeaQWDQVqbzqQjIK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9dlcMAAADcAAAADwAAAAAAAAAAAAAAAACYAgAAZHJzL2Rv&#10;d25yZXYueG1sUEsFBgAAAAAEAAQA9QAAAIgDAAAAAA==&#10;" filled="f" stroked="f" strokeweight=".5pt">
                  <v:textbox>
                    <w:txbxContent>
                      <w:p w:rsidR="00156228" w:rsidRDefault="00156228">
                        <w:r>
                          <w:t>t</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60" o:spid="_x0000_s1412" type="#_x0000_t34" style="position:absolute;left:3943;top:4597;width:4991;height:3429;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KAZMEAAADcAAAADwAAAGRycy9kb3ducmV2LnhtbERPy4rCMBTdC/5DuII7TXXGKrVRRBgc&#10;QQZ8fMC1uX1oc1OaqJ2/nyyEWR7OO113phZPal1lWcFkHIEgzqyuuFBwOX+NFiCcR9ZYWyYFv+Rg&#10;ver3Uky0ffGRnidfiBDCLkEFpfdNIqXLSjLoxrYhDlxuW4M+wLaQusVXCDe1nEZRLA1WHBpKbGhb&#10;UnY/PYyCravjn/2nvOb7+WF2nH/s+NbslBoOus0ShKfO/4vf7m+tYBaH+eFMOAJy9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mwoBkwQAAANwAAAAPAAAAAAAAAAAAAAAA&#10;AKECAABkcnMvZG93bnJldi54bWxQSwUGAAAAAAQABAD5AAAAjwMAAAAA&#10;" strokecolor="#4579b8 [3044]"/>
                <v:shape id="Elbow Connector 561" o:spid="_x0000_s1413" type="#_x0000_t34" style="position:absolute;left:7992;top:5539;width:4572;height:2688;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7/ScUAAADcAAAADwAAAGRycy9kb3ducmV2LnhtbESPQWvCQBSE7wX/w/KE3uomBaVGVxEh&#10;tRZ6MHrx9sg+k2D27ZpdNf57t1DocZiZb5j5sjetuFHnG8sK0lECgri0uuFKwWGfv32A8AFZY2uZ&#10;FDzIw3IxeJljpu2dd3QrQiUihH2GCuoQXCalL2sy6EfWEUfvZDuDIcqukrrDe4SbVr4nyUQabDgu&#10;1OhoXVN5Lq5GwSWsitSVm5/cnb+Pn/l1+tgmWqnXYb+agQjUh//wX/tLKxhPUvg9E4+AXD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7/ScUAAADcAAAADwAAAAAAAAAA&#10;AAAAAAChAgAAZHJzL2Rvd25yZXYueG1sUEsFBgAAAAAEAAQA+QAAAJMDAAAAAA==&#10;" strokecolor="#4579b8 [3044]"/>
                <v:shape id="Elbow Connector 562" o:spid="_x0000_s1414" type="#_x0000_t34" style="position:absolute;left:11622;top:1168;width:9466;height:8001;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y7iMQAAADcAAAADwAAAGRycy9kb3ducmV2LnhtbESP3YrCMBSE7wXfIRzBO039q0vXKCKI&#10;CovgzwOcbY5t1+akNFHr2xthwcthZr5hZovGlOJOtSssKxj0IxDEqdUFZwrOp3XvC4TzyBpLy6Tg&#10;SQ4W83Zrhom2Dz7Q/egzESDsElSQe18lUro0J4Oubyvi4F1sbdAHWWdS1/gIcFPKYRTF0mDBYSHH&#10;ilY5pdfjzShYuTLe78by97Kb/kwO09GG/6qNUt1Os/wG4anxn/B/e6sVTOIhvM+EIyD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XLuIxAAAANwAAAAPAAAAAAAAAAAA&#10;AAAAAKECAABkcnMvZG93bnJldi54bWxQSwUGAAAAAAQABAD5AAAAkgMAAAAA&#10;" strokecolor="#4579b8 [3044]"/>
                <v:shape id="Elbow Connector 563" o:spid="_x0000_s1415" type="#_x0000_t34" style="position:absolute;left:19373;top:2883;width:5715;height:228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DEpcUAAADcAAAADwAAAGRycy9kb3ducmV2LnhtbESPQWvCQBSE7wX/w/KE3nRjpaLRVUSI&#10;bYUeGr14e2SfSTD7dptdNf77riD0OMzMN8xi1ZlGXKn1tWUFo2ECgriwuuZSwWGfDaYgfEDW2Fgm&#10;BXfysFr2XhaYanvjH7rmoRQRwj5FBVUILpXSFxUZ9EPriKN3sq3BEGVbSt3iLcJNI9+SZCIN1hwX&#10;KnS0qag45xej4Des85ErPr4zd94dt9lldv9KtFKv/W49BxGoC//hZ/tTK3ifjOFx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NDEpcUAAADcAAAADwAAAAAAAAAA&#10;AAAAAAChAgAAZHJzL2Rvd25yZXYueG1sUEsFBgAAAAAEAAQA+QAAAJMDAAAAAA==&#10;" strokecolor="#4579b8 [3044]"/>
                <v:line id="Straight Connector 564" o:spid="_x0000_s1416" style="position:absolute;visibility:visible;mso-wrap-style:square" from="23374,6883" to="33661,6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3jyMYAAADcAAAADwAAAGRycy9kb3ducmV2LnhtbESP3WrCQBSE74W+w3IK3umm/gSbuooU&#10;BLG9qe0DnGZPk2D2bLp71Nin7xYKXg4z8w2zXPeuVWcKsfFs4GGcgSIuvW24MvDxvh0tQEVBtth6&#10;JgNXirBe3Q2WWFh/4Tc6H6RSCcKxQAO1SFdoHcuaHMax74iT9+WDQ0kyVNoGvCS4a/Uky3LtsOG0&#10;UGNHzzWVx8PJGfh+ed3F62c7kXz+sz+GzeJRptGY4X2/eQIl1Mst/N/eWQPzfAZ/Z9IR0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Kd48jGAAAA3AAAAA8AAAAAAAAA&#10;AAAAAAAAoQIAAGRycy9kb3ducmV2LnhtbFBLBQYAAAAABAAEAPkAAACUAwAAAAA=&#10;" strokecolor="#4579b8 [3044]"/>
                <v:shape id="Text Box 565" o:spid="_x0000_s1417" type="#_x0000_t202" style="position:absolute;left:381;top:241;width:401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I4tsYA&#10;AADcAAAADwAAAGRycy9kb3ducmV2LnhtbESPQWsCMRSE70L/Q3gFL1KzLbiUrVGq0CJSlWopHh+b&#10;183i5mVJoq7/vhEEj8PMfMOMp51txIl8qB0reB5mIIhLp2uuFPzsPp5eQYSIrLFxTAouFGA6eeiN&#10;sdDuzN902sZKJAiHAhWYGNtCylAashiGriVO3p/zFmOSvpLa4znBbSNfsiyXFmtOCwZbmhsqD9uj&#10;VXAwy8Em+1zNfvPFxa93R7f3X3ul+o/d+xuISF28h2/thVYwykdwPZOOgJz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nI4tsYAAADcAAAADwAAAAAAAAAAAAAAAACYAgAAZHJz&#10;L2Rvd25yZXYueG1sUEsFBgAAAAAEAAQA9QAAAIsDAAAAAA==&#10;" filled="f" stroked="f" strokeweight=".5pt">
                  <v:textbox>
                    <w:txbxContent>
                      <w:p w:rsidR="00156228" w:rsidRDefault="00156228">
                        <w:r>
                          <w:t>V(t)</w:t>
                        </w:r>
                      </w:p>
                    </w:txbxContent>
                  </v:textbox>
                </v:shape>
                <v:shape id="Text Box 566" o:spid="_x0000_s1418" type="#_x0000_t202" style="position:absolute;left:16880;top:4527;width:4788;height:36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CmwcYA&#10;AADcAAAADwAAAGRycy9kb3ducmV2LnhtbESPQWsCMRSE74L/IbxCL1KzFrrI1ihVaJFilWopHh+b&#10;183i5mVJoq7/3hQEj8PMfMNMZp1txIl8qB0rGA0zEMSl0zVXCn52709jECEia2wck4ILBZhN+70J&#10;Ftqd+ZtO21iJBOFQoAITY1tIGUpDFsPQtcTJ+3PeYkzSV1J7PCe4beRzluXSYs1pwWBLC0PlYXu0&#10;Cg7mc7DJPr7mv/ny4te7o9v71V6px4fu7RVEpC7ew7f2Uit4yXP4P5OOgJ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CmwcYAAADcAAAADwAAAAAAAAAAAAAAAACYAgAAZHJz&#10;L2Rvd25yZXYueG1sUEsFBgAAAAAEAAQA9QAAAIsDAAAAAA==&#10;" filled="f" stroked="f" strokeweight=".5pt">
                  <v:textbox>
                    <w:txbxContent>
                      <w:p w:rsidR="00156228" w:rsidRDefault="00156228">
                        <w:r>
                          <w:t>∆V(t)</w:t>
                        </w:r>
                      </w:p>
                    </w:txbxContent>
                  </v:textbox>
                </v:shape>
                <v:shape id="Straight Arrow Connector 567" o:spid="_x0000_s1419" type="#_x0000_t32" style="position:absolute;left:17291;top:1168;width:0;height:80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H3kMYAAADcAAAADwAAAGRycy9kb3ducmV2LnhtbESPQWvCQBSE7wX/w/IK3upGxVjSbEQK&#10;QkW0NPbS2yP7TGKzb8Puqum/7wqFHoeZ+YbJV4PpxJWcby0rmE4SEMSV1S3XCj6Pm6dnED4ga+ws&#10;k4If8rAqRg85Ztre+IOuZahFhLDPUEETQp9J6auGDPqJ7Ymjd7LOYIjS1VI7vEW46eQsSVJpsOW4&#10;0GBPrw1V3+XFKNi9T2V/TpO9uxwWs3lZbff15kup8eOwfgERaAj/4b/2m1awSJdwPxOPgCx+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Vh95DGAAAA3AAAAA8AAAAAAAAA&#10;AAAAAAAAoQIAAGRycy9kb3ducmV2LnhtbFBLBQYAAAAABAAEAPkAAACUAwAAAAA=&#10;" strokecolor="#4579b8 [3044]">
                  <v:stroke startarrow="open" endarrow="open"/>
                </v:shape>
                <w10:anchorlock/>
              </v:group>
            </w:pict>
          </mc:Fallback>
        </mc:AlternateContent>
      </w:r>
    </w:p>
    <w:p w:rsidR="006276DE" w:rsidRPr="00C81D35" w:rsidRDefault="006276DE" w:rsidP="00802EFB">
      <w:pPr>
        <w:pStyle w:val="BodyText"/>
        <w:rPr>
          <w:lang w:val="en-GB"/>
        </w:rPr>
      </w:pPr>
      <w:r w:rsidRPr="00C81D35">
        <w:rPr>
          <w:lang w:val="en-GB"/>
        </w:rPr>
        <w:t>Example of when this is of interest is in a Project Plan tools. A Project Planning tool may provide a history view where the time estimation, project resource allocation, project scope and so on is plotted over time. This may provide valuable feed-back to what has happened over the project life span.</w:t>
      </w:r>
    </w:p>
    <w:p w:rsidR="00802EFB" w:rsidRPr="00C81D35" w:rsidRDefault="00802EFB" w:rsidP="00802EFB">
      <w:pPr>
        <w:pStyle w:val="Heading2"/>
        <w:rPr>
          <w:lang w:val="en-GB"/>
        </w:rPr>
      </w:pPr>
      <w:bookmarkStart w:id="47" w:name="_Toc305080269"/>
      <w:r w:rsidRPr="00C81D35">
        <w:rPr>
          <w:lang w:val="en-GB"/>
        </w:rPr>
        <w:lastRenderedPageBreak/>
        <w:t>The Peer-to-Peer mechanism</w:t>
      </w:r>
      <w:bookmarkEnd w:id="47"/>
    </w:p>
    <w:p w:rsidR="00213226" w:rsidRPr="00C81D35" w:rsidRDefault="00213226" w:rsidP="00213226">
      <w:pPr>
        <w:pStyle w:val="Heading3"/>
        <w:rPr>
          <w:lang w:val="en-GB"/>
        </w:rPr>
      </w:pPr>
      <w:r w:rsidRPr="00C81D35">
        <w:rPr>
          <w:lang w:val="en-GB"/>
        </w:rPr>
        <w:t>Darwinet P2P introduction</w:t>
      </w:r>
    </w:p>
    <w:p w:rsidR="00802EFB" w:rsidRPr="00C81D35" w:rsidRDefault="00802EFB" w:rsidP="00802EFB">
      <w:pPr>
        <w:pStyle w:val="BodyText"/>
        <w:rPr>
          <w:lang w:val="en-GB"/>
        </w:rPr>
      </w:pPr>
      <w:r w:rsidRPr="00C81D35">
        <w:rPr>
          <w:lang w:val="en-GB"/>
        </w:rPr>
        <w:t>A Darwinet domain network is made up of Darwinet clients that interconnect as equals in a Peer-to-Peer network.</w:t>
      </w:r>
    </w:p>
    <w:p w:rsidR="00802EFB" w:rsidRPr="00C81D35" w:rsidRDefault="00802EFB" w:rsidP="00802EFB">
      <w:pPr>
        <w:pStyle w:val="BodyText"/>
        <w:rPr>
          <w:lang w:val="en-GB"/>
        </w:rPr>
      </w:pPr>
      <w:r w:rsidRPr="00C81D35">
        <w:rPr>
          <w:lang w:val="en-GB"/>
        </w:rPr>
        <w:t>The Mechanism to make this work is called the Peer-to-Peer mechanism.</w:t>
      </w:r>
    </w:p>
    <w:p w:rsidR="00802EFB" w:rsidRDefault="00802EFB" w:rsidP="00802EFB">
      <w:pPr>
        <w:pStyle w:val="BodyText"/>
        <w:rPr>
          <w:lang w:val="en-GB"/>
        </w:rPr>
      </w:pPr>
      <w:r w:rsidRPr="00C81D35">
        <w:rPr>
          <w:lang w:val="en-GB"/>
        </w:rPr>
        <w:t>The Mechanism requires services provided locally at each node and services provided to and from other nodes of the network.</w:t>
      </w:r>
    </w:p>
    <w:p w:rsidR="00167BDF" w:rsidRPr="00C81D35" w:rsidRDefault="00DB1BA6" w:rsidP="00167BDF">
      <w:pPr>
        <w:pStyle w:val="Heading3"/>
        <w:rPr>
          <w:lang w:val="en-GB"/>
        </w:rPr>
      </w:pPr>
      <w:r w:rsidRPr="00C81D35">
        <w:rPr>
          <w:lang w:val="en-GB"/>
        </w:rPr>
        <w:t>P2P using different messaging</w:t>
      </w:r>
      <w:r w:rsidR="00BE3ACD" w:rsidRPr="00C81D35">
        <w:rPr>
          <w:lang w:val="en-GB"/>
        </w:rPr>
        <w:t xml:space="preserve"> protocol stacks</w:t>
      </w:r>
    </w:p>
    <w:p w:rsidR="00167BDF" w:rsidRPr="00C81D35" w:rsidRDefault="00167BDF" w:rsidP="00167BDF">
      <w:pPr>
        <w:pStyle w:val="BodyText"/>
        <w:rPr>
          <w:lang w:val="en-GB"/>
        </w:rPr>
      </w:pPr>
      <w:r w:rsidRPr="00C81D35">
        <w:rPr>
          <w:lang w:val="en-GB"/>
        </w:rPr>
        <w:t>A Darwinet node may be configured to use a set of messaging protocols through which it is accessible. And nodes of a Domain may use a mix of protocols as the accessibility changes for example with the node location.</w:t>
      </w:r>
    </w:p>
    <w:p w:rsidR="00167BDF" w:rsidRPr="00C81D35" w:rsidRDefault="00167BDF" w:rsidP="00167BDF">
      <w:pPr>
        <w:pStyle w:val="BodyText"/>
        <w:rPr>
          <w:lang w:val="en-GB"/>
        </w:rPr>
      </w:pPr>
      <w:r w:rsidRPr="00C81D35">
        <w:rPr>
          <w:noProof/>
        </w:rPr>
        <mc:AlternateContent>
          <mc:Choice Requires="wpc">
            <w:drawing>
              <wp:inline distT="0" distB="0" distL="0" distR="0" wp14:anchorId="63365A87" wp14:editId="373BD040">
                <wp:extent cx="4170680" cy="2917825"/>
                <wp:effectExtent l="0" t="0" r="0" b="0"/>
                <wp:docPr id="585" name="Canvas 58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98" name="Oval 598"/>
                        <wps:cNvSpPr/>
                        <wps:spPr>
                          <a:xfrm>
                            <a:off x="394336" y="590768"/>
                            <a:ext cx="3086100" cy="2035606"/>
                          </a:xfrm>
                          <a:prstGeom prst="ellipse">
                            <a:avLst/>
                          </a:prstGeom>
                          <a:noFill/>
                          <a:ln>
                            <a:solidFill>
                              <a:schemeClr val="bg1">
                                <a:lumMod val="65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5" name="Text Box 166"/>
                        <wps:cNvSpPr txBox="1">
                          <a:spLocks noChangeArrowheads="1"/>
                        </wps:cNvSpPr>
                        <wps:spPr bwMode="auto">
                          <a:xfrm>
                            <a:off x="347005" y="746844"/>
                            <a:ext cx="48199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167BDF">
                              <w:r>
                                <w:t>Peer</w:t>
                              </w:r>
                            </w:p>
                          </w:txbxContent>
                        </wps:txbx>
                        <wps:bodyPr rot="0" vert="horz" wrap="square" lIns="91440" tIns="45720" rIns="91440" bIns="45720" anchor="t" anchorCtr="0" upright="1">
                          <a:noAutofit/>
                        </wps:bodyPr>
                      </wps:wsp>
                      <wps:wsp>
                        <wps:cNvPr id="576" name="Text Box 167"/>
                        <wps:cNvSpPr txBox="1">
                          <a:spLocks noChangeArrowheads="1"/>
                        </wps:cNvSpPr>
                        <wps:spPr bwMode="auto">
                          <a:xfrm>
                            <a:off x="1896517" y="43469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167BDF">
                              <w:r>
                                <w:t>Peer</w:t>
                              </w:r>
                            </w:p>
                          </w:txbxContent>
                        </wps:txbx>
                        <wps:bodyPr rot="0" vert="horz" wrap="square" lIns="91440" tIns="45720" rIns="91440" bIns="45720" anchor="t" anchorCtr="0" upright="1">
                          <a:noAutofit/>
                        </wps:bodyPr>
                      </wps:wsp>
                      <wps:wsp>
                        <wps:cNvPr id="577" name="Text Box 168"/>
                        <wps:cNvSpPr txBox="1">
                          <a:spLocks noChangeArrowheads="1"/>
                        </wps:cNvSpPr>
                        <wps:spPr bwMode="auto">
                          <a:xfrm>
                            <a:off x="2771896" y="231422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167BDF">
                              <w:r>
                                <w:t>Peer</w:t>
                              </w:r>
                            </w:p>
                          </w:txbxContent>
                        </wps:txbx>
                        <wps:bodyPr rot="0" vert="horz" wrap="square" lIns="91440" tIns="45720" rIns="91440" bIns="45720" anchor="t" anchorCtr="0" upright="1">
                          <a:noAutofit/>
                        </wps:bodyPr>
                      </wps:wsp>
                      <wps:wsp>
                        <wps:cNvPr id="578"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167BDF">
                              <w:r>
                                <w:t>Peer</w:t>
                              </w:r>
                            </w:p>
                          </w:txbxContent>
                        </wps:txbx>
                        <wps:bodyPr rot="0" vert="horz" wrap="square" lIns="91440" tIns="45720" rIns="91440" bIns="45720" anchor="t" anchorCtr="0" upright="1">
                          <a:noAutofit/>
                        </wps:bodyPr>
                      </wps:wsp>
                      <wps:wsp>
                        <wps:cNvPr id="579" name="Text Box 170"/>
                        <wps:cNvSpPr txBox="1">
                          <a:spLocks noChangeArrowheads="1"/>
                        </wps:cNvSpPr>
                        <wps:spPr bwMode="auto">
                          <a:xfrm>
                            <a:off x="3205858" y="1155041"/>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167BDF">
                              <w:r>
                                <w:t>Peer</w:t>
                              </w:r>
                            </w:p>
                          </w:txbxContent>
                        </wps:txbx>
                        <wps:bodyPr rot="0" vert="horz" wrap="square" lIns="91440" tIns="45720" rIns="91440" bIns="45720" anchor="t" anchorCtr="0" upright="1">
                          <a:noAutofit/>
                        </wps:bodyPr>
                      </wps:wsp>
                      <wps:wsp>
                        <wps:cNvPr id="587" name="Curved Connector 587"/>
                        <wps:cNvCnPr>
                          <a:stCxn id="575" idx="3"/>
                          <a:endCxn id="579" idx="1"/>
                        </wps:cNvCnPr>
                        <wps:spPr>
                          <a:xfrm>
                            <a:off x="829002" y="902506"/>
                            <a:ext cx="2376856" cy="407783"/>
                          </a:xfrm>
                          <a:prstGeom prst="curvedConnector3">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88" name="Curved Connector 588"/>
                        <wps:cNvCnPr>
                          <a:stCxn id="577" idx="0"/>
                          <a:endCxn id="576" idx="3"/>
                        </wps:cNvCnPr>
                        <wps:spPr>
                          <a:xfrm rot="16200000" flipV="1">
                            <a:off x="1833357" y="1135098"/>
                            <a:ext cx="1723454" cy="634795"/>
                          </a:xfrm>
                          <a:prstGeom prst="curved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89" name="Text Box 589"/>
                        <wps:cNvSpPr txBox="1"/>
                        <wps:spPr>
                          <a:xfrm>
                            <a:off x="347005" y="240665"/>
                            <a:ext cx="521335" cy="3019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SMTP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90" name="Text Box 590"/>
                        <wps:cNvSpPr txBox="1"/>
                        <wps:spPr>
                          <a:xfrm>
                            <a:off x="965835" y="126365"/>
                            <a:ext cx="619760" cy="464403"/>
                          </a:xfrm>
                          <a:prstGeom prst="rect">
                            <a:avLst/>
                          </a:prstGeom>
                          <a:noFill/>
                          <a:ln w="6350">
                            <a:solidFill>
                              <a:schemeClr val="bg1">
                                <a:lumMod val="6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156228" w:rsidRPr="00167BDF" w:rsidRDefault="00156228">
                              <w:pPr>
                                <w:rPr>
                                  <w:color w:val="808080" w:themeColor="background1" w:themeShade="80"/>
                                </w:rPr>
                              </w:pPr>
                              <w:r w:rsidRPr="00167BDF">
                                <w:rPr>
                                  <w:color w:val="808080" w:themeColor="background1" w:themeShade="80"/>
                                </w:rPr>
                                <w:t>Mail</w:t>
                              </w:r>
                            </w:p>
                            <w:p w:rsidR="00156228" w:rsidRPr="00167BDF" w:rsidRDefault="00156228">
                              <w:pPr>
                                <w:rPr>
                                  <w:color w:val="808080" w:themeColor="background1" w:themeShade="80"/>
                                </w:rPr>
                              </w:pPr>
                              <w:r w:rsidRPr="00167BDF">
                                <w:rPr>
                                  <w:color w:val="808080" w:themeColor="background1" w:themeShade="80"/>
                                </w:rPr>
                                <w:t>Account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91" name="Curved Connector 591"/>
                        <wps:cNvCnPr>
                          <a:stCxn id="575" idx="0"/>
                          <a:endCxn id="590" idx="1"/>
                        </wps:cNvCnPr>
                        <wps:spPr>
                          <a:xfrm rot="5400000" flipH="1" flipV="1">
                            <a:off x="582781" y="363791"/>
                            <a:ext cx="388277" cy="377831"/>
                          </a:xfrm>
                          <a:prstGeom prst="curved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92" name="Curved Connector 592"/>
                        <wps:cNvCnPr>
                          <a:stCxn id="576" idx="0"/>
                          <a:endCxn id="590" idx="3"/>
                        </wps:cNvCnPr>
                        <wps:spPr>
                          <a:xfrm rot="16200000" flipV="1">
                            <a:off x="1823286" y="120876"/>
                            <a:ext cx="76126" cy="551507"/>
                          </a:xfrm>
                          <a:prstGeom prst="curved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93" name="Text Box 593"/>
                        <wps:cNvSpPr txBox="1"/>
                        <wps:spPr>
                          <a:xfrm>
                            <a:off x="1643073" y="173664"/>
                            <a:ext cx="507365" cy="2610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IMAP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94" name="Text Box 594"/>
                        <wps:cNvSpPr txBox="1"/>
                        <wps:spPr>
                          <a:xfrm>
                            <a:off x="1286233" y="1033780"/>
                            <a:ext cx="114236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XML over TCP/IP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95" name="Text Box 595"/>
                        <wps:cNvSpPr txBox="1"/>
                        <wps:spPr>
                          <a:xfrm>
                            <a:off x="2908935" y="1643380"/>
                            <a:ext cx="51371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*other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585" o:spid="_x0000_s1420" editas="canvas" style="width:328.4pt;height:229.75pt;mso-position-horizontal-relative:char;mso-position-vertical-relative:line" coordsize="41706,2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">
                <v:shape id="_x0000_s1421" type="#_x0000_t75" style="position:absolute;width:41706;height:29178;visibility:visible;mso-wrap-style:square">
                  <v:fill o:detectmouseclick="t"/>
                  <v:path o:connecttype="none"/>
                </v:shape>
                <v:oval id="Oval 598" o:spid="_x0000_s1422" style="position:absolute;left:3943;top:5907;width:30861;height:203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d9KMMA&#10;AADcAAAADwAAAGRycy9kb3ducmV2LnhtbERPz2vCMBS+D/Y/hDfwtqbq1rnOKDomKHiZyvD41jyb&#10;YvNSmkyrf705DDx+fL/H087W4kStrxwr6CcpCOLC6YpLBbvt4nkEwgdkjbVjUnAhD9PJ48MYc+3O&#10;/E2nTShFDGGfowITQpNL6QtDFn3iGuLIHVxrMUTYllK3eI7htpaDNM2kxYpjg8GGPg0Vx82fVZD+&#10;fvF1Plzt1+Yt+1nuir3P6EWp3lM3+wARqAt38b97qRW8vse18Uw8AnJ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4d9KMMAAADcAAAADwAAAAAAAAAAAAAAAACYAgAAZHJzL2Rv&#10;d25yZXYueG1sUEsFBgAAAAAEAAQA9QAAAIgDAAAAAA==&#10;" filled="f" strokecolor="#a5a5a5 [2092]" strokeweight="2pt">
                  <v:stroke dashstyle="1 1"/>
                </v:oval>
                <v:shape id="Text Box 166" o:spid="_x0000_s1423" type="#_x0000_t202" style="position:absolute;left:3470;top:7468;width:482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aX3scA&#10;AADcAAAADwAAAGRycy9kb3ducmV2LnhtbESPT0sDMRTE74LfIbyCF2mzVtaWtWkRq9BLC/1DobfH&#10;5rlZunnZJrG7+umNIHgcZuY3zGzR20ZcyYfasYKHUQaCuHS65krBYf8+nIIIEVlj45gUfFGAxfz2&#10;ZoaFdh1v6bqLlUgQDgUqMDG2hZShNGQxjFxLnLwP5y3GJH0ltccuwW0jx1n2JC3WnBYMtvRqqDzv&#10;Pm2irNYnY/PLhr6Xx/X942Xy1m29UneD/uUZRKQ+/of/2iutIJ/k8HsmHQE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IGl97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167BDF">
                        <w:r>
                          <w:t>Peer</w:t>
                        </w:r>
                      </w:p>
                    </w:txbxContent>
                  </v:textbox>
                </v:shape>
                <v:shape id="Text Box 167" o:spid="_x0000_s1424" type="#_x0000_t202" style="position:absolute;left:18965;top:4346;width:4811;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QJqcYA&#10;AADcAAAADwAAAGRycy9kb3ducmV2LnhtbESPQWsCMRSE7wX/Q3hCL6Vm26KW1SilteDFgloK3h6b&#10;52Zx87Im0d36602h4HGYmW+Y6byztTiTD5VjBU+DDARx4XTFpYLv7efjK4gQkTXWjknBLwWYz3p3&#10;U8y1a3lN500sRYJwyFGBibHJpQyFIYth4Bri5O2dtxiT9KXUHtsEt7V8zrKRtFhxWjDY0Luh4rA5&#10;2URZrnbGDo9fdPn4WT28HMeLdu2Vuu93bxMQkbp4C/+3l1rBcDyCvzPpCMj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tQJqc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167BDF">
                        <w:r>
                          <w:t>Peer</w:t>
                        </w:r>
                      </w:p>
                    </w:txbxContent>
                  </v:textbox>
                </v:shape>
                <v:shape id="Text Box 168" o:spid="_x0000_s1425" type="#_x0000_t202" style="position:absolute;left:27718;top:23142;width:4812;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isMscA&#10;AADcAAAADwAAAGRycy9kb3ducmV2LnhtbESPT0vDQBTE70K/w/IEL2I3KjGSdluKf6CXFlJLwdsj&#10;+5oNZt+mu2sT/fSuIHgcZuY3zHw52k6cyYfWsYLbaQaCuHa65UbB/u315hFEiMgaO8ek4IsCLBeT&#10;izmW2g1c0XkXG5EgHEpUYGLsSylDbchimLqeOHlH5y3GJH0jtcchwW0n77LsQVpsOS0Y7OnJUP2x&#10;+7SJst68G5uftvT9fNhc35+Kl6HySl1djqsZiEhj/A//tddaQV4U8HsmHQ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2YrDL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167BDF">
                        <w:r>
                          <w:t>Peer</w:t>
                        </w:r>
                      </w:p>
                    </w:txbxContent>
                  </v:textbox>
                </v:shape>
                <v:shape id="Text Box 169" o:spid="_x0000_s1426"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c4QMcA&#10;AADcAAAADwAAAGRycy9kb3ducmV2LnhtbESPTUsDMRCG70L/Q5iCF7FZlX6wNi3iB/RSoa0UvA2b&#10;cbO4mWyT2F399c5B8Di88z4zz3I9+FadKaYmsIGbSQGKuAq24drA2+HlegEqZWSLbWAy8E0J1qvR&#10;xRJLG3re0XmfayUQTiUacDl3pdapcuQxTUJHLNlHiB6zjLHWNmIvcN/q26KYaY8NywWHHT06qj73&#10;X14om+2789PTK/08HbdXd6f5c7+LxlyOh4d7UJmG/L/8195YA9O5fCsyIgJ6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HOED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167BDF">
                        <w:r>
                          <w:t>Peer</w:t>
                        </w:r>
                      </w:p>
                    </w:txbxContent>
                  </v:textbox>
                </v:shape>
                <v:shape id="Text Box 170" o:spid="_x0000_s1427" type="#_x0000_t202" style="position:absolute;left:32058;top:11550;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ud28cA&#10;AADcAAAADwAAAGRycy9kb3ducmV2LnhtbESPQWsCMRSE70L/Q3iCF6nZVqzt1iilVvBiQVsEb4/N&#10;c7N087Imqbv21zdCocdhZr5hZovO1uJMPlSOFdyNMhDEhdMVlwo+P1a3jyBCRNZYOyYFFwqwmN/0&#10;Zphr1/KWzrtYigThkKMCE2OTSxkKQxbDyDXEyTs6bzEm6UupPbYJbmt5n2UP0mLFacFgQ6+Giq/d&#10;t02U9eZg7OT0Tj/L/WY4Pk3f2q1XatDvXp5BROrif/ivvdYKJtMnuJ5JR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Lndv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167BDF">
                        <w:r>
                          <w:t>Peer</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87" o:spid="_x0000_s1428" type="#_x0000_t38" style="position:absolute;left:8290;top:9025;width:23768;height:4077;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rPIsUAAADcAAAADwAAAGRycy9kb3ducmV2LnhtbESP3WoCMRSE7wt9h3AE72qixVZWo4hS&#10;FKwWf/D6sDnuLt2cLJuou29vCgUvh5n5hpnMGluKG9W+cKyh31MgiFNnCs40nI5fbyMQPiAbLB2T&#10;hpY8zKavLxNMjLvznm6HkIkIYZ+ghjyEKpHSpzlZ9D1XEUfv4mqLIco6k6bGe4TbUg6U+pAWC44L&#10;OVa0yCn9PVytBoXu21eb8xJX7+q4/Wl37fWy07rbaeZjEIGa8Az/t9dGw3D0CX9n4hGQ0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irPIsUAAADcAAAADwAAAAAAAAAA&#10;AAAAAAChAgAAZHJzL2Rvd25yZXYueG1sUEsFBgAAAAAEAAQA+QAAAJMDAAAAAA==&#10;" adj="10800" strokecolor="#4579b8 [3044]">
                  <v:stroke endarrow="open"/>
                </v:shape>
                <v:shapetype id="_x0000_t37" coordsize="21600,21600" o:spt="37" o:oned="t" path="m,c10800,,21600,10800,21600,21600e" filled="f">
                  <v:path arrowok="t" fillok="f" o:connecttype="none"/>
                  <o:lock v:ext="edit" shapetype="t"/>
                </v:shapetype>
                <v:shape id="Curved Connector 588" o:spid="_x0000_s1429" type="#_x0000_t37" style="position:absolute;left:18332;top:11351;width:17235;height:6348;rotation:90;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2kS8EAAADcAAAADwAAAGRycy9kb3ducmV2LnhtbERPW2vCMBR+H/gfwhF8m4mCW6mNorLB&#10;xp7mpc+H5tgWm5OSpNr9++VhsMeP715sR9uJO/nQOtawmCsQxJUzLdcazqf35wxEiMgGO8ek4YcC&#10;bDeTpwJz4x78TfdjrEUK4ZCjhibGPpcyVA1ZDHPXEyfu6rzFmKCvpfH4SOG2k0ulXqTFllNDgz0d&#10;Gqpux8FquJT+dV+az90QstgfvpQa3saz1rPpuFuDiDTGf/Gf+8NoWGVpbTqTjoDc/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baRLwQAAANwAAAAPAAAAAAAAAAAAAAAA&#10;AKECAABkcnMvZG93bnJldi54bWxQSwUGAAAAAAQABAD5AAAAjwMAAAAA&#10;" strokecolor="#4579b8 [3044]">
                  <v:stroke endarrow="open"/>
                </v:shape>
                <v:shape id="Text Box 589" o:spid="_x0000_s1430" type="#_x0000_t202" style="position:absolute;left:3470;top:2406;width:5213;height:302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PUScYA&#10;AADcAAAADwAAAGRycy9kb3ducmV2LnhtbESPQWsCMRSE74L/ITyhF6lZhYrdGqUVLFK0pVqKx8fm&#10;dbO4eVmSqOu/N4LQ4zAz3zDTeWtrcSIfKscKhoMMBHHhdMWlgp/d8nECIkRkjbVjUnChAPNZtzPF&#10;XLszf9NpG0uRIBxyVGBibHIpQ2HIYhi4hjh5f85bjEn6UmqP5wS3tRxl2VharDgtGGxoYag4bI9W&#10;wcF89L+y983b73h18Z+7o9v79V6ph177+gIiUhv/w/f2Sit4mjzD7Uw6AnJ2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zPUScYAAADcAAAADwAAAAAAAAAAAAAAAACYAgAAZHJz&#10;L2Rvd25yZXYueG1sUEsFBgAAAAAEAAQA9QAAAIsDAAAAAA==&#10;" filled="f" stroked="f" strokeweight=".5pt">
                  <v:textbox>
                    <w:txbxContent>
                      <w:p w:rsidR="00156228" w:rsidRDefault="00156228">
                        <w:r>
                          <w:t>SMTP</w:t>
                        </w:r>
                      </w:p>
                    </w:txbxContent>
                  </v:textbox>
                </v:shape>
                <v:shape id="Text Box 590" o:spid="_x0000_s1431" type="#_x0000_t202" style="position:absolute;left:9658;top:1263;width:6197;height:464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PX/8EA&#10;AADcAAAADwAAAGRycy9kb3ducmV2LnhtbERPTYvCMBC9L/gfwgjeNHVR0WoUWRR2xYtV8Do0Y1ts&#10;JrVJa3d/vTkIe3y879WmM6VoqXaFZQXjUQSCOLW64EzB5bwfzkE4j6yxtEwKfsnBZt37WGGs7ZNP&#10;1CY+EyGEXYwKcu+rWEqX5mTQjWxFHLibrQ36AOtM6hqfIdyU8jOKZtJgwaEhx4q+ckrvSWMU7G5t&#10;27jj4aizR5Oan+nhOvlDpQb9brsE4anz/+K3+1srmC7C/HAmHAG5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z1//BAAAA3AAAAA8AAAAAAAAAAAAAAAAAmAIAAGRycy9kb3du&#10;cmV2LnhtbFBLBQYAAAAABAAEAPUAAACGAwAAAAA=&#10;" filled="f" strokecolor="#a5a5a5 [2092]" strokeweight=".5pt">
                  <v:textbox>
                    <w:txbxContent>
                      <w:p w:rsidR="00156228" w:rsidRPr="00167BDF" w:rsidRDefault="00156228">
                        <w:pPr>
                          <w:rPr>
                            <w:color w:val="808080" w:themeColor="background1" w:themeShade="80"/>
                          </w:rPr>
                        </w:pPr>
                        <w:r w:rsidRPr="00167BDF">
                          <w:rPr>
                            <w:color w:val="808080" w:themeColor="background1" w:themeShade="80"/>
                          </w:rPr>
                          <w:t>Mail</w:t>
                        </w:r>
                      </w:p>
                      <w:p w:rsidR="00156228" w:rsidRPr="00167BDF" w:rsidRDefault="00156228">
                        <w:pPr>
                          <w:rPr>
                            <w:color w:val="808080" w:themeColor="background1" w:themeShade="80"/>
                          </w:rPr>
                        </w:pPr>
                        <w:r w:rsidRPr="00167BDF">
                          <w:rPr>
                            <w:color w:val="808080" w:themeColor="background1" w:themeShade="80"/>
                          </w:rPr>
                          <w:t>Account</w:t>
                        </w:r>
                      </w:p>
                    </w:txbxContent>
                  </v:textbox>
                </v:shape>
                <v:shape id="Curved Connector 591" o:spid="_x0000_s1432" type="#_x0000_t37" style="position:absolute;left:5827;top:3638;width:3883;height:3778;rotation:90;flip:x 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8Fb8IAAADcAAAADwAAAGRycy9kb3ducmV2LnhtbESP3YrCMBSE7wXfIRzBO01VFO0aRQTx&#10;BxF0l70+NMe22JyUJtb69kYQvBxm5htmvmxMIWqqXG5ZwaAfgSBOrM45VfD3u+lNQTiPrLGwTAqe&#10;5GC5aLfmGGv74DPVF5+KAGEXo4LM+zKW0iUZGXR9WxIH72orgz7IKpW6wkeAm0IOo2giDeYcFjIs&#10;aZ1RcrvcjQK5ak71dlqmQ96fk+P/yEeHmVaq22lWPyA8Nf4b/rR3WsF4NoD3mXAE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f8Fb8IAAADcAAAADwAAAAAAAAAAAAAA&#10;AAChAgAAZHJzL2Rvd25yZXYueG1sUEsFBgAAAAAEAAQA+QAAAJADAAAAAA==&#10;" strokecolor="#4579b8 [3044]">
                  <v:stroke endarrow="open"/>
                </v:shape>
                <v:shape id="Curved Connector 592" o:spid="_x0000_s1433" type="#_x0000_t37" style="position:absolute;left:18232;top:1208;width:761;height:5516;rotation:90;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wFfMQAAADcAAAADwAAAGRycy9kb3ducmV2LnhtbESPQWsCMRSE74L/ITyhN00q1Np1s6Ji&#10;wdJTrfX82Dx3l25eliSr23/fFAoeh5n5hsnXg23FlXxoHGt4nCkQxKUzDVcaTp+v0yWIEJENto5J&#10;ww8FWBfjUY6ZcTf+oOsxViJBOGSooY6xy6QMZU0Ww8x1xMm7OG8xJukraTzeEty2cq7UQlpsOC3U&#10;2NGupvL72FsNX2f/vD2bt00flrHbvSvV74eT1g+TYbMCEWmI9/B/+2A0PL3M4e9MOgKy+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XAV8xAAAANwAAAAPAAAAAAAAAAAA&#10;AAAAAKECAABkcnMvZG93bnJldi54bWxQSwUGAAAAAAQABAD5AAAAkgMAAAAA&#10;" strokecolor="#4579b8 [3044]">
                  <v:stroke endarrow="open"/>
                </v:shape>
                <v:shape id="Text Box 593" o:spid="_x0000_s1434" type="#_x0000_t202" style="position:absolute;left:16430;top:1736;width:5074;height:26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J1fscA&#10;AADcAAAADwAAAGRycy9kb3ducmV2LnhtbESPQWsCMRSE74X+h/AKvUjNtqK0q1GqUBHRlmopHh+b&#10;52Zx87IkUdd/3whCj8PMfMOMJq2txYl8qBwreO5mIIgLpysuFfxsP55eQYSIrLF2TAouFGAyvr8b&#10;Ya7dmb/ptImlSBAOOSowMTa5lKEwZDF0XUOcvL3zFmOSvpTa4znBbS1fsmwgLVacFgw2NDNUHDZH&#10;q+Bglp2vbL6e/g4WF/+5PbqdX+2Uenxo34cgIrXxP3xrL7SC/lsPrmfSEZDj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8CdX7HAAAA3AAAAA8AAAAAAAAAAAAAAAAAmAIAAGRy&#10;cy9kb3ducmV2LnhtbFBLBQYAAAAABAAEAPUAAACMAwAAAAA=&#10;" filled="f" stroked="f" strokeweight=".5pt">
                  <v:textbox>
                    <w:txbxContent>
                      <w:p w:rsidR="00156228" w:rsidRDefault="00156228">
                        <w:r>
                          <w:t>IMAP</w:t>
                        </w:r>
                      </w:p>
                    </w:txbxContent>
                  </v:textbox>
                </v:shape>
                <v:shape id="Text Box 594" o:spid="_x0000_s1435" type="#_x0000_t202" style="position:absolute;left:12862;top:10337;width:1142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vtCscA&#10;AADcAAAADwAAAGRycy9kb3ducmV2LnhtbESPQWsCMRSE74X+h/AKvUjNtqi0q1GqUBHRlmopHh+b&#10;52Zx87IkUdd/3whCj8PMfMOMJq2txYl8qBwreO5mIIgLpysuFfxsP55eQYSIrLF2TAouFGAyvr8b&#10;Ya7dmb/ptImlSBAOOSowMTa5lKEwZDF0XUOcvL3zFmOSvpTa4znBbS1fsmwgLVacFgw2NDNUHDZH&#10;q+Bglp2vbL6e/g4WF/+5PbqdX+2Uenxo34cgIrXxP3xrL7SC/lsPrmfSEZDj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Dr7QrHAAAA3AAAAA8AAAAAAAAAAAAAAAAAmAIAAGRy&#10;cy9kb3ducmV2LnhtbFBLBQYAAAAABAAEAPUAAACMAwAAAAA=&#10;" filled="f" stroked="f" strokeweight=".5pt">
                  <v:textbox>
                    <w:txbxContent>
                      <w:p w:rsidR="00156228" w:rsidRDefault="00156228">
                        <w:r>
                          <w:t>XML over TCP/IP</w:t>
                        </w:r>
                      </w:p>
                    </w:txbxContent>
                  </v:textbox>
                </v:shape>
                <v:shape id="Text Box 595" o:spid="_x0000_s1436" type="#_x0000_t202" style="position:absolute;left:29089;top:16433;width:5137;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dIkcYA&#10;AADcAAAADwAAAGRycy9kb3ducmV2LnhtbESPQWsCMRSE74L/ITyhF6lZBaXdGqUVLFK0pVqKx8fm&#10;dbO4eVmSqOu/bwTB4zAz3zDTeWtrcSIfKscKhoMMBHHhdMWlgp/d8vEJRIjIGmvHpOBCAeazbmeK&#10;uXZn/qbTNpYiQTjkqMDE2ORShsKQxTBwDXHy/py3GJP0pdQezwluaznKsom0WHFaMNjQwlBx2B6t&#10;goP56H9l75u338nq4j93R7f3671SD7329QVEpDbew7f2SisYP4/heiYdATn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6dIkcYAAADcAAAADwAAAAAAAAAAAAAAAACYAgAAZHJz&#10;L2Rvd25yZXYueG1sUEsFBgAAAAAEAAQA9QAAAIsDAAAAAA==&#10;" filled="f" stroked="f" strokeweight=".5pt">
                  <v:textbox>
                    <w:txbxContent>
                      <w:p w:rsidR="00156228" w:rsidRDefault="00156228">
                        <w:r>
                          <w:t>*other</w:t>
                        </w:r>
                      </w:p>
                    </w:txbxContent>
                  </v:textbox>
                </v:shape>
                <w10:anchorlock/>
              </v:group>
            </w:pict>
          </mc:Fallback>
        </mc:AlternateContent>
      </w:r>
    </w:p>
    <w:p w:rsidR="00303D05" w:rsidRPr="00C81D35" w:rsidRDefault="00303D05" w:rsidP="00167BDF">
      <w:pPr>
        <w:pStyle w:val="Heading3"/>
        <w:rPr>
          <w:lang w:val="en-GB"/>
        </w:rPr>
      </w:pPr>
      <w:r w:rsidRPr="00C81D35">
        <w:rPr>
          <w:lang w:val="en-GB"/>
        </w:rPr>
        <w:t>P2P internode</w:t>
      </w:r>
      <w:r w:rsidR="00EA28B0" w:rsidRPr="00C81D35">
        <w:rPr>
          <w:lang w:val="en-GB"/>
        </w:rPr>
        <w:t xml:space="preserve"> messaging protocol </w:t>
      </w:r>
      <w:r w:rsidR="00BE3ACD" w:rsidRPr="00C81D35">
        <w:rPr>
          <w:lang w:val="en-GB"/>
        </w:rPr>
        <w:t xml:space="preserve">stack </w:t>
      </w:r>
      <w:r w:rsidR="00EA28B0" w:rsidRPr="00C81D35">
        <w:rPr>
          <w:lang w:val="en-GB"/>
        </w:rPr>
        <w:t>option</w:t>
      </w:r>
    </w:p>
    <w:p w:rsidR="00D4635F" w:rsidRPr="00C81D35" w:rsidRDefault="00D4635F" w:rsidP="00D4635F">
      <w:pPr>
        <w:pStyle w:val="BodyText"/>
        <w:rPr>
          <w:lang w:val="en-GB"/>
        </w:rPr>
      </w:pPr>
      <w:r w:rsidRPr="00C81D35">
        <w:rPr>
          <w:lang w:val="en-GB"/>
        </w:rPr>
        <w:t xml:space="preserve">A Node shall select the most appropriate Messaging protocol </w:t>
      </w:r>
      <w:r w:rsidR="00BE3ACD" w:rsidRPr="00C81D35">
        <w:rPr>
          <w:lang w:val="en-GB"/>
        </w:rPr>
        <w:t xml:space="preserve">stack </w:t>
      </w:r>
      <w:r w:rsidR="006C4919" w:rsidRPr="00C81D35">
        <w:rPr>
          <w:lang w:val="en-GB"/>
        </w:rPr>
        <w:t>supported by</w:t>
      </w:r>
      <w:r w:rsidR="00BE3ACD" w:rsidRPr="00C81D35">
        <w:rPr>
          <w:lang w:val="en-GB"/>
        </w:rPr>
        <w:t xml:space="preserve"> the other node </w:t>
      </w:r>
      <w:r w:rsidRPr="00C81D35">
        <w:rPr>
          <w:lang w:val="en-GB"/>
        </w:rPr>
        <w:t>when connecting to</w:t>
      </w:r>
      <w:r w:rsidR="00BE3ACD" w:rsidRPr="00C81D35">
        <w:rPr>
          <w:lang w:val="en-GB"/>
        </w:rPr>
        <w:t xml:space="preserve"> it</w:t>
      </w:r>
      <w:r w:rsidRPr="00C81D35">
        <w:rPr>
          <w:lang w:val="en-GB"/>
        </w:rPr>
        <w:t>.</w:t>
      </w:r>
    </w:p>
    <w:p w:rsidR="00D4635F" w:rsidRPr="00C81D35" w:rsidRDefault="00D4635F" w:rsidP="00D4635F">
      <w:pPr>
        <w:pStyle w:val="BodyText"/>
        <w:rPr>
          <w:lang w:val="en-GB"/>
        </w:rPr>
      </w:pPr>
      <w:r w:rsidRPr="00C81D35">
        <w:rPr>
          <w:noProof/>
        </w:rPr>
        <w:lastRenderedPageBreak/>
        <mc:AlternateContent>
          <mc:Choice Requires="wpc">
            <w:drawing>
              <wp:inline distT="0" distB="0" distL="0" distR="0" wp14:anchorId="0CB0ED9C" wp14:editId="7A9842A6">
                <wp:extent cx="4170680" cy="2917825"/>
                <wp:effectExtent l="0" t="0" r="0" b="0"/>
                <wp:docPr id="656" name="Canvas 6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33" name="Straight Connector 1033"/>
                        <wps:cNvCnPr>
                          <a:stCxn id="638" idx="2"/>
                        </wps:cNvCnPr>
                        <wps:spPr>
                          <a:xfrm>
                            <a:off x="2111565" y="746844"/>
                            <a:ext cx="0" cy="80827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34" name="Oval 634"/>
                        <wps:cNvSpPr/>
                        <wps:spPr>
                          <a:xfrm>
                            <a:off x="394336" y="590768"/>
                            <a:ext cx="3086100" cy="2035606"/>
                          </a:xfrm>
                          <a:prstGeom prst="ellipse">
                            <a:avLst/>
                          </a:prstGeom>
                          <a:noFill/>
                          <a:ln>
                            <a:solidFill>
                              <a:schemeClr val="bg1">
                                <a:lumMod val="65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5" name="Text Box 166"/>
                        <wps:cNvSpPr txBox="1">
                          <a:spLocks noChangeArrowheads="1"/>
                        </wps:cNvSpPr>
                        <wps:spPr bwMode="auto">
                          <a:xfrm>
                            <a:off x="280035" y="746844"/>
                            <a:ext cx="54896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D4635F">
                              <w:r>
                                <w:t>Peer 1</w:t>
                              </w:r>
                            </w:p>
                          </w:txbxContent>
                        </wps:txbx>
                        <wps:bodyPr rot="0" vert="horz" wrap="square" lIns="91440" tIns="45720" rIns="91440" bIns="45720" anchor="t" anchorCtr="0" upright="1">
                          <a:noAutofit/>
                        </wps:bodyPr>
                      </wps:wsp>
                      <wps:wsp>
                        <wps:cNvPr id="638" name="Text Box 167"/>
                        <wps:cNvSpPr txBox="1">
                          <a:spLocks noChangeArrowheads="1"/>
                        </wps:cNvSpPr>
                        <wps:spPr bwMode="auto">
                          <a:xfrm>
                            <a:off x="1845443" y="434693"/>
                            <a:ext cx="532243"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D4635F">
                              <w:r>
                                <w:t>Peer 2</w:t>
                              </w:r>
                            </w:p>
                          </w:txbxContent>
                        </wps:txbx>
                        <wps:bodyPr rot="0" vert="horz" wrap="square" lIns="91440" tIns="45720" rIns="91440" bIns="45720" anchor="t" anchorCtr="0" upright="1">
                          <a:noAutofit/>
                        </wps:bodyPr>
                      </wps:wsp>
                      <wps:wsp>
                        <wps:cNvPr id="639" name="Text Box 168"/>
                        <wps:cNvSpPr txBox="1">
                          <a:spLocks noChangeArrowheads="1"/>
                        </wps:cNvSpPr>
                        <wps:spPr bwMode="auto">
                          <a:xfrm>
                            <a:off x="2771896" y="231422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D4635F">
                              <w:r>
                                <w:t>Peer</w:t>
                              </w:r>
                            </w:p>
                          </w:txbxContent>
                        </wps:txbx>
                        <wps:bodyPr rot="0" vert="horz" wrap="square" lIns="91440" tIns="45720" rIns="91440" bIns="45720" anchor="t" anchorCtr="0" upright="1">
                          <a:noAutofit/>
                        </wps:bodyPr>
                      </wps:wsp>
                      <wps:wsp>
                        <wps:cNvPr id="641"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D4635F">
                              <w:r>
                                <w:t>Peer</w:t>
                              </w:r>
                            </w:p>
                          </w:txbxContent>
                        </wps:txbx>
                        <wps:bodyPr rot="0" vert="horz" wrap="square" lIns="91440" tIns="45720" rIns="91440" bIns="45720" anchor="t" anchorCtr="0" upright="1">
                          <a:noAutofit/>
                        </wps:bodyPr>
                      </wps:wsp>
                      <wps:wsp>
                        <wps:cNvPr id="642" name="Text Box 170"/>
                        <wps:cNvSpPr txBox="1">
                          <a:spLocks noChangeArrowheads="1"/>
                        </wps:cNvSpPr>
                        <wps:spPr bwMode="auto">
                          <a:xfrm>
                            <a:off x="3205858" y="1155041"/>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D4635F">
                              <w:r>
                                <w:t>Peer</w:t>
                              </w:r>
                            </w:p>
                          </w:txbxContent>
                        </wps:txbx>
                        <wps:bodyPr rot="0" vert="horz" wrap="square" lIns="91440" tIns="45720" rIns="91440" bIns="45720" anchor="t" anchorCtr="0" upright="1">
                          <a:noAutofit/>
                        </wps:bodyPr>
                      </wps:wsp>
                      <wps:wsp>
                        <wps:cNvPr id="1018" name="Text Box 1018"/>
                        <wps:cNvSpPr txBox="1"/>
                        <wps:spPr>
                          <a:xfrm>
                            <a:off x="1898134" y="926441"/>
                            <a:ext cx="1029335"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Protocol Stack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19" name="Text Box 1019"/>
                        <wps:cNvSpPr txBox="1"/>
                        <wps:spPr>
                          <a:xfrm>
                            <a:off x="1898134" y="1239476"/>
                            <a:ext cx="1029335"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Protocol Stack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26" name="Text Box 1026"/>
                        <wps:cNvSpPr txBox="1"/>
                        <wps:spPr>
                          <a:xfrm>
                            <a:off x="1898134" y="1555115"/>
                            <a:ext cx="103632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Pr="00BE3ACD" w:rsidRDefault="00156228">
                              <w:pPr>
                                <w:rPr>
                                  <w:rStyle w:val="Emphasis"/>
                                </w:rPr>
                              </w:pPr>
                              <w:r w:rsidRPr="00BE3ACD">
                                <w:rPr>
                                  <w:rStyle w:val="Emphasis"/>
                                </w:rPr>
                                <w:t>Protocol Stack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27" name="Straight Arrow Connector 1027"/>
                        <wps:cNvCnPr/>
                        <wps:spPr>
                          <a:xfrm>
                            <a:off x="829001" y="1058167"/>
                            <a:ext cx="1067232" cy="26834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28" name="Straight Arrow Connector 1028"/>
                        <wps:cNvCnPr>
                          <a:stCxn id="635" idx="3"/>
                          <a:endCxn id="1018" idx="1"/>
                        </wps:cNvCnPr>
                        <wps:spPr>
                          <a:xfrm>
                            <a:off x="829002" y="902506"/>
                            <a:ext cx="1069132" cy="138235"/>
                          </a:xfrm>
                          <a:prstGeom prst="straightConnector1">
                            <a:avLst/>
                          </a:prstGeom>
                          <a:ln>
                            <a:solidFill>
                              <a:schemeClr val="bg1">
                                <a:lumMod val="65000"/>
                              </a:schemeClr>
                            </a:solidFill>
                            <a:prstDash val="dash"/>
                            <a:tailEnd type="arrow"/>
                          </a:ln>
                        </wps:spPr>
                        <wps:style>
                          <a:lnRef idx="1">
                            <a:schemeClr val="accent1"/>
                          </a:lnRef>
                          <a:fillRef idx="0">
                            <a:schemeClr val="accent1"/>
                          </a:fillRef>
                          <a:effectRef idx="0">
                            <a:schemeClr val="accent1"/>
                          </a:effectRef>
                          <a:fontRef idx="minor">
                            <a:schemeClr val="tx1"/>
                          </a:fontRef>
                        </wps:style>
                        <wps:bodyPr/>
                      </wps:wsp>
                      <wps:wsp>
                        <wps:cNvPr id="1032" name="Straight Arrow Connector 1032"/>
                        <wps:cNvCnPr/>
                        <wps:spPr>
                          <a:xfrm>
                            <a:off x="737235" y="1058167"/>
                            <a:ext cx="1108208" cy="611248"/>
                          </a:xfrm>
                          <a:prstGeom prst="straightConnector1">
                            <a:avLst/>
                          </a:prstGeom>
                          <a:ln>
                            <a:solidFill>
                              <a:schemeClr val="bg1">
                                <a:lumMod val="75000"/>
                              </a:schemeClr>
                            </a:solidFill>
                            <a:prstDash val="dash"/>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656" o:spid="_x0000_s1437" editas="canvas" style="width:328.4pt;height:229.75pt;mso-position-horizontal-relative:char;mso-position-vertical-relative:line" coordsize="41706,2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">
                <v:shape id="_x0000_s1438" type="#_x0000_t75" style="position:absolute;width:41706;height:29178;visibility:visible;mso-wrap-style:square">
                  <v:fill o:detectmouseclick="t"/>
                  <v:path o:connecttype="none"/>
                </v:shape>
                <v:line id="Straight Connector 1033" o:spid="_x0000_s1439" style="position:absolute;visibility:visible;mso-wrap-style:square" from="21115,7468" to="21115,15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1PP38MAAADdAAAADwAAAGRycy9kb3ducmV2LnhtbERPzWrCQBC+C32HZQq96aYGxUZXkUJB&#10;2l7UPsCYnSbB7Gy6O9XYp3cLgrf5+H5nsepdq04UYuPZwPMoA0VcettwZeBr/zacgYqCbLH1TAYu&#10;FGG1fBgssLD+zFs67aRSKYRjgQZqka7QOpY1OYwj3xEn7tsHh5JgqLQNeE7hrtXjLJtqhw2nhho7&#10;eq2pPO5+nYGfj89NvBzasUwnf+/HsJ69SB6NeXrs13NQQr3cxTf3xqb5WZ7D/zfpBL2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Tz9/DAAAA3QAAAA8AAAAAAAAAAAAA&#10;AAAAoQIAAGRycy9kb3ducmV2LnhtbFBLBQYAAAAABAAEAPkAAACRAwAAAAA=&#10;" strokecolor="#4579b8 [3044]"/>
                <v:oval id="Oval 634" o:spid="_x0000_s1440" style="position:absolute;left:3943;top:5907;width:30861;height:203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Ja8YA&#10;AADcAAAADwAAAGRycy9kb3ducmV2LnhtbESPQWvCQBSE7wX/w/KE3urGRmKJrsGWFhS8VKV4fGZf&#10;s6HZtyG71dRf7wpCj8PMfMPMi9424kSdrx0rGI8SEMSl0zVXCva7j6cXED4ga2wck4I/8lAsBg9z&#10;zLU78yedtqESEcI+RwUmhDaX0peGLPqRa4mj9+06iyHKrpK6w3OE20Y+J0kmLdYcFwy29Gao/Nn+&#10;WgXJ8Z0vr+n6sDHT7Gu1Lw8+o4lSj8N+OQMRqA//4Xt7pRVk6QRuZ+IRkI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lJa8YAAADcAAAADwAAAAAAAAAAAAAAAACYAgAAZHJz&#10;L2Rvd25yZXYueG1sUEsFBgAAAAAEAAQA9QAAAIsDAAAAAA==&#10;" filled="f" strokecolor="#a5a5a5 [2092]" strokeweight="2pt">
                  <v:stroke dashstyle="1 1"/>
                </v:oval>
                <v:shape id="Text Box 166" o:spid="_x0000_s1441" type="#_x0000_t202" style="position:absolute;left:2800;top:7468;width:549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lPYsYA&#10;AADcAAAADwAAAGRycy9kb3ducmV2LnhtbESPQWsCMRSE74X+h/CEXkrNVtHKapRSW/BiQVsK3h6b&#10;52Zx87Imqbv6641Q6HGYmW+Y2aKztTiRD5VjBc/9DARx4XTFpYLvr4+nCYgQkTXWjknBmQIs5vd3&#10;M8y1a3lDp20sRYJwyFGBibHJpQyFIYuh7xri5O2dtxiT9KXUHtsEt7UcZNlYWqw4LRhs6M1Qcdj+&#10;2kRZrXfGjo6fdFn+rB+Hx5f3duOVeuh1r1MQkbr4H/5rr7SC8XAEtzPpCMj5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0lPYs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D4635F">
                        <w:r>
                          <w:t>Peer 1</w:t>
                        </w:r>
                      </w:p>
                    </w:txbxContent>
                  </v:textbox>
                </v:shape>
                <v:shape id="Text Box 167" o:spid="_x0000_s1442" type="#_x0000_t202" style="position:absolute;left:18454;top:4346;width:5322;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jg/McA&#10;AADcAAAADwAAAGRycy9kb3ducmV2LnhtbESPTUsDMRCG74L/IYzgRdqsFqtsmxbxA3qp0FqE3obN&#10;dLN0M9kmsbv6652D4HF4531mnvly8K06U0xNYAO34wIUcRVsw7WB3cfb6BFUysgW28Bk4JsSLBeX&#10;F3Msbeh5Q+dtrpVAOJVowOXclVqnypHHNA4dsWSHED1mGWOtbcRe4L7Vd0Ux1R4blgsOO3p2VB23&#10;X14oq/Xe+fvTO/28fK5vJqeH134Tjbm+Gp5moDIN+X/5r72yBqYT+VZkRAT0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I4Pz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D4635F">
                        <w:r>
                          <w:t>Peer 2</w:t>
                        </w:r>
                      </w:p>
                    </w:txbxContent>
                  </v:textbox>
                </v:shape>
                <v:shape id="Text Box 168" o:spid="_x0000_s1443" type="#_x0000_t202" style="position:absolute;left:27718;top:23142;width:4812;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RFZ8cA&#10;AADcAAAADwAAAGRycy9kb3ducmV2LnhtbESPQWsCMRSE70L/Q3iFXqRmW6mtq1HEtuDFgrYUvD02&#10;z83SzcuapO7aX28EocdhZr5hpvPO1uJIPlSOFTwMMhDEhdMVlwq+Pt/vX0CEiKyxdkwKThRgPrvp&#10;TTHXruUNHbexFAnCIUcFJsYmlzIUhiyGgWuIk7d33mJM0pdSe2wT3NbyMctG0mLFacFgQ0tDxc/2&#10;1ybKar0z9unwQX+v3+v+8PD81m68Une33WICIlIX/8PX9korGA3HcDmTjoCcn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4ERWf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D4635F">
                        <w:r>
                          <w:t>Peer</w:t>
                        </w:r>
                      </w:p>
                    </w:txbxContent>
                  </v:textbox>
                </v:shape>
                <v:shape id="Text Box 169" o:spid="_x0000_s1444"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Q6HMcA&#10;AADcAAAADwAAAGRycy9kb3ducmV2LnhtbESPT2sCMRTE74V+h/AEL0Wz2lbL1iiltuDFgn8QvD02&#10;z83SzcuaRHfbT98UCj0OM/MbZrbobC2u5EPlWMFomIEgLpyuuFSw370PnkCEiKyxdkwKvijAYn57&#10;M8Ncu5Y3dN3GUiQIhxwVmBibXMpQGLIYhq4hTt7JeYsxSV9K7bFNcFvLcZZNpMWK04LBhl4NFZ/b&#10;i02U1fpo7OP5g76Xh/Xd/Xn61m68Uv1e9/IMIlIX/8N/7ZVWMHkYwe+ZdATk/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h0Ohz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D4635F">
                        <w:r>
                          <w:t>Peer</w:t>
                        </w:r>
                      </w:p>
                    </w:txbxContent>
                  </v:textbox>
                </v:shape>
                <v:shape id="Text Box 170" o:spid="_x0000_s1445" type="#_x0000_t202" style="position:absolute;left:32058;top:11550;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aka8cA&#10;AADcAAAADwAAAGRycy9kb3ducmV2LnhtbESPQWsCMRSE74X+h/AEL6Vma60tW6MUreDFgrYI3h6b&#10;52bp5mVNorv21zcFocdhZr5hJrPO1uJMPlSOFTwMMhDEhdMVlwq+Ppf3LyBCRNZYOyYFFwowm97e&#10;TDDXruUNnbexFAnCIUcFJsYmlzIUhiyGgWuIk3dw3mJM0pdSe2wT3NZymGVjabHitGCwobmh4nt7&#10;somyWu+NfTp+0M9it757PD6/txuvVL/Xvb2CiNTF//C1vdIKxqMh/J1JR0B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mpGv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D4635F">
                        <w:r>
                          <w:t>Peer</w:t>
                        </w:r>
                      </w:p>
                    </w:txbxContent>
                  </v:textbox>
                </v:shape>
                <v:shape id="Text Box 1018" o:spid="_x0000_s1446" type="#_x0000_t202" style="position:absolute;left:18981;top:9264;width:1029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Fw1cYA&#10;AADdAAAADwAAAGRycy9kb3ducmV2LnhtbESPS2sCQRCE74L/YeiAN501osjGUYIYCAjiC8yx3el9&#10;4E7PsjPR9d/bh0Bu3VR11deLVedqdac2VJ4NjEcJKOLM24oLA+fT13AOKkRki7VnMvCkAKtlv7fA&#10;1PoHH+h+jIWSEA4pGihjbFKtQ1aSwzDyDbFouW8dRlnbQtsWHxLuav2eJDPtsGJpKLGhdUnZ7fjr&#10;DOzWMz+dXLt5vtlv/aHIJ/pnejFm8NZ9foCK1MV/89/1txX8ZCy48o2MoJ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fFw1cYAAADdAAAADwAAAAAAAAAAAAAAAACYAgAAZHJz&#10;L2Rvd25yZXYueG1sUEsFBgAAAAAEAAQA9QAAAIsDAAAAAA==&#10;" fillcolor="white [3201]" strokeweight=".5pt">
                  <v:textbox>
                    <w:txbxContent>
                      <w:p w:rsidR="00156228" w:rsidRDefault="00156228">
                        <w:r>
                          <w:t>Protocol Stack 1</w:t>
                        </w:r>
                      </w:p>
                    </w:txbxContent>
                  </v:textbox>
                </v:shape>
                <v:shape id="Text Box 1019" o:spid="_x0000_s1447" type="#_x0000_t202" style="position:absolute;left:18981;top:12394;width:1029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3VTsMA&#10;AADdAAAADwAAAGRycy9kb3ducmV2LnhtbERP24rCMBB9X9h/CCP4tqYqiluNsoiCICxaF/RxbKYX&#10;bCaliVr/fiMIvs3hXGe2aE0lbtS40rKCfi8CQZxaXXKu4O+w/pqAcB5ZY2WZFDzIwWL++THDWNs7&#10;7+mW+FyEEHYxKii8r2MpXVqQQdezNXHgMtsY9AE2udQN3kO4qeQgisbSYMmhocCalgWll+RqFPwu&#10;x3Y0PLeTbLXb2n2eDeVpdFSq22l/piA8tf4tfrk3OsyP+t/w/Cac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r3VTsMAAADdAAAADwAAAAAAAAAAAAAAAACYAgAAZHJzL2Rv&#10;d25yZXYueG1sUEsFBgAAAAAEAAQA9QAAAIgDAAAAAA==&#10;" fillcolor="white [3201]" strokeweight=".5pt">
                  <v:textbox>
                    <w:txbxContent>
                      <w:p w:rsidR="00156228" w:rsidRDefault="00156228">
                        <w:r>
                          <w:t>Protocol Stack 2</w:t>
                        </w:r>
                      </w:p>
                    </w:txbxContent>
                  </v:textbox>
                </v:shape>
                <v:shape id="Text Box 1026" o:spid="_x0000_s1448" type="#_x0000_t202" style="position:absolute;left:18981;top:15551;width:1036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6LgcIA&#10;AADdAAAADwAAAGRycy9kb3ducmV2LnhtbERP24rCMBB9X/Afwgi+ramKRbpGEVEQBPEG7uNsM72w&#10;zaQ0UevfG0HwbQ7nOtN5aypxo8aVlhUM+hEI4tTqknMF59P6ewLCeWSNlWVS8CAH81nna4qJtnc+&#10;0O3ocxFC2CWooPC+TqR0aUEGXd/WxIHLbGPQB9jkUjd4D+GmksMoiqXBkkNDgTUtC0r/j1ejYLeM&#10;7Xj0106y1X5rD3k2kr/ji1K9brv4AeGp9R/x273RYX40jOH1TThB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TouBwgAAAN0AAAAPAAAAAAAAAAAAAAAAAJgCAABkcnMvZG93&#10;bnJldi54bWxQSwUGAAAAAAQABAD1AAAAhwMAAAAA&#10;" fillcolor="white [3201]" strokeweight=".5pt">
                  <v:textbox>
                    <w:txbxContent>
                      <w:p w:rsidR="00156228" w:rsidRPr="00BE3ACD" w:rsidRDefault="00156228">
                        <w:pPr>
                          <w:rPr>
                            <w:rStyle w:val="Emphasis"/>
                          </w:rPr>
                        </w:pPr>
                        <w:r w:rsidRPr="00BE3ACD">
                          <w:rPr>
                            <w:rStyle w:val="Emphasis"/>
                          </w:rPr>
                          <w:t>Protocol Stack n</w:t>
                        </w:r>
                      </w:p>
                    </w:txbxContent>
                  </v:textbox>
                </v:shape>
                <v:shape id="Straight Arrow Connector 1027" o:spid="_x0000_s1449" type="#_x0000_t32" style="position:absolute;left:8290;top:10581;width:10672;height:26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j/qY8IAAADdAAAADwAAAGRycy9kb3ducmV2LnhtbERPS4vCMBC+C/sfwix401SXuqUaRYSy&#10;Xn0s7N7GZmyLzaQ0qdZ/bwTB23x8z1mselOLK7WusqxgMo5AEOdWV1woOB6yUQLCeWSNtWVScCcH&#10;q+XHYIGptjfe0XXvCxFC2KWooPS+SaV0eUkG3dg2xIE729agD7AtpG7xFsJNLadRNJMGKw4NJTa0&#10;KSm/7Duj4Ot86n8Sv5ZJ9mc3XRfH8W/2r9Tws1/PQXjq/Vv8cm91mB9Nv+H5TThBL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j/qY8IAAADdAAAADwAAAAAAAAAAAAAA&#10;AAChAgAAZHJzL2Rvd25yZXYueG1sUEsFBgAAAAAEAAQA+QAAAJADAAAAAA==&#10;" strokecolor="#4579b8 [3044]">
                  <v:stroke endarrow="open"/>
                </v:shape>
                <v:shape id="Straight Arrow Connector 1028" o:spid="_x0000_s1450" type="#_x0000_t32" style="position:absolute;left:8290;top:9025;width:10691;height:13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3AMYAAADdAAAADwAAAGRycy9kb3ducmV2LnhtbESPT2vDMAzF74N9B6PBLqO1m8NW0rpl&#10;dHSM7jD67y5iNQmN5RC7abZPPx0KvUm8p/d+mi8H36ieulgHtjAZG1DERXA1lxYO+/VoCiomZIdN&#10;YLLwSxGWi8eHOeYuXHlL/S6VSkI45mihSqnNtY5FRR7jOLTEop1C5zHJ2pXadXiVcN/ozJhX7bFm&#10;aaiwpVVFxXl38Rb8W/a37zdHxM9v87L62OjJ9qe39vlpeJ+BSjSku/l2/eUE32SCK9/ICHrx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hPtwDGAAAA3QAAAA8AAAAAAAAA&#10;AAAAAAAAoQIAAGRycy9kb3ducmV2LnhtbFBLBQYAAAAABAAEAPkAAACUAwAAAAA=&#10;" strokecolor="#a5a5a5 [2092]">
                  <v:stroke dashstyle="dash" endarrow="open"/>
                </v:shape>
                <v:shape id="Straight Arrow Connector 1032" o:spid="_x0000_s1451" type="#_x0000_t32" style="position:absolute;left:7372;top:10581;width:11082;height:61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IVp8MAAADdAAAADwAAAGRycy9kb3ducmV2LnhtbERP32vCMBB+H+x/CDfY20ztqEg1yigb&#10;iAqjnXs/mrMpay6libb77xdB2Nt9fD9vvZ1sJ640+NaxgvksAUFcO91yo+D09fGyBOEDssbOMSn4&#10;JQ/bzePDGnPtRi7pWoVGxBD2OSowIfS5lL42ZNHPXE8cubMbLIYIh0bqAccYbjuZJslCWmw5Nhjs&#10;qTBU/1QXq4CP76f9vqjqIhtNdigX8zT7/Fbq+Wl6W4EINIV/8d2903F+8prC7Zt4gt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LSFafDAAAA3QAAAA8AAAAAAAAAAAAA&#10;AAAAoQIAAGRycy9kb3ducmV2LnhtbFBLBQYAAAAABAAEAPkAAACRAwAAAAA=&#10;" strokecolor="#bfbfbf [2412]">
                  <v:stroke dashstyle="dash" endarrow="open"/>
                </v:shape>
                <w10:anchorlock/>
              </v:group>
            </w:pict>
          </mc:Fallback>
        </mc:AlternateContent>
      </w:r>
    </w:p>
    <w:p w:rsidR="00BE3ACD" w:rsidRPr="00C81D35" w:rsidRDefault="00BE3ACD" w:rsidP="00D4635F">
      <w:pPr>
        <w:pStyle w:val="BodyText"/>
        <w:rPr>
          <w:lang w:val="en-GB"/>
        </w:rPr>
      </w:pPr>
    </w:p>
    <w:p w:rsidR="003667B5" w:rsidRPr="00C81D35" w:rsidRDefault="003667B5" w:rsidP="00EA28B0">
      <w:pPr>
        <w:pStyle w:val="Heading3"/>
        <w:rPr>
          <w:lang w:val="en-GB"/>
        </w:rPr>
      </w:pPr>
      <w:r w:rsidRPr="00C81D35">
        <w:rPr>
          <w:lang w:val="en-GB"/>
        </w:rPr>
        <w:t>Node Protocol Stack model</w:t>
      </w:r>
    </w:p>
    <w:p w:rsidR="003667B5" w:rsidRPr="00C81D35" w:rsidRDefault="003667B5" w:rsidP="003667B5">
      <w:pPr>
        <w:pStyle w:val="BodyText"/>
        <w:rPr>
          <w:lang w:val="en-GB"/>
        </w:rPr>
      </w:pPr>
      <w:r w:rsidRPr="00C81D35">
        <w:rPr>
          <w:lang w:val="en-GB"/>
        </w:rPr>
        <w:t>The Protocol Stack model shall be layered.</w:t>
      </w:r>
    </w:p>
    <w:p w:rsidR="003667B5" w:rsidRPr="00C81D35" w:rsidRDefault="003667B5" w:rsidP="00DA22D0">
      <w:pPr>
        <w:pStyle w:val="BodyText"/>
        <w:numPr>
          <w:ilvl w:val="0"/>
          <w:numId w:val="41"/>
        </w:numPr>
        <w:rPr>
          <w:lang w:val="en-GB"/>
        </w:rPr>
      </w:pPr>
      <w:r w:rsidRPr="00C81D35">
        <w:rPr>
          <w:lang w:val="en-GB"/>
        </w:rPr>
        <w:t>It may contain an Application layer defining what Darwinet P2P messages to exchange.</w:t>
      </w:r>
      <w:r w:rsidRPr="00C81D35">
        <w:rPr>
          <w:rStyle w:val="Emphasis"/>
          <w:lang w:val="en-GB"/>
        </w:rPr>
        <w:t xml:space="preserve"> This enables new messaging sets to be introduced over time.</w:t>
      </w:r>
    </w:p>
    <w:p w:rsidR="003667B5" w:rsidRPr="00C81D35" w:rsidRDefault="003667B5" w:rsidP="00DA22D0">
      <w:pPr>
        <w:pStyle w:val="BodyText"/>
        <w:numPr>
          <w:ilvl w:val="0"/>
          <w:numId w:val="41"/>
        </w:numPr>
        <w:rPr>
          <w:lang w:val="en-GB"/>
        </w:rPr>
      </w:pPr>
      <w:r w:rsidRPr="00C81D35">
        <w:rPr>
          <w:lang w:val="en-GB"/>
        </w:rPr>
        <w:t xml:space="preserve">It must contain a representation layer that defines how exchanged messages are to be represented (e.g. as XML, BERTLV, Text in Email etc.). </w:t>
      </w:r>
      <w:r w:rsidRPr="00C81D35">
        <w:rPr>
          <w:rStyle w:val="Emphasis"/>
          <w:lang w:val="en-GB"/>
        </w:rPr>
        <w:t>This enables new representation forms (e.g. different types of compression algorithms) to be introduced over time</w:t>
      </w:r>
      <w:r w:rsidRPr="00C81D35">
        <w:rPr>
          <w:lang w:val="en-GB"/>
        </w:rPr>
        <w:t>.</w:t>
      </w:r>
    </w:p>
    <w:p w:rsidR="003667B5" w:rsidRPr="00C81D35" w:rsidRDefault="003667B5" w:rsidP="00DA22D0">
      <w:pPr>
        <w:pStyle w:val="BodyText"/>
        <w:numPr>
          <w:ilvl w:val="0"/>
          <w:numId w:val="41"/>
        </w:numPr>
        <w:rPr>
          <w:rStyle w:val="Emphasis"/>
          <w:i w:val="0"/>
          <w:iCs w:val="0"/>
          <w:lang w:val="en-GB"/>
        </w:rPr>
      </w:pPr>
      <w:r w:rsidRPr="00C81D35">
        <w:rPr>
          <w:lang w:val="en-GB"/>
        </w:rPr>
        <w:t xml:space="preserve">It must contain a Transport layer that defines how the data is transferred to the receiver (e.g. SMTP (Email), TCP, UDP etc.). </w:t>
      </w:r>
      <w:r w:rsidRPr="00C81D35">
        <w:rPr>
          <w:rStyle w:val="Emphasis"/>
          <w:lang w:val="en-GB"/>
        </w:rPr>
        <w:t>This enables</w:t>
      </w:r>
      <w:r w:rsidR="004026CD" w:rsidRPr="00C81D35">
        <w:rPr>
          <w:rStyle w:val="Emphasis"/>
          <w:lang w:val="en-GB"/>
        </w:rPr>
        <w:t xml:space="preserve"> new data exchange protocols to be introduced that best suites new node platforms and portable device service providers (e.g. use some push notification service of iOS, Android, UNIX etc.).</w:t>
      </w:r>
    </w:p>
    <w:p w:rsidR="00EA28B0" w:rsidRPr="00C81D35" w:rsidRDefault="00EA28B0" w:rsidP="00EA28B0">
      <w:pPr>
        <w:pStyle w:val="Heading3"/>
        <w:rPr>
          <w:lang w:val="en-GB"/>
        </w:rPr>
      </w:pPr>
      <w:r w:rsidRPr="00C81D35">
        <w:rPr>
          <w:lang w:val="en-GB"/>
        </w:rPr>
        <w:lastRenderedPageBreak/>
        <w:t xml:space="preserve">Node Messaging Protocol </w:t>
      </w:r>
      <w:r w:rsidR="00BE3ACD" w:rsidRPr="00C81D35">
        <w:rPr>
          <w:lang w:val="en-GB"/>
        </w:rPr>
        <w:t xml:space="preserve">stack </w:t>
      </w:r>
      <w:r w:rsidRPr="00C81D35">
        <w:rPr>
          <w:lang w:val="en-GB"/>
        </w:rPr>
        <w:t xml:space="preserve">support </w:t>
      </w:r>
      <w:r w:rsidR="00E55E65" w:rsidRPr="00C81D35">
        <w:rPr>
          <w:lang w:val="en-GB"/>
        </w:rPr>
        <w:t>modelling</w:t>
      </w:r>
    </w:p>
    <w:p w:rsidR="00303D05" w:rsidRPr="00C81D35" w:rsidRDefault="004D5EA3" w:rsidP="00303D05">
      <w:pPr>
        <w:pStyle w:val="BodyText"/>
        <w:rPr>
          <w:lang w:val="en-GB"/>
        </w:rPr>
      </w:pPr>
      <w:r w:rsidRPr="00C81D35">
        <w:rPr>
          <w:noProof/>
        </w:rPr>
        <mc:AlternateContent>
          <mc:Choice Requires="wpc">
            <w:drawing>
              <wp:inline distT="0" distB="0" distL="0" distR="0" wp14:anchorId="3E41D75C" wp14:editId="7EEFC467">
                <wp:extent cx="4391025" cy="3841114"/>
                <wp:effectExtent l="0" t="0" r="0" b="7620"/>
                <wp:docPr id="552" name="Canvas 55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67" name="Text Box 256"/>
                        <wps:cNvSpPr txBox="1"/>
                        <wps:spPr>
                          <a:xfrm>
                            <a:off x="69935" y="69170"/>
                            <a:ext cx="3753400" cy="3657634"/>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156228" w:rsidRPr="004D5EA3" w:rsidRDefault="00156228" w:rsidP="004D5EA3">
                              <w:r w:rsidRPr="004D5EA3">
                                <w:t>Domain</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630" name="Group 630"/>
                        <wpg:cNvGrpSpPr/>
                        <wpg:grpSpPr>
                          <a:xfrm>
                            <a:off x="1456814" y="1097750"/>
                            <a:ext cx="1971972" cy="2501050"/>
                            <a:chOff x="1527360" y="180000"/>
                            <a:chExt cx="1971972" cy="2501050"/>
                          </a:xfrm>
                        </wpg:grpSpPr>
                        <wps:wsp>
                          <wps:cNvPr id="582" name="Straight Connector 582"/>
                          <wps:cNvCnPr/>
                          <wps:spPr>
                            <a:xfrm>
                              <a:off x="2476059" y="1569720"/>
                              <a:ext cx="0" cy="90233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54" name="Text Box 554"/>
                          <wps:cNvSpPr txBox="1"/>
                          <wps:spPr>
                            <a:xfrm>
                              <a:off x="1527360" y="180000"/>
                              <a:ext cx="46482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Peers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59" name="Text Box 559"/>
                          <wps:cNvSpPr txBox="1"/>
                          <wps:spPr>
                            <a:xfrm>
                              <a:off x="1765782" y="769620"/>
                              <a:ext cx="56007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Node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69" name="Text Box 569"/>
                          <wps:cNvSpPr txBox="1"/>
                          <wps:spPr>
                            <a:xfrm>
                              <a:off x="1915989" y="998220"/>
                              <a:ext cx="56007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Node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70" name="Text Box 570"/>
                          <wps:cNvSpPr txBox="1"/>
                          <wps:spPr>
                            <a:xfrm>
                              <a:off x="2038197" y="1220457"/>
                              <a:ext cx="553085" cy="342900"/>
                            </a:xfrm>
                            <a:prstGeom prst="rect">
                              <a:avLst/>
                            </a:prstGeom>
                            <a:solidFill>
                              <a:schemeClr val="lt1"/>
                            </a:solidFill>
                            <a:ln w="6350">
                              <a:solidFill>
                                <a:prstClr val="black"/>
                              </a:solidFill>
                              <a:prstDash val="dash"/>
                            </a:ln>
                            <a:effectLst/>
                          </wps:spPr>
                          <wps:style>
                            <a:lnRef idx="0">
                              <a:schemeClr val="accent1"/>
                            </a:lnRef>
                            <a:fillRef idx="0">
                              <a:schemeClr val="accent1"/>
                            </a:fillRef>
                            <a:effectRef idx="0">
                              <a:schemeClr val="accent1"/>
                            </a:effectRef>
                            <a:fontRef idx="minor">
                              <a:schemeClr val="dk1"/>
                            </a:fontRef>
                          </wps:style>
                          <wps:txbx>
                            <w:txbxContent>
                              <w:p w:rsidR="00156228" w:rsidRPr="004D5EA3" w:rsidRDefault="00156228" w:rsidP="004D5EA3">
                                <w:pPr>
                                  <w:rPr>
                                    <w:rStyle w:val="Emphasis"/>
                                  </w:rPr>
                                </w:pPr>
                                <w:r w:rsidRPr="004D5EA3">
                                  <w:rPr>
                                    <w:rStyle w:val="Emphasis"/>
                                  </w:rPr>
                                  <w:t>Node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71" name="Text Box 571"/>
                          <wps:cNvSpPr txBox="1"/>
                          <wps:spPr>
                            <a:xfrm>
                              <a:off x="2325852" y="1782547"/>
                              <a:ext cx="1148715"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Messaging Stack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72" name="Text Box 572"/>
                          <wps:cNvSpPr txBox="1"/>
                          <wps:spPr>
                            <a:xfrm>
                              <a:off x="2325852" y="2118110"/>
                              <a:ext cx="1148715"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Messaging Stack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74" name="Text Box 574"/>
                          <wps:cNvSpPr txBox="1"/>
                          <wps:spPr>
                            <a:xfrm>
                              <a:off x="2325852" y="2453085"/>
                              <a:ext cx="1173480" cy="227965"/>
                            </a:xfrm>
                            <a:prstGeom prst="rect">
                              <a:avLst/>
                            </a:prstGeom>
                            <a:solidFill>
                              <a:schemeClr val="lt1"/>
                            </a:solidFill>
                            <a:ln w="6350">
                              <a:solidFill>
                                <a:prstClr val="black"/>
                              </a:solidFill>
                              <a:prstDash val="dash"/>
                            </a:ln>
                            <a:effectLst/>
                          </wps:spPr>
                          <wps:style>
                            <a:lnRef idx="0">
                              <a:schemeClr val="accent1"/>
                            </a:lnRef>
                            <a:fillRef idx="0">
                              <a:schemeClr val="accent1"/>
                            </a:fillRef>
                            <a:effectRef idx="0">
                              <a:schemeClr val="accent1"/>
                            </a:effectRef>
                            <a:fontRef idx="minor">
                              <a:schemeClr val="dk1"/>
                            </a:fontRef>
                          </wps:style>
                          <wps:txbx>
                            <w:txbxContent>
                              <w:p w:rsidR="00156228" w:rsidRPr="000203AF" w:rsidRDefault="00156228">
                                <w:pPr>
                                  <w:rPr>
                                    <w:rStyle w:val="Emphasis"/>
                                  </w:rPr>
                                </w:pPr>
                                <w:r>
                                  <w:rPr>
                                    <w:rStyle w:val="Emphasis"/>
                                  </w:rPr>
                                  <w:t>Messaging</w:t>
                                </w:r>
                                <w:r w:rsidRPr="000203AF">
                                  <w:rPr>
                                    <w:rStyle w:val="Emphasis"/>
                                  </w:rPr>
                                  <w:t xml:space="preserve"> </w:t>
                                </w:r>
                                <w:r>
                                  <w:rPr>
                                    <w:rStyle w:val="Emphasis"/>
                                  </w:rPr>
                                  <w:t xml:space="preserve">Stack </w:t>
                                </w:r>
                                <w:r w:rsidRPr="000203AF">
                                  <w:rPr>
                                    <w:rStyle w:val="Emphasis"/>
                                  </w:rPr>
                                  <w:t xml:space="preserve">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81" name="Straight Connector 581"/>
                          <wps:cNvCnPr/>
                          <wps:spPr>
                            <a:xfrm>
                              <a:off x="1896233" y="522900"/>
                              <a:ext cx="0" cy="232115"/>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628" name="Text Box 628"/>
                        <wps:cNvSpPr txBox="1"/>
                        <wps:spPr>
                          <a:xfrm>
                            <a:off x="903774" y="189523"/>
                            <a:ext cx="1243034" cy="676277"/>
                          </a:xfrm>
                          <a:prstGeom prst="rect">
                            <a:avLst/>
                          </a:prstGeom>
                          <a:solidFill>
                            <a:schemeClr val="accent6">
                              <a:lumMod val="20000"/>
                              <a:lumOff val="80000"/>
                            </a:schemeClr>
                          </a:solidFill>
                          <a:ln/>
                        </wps:spPr>
                        <wps:style>
                          <a:lnRef idx="1">
                            <a:schemeClr val="accent5"/>
                          </a:lnRef>
                          <a:fillRef idx="2">
                            <a:schemeClr val="accent5"/>
                          </a:fillRef>
                          <a:effectRef idx="1">
                            <a:schemeClr val="accent5"/>
                          </a:effectRef>
                          <a:fontRef idx="minor">
                            <a:schemeClr val="dk1"/>
                          </a:fontRef>
                        </wps:style>
                        <wps:txbx>
                          <w:txbxContent>
                            <w:p w:rsidR="00156228" w:rsidRDefault="00156228">
                              <w:r>
                                <w:t>P2P Network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9" name="Text Box 629"/>
                        <wps:cNvSpPr txBox="1"/>
                        <wps:spPr>
                          <a:xfrm>
                            <a:off x="1456814" y="412115"/>
                            <a:ext cx="439419" cy="342900"/>
                          </a:xfrm>
                          <a:prstGeom prst="rect">
                            <a:avLst/>
                          </a:prstGeom>
                          <a:solidFill>
                            <a:srgbClr val="FFFFCC"/>
                          </a:solidFill>
                          <a:ln/>
                        </wps:spPr>
                        <wps:style>
                          <a:lnRef idx="1">
                            <a:schemeClr val="accent1"/>
                          </a:lnRef>
                          <a:fillRef idx="2">
                            <a:schemeClr val="accent1"/>
                          </a:fillRef>
                          <a:effectRef idx="1">
                            <a:schemeClr val="accent1"/>
                          </a:effectRef>
                          <a:fontRef idx="minor">
                            <a:schemeClr val="dk1"/>
                          </a:fontRef>
                        </wps:style>
                        <wps:txbx>
                          <w:txbxContent>
                            <w:p w:rsidR="00156228" w:rsidRDefault="00156228">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20" name="Text Box 380"/>
                        <wps:cNvSpPr txBox="1"/>
                        <wps:spPr>
                          <a:xfrm>
                            <a:off x="2682963" y="297845"/>
                            <a:ext cx="900135" cy="2584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Pr="00E821FA" w:rsidRDefault="005F1910" w:rsidP="00E821FA">
                              <m:oMathPara>
                                <m:oMathParaPr>
                                  <m:jc m:val="centerGroup"/>
                                </m:oMathParaPr>
                                <m:oMath>
                                  <m:d>
                                    <m:dPr>
                                      <m:begChr m:val="{"/>
                                      <m:endChr m:val="}"/>
                                      <m:ctrlPr>
                                        <w:rPr>
                                          <w:rFonts w:ascii="Cambria Math" w:hAnsi="Cambria Math"/>
                                        </w:rPr>
                                      </m:ctrlPr>
                                    </m:dPr>
                                    <m:e>
                                      <m:r>
                                        <m:rPr>
                                          <m:sty m:val="p"/>
                                        </m:rPr>
                                        <w:rPr>
                                          <w:rFonts w:ascii="Cambria Math" w:hAnsi="Cambria Math"/>
                                        </w:rPr>
                                        <m:t>∆</m:t>
                                      </m:r>
                                      <m:r>
                                        <w:rPr>
                                          <w:rFonts w:ascii="Cambria Math" w:hAnsi="Cambria Math"/>
                                        </w:rPr>
                                        <m:t>MIV</m:t>
                                      </m:r>
                                    </m:e>
                                  </m:d>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32" name="Straight Arrow Connector 632"/>
                        <wps:cNvCnPr/>
                        <wps:spPr>
                          <a:xfrm>
                            <a:off x="2171663" y="412047"/>
                            <a:ext cx="5113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33" name="Straight Arrow Connector 633"/>
                        <wps:cNvCnPr>
                          <a:stCxn id="629" idx="2"/>
                        </wps:cNvCnPr>
                        <wps:spPr>
                          <a:xfrm>
                            <a:off x="1676524" y="755015"/>
                            <a:ext cx="0" cy="34269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552" o:spid="_x0000_s1452" editas="canvas" style="width:345.75pt;height:302.45pt;mso-position-horizontal-relative:char;mso-position-vertical-relative:line" coordsize="43910,38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">
                <v:shape id="_x0000_s1453" type="#_x0000_t75" style="position:absolute;width:43910;height:38404;visibility:visible;mso-wrap-style:square">
                  <v:fill o:detectmouseclick="t"/>
                  <v:path o:connecttype="none"/>
                </v:shape>
                <v:shape id="Text Box 256" o:spid="_x0000_s1454" type="#_x0000_t202" style="position:absolute;left:699;top:691;width:37534;height:365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OuOMMA&#10;AADcAAAADwAAAGRycy9kb3ducmV2LnhtbESPT2sCMRTE74V+h/AK3mq2ImvZGsUWBE8F/1x6e928&#10;bpZuXrbJU9dv3wiCx2FmfsPMl4Pv1IliagMbeBkXoIjrYFtuDBz26+dXUEmQLXaBycCFEiwXjw9z&#10;rGw485ZOO2lUhnCq0IAT6SutU+3IYxqHnjh7PyF6lCxjo23Ec4b7Tk+KotQeW84LDnv6cFT/7o7e&#10;wBTps7fyt/oKblJ+79/jeiPRmNHTsHoDJTTIPXxrb6yBWTmD65l8BP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fOuOMMAAADc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w:txbxContent>
                      <w:p w:rsidR="00156228" w:rsidRPr="004D5EA3" w:rsidRDefault="00156228" w:rsidP="004D5EA3">
                        <w:r w:rsidRPr="004D5EA3">
                          <w:t>Domain</w:t>
                        </w:r>
                      </w:p>
                    </w:txbxContent>
                  </v:textbox>
                </v:shape>
                <v:group id="Group 630" o:spid="_x0000_s1455" style="position:absolute;left:14568;top:10977;width:19719;height:25011" coordorigin="15273,1800" coordsize="19719,25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QKdhMMAAADcAAAADwAAAGRycy9kb3ducmV2LnhtbERPTWvCQBC9F/wPywi9&#10;1U0qDSW6BhErPQShWhBvQ3ZMQrKzIbsm8d93D0KPj/e9zibTioF6V1tWEC8iEMSF1TWXCn7PX2+f&#10;IJxH1thaJgUPcpBtZi9rTLUd+YeGky9FCGGXooLK+y6V0hUVGXQL2xEH7mZ7gz7AvpS6xzGEm1a+&#10;R1EiDdYcGirsaFdR0ZzuRsFhxHG7jPdD3tx2j+v543jJY1LqdT5tVyA8Tf5f/HR/awXJMswP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FAp2EwwAAANwAAAAP&#10;AAAAAAAAAAAAAAAAAKoCAABkcnMvZG93bnJldi54bWxQSwUGAAAAAAQABAD6AAAAmgMAAAAA&#10;">
                  <v:line id="Straight Connector 582" o:spid="_x0000_s1456" style="position:absolute;visibility:visible;mso-wrap-style:square" from="24760,15697" to="24760,24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Q43cUAAADcAAAADwAAAGRycy9kb3ducmV2LnhtbESPUWvCQBCE34X+h2MLfdNLU5SYeooU&#10;ClL7UvUHbHPbJJjbS++2GvvrvULBx2FmvmEWq8F16kQhtp4NPE4yUMSVty3XBg7713EBKgqyxc4z&#10;GbhQhNXybrTA0vozf9BpJ7VKEI4lGmhE+lLrWDXkME58T5y8Lx8cSpKh1jbgOcFdp/Msm2mHLaeF&#10;Bnt6aag67n6cge/t+yZePrtcZtPft2NYF3N5isY83A/rZ1BCg9zC/+2NNTAtcvg7k46AXl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jQ43cUAAADcAAAADwAAAAAAAAAA&#10;AAAAAAChAgAAZHJzL2Rvd25yZXYueG1sUEsFBgAAAAAEAAQA+QAAAJMDAAAAAA==&#10;" strokecolor="#4579b8 [3044]"/>
                  <v:shape id="Text Box 554" o:spid="_x0000_s1457" type="#_x0000_t202" style="position:absolute;left:15273;top:1800;width:4648;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k/BcQA&#10;AADcAAAADwAAAGRycy9kb3ducmV2LnhtbESP3YrCMBSE7wXfIRxh7zR1tSLVKIsoCMKi7oJeHpvT&#10;H2xOSpPV+vYbQfBymJlvmPmyNZW4UeNKywqGgwgEcWp1ybmC359NfwrCeWSNlWVS8CAHy0W3M8dE&#10;2zsf6Hb0uQgQdgkqKLyvEyldWpBBN7A1cfAy2xj0QTa51A3eA9xU8jOKJtJgyWGhwJpWBaXX459R&#10;8L2a2Hh0aafZer+zhzwbyXN8Uuqj137NQHhq/Tv8am+1gjgew/NMOAJ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pPwXEAAAA3AAAAA8AAAAAAAAAAAAAAAAAmAIAAGRycy9k&#10;b3ducmV2LnhtbFBLBQYAAAAABAAEAPUAAACJAwAAAAA=&#10;" fillcolor="white [3201]" strokeweight=".5pt">
                    <v:textbox>
                      <w:txbxContent>
                        <w:p w:rsidR="00156228" w:rsidRDefault="00156228">
                          <w:r>
                            <w:t>Peers</w:t>
                          </w:r>
                        </w:p>
                      </w:txbxContent>
                    </v:textbox>
                  </v:shape>
                  <v:shape id="Text Box 559" o:spid="_x0000_s1458" type="#_x0000_t202" style="position:absolute;left:17657;top:7696;width:5601;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Qm8UA&#10;AADcAAAADwAAAGRycy9kb3ducmV2LnhtbESPW4vCMBSE3wX/QzjCvmmqUtFqFBEXhAVZL6CPx+b0&#10;gs1JaaJ2/71ZWNjHYWa+YRar1lTiSY0rLSsYDiIQxKnVJecKzqfP/hSE88gaK8uk4IccrJbdzgIT&#10;bV98oOfR5yJA2CWooPC+TqR0aUEG3cDWxMHLbGPQB9nkUjf4CnBTyVEUTaTBksNCgTVtCkrvx4dR&#10;sN9MbDy+tdNs+/1lD3k2ltf4otRHr13PQXhq/X/4r73TCuJ4Br9nwhGQy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6JCbxQAAANwAAAAPAAAAAAAAAAAAAAAAAJgCAABkcnMv&#10;ZG93bnJldi54bWxQSwUGAAAAAAQABAD1AAAAigMAAAAA&#10;" fillcolor="white [3201]" strokeweight=".5pt">
                    <v:textbox>
                      <w:txbxContent>
                        <w:p w:rsidR="00156228" w:rsidRDefault="00156228">
                          <w:r>
                            <w:t>Node 1</w:t>
                          </w:r>
                        </w:p>
                      </w:txbxContent>
                    </v:textbox>
                  </v:shape>
                  <v:shape id="Text Box 569" o:spid="_x0000_s1459" type="#_x0000_t202" style="position:absolute;left:19159;top:9982;width:5601;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RaJsUA&#10;AADcAAAADwAAAGRycy9kb3ducmV2LnhtbESP3WrCQBSE7wu+w3KE3tWNlQSNriLSgiCI2oK9PM2e&#10;/GD2bMiuGt/eFQQvh5n5hpktOlOLC7WusqxgOIhAEGdWV1wo+P35/hiDcB5ZY22ZFNzIwWLee5th&#10;qu2V93Q5+EIECLsUFZTeN6mULivJoBvYhjh4uW0N+iDbQuoWrwFuavkZRYk0WHFYKLGhVUnZ6XA2&#10;CrarxMaj/26cf+02dl/kI/kXH5V673fLKQhPnX+Fn+21VhAnE3icCUdA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hFomxQAAANwAAAAPAAAAAAAAAAAAAAAAAJgCAABkcnMv&#10;ZG93bnJldi54bWxQSwUGAAAAAAQABAD1AAAAigMAAAAA&#10;" fillcolor="white [3201]" strokeweight=".5pt">
                    <v:textbox>
                      <w:txbxContent>
                        <w:p w:rsidR="00156228" w:rsidRDefault="00156228">
                          <w:r>
                            <w:t>Node 2</w:t>
                          </w:r>
                        </w:p>
                      </w:txbxContent>
                    </v:textbox>
                  </v:shape>
                  <v:shape id="Text Box 570" o:spid="_x0000_s1460" type="#_x0000_t202" style="position:absolute;left:20381;top:12204;width:5531;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9CeMIA&#10;AADcAAAADwAAAGRycy9kb3ducmV2LnhtbERPTWvCQBC9C/0PyxR6qxtFbY2uUoVCFURqg+BtyI5J&#10;aHYmZLca/717KHh8vO/5snO1ulDrK2EDg34CijgXW3FhIPv5fH0H5QOyxVqYDNzIw3Lx1JtjauXK&#10;33Q5hELFEPYpGihDaFKtfV6SQ9+XhjhyZ2kdhgjbQtsWrzHc1XqYJBPtsOLYUGJD65Ly38OfM7CT&#10;qTSj7LSpV7dKMDviNt9PjHl57j5moAJ14SH+d39ZA+O3OD+eiUdA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30J4wgAAANwAAAAPAAAAAAAAAAAAAAAAAJgCAABkcnMvZG93&#10;bnJldi54bWxQSwUGAAAAAAQABAD1AAAAhwMAAAAA&#10;" fillcolor="white [3201]" strokeweight=".5pt">
                    <v:stroke dashstyle="dash"/>
                    <v:textbox>
                      <w:txbxContent>
                        <w:p w:rsidR="00156228" w:rsidRPr="004D5EA3" w:rsidRDefault="00156228" w:rsidP="004D5EA3">
                          <w:pPr>
                            <w:rPr>
                              <w:rStyle w:val="Emphasis"/>
                            </w:rPr>
                          </w:pPr>
                          <w:r w:rsidRPr="004D5EA3">
                            <w:rPr>
                              <w:rStyle w:val="Emphasis"/>
                            </w:rPr>
                            <w:t>Node n</w:t>
                          </w:r>
                        </w:p>
                      </w:txbxContent>
                    </v:textbox>
                  </v:shape>
                  <v:shape id="Text Box 571" o:spid="_x0000_s1461" type="#_x0000_t202" style="position:absolute;left:23258;top:17825;width:11487;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vA/cQA&#10;AADcAAAADwAAAGRycy9kb3ducmV2LnhtbESP3YrCMBSE7wXfIRzBO01dqStdoyyiIAiLuoJeHpvT&#10;H7Y5KU3U+vZmQfBymJlvmNmiNZW4UeNKywpGwwgEcWp1ybmC4+96MAXhPLLGyjIpeJCDxbzbmWGi&#10;7Z33dDv4XAQIuwQVFN7XiZQuLcigG9qaOHiZbQz6IJtc6gbvAW4q+RFFE2mw5LBQYE3LgtK/w9Uo&#10;+FlObDy+tNNstdvafZ6N5Tk+KdXvtd9fIDy1/h1+tTdaQfw5gv8z4Qj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rwP3EAAAA3AAAAA8AAAAAAAAAAAAAAAAAmAIAAGRycy9k&#10;b3ducmV2LnhtbFBLBQYAAAAABAAEAPUAAACJAwAAAAA=&#10;" fillcolor="white [3201]" strokeweight=".5pt">
                    <v:textbox>
                      <w:txbxContent>
                        <w:p w:rsidR="00156228" w:rsidRDefault="00156228">
                          <w:r>
                            <w:t>Messaging Stack 1</w:t>
                          </w:r>
                        </w:p>
                      </w:txbxContent>
                    </v:textbox>
                  </v:shape>
                  <v:shape id="Text Box 572" o:spid="_x0000_s1462" type="#_x0000_t202" style="position:absolute;left:23258;top:21181;width:11487;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leisQA&#10;AADcAAAADwAAAGRycy9kb3ducmV2LnhtbESP3YrCMBSE74V9h3AE7zRVqStdoyyiIAiLuoJeHpvT&#10;H7Y5KU3U+vZmQfBymJlvmNmiNZW4UeNKywqGgwgEcWp1ybmC4++6PwXhPLLGyjIpeJCDxfyjM8NE&#10;2zvv6XbwuQgQdgkqKLyvEyldWpBBN7A1cfAy2xj0QTa51A3eA9xUchRFE2mw5LBQYE3LgtK/w9Uo&#10;+FlObDy+tNNstdvafZ6N5Tk+KdXrtt9fIDy1/h1+tTdaQfw5gv8z4Qj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5XorEAAAA3AAAAA8AAAAAAAAAAAAAAAAAmAIAAGRycy9k&#10;b3ducmV2LnhtbFBLBQYAAAAABAAEAPUAAACJAwAAAAA=&#10;" fillcolor="white [3201]" strokeweight=".5pt">
                    <v:textbox>
                      <w:txbxContent>
                        <w:p w:rsidR="00156228" w:rsidRDefault="00156228">
                          <w:r>
                            <w:t>Messaging Stack 2</w:t>
                          </w:r>
                        </w:p>
                      </w:txbxContent>
                    </v:textbox>
                  </v:shape>
                  <v:shape id="Text Box 574" o:spid="_x0000_s1463" type="#_x0000_t202" style="position:absolute;left:23258;top:24530;width:11735;height:22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REe8UA&#10;AADcAAAADwAAAGRycy9kb3ducmV2LnhtbESPUWvCQBCE3wX/w7GCb/XSYm0bPcUKhSqI1IaCb0tu&#10;mwRzuyF31fjvPaHg4zAz3zCzRedqdaLWV8IGHkcJKOJcbMWFgez74+EVlA/IFmthMnAhD4t5vzfD&#10;1MqZv+i0D4WKEPYpGihDaFKtfV6SQz+Shjh6v9I6DFG2hbYtniPc1fopSSbaYcVxocSGViXlx/2f&#10;M7CVN2nG2WFdv18qwewHN/luYsxw0C2noAJ14R7+b39aA88vY7idiUdAz6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5ER7xQAAANwAAAAPAAAAAAAAAAAAAAAAAJgCAABkcnMv&#10;ZG93bnJldi54bWxQSwUGAAAAAAQABAD1AAAAigMAAAAA&#10;" fillcolor="white [3201]" strokeweight=".5pt">
                    <v:stroke dashstyle="dash"/>
                    <v:textbox>
                      <w:txbxContent>
                        <w:p w:rsidR="00156228" w:rsidRPr="000203AF" w:rsidRDefault="00156228">
                          <w:pPr>
                            <w:rPr>
                              <w:rStyle w:val="Emphasis"/>
                            </w:rPr>
                          </w:pPr>
                          <w:r>
                            <w:rPr>
                              <w:rStyle w:val="Emphasis"/>
                            </w:rPr>
                            <w:t>Messaging</w:t>
                          </w:r>
                          <w:r w:rsidRPr="000203AF">
                            <w:rPr>
                              <w:rStyle w:val="Emphasis"/>
                            </w:rPr>
                            <w:t xml:space="preserve"> </w:t>
                          </w:r>
                          <w:r>
                            <w:rPr>
                              <w:rStyle w:val="Emphasis"/>
                            </w:rPr>
                            <w:t xml:space="preserve">Stack </w:t>
                          </w:r>
                          <w:r w:rsidRPr="000203AF">
                            <w:rPr>
                              <w:rStyle w:val="Emphasis"/>
                            </w:rPr>
                            <w:t xml:space="preserve"> n</w:t>
                          </w:r>
                        </w:p>
                      </w:txbxContent>
                    </v:textbox>
                  </v:shape>
                  <v:line id="Straight Connector 581" o:spid="_x0000_s1464" style="position:absolute;visibility:visible;mso-wrap-style:square" from="18962,5229" to="18962,7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amqsUAAADcAAAADwAAAGRycy9kb3ducmV2LnhtbESPUWvCQBCE3wv9D8cW+lYvWpQ09RQR&#10;BLF9qfoDtrltEsztxbtVo7++Vyj4OMzMN8x03rtWnSnExrOB4SADRVx623BlYL9bveSgoiBbbD2T&#10;gStFmM8eH6ZYWH/hLzpvpVIJwrFAA7VIV2gdy5ocxoHviJP344NDSTJU2ga8JLhr9SjLJtphw2mh&#10;xo6WNZWH7ckZOH58ruP1ux3JZHzbHMIif5PXaMzzU794ByXUyz38315bA+N8CH9n0hHQs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amqsUAAADcAAAADwAAAAAAAAAA&#10;AAAAAAChAgAAZHJzL2Rvd25yZXYueG1sUEsFBgAAAAAEAAQA+QAAAJMDAAAAAA==&#10;" strokecolor="#4579b8 [3044]"/>
                </v:group>
                <v:shape id="Text Box 628" o:spid="_x0000_s1465" type="#_x0000_t202" style="position:absolute;left:9037;top:1895;width:12431;height:6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pKSMEA&#10;AADcAAAADwAAAGRycy9kb3ducmV2LnhtbERPTYvCMBC9C/sfwix4kTVVobjVKIuwsCfB6sHj0Ixt&#10;tZlkm1irv94cBI+P971c96YRHbW+tqxgMk5AEBdW11wqOOx/v+YgfEDW2FgmBXfysF59DJaYaXvj&#10;HXV5KEUMYZ+hgioEl0npi4oM+rF1xJE72dZgiLAtpW7xFsNNI6dJkkqDNceGCh1tKiou+dUowIPr&#10;7tvv48nll7T4f1x5dx7NlBp+9j8LEIH68Ba/3H9aQTqNa+OZeAT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9qSkjBAAAA3AAAAA8AAAAAAAAAAAAAAAAAmAIAAGRycy9kb3du&#10;cmV2LnhtbFBLBQYAAAAABAAEAPUAAACGAwAAAAA=&#10;" fillcolor="#fde9d9 [665]" strokecolor="#40a7c2 [3048]">
                  <v:shadow on="t" color="black" opacity="24903f" origin=",.5" offset="0,.55556mm"/>
                  <v:textbox>
                    <w:txbxContent>
                      <w:p w:rsidR="00156228" w:rsidRDefault="00156228">
                        <w:r>
                          <w:t>P2P Network View</w:t>
                        </w:r>
                      </w:p>
                    </w:txbxContent>
                  </v:textbox>
                </v:shape>
                <v:shape id="Text Box 629" o:spid="_x0000_s1466" type="#_x0000_t202" style="position:absolute;left:14568;top:4121;width:4394;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9sUA&#10;AADcAAAADwAAAGRycy9kb3ducmV2LnhtbESPT2vCQBTE74V+h+UVetONIjFGVymloV4bS8XbI/vy&#10;R7NvQ3arybfvCkKPw8z8htnsBtOKK/WusaxgNo1AEBdWN1wp+D5kkwSE88gaW8ukYCQHu+3z0wZT&#10;bW/8RdfcVyJA2KWooPa+S6V0RU0G3dR2xMErbW/QB9lXUvd4C3DTynkUxdJgw2Ghxo7eayou+a9R&#10;8LH/XCzGMl/OMneOj9mYnMqfRKnXl+FtDcLT4P/Dj/ZeK4jnK7ifCUdAb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T8/2xQAAANwAAAAPAAAAAAAAAAAAAAAAAJgCAABkcnMv&#10;ZG93bnJldi54bWxQSwUGAAAAAAQABAD1AAAAigMAAAAA&#10;" fillcolor="#ffc" strokecolor="#4579b8 [3044]">
                  <v:shadow on="t" color="black" opacity="24903f" origin=",.5" offset="0,.55556mm"/>
                  <v:textbox>
                    <w:txbxContent>
                      <w:p w:rsidR="00156228" w:rsidRDefault="00156228">
                        <w:r>
                          <w:t>MIV</w:t>
                        </w:r>
                      </w:p>
                    </w:txbxContent>
                  </v:textbox>
                </v:shape>
                <v:shape id="Text Box 380" o:spid="_x0000_s1467" type="#_x0000_t202" style="position:absolute;left:26829;top:2978;width:9001;height:25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2Fn78A&#10;AADcAAAADwAAAGRycy9kb3ducmV2LnhtbERPTWsCMRC9F/wPYYTealYPZbs1ShWVgqeq9DxsxiR0&#10;M1mSuG7/fXMoeHy87+V69J0YKCYXWMF8VoEgboN2bBRczvuXGkTKyBq7wKTglxKsV5OnJTY63PmL&#10;hlM2ooRwalCBzblvpEytJY9pFnriwl1D9JgLjEbqiPcS7ju5qKpX6dFxabDY09ZS+3O6eQW7jXkz&#10;bY3R7mrt3DB+X4/moNTzdPx4B5FpzA/xv/tTK6gXZX45U46AXP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TYWfvwAAANwAAAAPAAAAAAAAAAAAAAAAAJgCAABkcnMvZG93bnJl&#10;di54bWxQSwUGAAAAAAQABAD1AAAAhAMAAAAA&#10;" fillcolor="white [3201]" strokeweight=".5pt">
                  <v:textbox>
                    <w:txbxContent>
                      <w:p w:rsidR="00156228" w:rsidRPr="00E821FA" w:rsidRDefault="00156228" w:rsidP="00E821FA">
                        <m:oMathPara>
                          <m:oMathParaPr>
                            <m:jc m:val="centerGroup"/>
                          </m:oMathParaPr>
                          <m:oMath>
                            <m:d>
                              <m:dPr>
                                <m:begChr m:val="{"/>
                                <m:endChr m:val="}"/>
                                <m:ctrlPr>
                                  <w:rPr>
                                    <w:rFonts w:ascii="Cambria Math" w:hAnsi="Cambria Math"/>
                                  </w:rPr>
                                </m:ctrlPr>
                              </m:dPr>
                              <m:e>
                                <m:r>
                                  <m:rPr>
                                    <m:sty m:val="p"/>
                                  </m:rPr>
                                  <w:rPr>
                                    <w:rFonts w:ascii="Cambria Math" w:hAnsi="Cambria Math"/>
                                  </w:rPr>
                                  <m:t>∆</m:t>
                                </m:r>
                                <m:r>
                                  <w:rPr>
                                    <w:rFonts w:ascii="Cambria Math" w:hAnsi="Cambria Math"/>
                                  </w:rPr>
                                  <m:t>MIV</m:t>
                                </m:r>
                              </m:e>
                            </m:d>
                          </m:oMath>
                        </m:oMathPara>
                      </w:p>
                    </w:txbxContent>
                  </v:textbox>
                </v:shape>
                <v:shape id="Straight Arrow Connector 632" o:spid="_x0000_s1468" type="#_x0000_t32" style="position:absolute;left:21716;top:4120;width:511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IDLsQAAADcAAAADwAAAGRycy9kb3ducmV2LnhtbESPQWuDQBSE74H+h+UVcotrIwaxWSUE&#10;pLk2bSC9vbovKnXfirtG+++7hUKPw8x8w+zLxfTiTqPrLCt4imIQxLXVHTcK3t+qTQbCeWSNvWVS&#10;8E0OyuJhtcdc25lf6X72jQgQdjkqaL0fcild3ZJBF9mBOHg3Oxr0QY6N1CPOAW56uY3jnTTYcVho&#10;caBjS/XXeTIKktvn8pL5g8yqqz1OU5qml+pDqfXjcngG4Wnx/+G/9kkr2CVb+D0TjoAs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ogMuxAAAANwAAAAPAAAAAAAAAAAA&#10;AAAAAKECAABkcnMvZG93bnJldi54bWxQSwUGAAAAAAQABAD5AAAAkgMAAAAA&#10;" strokecolor="#4579b8 [3044]">
                  <v:stroke endarrow="open"/>
                </v:shape>
                <v:shape id="Straight Arrow Connector 633" o:spid="_x0000_s1469" type="#_x0000_t32" style="position:absolute;left:16765;top:7550;width:0;height:342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6mtcMAAADcAAAADwAAAGRycy9kb3ducmV2LnhtbESPQYvCMBSE7wv+h/AEb2uqpVKqUUQo&#10;etVdQW/P5tkWm5fSpFr//WZhYY/DzHzDrDaDacSTOldbVjCbRiCIC6trLhV8f+WfKQjnkTU2lknB&#10;mxxs1qOPFWbavvhIz5MvRYCwy1BB5X2bSemKigy6qW2Jg3e3nUEfZFdK3eErwE0j51G0kAZrDgsV&#10;trSrqHiceqMgvt+Gfeq3Ms0vdtf3SZKc86tSk/GwXYLwNPj/8F/7oBUs4hh+z4QjIN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nuprXDAAAA3AAAAA8AAAAAAAAAAAAA&#10;AAAAoQIAAGRycy9kb3ducmV2LnhtbFBLBQYAAAAABAAEAPkAAACRAwAAAAA=&#10;" strokecolor="#4579b8 [3044]">
                  <v:stroke endarrow="open"/>
                </v:shape>
                <w10:anchorlock/>
              </v:group>
            </w:pict>
          </mc:Fallback>
        </mc:AlternateContent>
      </w:r>
    </w:p>
    <w:p w:rsidR="00E821FA" w:rsidRPr="00C81D35" w:rsidRDefault="00E821FA" w:rsidP="00303D05">
      <w:pPr>
        <w:pStyle w:val="BodyText"/>
        <w:rPr>
          <w:lang w:val="en-GB"/>
        </w:rPr>
      </w:pPr>
      <w:r w:rsidRPr="00C81D35">
        <w:rPr>
          <w:lang w:val="en-GB"/>
        </w:rPr>
        <w:t xml:space="preserve">A Darwinet Domain instance shall create a P2P Network view with a MIV </w:t>
      </w:r>
      <w:r w:rsidR="00E55E65" w:rsidRPr="00C81D35">
        <w:rPr>
          <w:lang w:val="en-GB"/>
        </w:rPr>
        <w:t>mo</w:t>
      </w:r>
      <w:r w:rsidR="00E55E65">
        <w:rPr>
          <w:lang w:val="en-GB"/>
        </w:rPr>
        <w:t>d</w:t>
      </w:r>
      <w:r w:rsidR="00E55E65" w:rsidRPr="00C81D35">
        <w:rPr>
          <w:lang w:val="en-GB"/>
        </w:rPr>
        <w:t>elling</w:t>
      </w:r>
      <w:r w:rsidRPr="00C81D35">
        <w:rPr>
          <w:lang w:val="en-GB"/>
        </w:rPr>
        <w:t xml:space="preserve"> the current state of the Domain.</w:t>
      </w:r>
      <w:r w:rsidR="00EA28B0" w:rsidRPr="00C81D35">
        <w:rPr>
          <w:lang w:val="en-GB"/>
        </w:rPr>
        <w:t xml:space="preserve"> The State </w:t>
      </w:r>
      <w:r w:rsidR="00BE3ACD" w:rsidRPr="00C81D35">
        <w:rPr>
          <w:lang w:val="en-GB"/>
        </w:rPr>
        <w:t>shall contain</w:t>
      </w:r>
      <w:r w:rsidR="00EA28B0" w:rsidRPr="00C81D35">
        <w:rPr>
          <w:lang w:val="en-GB"/>
        </w:rPr>
        <w:t xml:space="preserve"> aspects like Users, Nodes, and Applications etc. that are members of the Domain.</w:t>
      </w:r>
    </w:p>
    <w:p w:rsidR="00E821FA" w:rsidRPr="00C81D35" w:rsidRDefault="00E821FA" w:rsidP="00DA22D0">
      <w:pPr>
        <w:pStyle w:val="BodyText"/>
        <w:numPr>
          <w:ilvl w:val="0"/>
          <w:numId w:val="40"/>
        </w:numPr>
        <w:rPr>
          <w:lang w:val="en-GB"/>
        </w:rPr>
      </w:pPr>
      <w:r w:rsidRPr="00C81D35">
        <w:rPr>
          <w:lang w:val="en-GB"/>
        </w:rPr>
        <w:t>The model shall contain a list of Peers that are members of the Darwinet Domain view.</w:t>
      </w:r>
    </w:p>
    <w:p w:rsidR="00E821FA" w:rsidRPr="00C81D35" w:rsidRDefault="00E821FA" w:rsidP="00DA22D0">
      <w:pPr>
        <w:pStyle w:val="BodyText"/>
        <w:numPr>
          <w:ilvl w:val="0"/>
          <w:numId w:val="40"/>
        </w:numPr>
        <w:rPr>
          <w:lang w:val="en-GB"/>
        </w:rPr>
      </w:pPr>
      <w:r w:rsidRPr="00C81D35">
        <w:rPr>
          <w:lang w:val="en-GB"/>
        </w:rPr>
        <w:t>Each Peer shall define the Peer Node.</w:t>
      </w:r>
    </w:p>
    <w:p w:rsidR="00E821FA" w:rsidRPr="00C81D35" w:rsidRDefault="00E821FA" w:rsidP="00DA22D0">
      <w:pPr>
        <w:pStyle w:val="BodyText"/>
        <w:numPr>
          <w:ilvl w:val="0"/>
          <w:numId w:val="40"/>
        </w:numPr>
        <w:rPr>
          <w:lang w:val="en-GB"/>
        </w:rPr>
      </w:pPr>
      <w:r w:rsidRPr="00C81D35">
        <w:rPr>
          <w:lang w:val="en-GB"/>
        </w:rPr>
        <w:t>Each Node shall define a set o</w:t>
      </w:r>
      <w:r w:rsidR="00EA28B0" w:rsidRPr="00C81D35">
        <w:rPr>
          <w:lang w:val="en-GB"/>
        </w:rPr>
        <w:t>f incoming Messaging Protocol stacks it implements for incoming connections.</w:t>
      </w:r>
    </w:p>
    <w:p w:rsidR="008438AD" w:rsidRPr="00C81D35" w:rsidRDefault="008438AD" w:rsidP="008438AD">
      <w:pPr>
        <w:pStyle w:val="BodyText"/>
        <w:rPr>
          <w:lang w:val="en-GB"/>
        </w:rPr>
      </w:pPr>
      <w:r w:rsidRPr="00C81D35">
        <w:rPr>
          <w:noProof/>
        </w:rPr>
        <mc:AlternateContent>
          <mc:Choice Requires="wpc">
            <w:drawing>
              <wp:inline distT="0" distB="0" distL="0" distR="0" wp14:anchorId="4F4E9768" wp14:editId="15135184">
                <wp:extent cx="4391025" cy="2117091"/>
                <wp:effectExtent l="0" t="0" r="0" b="0"/>
                <wp:docPr id="1090" name="Canvas 109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095" name="Straight Connector 1095"/>
                        <wps:cNvCnPr/>
                        <wps:spPr>
                          <a:xfrm>
                            <a:off x="913596" y="431165"/>
                            <a:ext cx="0" cy="11430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91" name="Text Box 1091"/>
                        <wps:cNvSpPr txBox="1"/>
                        <wps:spPr>
                          <a:xfrm>
                            <a:off x="180414" y="88265"/>
                            <a:ext cx="1053465"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Messaging Stack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92" name="Text Box 1092"/>
                        <wps:cNvSpPr txBox="1"/>
                        <wps:spPr>
                          <a:xfrm>
                            <a:off x="737235" y="659765"/>
                            <a:ext cx="187198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Application Layer (Message Set)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93" name="Text Box 1093"/>
                        <wps:cNvSpPr txBox="1"/>
                        <wps:spPr>
                          <a:xfrm>
                            <a:off x="737235" y="1116935"/>
                            <a:ext cx="315214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Representation Layer (compression, XML, BERTLV etc.)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94" name="Text Box 1094"/>
                        <wps:cNvSpPr txBox="1"/>
                        <wps:spPr>
                          <a:xfrm>
                            <a:off x="737235" y="1574165"/>
                            <a:ext cx="225679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Transport Layer (SMTP, TCP/UPD etc.)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090" o:spid="_x0000_s1470" editas="canvas" style="width:345.75pt;height:166.7pt;mso-position-horizontal-relative:char;mso-position-vertical-relative:line" coordsize="43910,21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">
                <v:shape id="_x0000_s1471" type="#_x0000_t75" style="position:absolute;width:43910;height:21170;visibility:visible;mso-wrap-style:square">
                  <v:fill o:detectmouseclick="t"/>
                  <v:path o:connecttype="none"/>
                </v:shape>
                <v:line id="Straight Connector 1095" o:spid="_x0000_s1472" style="position:absolute;visibility:visible;mso-wrap-style:square" from="9135,4311" to="9135,15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CtCsMAAADdAAAADwAAAGRycy9kb3ducmV2LnhtbERPzWoCMRC+C32HMAVvmlVRdDWKFApi&#10;e6ntA4ybcXdxM9kmU119+qZQ8DYf3++sNp1r1IVCrD0bGA0zUMSFtzWXBr4+XwdzUFGQLTaeycCN&#10;ImzWT70V5tZf+YMuBylVCuGYo4FKpM21jkVFDuPQt8SJO/ngUBIMpbYBryncNXqcZTPtsObUUGFL&#10;LxUV58OPM/D99r6Lt2Mzltn0vj+H7Xwhk2hM/7nbLkEJdfIQ/7t3Ns3PFlP4+yadoN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WQrQrDAAAA3QAAAA8AAAAAAAAAAAAA&#10;AAAAoQIAAGRycy9kb3ducmV2LnhtbFBLBQYAAAAABAAEAPkAAACRAwAAAAA=&#10;" strokecolor="#4579b8 [3044]"/>
                <v:shape id="Text Box 1091" o:spid="_x0000_s1473" type="#_x0000_t202" style="position:absolute;left:1804;top:882;width:10534;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jaEsMA&#10;AADdAAAADwAAAGRycy9kb3ducmV2LnhtbERP24rCMBB9X9h/CCP4tqYqiluNsoiCICxaF/RxbKYX&#10;bCaliVr/fiMIvs3hXGe2aE0lbtS40rKCfi8CQZxaXXKu4O+w/pqAcB5ZY2WZFDzIwWL++THDWNs7&#10;7+mW+FyEEHYxKii8r2MpXVqQQdezNXHgMtsY9AE2udQN3kO4qeQgisbSYMmhocCalgWll+RqFPwu&#10;x3Y0PLeTbLXb2n2eDeVpdFSq22l/piA8tf4tfrk3OsyPvvvw/Cac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jaEsMAAADdAAAADwAAAAAAAAAAAAAAAACYAgAAZHJzL2Rv&#10;d25yZXYueG1sUEsFBgAAAAAEAAQA9QAAAIgDAAAAAA==&#10;" fillcolor="white [3201]" strokeweight=".5pt">
                  <v:textbox>
                    <w:txbxContent>
                      <w:p w:rsidR="00156228" w:rsidRDefault="00156228">
                        <w:r>
                          <w:t>Messaging Stack</w:t>
                        </w:r>
                      </w:p>
                    </w:txbxContent>
                  </v:textbox>
                </v:shape>
                <v:shape id="Text Box 1092" o:spid="_x0000_s1474" type="#_x0000_t202" style="position:absolute;left:7372;top:6597;width:18720;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pEZcQA&#10;AADdAAAADwAAAGRycy9kb3ducmV2LnhtbERP22rCQBB9L/gPywh9qxuVSExdRcRCoSCNCu3jNDu5&#10;YHY2ZLcm/Xu3IPg2h3Od1WYwjbhS52rLCqaTCARxbnXNpYLz6e0lAeE8ssbGMin4Iweb9ehpham2&#10;PWd0PfpShBB2KSqovG9TKV1ekUE3sS1x4ArbGfQBdqXUHfYh3DRyFkULabDm0FBhS7uK8svx1yg4&#10;7BY2nv8MSbH//LBZWczld/yl1PN42L6C8DT4h/juftdhfrScwf834QS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KRGXEAAAA3QAAAA8AAAAAAAAAAAAAAAAAmAIAAGRycy9k&#10;b3ducmV2LnhtbFBLBQYAAAAABAAEAPUAAACJAwAAAAA=&#10;" fillcolor="white [3201]" strokeweight=".5pt">
                  <v:textbox>
                    <w:txbxContent>
                      <w:p w:rsidR="00156228" w:rsidRDefault="00156228">
                        <w:r>
                          <w:t>Application Layer (Message Set)</w:t>
                        </w:r>
                      </w:p>
                    </w:txbxContent>
                  </v:textbox>
                </v:shape>
                <v:shape id="Text Box 1093" o:spid="_x0000_s1475" type="#_x0000_t202" style="position:absolute;left:7372;top:11169;width:31521;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bh/sQA&#10;AADdAAAADwAAAGRycy9kb3ducmV2LnhtbERP22rCQBB9F/yHZYS+6cYGQxqzEZEWCgWptlAfx+zk&#10;gtnZkN1q+vduodC3OZzr5JvRdOJKg2stK1guIhDEpdUt1wo+P17mKQjnkTV2lknBDznYFNNJjpm2&#10;Nz7Q9ehrEULYZaig8b7PpHRlQwbdwvbEgavsYNAHONRSD3gL4aaTj1GUSIMth4YGe9o1VF6O30bB&#10;fpfYVXwe0+r5/c0e6iqWp9WXUg+zcbsG4Wn0/+I/96sO86OnGH6/CSfI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G4f7EAAAA3QAAAA8AAAAAAAAAAAAAAAAAmAIAAGRycy9k&#10;b3ducmV2LnhtbFBLBQYAAAAABAAEAPUAAACJAwAAAAA=&#10;" fillcolor="white [3201]" strokeweight=".5pt">
                  <v:textbox>
                    <w:txbxContent>
                      <w:p w:rsidR="00156228" w:rsidRDefault="00156228">
                        <w:r>
                          <w:t>Representation Layer (compression, XML, BERTLV etc.)</w:t>
                        </w:r>
                      </w:p>
                    </w:txbxContent>
                  </v:textbox>
                </v:shape>
                <v:shape id="Text Box 1094" o:spid="_x0000_s1476" type="#_x0000_t202" style="position:absolute;left:7372;top:15741;width:22568;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95isMA&#10;AADdAAAADwAAAGRycy9kb3ducmV2LnhtbERPyYoCMRC9C/5DKMGbph0XnNYogygIwuAyMHMsO9UL&#10;dipNJ2r790YY8FaPt9Z82ZhS3Kh2hWUFg34EgjixuuBMwc9p05uCcB5ZY2mZFDzIwXLRbs0x1vbO&#10;B7odfSZCCLsYFeTeV7GULsnJoOvbijhwqa0N+gDrTOoa7yHclPIjiibSYMGhIceKVjkll+PVKPhe&#10;Tex4eG6m6Xq/s4csHcq/8a9S3U7zNQPhqfFv8b97q8P86HMEr2/CCXL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95isMAAADdAAAADwAAAAAAAAAAAAAAAACYAgAAZHJzL2Rv&#10;d25yZXYueG1sUEsFBgAAAAAEAAQA9QAAAIgDAAAAAA==&#10;" fillcolor="white [3201]" strokeweight=".5pt">
                  <v:textbox>
                    <w:txbxContent>
                      <w:p w:rsidR="00156228" w:rsidRDefault="00156228">
                        <w:r>
                          <w:t>Transport Layer (SMTP, TCP/UPD etc.)</w:t>
                        </w:r>
                      </w:p>
                    </w:txbxContent>
                  </v:textbox>
                </v:shape>
                <w10:anchorlock/>
              </v:group>
            </w:pict>
          </mc:Fallback>
        </mc:AlternateContent>
      </w:r>
    </w:p>
    <w:p w:rsidR="00A525BC" w:rsidRPr="00C81D35" w:rsidRDefault="00A525BC" w:rsidP="008438AD">
      <w:pPr>
        <w:pStyle w:val="BodyText"/>
        <w:rPr>
          <w:lang w:val="en-GB"/>
        </w:rPr>
      </w:pPr>
      <w:r w:rsidRPr="00C81D35">
        <w:rPr>
          <w:lang w:val="en-GB"/>
        </w:rPr>
        <w:t>The Messaging Stack shall define each required layer of the stack.</w:t>
      </w:r>
    </w:p>
    <w:p w:rsidR="00167BDF" w:rsidRPr="00C81D35" w:rsidRDefault="00167BDF" w:rsidP="00167BDF">
      <w:pPr>
        <w:pStyle w:val="Heading3"/>
        <w:rPr>
          <w:lang w:val="en-GB"/>
        </w:rPr>
      </w:pPr>
      <w:r w:rsidRPr="00C81D35">
        <w:rPr>
          <w:lang w:val="en-GB"/>
        </w:rPr>
        <w:lastRenderedPageBreak/>
        <w:t>P2P using e-mail</w:t>
      </w:r>
    </w:p>
    <w:p w:rsidR="00DB1BA6" w:rsidRPr="00C81D35" w:rsidRDefault="00DB1BA6" w:rsidP="00DB1BA6">
      <w:pPr>
        <w:pStyle w:val="BodyText"/>
        <w:rPr>
          <w:lang w:val="en-GB"/>
        </w:rPr>
      </w:pPr>
      <w:r w:rsidRPr="00C81D35">
        <w:rPr>
          <w:lang w:val="en-GB"/>
        </w:rPr>
        <w:t>A Darwinet node may interchange data with other nodes using an available e-mail account. This may prove to be an easy way to introduce a Darwinet network into an existing infrastructure where users already have e-mail accounts.</w:t>
      </w:r>
    </w:p>
    <w:p w:rsidR="00DB1BA6" w:rsidRPr="00C81D35" w:rsidRDefault="00DB1BA6" w:rsidP="00DB1BA6">
      <w:pPr>
        <w:pStyle w:val="BodyText"/>
        <w:rPr>
          <w:lang w:val="en-GB"/>
        </w:rPr>
      </w:pPr>
      <w:r w:rsidRPr="00C81D35">
        <w:rPr>
          <w:lang w:val="en-GB"/>
        </w:rPr>
        <w:t xml:space="preserve">A company may go for this option to allow nodes to interchange data through fire walls in a safe way where other options are cut off. A company may apply data exchange supervision may adding a Darwinet node to the mail server to supervise that the data exchange complies </w:t>
      </w:r>
      <w:r w:rsidR="004B00D5" w:rsidRPr="00C81D35">
        <w:rPr>
          <w:lang w:val="en-GB"/>
        </w:rPr>
        <w:t>with</w:t>
      </w:r>
      <w:r w:rsidRPr="00C81D35">
        <w:rPr>
          <w:lang w:val="en-GB"/>
        </w:rPr>
        <w:t xml:space="preserve"> an existing policy.</w:t>
      </w:r>
    </w:p>
    <w:p w:rsidR="00DB1BA6" w:rsidRPr="00C81D35" w:rsidRDefault="00DB1BA6" w:rsidP="00DB1BA6">
      <w:pPr>
        <w:pStyle w:val="BodyText"/>
        <w:rPr>
          <w:lang w:val="en-GB"/>
        </w:rPr>
      </w:pPr>
      <w:r w:rsidRPr="00C81D35">
        <w:rPr>
          <w:noProof/>
        </w:rPr>
        <mc:AlternateContent>
          <mc:Choice Requires="wpc">
            <w:drawing>
              <wp:inline distT="0" distB="0" distL="0" distR="0" wp14:anchorId="212AFB8A" wp14:editId="090094A9">
                <wp:extent cx="4229734" cy="2917825"/>
                <wp:effectExtent l="0" t="0" r="0" b="0"/>
                <wp:docPr id="614" name="Canvas 6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0" name="Text Box 166"/>
                        <wps:cNvSpPr txBox="1">
                          <a:spLocks noChangeArrowheads="1"/>
                        </wps:cNvSpPr>
                        <wps:spPr bwMode="auto">
                          <a:xfrm>
                            <a:off x="347005" y="746844"/>
                            <a:ext cx="48199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DB1BA6">
                              <w:r>
                                <w:t>Peer</w:t>
                              </w:r>
                            </w:p>
                          </w:txbxContent>
                        </wps:txbx>
                        <wps:bodyPr rot="0" vert="horz" wrap="square" lIns="91440" tIns="45720" rIns="91440" bIns="45720" anchor="t" anchorCtr="0" upright="1">
                          <a:noAutofit/>
                        </wps:bodyPr>
                      </wps:wsp>
                      <wps:wsp>
                        <wps:cNvPr id="601" name="Text Box 167"/>
                        <wps:cNvSpPr txBox="1">
                          <a:spLocks noChangeArrowheads="1"/>
                        </wps:cNvSpPr>
                        <wps:spPr bwMode="auto">
                          <a:xfrm>
                            <a:off x="1896517" y="43469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DB1BA6">
                              <w:r>
                                <w:t>Peer</w:t>
                              </w:r>
                            </w:p>
                          </w:txbxContent>
                        </wps:txbx>
                        <wps:bodyPr rot="0" vert="horz" wrap="square" lIns="91440" tIns="45720" rIns="91440" bIns="45720" anchor="t" anchorCtr="0" upright="1">
                          <a:noAutofit/>
                        </wps:bodyPr>
                      </wps:wsp>
                      <wps:wsp>
                        <wps:cNvPr id="602" name="Text Box 168"/>
                        <wps:cNvSpPr txBox="1">
                          <a:spLocks noChangeArrowheads="1"/>
                        </wps:cNvSpPr>
                        <wps:spPr bwMode="auto">
                          <a:xfrm>
                            <a:off x="2771896" y="231422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DB1BA6">
                              <w:r>
                                <w:t>Peer</w:t>
                              </w:r>
                            </w:p>
                          </w:txbxContent>
                        </wps:txbx>
                        <wps:bodyPr rot="0" vert="horz" wrap="square" lIns="91440" tIns="45720" rIns="91440" bIns="45720" anchor="t" anchorCtr="0" upright="1">
                          <a:noAutofit/>
                        </wps:bodyPr>
                      </wps:wsp>
                      <wps:wsp>
                        <wps:cNvPr id="603"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DB1BA6">
                              <w:r>
                                <w:t>Peer</w:t>
                              </w:r>
                            </w:p>
                          </w:txbxContent>
                        </wps:txbx>
                        <wps:bodyPr rot="0" vert="horz" wrap="square" lIns="91440" tIns="45720" rIns="91440" bIns="45720" anchor="t" anchorCtr="0" upright="1">
                          <a:noAutofit/>
                        </wps:bodyPr>
                      </wps:wsp>
                      <wps:wsp>
                        <wps:cNvPr id="604" name="Text Box 170"/>
                        <wps:cNvSpPr txBox="1">
                          <a:spLocks noChangeArrowheads="1"/>
                        </wps:cNvSpPr>
                        <wps:spPr bwMode="auto">
                          <a:xfrm>
                            <a:off x="3205858" y="1155041"/>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DB1BA6">
                              <w:r>
                                <w:t>Peer</w:t>
                              </w:r>
                            </w:p>
                          </w:txbxContent>
                        </wps:txbx>
                        <wps:bodyPr rot="0" vert="horz" wrap="square" lIns="91440" tIns="45720" rIns="91440" bIns="45720" anchor="t" anchorCtr="0" upright="1">
                          <a:noAutofit/>
                        </wps:bodyPr>
                      </wps:wsp>
                      <wps:wsp>
                        <wps:cNvPr id="607" name="Text Box 607"/>
                        <wps:cNvSpPr txBox="1"/>
                        <wps:spPr>
                          <a:xfrm>
                            <a:off x="382574" y="1155041"/>
                            <a:ext cx="521335" cy="3019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B1BA6">
                              <w:r>
                                <w:t>SMTP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1" name="Text Box 611"/>
                        <wps:cNvSpPr txBox="1"/>
                        <wps:spPr>
                          <a:xfrm>
                            <a:off x="2432475" y="688340"/>
                            <a:ext cx="507365" cy="2610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DB1BA6">
                              <w:r>
                                <w:t>IMAP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36" name="Text Box 636"/>
                        <wps:cNvSpPr txBox="1"/>
                        <wps:spPr>
                          <a:xfrm>
                            <a:off x="1011970" y="1477601"/>
                            <a:ext cx="521335" cy="4680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 xml:space="preserve">SMTP </w:t>
                              </w:r>
                            </w:p>
                            <w:p w:rsidR="00156228" w:rsidRDefault="00156228">
                              <w: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37" name="Text Box 637"/>
                        <wps:cNvSpPr txBox="1"/>
                        <wps:spPr>
                          <a:xfrm>
                            <a:off x="2171989" y="1058167"/>
                            <a:ext cx="520700" cy="41943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Mail</w:t>
                              </w:r>
                            </w:p>
                            <w:p w:rsidR="00156228" w:rsidRDefault="00156228">
                              <w: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40" name="Straight Arrow Connector 640"/>
                        <wps:cNvCnPr>
                          <a:stCxn id="600" idx="2"/>
                        </wps:cNvCnPr>
                        <wps:spPr>
                          <a:xfrm>
                            <a:off x="588004" y="1058167"/>
                            <a:ext cx="424118" cy="41943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45" name="Straight Arrow Connector 645"/>
                        <wps:cNvCnPr>
                          <a:stCxn id="637" idx="0"/>
                        </wps:cNvCnPr>
                        <wps:spPr>
                          <a:xfrm flipH="1" flipV="1">
                            <a:off x="2376974" y="746845"/>
                            <a:ext cx="55326" cy="311322"/>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646" name="Straight Arrow Connector 646"/>
                        <wps:cNvCnPr>
                          <a:stCxn id="636" idx="3"/>
                          <a:endCxn id="637" idx="1"/>
                        </wps:cNvCnPr>
                        <wps:spPr>
                          <a:xfrm flipV="1">
                            <a:off x="1533305" y="1267884"/>
                            <a:ext cx="638684" cy="44373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614" o:spid="_x0000_s1477" editas="canvas" style="width:333.05pt;height:229.75pt;mso-position-horizontal-relative:char;mso-position-vertical-relative:line" coordsize="42291,2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">
                <v:shape id="_x0000_s1478" type="#_x0000_t75" style="position:absolute;width:42291;height:29178;visibility:visible;mso-wrap-style:square">
                  <v:fill o:detectmouseclick="t"/>
                  <v:path o:connecttype="none"/>
                </v:shape>
                <v:shape id="Text Box 166" o:spid="_x0000_s1479" type="#_x0000_t202" style="position:absolute;left:3470;top:7468;width:482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ImR8cA&#10;AADcAAAADwAAAGRycy9kb3ducmV2LnhtbESPTUsDMRCG70L/QxjBi9isilXWpqX4Ab200FoK3obN&#10;uFncTLZJ7K799Z2D4HF4531mnul88K06UkxNYAO34wIUcRVsw7WB3cf7zROolJEttoHJwC8lmM9G&#10;F1Msbeh5Q8dtrpVAOJVowOXclVqnypHHNA4dsWRfIXrMMsZa24i9wH2r74pioj02LBccdvTiqPre&#10;/nihLFefzj8c1nR63a+u7w+Pb/0mGnN1OSyeQWUa8v/yX3tpDUwKeV9kRAT07A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SJkf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DB1BA6">
                        <w:r>
                          <w:t>Peer</w:t>
                        </w:r>
                      </w:p>
                    </w:txbxContent>
                  </v:textbox>
                </v:shape>
                <v:shape id="Text Box 167" o:spid="_x0000_s1480" type="#_x0000_t202" style="position:absolute;left:18965;top:4346;width:4811;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6D3MYA&#10;AADcAAAADwAAAGRycy9kb3ducmV2LnhtbESPT2sCMRTE74LfITyhF6lZW9SyGqX0D3hRUEvB22Pz&#10;3CxuXtYkdbf99KZQ6HGYmd8wi1Vna3ElHyrHCsajDARx4XTFpYKPw/v9E4gQkTXWjknBNwVYLfu9&#10;Bebatbyj6z6WIkE45KjAxNjkUobCkMUwcg1x8k7OW4xJ+lJqj22C21o+ZNlUWqw4LRhs6MVQcd5/&#10;2URZb47GTi5b+nn93AwfL7O3dueVuht0z3MQkbr4H/5rr7WCaTaG3zPpCM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h6D3M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DB1BA6">
                        <w:r>
                          <w:t>Peer</w:t>
                        </w:r>
                      </w:p>
                    </w:txbxContent>
                  </v:textbox>
                </v:shape>
                <v:shape id="Text Box 168" o:spid="_x0000_s1481" type="#_x0000_t202" style="position:absolute;left:27718;top:23142;width:4812;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wdq8YA&#10;AADcAAAADwAAAGRycy9kb3ducmV2LnhtbESPQWsCMRSE70L/Q3gFL1KztVTLapTSKnhRUEvB22Pz&#10;3CxuXtYkutv++qZQ6HGYmW+Y2aKztbiRD5VjBY/DDARx4XTFpYKPw+rhBUSIyBprx6TgiwIs5ne9&#10;Gebatbyj2z6WIkE45KjAxNjkUobCkMUwdA1x8k7OW4xJ+lJqj22C21qOsmwsLVacFgw29GaoOO+v&#10;NlHWm6Oxz5ctfb9/bgZPl8my3Xml+vfd6xREpC7+h//aa61gnI3g90w6An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wdq8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DB1BA6">
                        <w:r>
                          <w:t>Peer</w:t>
                        </w:r>
                      </w:p>
                    </w:txbxContent>
                  </v:textbox>
                </v:shape>
                <v:shape id="Text Box 169" o:spid="_x0000_s1482"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C4MMYA&#10;AADcAAAADwAAAGRycy9kb3ducmV2LnhtbESPQWsCMRSE70L/Q3iFXqRmrWjLahTRCl4UtKXg7bF5&#10;3SzdvKxJ6q799aZQ6HGYmW+Y2aKztbiQD5VjBcNBBoK4cLriUsH72+bxBUSIyBprx6TgSgEW87ve&#10;DHPtWj7Q5RhLkSAcclRgYmxyKUNhyGIYuIY4eZ/OW4xJ+lJqj22C21o+ZdlEWqw4LRhsaGWo+Dp+&#10;20TZ7k7Gjs97+ll/7Pqj8/Nre/BKPdx3yymISF38D/+1t1rBJBvB75l0BO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YC4MM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DB1BA6">
                        <w:r>
                          <w:t>Peer</w:t>
                        </w:r>
                      </w:p>
                    </w:txbxContent>
                  </v:textbox>
                </v:shape>
                <v:shape id="Text Box 170" o:spid="_x0000_s1483" type="#_x0000_t202" style="position:absolute;left:32058;top:11550;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kgRMcA&#10;AADcAAAADwAAAGRycy9kb3ducmV2LnhtbESPW2sCMRSE3wv9D+EUfCmara1WtkYpvYAvCl4o+HbY&#10;nG6Wbk7WJHW3/nojFHwcZuYbZjrvbC2O5EPlWMHDIANBXDhdcalgt/3sT0CEiKyxdkwK/ijAfHZ7&#10;M8Vcu5bXdNzEUiQIhxwVmBibXMpQGLIYBq4hTt638xZjkr6U2mOb4LaWwywbS4sVpwWDDb0ZKn42&#10;vzZRFsu9saPDik7vX8v7x8PzR7v2SvXuutcXEJG6eA3/txdawTh7gsuZdATk7A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5pIET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DB1BA6">
                        <w:r>
                          <w:t>Peer</w:t>
                        </w:r>
                      </w:p>
                    </w:txbxContent>
                  </v:textbox>
                </v:shape>
                <v:shape id="Text Box 607" o:spid="_x0000_s1484" type="#_x0000_t202" style="position:absolute;left:3825;top:11550;width:5214;height:302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aHhsYA&#10;AADcAAAADwAAAGRycy9kb3ducmV2LnhtbESPQWsCMRSE74X+h/AKXkpN9LCWrVFaQZHSWqqleHxs&#10;XjeLm5clibr++0Yo9DjMzDfMdN67VpwoxMazhtFQgSCuvGm41vC1Wz48gogJ2WDrmTRcKMJ8dnsz&#10;xdL4M3/SaZtqkSEcS9RgU+pKKWNlyWEc+o44ez8+OExZhlqagOcMd60cK1VIhw3nBYsdLSxVh+3R&#10;aTjY1/sPtXp/+S7Wl7DZHf0+vO21Htz1z08gEvXpP/zXXhsNhZrA9Uw+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xaHhsYAAADcAAAADwAAAAAAAAAAAAAAAACYAgAAZHJz&#10;L2Rvd25yZXYueG1sUEsFBgAAAAAEAAQA9QAAAIsDAAAAAA==&#10;" filled="f" stroked="f" strokeweight=".5pt">
                  <v:textbox>
                    <w:txbxContent>
                      <w:p w:rsidR="00156228" w:rsidRDefault="00156228" w:rsidP="00DB1BA6">
                        <w:r>
                          <w:t>SMTP</w:t>
                        </w:r>
                      </w:p>
                    </w:txbxContent>
                  </v:textbox>
                </v:shape>
                <v:shape id="Text Box 611" o:spid="_x0000_s1485" type="#_x0000_t202" style="position:absolute;left:24324;top:6883;width:5074;height:26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ostMYA&#10;AADcAAAADwAAAGRycy9kb3ducmV2LnhtbESPQWsCMRSE74X+h/AKvRTNbg+LbI2ihRYpVamKeHxs&#10;npvFzcuSRF3/fSMUehxm5htmPO1tKy7kQ+NYQT7MQBBXTjdcK9htPwYjECEia2wdk4IbBZhOHh/G&#10;WGp35R+6bGItEoRDiQpMjF0pZagMWQxD1xEn7+i8xZikr6X2eE1w28rXLCukxYbTgsGO3g1Vp83Z&#10;KjiZr5d19rmc74vFza+2Z3fw3welnp/62RuISH38D/+1F1pBkedwP5OOgJ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mostMYAAADcAAAADwAAAAAAAAAAAAAAAACYAgAAZHJz&#10;L2Rvd25yZXYueG1sUEsFBgAAAAAEAAQA9QAAAIsDAAAAAA==&#10;" filled="f" stroked="f" strokeweight=".5pt">
                  <v:textbox>
                    <w:txbxContent>
                      <w:p w:rsidR="00156228" w:rsidRDefault="00156228" w:rsidP="00DB1BA6">
                        <w:r>
                          <w:t>IMAP</w:t>
                        </w:r>
                      </w:p>
                    </w:txbxContent>
                  </v:textbox>
                </v:shape>
                <v:shape id="Text Box 636" o:spid="_x0000_s1486" type="#_x0000_t202" style="position:absolute;left:10119;top:14776;width:5214;height:46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2ANcQA&#10;AADcAAAADwAAAGRycy9kb3ducmV2LnhtbESPW4vCMBSE3xf8D+EIvq2pWyxSjSLigiAs3kAfj83p&#10;BZuT0kTt/nuzsODjMDPfMLNFZ2rxoNZVlhWMhhEI4szqigsFp+P35wSE88gaa8uk4JccLOa9jxmm&#10;2j55T4+DL0SAsEtRQel9k0rpspIMuqFtiIOX29agD7ItpG7xGeCmll9RlEiDFYeFEhtalZTdDnej&#10;4GeV2HF87Sb5ere1+yKP5WV8VmrQ75ZTEJ46/w7/tzdaQRIn8HcmHAE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NgDXEAAAA3AAAAA8AAAAAAAAAAAAAAAAAmAIAAGRycy9k&#10;b3ducmV2LnhtbFBLBQYAAAAABAAEAPUAAACJAwAAAAA=&#10;" fillcolor="white [3201]" strokeweight=".5pt">
                  <v:textbox>
                    <w:txbxContent>
                      <w:p w:rsidR="00156228" w:rsidRDefault="00156228">
                        <w:r>
                          <w:t xml:space="preserve">SMTP </w:t>
                        </w:r>
                      </w:p>
                      <w:p w:rsidR="00156228" w:rsidRDefault="00156228">
                        <w:r>
                          <w:t>Server</w:t>
                        </w:r>
                      </w:p>
                    </w:txbxContent>
                  </v:textbox>
                </v:shape>
                <v:shape id="Text Box 637" o:spid="_x0000_s1487" type="#_x0000_t202" style="position:absolute;left:21719;top:10581;width:5207;height:419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ElrsUA&#10;AADcAAAADwAAAGRycy9kb3ducmV2LnhtbESPW2vCQBSE34X+h+UUfNNNG4wSXaWIgiCUegF9PGZP&#10;LjR7NmRXjf/eLRR8HGbmG2a26EwtbtS6yrKCj2EEgjizuuJCwfGwHkxAOI+ssbZMCh7kYDF/680w&#10;1fbOO7rtfSEChF2KCkrvm1RKl5Vk0A1tQxy83LYGfZBtIXWL9wA3tfyMokQarDgslNjQsqTsd381&#10;Cr6XiR3Fl26Sr362dlfksTyPTkr137uvKQhPnX+F/9sbrSCJx/B3JhwBOX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wSWuxQAAANwAAAAPAAAAAAAAAAAAAAAAAJgCAABkcnMv&#10;ZG93bnJldi54bWxQSwUGAAAAAAQABAD1AAAAigMAAAAA&#10;" fillcolor="white [3201]" strokeweight=".5pt">
                  <v:textbox>
                    <w:txbxContent>
                      <w:p w:rsidR="00156228" w:rsidRDefault="00156228">
                        <w:r>
                          <w:t>Mail</w:t>
                        </w:r>
                      </w:p>
                      <w:p w:rsidR="00156228" w:rsidRDefault="00156228">
                        <w:r>
                          <w:t>Server</w:t>
                        </w:r>
                      </w:p>
                    </w:txbxContent>
                  </v:textbox>
                </v:shape>
                <v:shape id="Straight Arrow Connector 640" o:spid="_x0000_s1488" type="#_x0000_t32" style="position:absolute;left:5880;top:10581;width:4241;height:41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pLv8IAAADcAAAADwAAAGRycy9kb3ducmV2LnhtbERPTWuDQBC9F/oflin01qxpYxCTjUhA&#10;2mtNC8lt4k5U4s6Ku0b777uHQI6P973NZtOJGw2utaxguYhAEFdWt1wr+DkUbwkI55E1dpZJwR85&#10;yHbPT1tMtZ34m26lr0UIYZeigsb7PpXSVQ0ZdAvbEwfuYgeDPsChlnrAKYSbTr5H0VoabDk0NNjT&#10;vqHqWo5GwcflPH8mPpdJcbT7cYzj+Lc4KfX6MucbEJ5m/xDf3V9awXoV5ocz4QjI3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TpLv8IAAADcAAAADwAAAAAAAAAAAAAA&#10;AAChAgAAZHJzL2Rvd25yZXYueG1sUEsFBgAAAAAEAAQA+QAAAJADAAAAAA==&#10;" strokecolor="#4579b8 [3044]">
                  <v:stroke endarrow="open"/>
                </v:shape>
                <v:shape id="Straight Arrow Connector 645" o:spid="_x0000_s1489" type="#_x0000_t32" style="position:absolute;left:23769;top:7468;width:554;height:311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3BAMUAAADcAAAADwAAAGRycy9kb3ducmV2LnhtbESPQWsCMRSE74X+h/AK3mq2ootsjVIr&#10;onir9tLbY/OaXXbzkm6iu+2vN0LB4zAz3zCL1WBbcaEu1I4VvIwzEMSl0zUbBZ+n7fMcRIjIGlvH&#10;pOCXAqyWjw8LLLTr+YMux2hEgnAoUEEVoy+kDGVFFsPYeeLkfbvOYkyyM1J32Ce4beUky3Jpsea0&#10;UKGn94rK5ni2CjZfhz9jep/L5mcTmnU9W++MV2r0NLy9gog0xHv4v73XCvLpDG5n0hGQy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S3BAMUAAADcAAAADwAAAAAAAAAA&#10;AAAAAAChAgAAZHJzL2Rvd25yZXYueG1sUEsFBgAAAAAEAAQA+QAAAJMDAAAAAA==&#10;" strokecolor="#4579b8 [3044]">
                  <v:stroke startarrow="open" endarrow="open"/>
                </v:shape>
                <v:shape id="Straight Arrow Connector 646" o:spid="_x0000_s1490" type="#_x0000_t32" style="position:absolute;left:15333;top:12678;width:6386;height:443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attcUAAADcAAAADwAAAGRycy9kb3ducmV2LnhtbESPX2vCMBTF3wd+h3AF32bq6MrojCKO&#10;wYbgqArDt2tz15Y1NyWJtn57Iwz2eDh/fpz5cjCtuJDzjWUFs2kCgri0uuFKwWH//vgCwgdkja1l&#10;UnAlD8vF6GGOubY9F3TZhUrEEfY5KqhD6HIpfVmTQT+1HXH0fqwzGKJ0ldQO+zhuWvmUJJk02HAk&#10;1NjRuqbyd3c2EfKWFs+b780ppWL11Z8+j9vgjkpNxsPqFUSgIfyH/9ofWkGWZnA/E4+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hattcUAAADcAAAADwAAAAAAAAAA&#10;AAAAAAChAgAAZHJzL2Rvd25yZXYueG1sUEsFBgAAAAAEAAQA+QAAAJMDAAAAAA==&#10;" strokecolor="#4579b8 [3044]">
                  <v:stroke endarrow="open"/>
                </v:shape>
                <w10:anchorlock/>
              </v:group>
            </w:pict>
          </mc:Fallback>
        </mc:AlternateContent>
      </w:r>
    </w:p>
    <w:p w:rsidR="00FB6137" w:rsidRPr="00C81D35" w:rsidRDefault="00FB6137" w:rsidP="00DB1BA6">
      <w:pPr>
        <w:pStyle w:val="BodyText"/>
        <w:rPr>
          <w:lang w:val="en-GB"/>
        </w:rPr>
      </w:pPr>
      <w:r w:rsidRPr="00C81D35">
        <w:rPr>
          <w:lang w:val="en-GB"/>
        </w:rPr>
        <w:t>A Darwinet node accessible in th</w:t>
      </w:r>
      <w:r w:rsidR="00174882" w:rsidRPr="00C81D35">
        <w:rPr>
          <w:lang w:val="en-GB"/>
        </w:rPr>
        <w:t>e P2P domain through e-mail shall</w:t>
      </w:r>
      <w:r w:rsidRPr="00C81D35">
        <w:rPr>
          <w:lang w:val="en-GB"/>
        </w:rPr>
        <w:t xml:space="preserve"> be configured to use an e-mail account accessible using IMAP. IMAP enables the node to use an e-mail account of a user. The node will fetch only e-mails that contain Darwinet node messages. A user sharing account with a Darwinet node has to get used to receive e-mails carrying Darwinet messages and just ignore them. The node will use the IMAP access to remove those mauls when they are consumed.</w:t>
      </w:r>
    </w:p>
    <w:p w:rsidR="00FB6137" w:rsidRPr="00C81D35" w:rsidRDefault="00E201AA" w:rsidP="00DB1BA6">
      <w:pPr>
        <w:pStyle w:val="BodyText"/>
        <w:rPr>
          <w:rStyle w:val="Emphasis"/>
          <w:lang w:val="en-GB"/>
        </w:rPr>
      </w:pPr>
      <w:r w:rsidRPr="00C81D35">
        <w:rPr>
          <w:rStyle w:val="Emphasis"/>
          <w:lang w:val="en-GB"/>
        </w:rPr>
        <w:t>A node assigned a dedicated e-mail account (not shared with a user) may access the account using POP3.</w:t>
      </w:r>
    </w:p>
    <w:p w:rsidR="008374EA" w:rsidRPr="00C81D35" w:rsidRDefault="00327A98" w:rsidP="008374EA">
      <w:pPr>
        <w:pStyle w:val="Heading3"/>
        <w:rPr>
          <w:lang w:val="en-GB"/>
        </w:rPr>
      </w:pPr>
      <w:bookmarkStart w:id="48" w:name="_Toc305080270"/>
      <w:r>
        <w:rPr>
          <w:lang w:val="en-GB"/>
        </w:rPr>
        <w:t xml:space="preserve">MIV </w:t>
      </w:r>
      <w:r w:rsidR="00303D05" w:rsidRPr="00C81D35">
        <w:rPr>
          <w:lang w:val="en-GB"/>
        </w:rPr>
        <w:t xml:space="preserve">cross node </w:t>
      </w:r>
      <w:r w:rsidR="008374EA" w:rsidRPr="00C81D35">
        <w:rPr>
          <w:lang w:val="en-GB"/>
        </w:rPr>
        <w:t>synchronization</w:t>
      </w:r>
    </w:p>
    <w:p w:rsidR="008374EA" w:rsidRPr="00C81D35" w:rsidRDefault="008374EA" w:rsidP="008374EA">
      <w:pPr>
        <w:pStyle w:val="BodyText"/>
        <w:rPr>
          <w:lang w:val="en-GB"/>
        </w:rPr>
      </w:pPr>
      <w:r w:rsidRPr="00C81D35">
        <w:rPr>
          <w:lang w:val="en-GB"/>
        </w:rPr>
        <w:t>Changes to the state of the main and branched MIV shall be synchronized between the nodes of the domain in a process called State Clearing and State deviation settlement.</w:t>
      </w:r>
    </w:p>
    <w:p w:rsidR="008374EA" w:rsidRPr="00C81D35" w:rsidRDefault="004A57BF" w:rsidP="008374EA">
      <w:pPr>
        <w:pStyle w:val="Heading3"/>
        <w:rPr>
          <w:lang w:val="en-GB"/>
        </w:rPr>
      </w:pPr>
      <w:r w:rsidRPr="00C81D35">
        <w:rPr>
          <w:lang w:val="en-GB"/>
        </w:rPr>
        <w:t>Clearing MIV states between nodes</w:t>
      </w:r>
    </w:p>
    <w:p w:rsidR="00E55284" w:rsidRPr="00C81D35" w:rsidRDefault="00E55284" w:rsidP="004A57BF">
      <w:pPr>
        <w:pStyle w:val="BodyText"/>
        <w:rPr>
          <w:lang w:val="en-GB"/>
        </w:rPr>
      </w:pPr>
      <w:r w:rsidRPr="00C81D35">
        <w:rPr>
          <w:lang w:val="en-GB"/>
        </w:rPr>
        <w:t>The result of a state clearing process shall be a record of the state differences for node pairs involved in the clearing. Any detected differences shall be settled by a state difference settlement process.</w:t>
      </w:r>
    </w:p>
    <w:p w:rsidR="002F5741" w:rsidRPr="00C81D35" w:rsidRDefault="002F5741" w:rsidP="004A57BF">
      <w:pPr>
        <w:pStyle w:val="BodyText"/>
        <w:rPr>
          <w:lang w:val="en-GB"/>
        </w:rPr>
      </w:pPr>
      <w:r w:rsidRPr="00C81D35">
        <w:rPr>
          <w:noProof/>
        </w:rPr>
        <w:lastRenderedPageBreak/>
        <mc:AlternateContent>
          <mc:Choice Requires="wpc">
            <w:drawing>
              <wp:inline distT="0" distB="0" distL="0" distR="0" wp14:anchorId="7653BB5B" wp14:editId="05479975">
                <wp:extent cx="4170680" cy="2917825"/>
                <wp:effectExtent l="0" t="0" r="1270" b="0"/>
                <wp:docPr id="756" name="Canvas 7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41" name="Text Box 166"/>
                        <wps:cNvSpPr txBox="1">
                          <a:spLocks noChangeArrowheads="1"/>
                        </wps:cNvSpPr>
                        <wps:spPr bwMode="auto">
                          <a:xfrm>
                            <a:off x="280035" y="746844"/>
                            <a:ext cx="54896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2F5741">
                              <w:r>
                                <w:t>Peer 1</w:t>
                              </w:r>
                            </w:p>
                          </w:txbxContent>
                        </wps:txbx>
                        <wps:bodyPr rot="0" vert="horz" wrap="square" lIns="91440" tIns="45720" rIns="91440" bIns="45720" anchor="t" anchorCtr="0" upright="1">
                          <a:noAutofit/>
                        </wps:bodyPr>
                      </wps:wsp>
                      <wps:wsp>
                        <wps:cNvPr id="742" name="Text Box 167"/>
                        <wps:cNvSpPr txBox="1">
                          <a:spLocks noChangeArrowheads="1"/>
                        </wps:cNvSpPr>
                        <wps:spPr bwMode="auto">
                          <a:xfrm>
                            <a:off x="1896517" y="434693"/>
                            <a:ext cx="555218"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2F5741">
                              <w:r>
                                <w:t>Peer 2</w:t>
                              </w:r>
                            </w:p>
                          </w:txbxContent>
                        </wps:txbx>
                        <wps:bodyPr rot="0" vert="horz" wrap="square" lIns="91440" tIns="45720" rIns="91440" bIns="45720" anchor="t" anchorCtr="0" upright="1">
                          <a:noAutofit/>
                        </wps:bodyPr>
                      </wps:wsp>
                      <wps:wsp>
                        <wps:cNvPr id="743" name="Text Box 168"/>
                        <wps:cNvSpPr txBox="1">
                          <a:spLocks noChangeArrowheads="1"/>
                        </wps:cNvSpPr>
                        <wps:spPr bwMode="auto">
                          <a:xfrm>
                            <a:off x="2771896" y="231422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2F5741">
                              <w:r>
                                <w:t>Peer</w:t>
                              </w:r>
                            </w:p>
                          </w:txbxContent>
                        </wps:txbx>
                        <wps:bodyPr rot="0" vert="horz" wrap="square" lIns="91440" tIns="45720" rIns="91440" bIns="45720" anchor="t" anchorCtr="0" upright="1">
                          <a:noAutofit/>
                        </wps:bodyPr>
                      </wps:wsp>
                      <wps:wsp>
                        <wps:cNvPr id="744"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2F5741">
                              <w:r>
                                <w:t>Peer</w:t>
                              </w:r>
                            </w:p>
                          </w:txbxContent>
                        </wps:txbx>
                        <wps:bodyPr rot="0" vert="horz" wrap="square" lIns="91440" tIns="45720" rIns="91440" bIns="45720" anchor="t" anchorCtr="0" upright="1">
                          <a:noAutofit/>
                        </wps:bodyPr>
                      </wps:wsp>
                      <wps:wsp>
                        <wps:cNvPr id="745" name="Text Box 170"/>
                        <wps:cNvSpPr txBox="1">
                          <a:spLocks noChangeArrowheads="1"/>
                        </wps:cNvSpPr>
                        <wps:spPr bwMode="auto">
                          <a:xfrm>
                            <a:off x="3205858" y="1155041"/>
                            <a:ext cx="61747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2F5741">
                              <w:r>
                                <w:t>Peer 3</w:t>
                              </w:r>
                            </w:p>
                          </w:txbxContent>
                        </wps:txbx>
                        <wps:bodyPr rot="0" vert="horz" wrap="square" lIns="91440" tIns="45720" rIns="91440" bIns="45720" anchor="t" anchorCtr="0" upright="1">
                          <a:noAutofit/>
                        </wps:bodyPr>
                      </wps:wsp>
                      <wps:wsp>
                        <wps:cNvPr id="757" name="Straight Arrow Connector 757"/>
                        <wps:cNvCnPr>
                          <a:stCxn id="741" idx="3"/>
                          <a:endCxn id="742" idx="1"/>
                        </wps:cNvCnPr>
                        <wps:spPr>
                          <a:xfrm flipV="1">
                            <a:off x="829002" y="590769"/>
                            <a:ext cx="1067515" cy="31173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58" name="Straight Arrow Connector 758"/>
                        <wps:cNvCnPr>
                          <a:stCxn id="741" idx="3"/>
                          <a:endCxn id="745" idx="1"/>
                        </wps:cNvCnPr>
                        <wps:spPr>
                          <a:xfrm>
                            <a:off x="829002" y="902506"/>
                            <a:ext cx="2376856" cy="40778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64" name="Text Box 764"/>
                        <wps:cNvSpPr txBox="1"/>
                        <wps:spPr>
                          <a:xfrm>
                            <a:off x="1080135" y="538042"/>
                            <a:ext cx="464820" cy="2638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2F5741">
                              <w:r>
                                <w:t>Clear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65" name="Text Box 765"/>
                        <wps:cNvSpPr txBox="1"/>
                        <wps:spPr>
                          <a:xfrm>
                            <a:off x="1544955" y="1063531"/>
                            <a:ext cx="464820" cy="2638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2F5741">
                              <w:r>
                                <w:t>Clear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66" name="Text Box 766"/>
                        <wps:cNvSpPr txBox="1"/>
                        <wps:spPr>
                          <a:xfrm>
                            <a:off x="2009775" y="117305"/>
                            <a:ext cx="891540" cy="337820"/>
                          </a:xfrm>
                          <a:prstGeom prst="rect">
                            <a:avLst/>
                          </a:prstGeom>
                          <a:noFill/>
                          <a:ln w="6350">
                            <a:solidFill>
                              <a:prstClr val="black"/>
                            </a:solidFill>
                            <a:prstDash val="dash"/>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1-2 Deviation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70" name="Text Box 770"/>
                        <wps:cNvSpPr txBox="1"/>
                        <wps:spPr>
                          <a:xfrm>
                            <a:off x="3253065" y="891667"/>
                            <a:ext cx="891540" cy="337229"/>
                          </a:xfrm>
                          <a:prstGeom prst="rect">
                            <a:avLst/>
                          </a:prstGeom>
                          <a:noFill/>
                          <a:ln w="6350">
                            <a:solidFill>
                              <a:prstClr val="black"/>
                            </a:solidFill>
                            <a:prstDash val="dash"/>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1-3 Deviation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756" o:spid="_x0000_s1491" editas="canvas" style="width:328.4pt;height:229.75pt;mso-position-horizontal-relative:char;mso-position-vertical-relative:line" coordsize="41706,2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">
                <v:shape id="_x0000_s1492" type="#_x0000_t75" style="position:absolute;width:41706;height:29178;visibility:visible;mso-wrap-style:square">
                  <v:fill o:detectmouseclick="t"/>
                  <v:path o:connecttype="none"/>
                </v:shape>
                <v:shape id="Text Box 166" o:spid="_x0000_s1493" type="#_x0000_t202" style="position:absolute;left:2800;top:7468;width:549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U1gcgA&#10;AADcAAAADwAAAGRycy9kb3ducmV2LnhtbESPW0sDMRSE3wX/QzhCX6TNttoL26ZFrEJfKvSC4Nth&#10;c9wsbk62Sdpd/fVGEPo4zMw3zGLV2VpcyIfKsYLhIANBXDhdcangeHjtz0CEiKyxdkwKvinAanl7&#10;s8Bcu5Z3dNnHUiQIhxwVmBibXMpQGLIYBq4hTt6n8xZjkr6U2mOb4LaWoyybSIsVpwWDDT0bKr72&#10;Z5som+2HsePTG/2s37f3D6fpS7vzSvXuuqc5iEhdvIb/2xutYPo4hL8z6QjI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TWByAAAANwAAAAPAAAAAAAAAAAAAAAAAJgCAABk&#10;cnMvZG93bnJldi54bWxQSwUGAAAAAAQABAD1AAAAjQMAAAAA&#10;" fillcolor="#9bbb59" strokecolor="#f2f2f2" strokeweight="1pt">
                  <v:fill color2="#4e6128" angle="45" focus="100%" type="gradient"/>
                  <v:shadow on="t" type="perspective" color="#d6e3bc" opacity=".5" origin=",.5" offset="0,0" matrix=",-56756f,,.5"/>
                  <v:textbox>
                    <w:txbxContent>
                      <w:p w:rsidR="00156228" w:rsidRDefault="00156228" w:rsidP="002F5741">
                        <w:r>
                          <w:t>Peer 1</w:t>
                        </w:r>
                      </w:p>
                    </w:txbxContent>
                  </v:textbox>
                </v:shape>
                <v:shape id="Text Box 167" o:spid="_x0000_s1494" type="#_x0000_t202" style="position:absolute;left:18965;top:4346;width:5552;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er9scA&#10;AADcAAAADwAAAGRycy9kb3ducmV2LnhtbESPQWsCMRSE74X+h/AKXkrN1mqV1ShFK3ixoC2F3h6b&#10;183SzcuaRHftr28KgsdhZr5hZovO1uJEPlSOFTz2MxDEhdMVlwo+3tcPExAhImusHZOCMwVYzG9v&#10;Zphr1/KOTvtYigThkKMCE2OTSxkKQxZD3zXEyft23mJM0pdSe2wT3NZykGXP0mLFacFgQ0tDxc/+&#10;aBNls/0ydnR4o9/V5/b+6TB+bXdeqd5d9zIFEamL1/ClvdEKxsMB/J9JR0D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5Hq/b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2F5741">
                        <w:r>
                          <w:t>Peer 2</w:t>
                        </w:r>
                      </w:p>
                    </w:txbxContent>
                  </v:textbox>
                </v:shape>
                <v:shape id="Text Box 168" o:spid="_x0000_s1495" type="#_x0000_t202" style="position:absolute;left:27718;top:23142;width:4812;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sObccA&#10;AADcAAAADwAAAGRycy9kb3ducmV2LnhtbESPQWsCMRSE70L/Q3gFL1Kz1VplNUrRFrxY0JZCb4/N&#10;62bp5mVNUnfrr2+EgsdhZr5hFqvO1uJEPlSOFdwPMxDEhdMVlwre317uZiBCRNZYOyYFvxRgtbzp&#10;LTDXruU9nQ6xFAnCIUcFJsYmlzIUhiyGoWuIk/flvMWYpC+l9tgmuK3lKMsepcWK04LBhtaGiu/D&#10;j02U7e7T2Mnxlc6bj91gfJw+t3uvVP+2e5qDiNTFa/i/vdUKpg9juJxJR0A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LDm3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2F5741">
                        <w:r>
                          <w:t>Peer</w:t>
                        </w:r>
                      </w:p>
                    </w:txbxContent>
                  </v:textbox>
                </v:shape>
                <v:shape id="Text Box 169" o:spid="_x0000_s1496"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KWGccA&#10;AADcAAAADwAAAGRycy9kb3ducmV2LnhtbESPQWsCMRSE70L/Q3gFL1KzrVplNUqpFbxY0JZCb4/N&#10;62bp5mVNUnftr2+EgsdhZr5hFqvO1uJEPlSOFdwPMxDEhdMVlwre3zZ3MxAhImusHZOCMwVYLW96&#10;C8y1a3lPp0MsRYJwyFGBibHJpQyFIYth6Bri5H05bzEm6UupPbYJbmv5kGWP0mLFacFgQ8+Giu/D&#10;j02U7e7T2MnxlX7XH7vB6Dh9afdeqf5t9zQHEamL1/B/e6sVTMdjuJxJR0A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7ilhn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2F5741">
                        <w:r>
                          <w:t>Peer</w:t>
                        </w:r>
                      </w:p>
                    </w:txbxContent>
                  </v:textbox>
                </v:shape>
                <v:shape id="Text Box 170" o:spid="_x0000_s1497" type="#_x0000_t202" style="position:absolute;left:32058;top:11550;width:6175;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4zgscA&#10;AADcAAAADwAAAGRycy9kb3ducmV2LnhtbESPW0sDMRSE3wX/QzhCX6TNWntj27RIq9CXCr0g+HbY&#10;HDeLm5NtErtrf70RBB+HmfmGWaw6W4sL+VA5VvAwyEAQF05XXCo4HV/6MxAhImusHZOCbwqwWt7e&#10;LDDXruU9XQ6xFAnCIUcFJsYmlzIUhiyGgWuIk/fhvMWYpC+l9tgmuK3lMMsm0mLFacFgQ2tDxefh&#10;yybKdvdu7Pj8StfN2+7+8Tx9bvdeqd5d9zQHEamL/+G/9lYrmI7G8HsmHQ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uM4L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2F5741">
                        <w:r>
                          <w:t>Peer 3</w:t>
                        </w:r>
                      </w:p>
                    </w:txbxContent>
                  </v:textbox>
                </v:shape>
                <v:shape id="Straight Arrow Connector 757" o:spid="_x0000_s1498" type="#_x0000_t32" style="position:absolute;left:8290;top:5907;width:10675;height:311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KRbsUAAADcAAAADwAAAGRycy9kb3ducmV2LnhtbESPX2vCMBTF3wf7DuEO9jbTiVrpjCKO&#10;wYbgqAri27W5a8uam5Jktn57Iwh7PJw/P85s0ZtGnMn52rKC10ECgriwuuZSwX738TIF4QOyxsYy&#10;KbiQh8X88WGGmbYd53TehlLEEfYZKqhCaDMpfVGRQT+wLXH0fqwzGKJ0pdQOuzhuGjlMkok0WHMk&#10;VNjSqqLid/tnIuR9lI/Xh/VpRPnyuzt9HTfBHZV6fuqXbyAC9eE/fG9/agXpOIXbmXgE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mKRbsUAAADcAAAADwAAAAAAAAAA&#10;AAAAAAChAgAAZHJzL2Rvd25yZXYueG1sUEsFBgAAAAAEAAQA+QAAAJMDAAAAAA==&#10;" strokecolor="#4579b8 [3044]">
                  <v:stroke endarrow="open"/>
                </v:shape>
                <v:shape id="Straight Arrow Connector 758" o:spid="_x0000_s1499" type="#_x0000_t32" style="position:absolute;left:8290;top:9025;width:23768;height:40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Te+cEAAADcAAAADwAAAGRycy9kb3ducmV2LnhtbERPy4rCMBTdC/MP4Q64s6kjdUo1ighl&#10;ZutjQHfX5toWm5vSpNr5e7MQXB7Oe7keTCPu1LnasoJpFIMgLqyuuVRwPOSTFITzyBoby6Tgnxys&#10;Vx+jJWbaPnhH970vRQhhl6GCyvs2k9IVFRl0kW2JA3e1nUEfYFdK3eEjhJtGfsXxXBqsOTRU2NK2&#10;ouK2742C2fUy/KR+I9P8ZLd9nyTJX35Wavw5bBYgPA3+LX65f7WC7ySsDWfCEZCr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dN75wQAAANwAAAAPAAAAAAAAAAAAAAAA&#10;AKECAABkcnMvZG93bnJldi54bWxQSwUGAAAAAAQABAD5AAAAjwMAAAAA&#10;" strokecolor="#4579b8 [3044]">
                  <v:stroke endarrow="open"/>
                </v:shape>
                <v:shape id="Text Box 764" o:spid="_x0000_s1500" type="#_x0000_t202" style="position:absolute;left:10801;top:5380;width:4648;height:26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rzzMcA&#10;AADcAAAADwAAAGRycy9kb3ducmV2LnhtbESPQWsCMRSE7wX/Q3iFXqRmLWUtW6NooUWkrXQtxeNj&#10;87pZ3LwsSdT135uC0OMwM98w03lvW3EkHxrHCsajDARx5XTDtYLv7ev9E4gQkTW2jknBmQLMZ4Ob&#10;KRbanfiLjmWsRYJwKFCBibErpAyVIYth5Dri5P06bzEm6WupPZ4S3LbyIctyabHhtGCwoxdD1b48&#10;WAV7sx5usreP5U++OvvP7cHt/PtOqbvbfvEMIlIf/8PX9kormOSP8HcmHQ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688zHAAAA3AAAAA8AAAAAAAAAAAAAAAAAmAIAAGRy&#10;cy9kb3ducmV2LnhtbFBLBQYAAAAABAAEAPUAAACMAwAAAAA=&#10;" filled="f" stroked="f" strokeweight=".5pt">
                  <v:textbox>
                    <w:txbxContent>
                      <w:p w:rsidR="00156228" w:rsidRDefault="00156228" w:rsidP="002F5741">
                        <w:r>
                          <w:t>Clear</w:t>
                        </w:r>
                      </w:p>
                    </w:txbxContent>
                  </v:textbox>
                </v:shape>
                <v:shape id="Text Box 765" o:spid="_x0000_s1501" type="#_x0000_t202" style="position:absolute;left:15449;top:10635;width:4648;height:26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ZWV8cA&#10;AADcAAAADwAAAGRycy9kb3ducmV2LnhtbESPQWsCMRSE7wX/Q3iFXqRmLXQtW6NooUWkrXQtxeNj&#10;87pZ3LwsSdT135uC0OMwM98w03lvW3EkHxrHCsajDARx5XTDtYLv7ev9E4gQkTW2jknBmQLMZ4Ob&#10;KRbanfiLjmWsRYJwKFCBibErpAyVIYth5Dri5P06bzEm6WupPZ4S3LbyIctyabHhtGCwoxdD1b48&#10;WAV7sx5usreP5U++OvvP7cHt/PtOqbvbfvEMIlIf/8PX9kormOSP8HcmHQ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e2VlfHAAAA3AAAAA8AAAAAAAAAAAAAAAAAmAIAAGRy&#10;cy9kb3ducmV2LnhtbFBLBQYAAAAABAAEAPUAAACMAwAAAAA=&#10;" filled="f" stroked="f" strokeweight=".5pt">
                  <v:textbox>
                    <w:txbxContent>
                      <w:p w:rsidR="00156228" w:rsidRDefault="00156228" w:rsidP="002F5741">
                        <w:r>
                          <w:t>Clear</w:t>
                        </w:r>
                      </w:p>
                    </w:txbxContent>
                  </v:textbox>
                </v:shape>
                <v:shape id="Text Box 766" o:spid="_x0000_s1502" type="#_x0000_t202" style="position:absolute;left:20097;top:1173;width:8916;height:3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V/FMUA&#10;AADcAAAADwAAAGRycy9kb3ducmV2LnhtbESPQWvCQBSE70L/w/IKvemmQVKbukopFXpRqlV7fWaf&#10;SUj2bdhdNf57t1DwOMzMN8x03ptWnMn52rKC51ECgriwuuZSwfZnMZyA8AFZY2uZFFzJw3z2MJhi&#10;ru2F13TehFJECPscFVQhdLmUvqjIoB/Zjjh6R+sMhihdKbXDS4SbVqZJkkmDNceFCjv6qKhoNiej&#10;oDm5T/+d7l5ludw3v6txI9PDVqmnx/79DUSgPtzD/+0vreAly+DvTDwCcn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pX8UxQAAANwAAAAPAAAAAAAAAAAAAAAAAJgCAABkcnMv&#10;ZG93bnJldi54bWxQSwUGAAAAAAQABAD1AAAAigMAAAAA&#10;" filled="f" strokeweight=".5pt">
                  <v:stroke dashstyle="dash"/>
                  <v:textbox>
                    <w:txbxContent>
                      <w:p w:rsidR="00156228" w:rsidRDefault="00156228">
                        <w:r>
                          <w:t>1-2 Deviation</w:t>
                        </w:r>
                      </w:p>
                    </w:txbxContent>
                  </v:textbox>
                </v:shape>
                <v:shape id="Text Box 770" o:spid="_x0000_s1503" type="#_x0000_t202" style="position:absolute;left:32530;top:8916;width:8916;height:33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nUJsIA&#10;AADcAAAADwAAAGRycy9kb3ducmV2LnhtbERPy2rCQBTdC/2H4Rbc6aSh1BodpZQW3FRan9vbzG0S&#10;krkTZiYx/n1nIbg8nPdyPZhG9OR8ZVnB0zQBQZxbXXGh4LD/nLyC8AFZY2OZFFzJw3r1MFpipu2F&#10;f6jfhULEEPYZKihDaDMpfV6SQT+1LXHk/qwzGCJ0hdQOLzHcNDJNkhdpsOLYUGJL7yXl9a4zCurO&#10;ffjv9DiXxdepPm+fa5n+HpQaPw5vCxCBhnAX39wbrWA2i/PjmXgE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2dQmwgAAANwAAAAPAAAAAAAAAAAAAAAAAJgCAABkcnMvZG93&#10;bnJldi54bWxQSwUGAAAAAAQABAD1AAAAhwMAAAAA&#10;" filled="f" strokeweight=".5pt">
                  <v:stroke dashstyle="dash"/>
                  <v:textbox>
                    <w:txbxContent>
                      <w:p w:rsidR="00156228" w:rsidRDefault="00156228">
                        <w:r>
                          <w:t>1-3 Deviation</w:t>
                        </w:r>
                      </w:p>
                    </w:txbxContent>
                  </v:textbox>
                </v:shape>
                <w10:anchorlock/>
              </v:group>
            </w:pict>
          </mc:Fallback>
        </mc:AlternateContent>
      </w:r>
    </w:p>
    <w:p w:rsidR="002F5741" w:rsidRPr="00C81D35" w:rsidRDefault="002F5741" w:rsidP="004A57BF">
      <w:pPr>
        <w:pStyle w:val="BodyText"/>
        <w:rPr>
          <w:lang w:val="en-GB"/>
        </w:rPr>
      </w:pPr>
    </w:p>
    <w:p w:rsidR="008374EA" w:rsidRPr="00C81D35" w:rsidRDefault="008374EA" w:rsidP="004A57BF">
      <w:pPr>
        <w:pStyle w:val="BodyText"/>
        <w:rPr>
          <w:lang w:val="en-GB"/>
        </w:rPr>
      </w:pPr>
      <w:r w:rsidRPr="00C81D35">
        <w:rPr>
          <w:lang w:val="en-GB"/>
        </w:rPr>
        <w:t>The State Clearing process shall detect conflicting deltas and create branches when needed.</w:t>
      </w:r>
    </w:p>
    <w:p w:rsidR="004A57BF" w:rsidRPr="00C81D35" w:rsidRDefault="004A57BF" w:rsidP="004A57BF">
      <w:pPr>
        <w:pStyle w:val="BodyText"/>
        <w:rPr>
          <w:lang w:val="en-GB"/>
        </w:rPr>
      </w:pPr>
      <w:r w:rsidRPr="00C81D35">
        <w:rPr>
          <w:lang w:val="en-GB"/>
        </w:rPr>
        <w:t>Small domains may always try to clear its state with all available online nodes for each state clearing initiative.</w:t>
      </w:r>
    </w:p>
    <w:p w:rsidR="004A57BF" w:rsidRPr="00C81D35" w:rsidRDefault="002E728D" w:rsidP="004A57BF">
      <w:pPr>
        <w:pStyle w:val="BodyText"/>
        <w:rPr>
          <w:lang w:val="en-GB"/>
        </w:rPr>
      </w:pPr>
      <w:r w:rsidRPr="00C81D35">
        <w:rPr>
          <w:lang w:val="en-GB"/>
        </w:rPr>
        <w:t xml:space="preserve">Large Domains shall not let nodes clear its state with all other nodes. In such domains nodes must </w:t>
      </w:r>
      <w:r w:rsidR="004A57BF" w:rsidRPr="00C81D35">
        <w:rPr>
          <w:lang w:val="en-GB"/>
        </w:rPr>
        <w:t>clear its state</w:t>
      </w:r>
      <w:r w:rsidRPr="00C81D35">
        <w:rPr>
          <w:lang w:val="en-GB"/>
        </w:rPr>
        <w:t xml:space="preserve"> </w:t>
      </w:r>
      <w:r w:rsidR="00E55284" w:rsidRPr="00C81D35">
        <w:rPr>
          <w:lang w:val="en-GB"/>
        </w:rPr>
        <w:t xml:space="preserve">only </w:t>
      </w:r>
      <w:r w:rsidR="004A57BF" w:rsidRPr="00C81D35">
        <w:rPr>
          <w:lang w:val="en-GB"/>
        </w:rPr>
        <w:t xml:space="preserve">with </w:t>
      </w:r>
      <w:r w:rsidR="00E55284" w:rsidRPr="00C81D35">
        <w:rPr>
          <w:lang w:val="en-GB"/>
        </w:rPr>
        <w:t xml:space="preserve">a sub-set of </w:t>
      </w:r>
      <w:r w:rsidR="004A57BF" w:rsidRPr="00C81D35">
        <w:rPr>
          <w:lang w:val="en-GB"/>
        </w:rPr>
        <w:t xml:space="preserve">randomly selected nodes in the Domain. </w:t>
      </w:r>
      <w:r w:rsidRPr="00C81D35">
        <w:rPr>
          <w:lang w:val="en-GB"/>
        </w:rPr>
        <w:t xml:space="preserve">It must then also initiate regular state clearing. </w:t>
      </w:r>
      <w:r w:rsidR="004A57BF" w:rsidRPr="00C81D35">
        <w:rPr>
          <w:lang w:val="en-GB"/>
        </w:rPr>
        <w:t>In this way new Deltas may ripple through the Domain over time.</w:t>
      </w:r>
    </w:p>
    <w:p w:rsidR="004A57BF" w:rsidRPr="00C81D35" w:rsidRDefault="004A57BF" w:rsidP="004A57BF">
      <w:pPr>
        <w:pStyle w:val="Heading3"/>
        <w:rPr>
          <w:lang w:val="en-GB"/>
        </w:rPr>
      </w:pPr>
      <w:r w:rsidRPr="00C81D35">
        <w:rPr>
          <w:lang w:val="en-GB"/>
        </w:rPr>
        <w:t xml:space="preserve">Settle MIV states </w:t>
      </w:r>
      <w:r w:rsidR="008374EA" w:rsidRPr="00C81D35">
        <w:rPr>
          <w:lang w:val="en-GB"/>
        </w:rPr>
        <w:t>deviation</w:t>
      </w:r>
      <w:r w:rsidR="002E728D" w:rsidRPr="00C81D35">
        <w:rPr>
          <w:lang w:val="en-GB"/>
        </w:rPr>
        <w:t xml:space="preserve"> </w:t>
      </w:r>
      <w:r w:rsidRPr="00C81D35">
        <w:rPr>
          <w:lang w:val="en-GB"/>
        </w:rPr>
        <w:t>between nodes</w:t>
      </w:r>
    </w:p>
    <w:p w:rsidR="002E728D" w:rsidRPr="00C81D35" w:rsidRDefault="008374EA" w:rsidP="002E728D">
      <w:pPr>
        <w:pStyle w:val="BodyText"/>
        <w:rPr>
          <w:lang w:val="en-GB"/>
        </w:rPr>
      </w:pPr>
      <w:r w:rsidRPr="00C81D35">
        <w:rPr>
          <w:lang w:val="en-GB"/>
        </w:rPr>
        <w:t>A state deviation</w:t>
      </w:r>
      <w:r w:rsidR="002E728D" w:rsidRPr="00C81D35">
        <w:rPr>
          <w:lang w:val="en-GB"/>
        </w:rPr>
        <w:t xml:space="preserve"> between nodes of a node pair shall be settled by a settlement operation.</w:t>
      </w:r>
    </w:p>
    <w:p w:rsidR="002F5741" w:rsidRPr="00C81D35" w:rsidRDefault="002F5741" w:rsidP="002E728D">
      <w:pPr>
        <w:pStyle w:val="BodyText"/>
        <w:rPr>
          <w:lang w:val="en-GB"/>
        </w:rPr>
      </w:pPr>
      <w:r w:rsidRPr="00C81D35">
        <w:rPr>
          <w:noProof/>
        </w:rPr>
        <mc:AlternateContent>
          <mc:Choice Requires="wpc">
            <w:drawing>
              <wp:inline distT="0" distB="0" distL="0" distR="0" wp14:anchorId="26D6D9AC" wp14:editId="1B696FDB">
                <wp:extent cx="4170680" cy="2917825"/>
                <wp:effectExtent l="0" t="0" r="0" b="0"/>
                <wp:docPr id="818" name="Canvas 8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91" name="Text Box 166"/>
                        <wps:cNvSpPr txBox="1">
                          <a:spLocks noChangeArrowheads="1"/>
                        </wps:cNvSpPr>
                        <wps:spPr bwMode="auto">
                          <a:xfrm>
                            <a:off x="280035" y="746844"/>
                            <a:ext cx="54896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2F5741">
                              <w:r>
                                <w:t>Peer 1</w:t>
                              </w:r>
                            </w:p>
                          </w:txbxContent>
                        </wps:txbx>
                        <wps:bodyPr rot="0" vert="horz" wrap="square" lIns="91440" tIns="45720" rIns="91440" bIns="45720" anchor="t" anchorCtr="0" upright="1">
                          <a:noAutofit/>
                        </wps:bodyPr>
                      </wps:wsp>
                      <wps:wsp>
                        <wps:cNvPr id="794" name="Text Box 167"/>
                        <wps:cNvSpPr txBox="1">
                          <a:spLocks noChangeArrowheads="1"/>
                        </wps:cNvSpPr>
                        <wps:spPr bwMode="auto">
                          <a:xfrm>
                            <a:off x="1896517" y="434693"/>
                            <a:ext cx="555218"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2F5741">
                              <w:r>
                                <w:t>Peer 2</w:t>
                              </w:r>
                            </w:p>
                          </w:txbxContent>
                        </wps:txbx>
                        <wps:bodyPr rot="0" vert="horz" wrap="square" lIns="91440" tIns="45720" rIns="91440" bIns="45720" anchor="t" anchorCtr="0" upright="1">
                          <a:noAutofit/>
                        </wps:bodyPr>
                      </wps:wsp>
                      <wps:wsp>
                        <wps:cNvPr id="803" name="Text Box 168"/>
                        <wps:cNvSpPr txBox="1">
                          <a:spLocks noChangeArrowheads="1"/>
                        </wps:cNvSpPr>
                        <wps:spPr bwMode="auto">
                          <a:xfrm>
                            <a:off x="2771896" y="231422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2F5741">
                              <w:r>
                                <w:t>Peer</w:t>
                              </w:r>
                            </w:p>
                          </w:txbxContent>
                        </wps:txbx>
                        <wps:bodyPr rot="0" vert="horz" wrap="square" lIns="91440" tIns="45720" rIns="91440" bIns="45720" anchor="t" anchorCtr="0" upright="1">
                          <a:noAutofit/>
                        </wps:bodyPr>
                      </wps:wsp>
                      <wps:wsp>
                        <wps:cNvPr id="804"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2F5741">
                              <w:r>
                                <w:t>Peer</w:t>
                              </w:r>
                            </w:p>
                          </w:txbxContent>
                        </wps:txbx>
                        <wps:bodyPr rot="0" vert="horz" wrap="square" lIns="91440" tIns="45720" rIns="91440" bIns="45720" anchor="t" anchorCtr="0" upright="1">
                          <a:noAutofit/>
                        </wps:bodyPr>
                      </wps:wsp>
                      <wps:wsp>
                        <wps:cNvPr id="805" name="Text Box 170"/>
                        <wps:cNvSpPr txBox="1">
                          <a:spLocks noChangeArrowheads="1"/>
                        </wps:cNvSpPr>
                        <wps:spPr bwMode="auto">
                          <a:xfrm>
                            <a:off x="3205858" y="1155041"/>
                            <a:ext cx="61747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2F5741">
                              <w:r>
                                <w:t>Peer 3</w:t>
                              </w:r>
                            </w:p>
                          </w:txbxContent>
                        </wps:txbx>
                        <wps:bodyPr rot="0" vert="horz" wrap="square" lIns="91440" tIns="45720" rIns="91440" bIns="45720" anchor="t" anchorCtr="0" upright="1">
                          <a:noAutofit/>
                        </wps:bodyPr>
                      </wps:wsp>
                      <wps:wsp>
                        <wps:cNvPr id="806" name="Straight Arrow Connector 806"/>
                        <wps:cNvCnPr>
                          <a:endCxn id="794" idx="1"/>
                        </wps:cNvCnPr>
                        <wps:spPr>
                          <a:xfrm flipV="1">
                            <a:off x="829002" y="590769"/>
                            <a:ext cx="1067515" cy="191393"/>
                          </a:xfrm>
                          <a:prstGeom prst="straightConnector1">
                            <a:avLst/>
                          </a:prstGeom>
                          <a:ln>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807" name="Straight Arrow Connector 807"/>
                        <wps:cNvCnPr>
                          <a:endCxn id="805" idx="1"/>
                        </wps:cNvCnPr>
                        <wps:spPr>
                          <a:xfrm>
                            <a:off x="829002" y="1057753"/>
                            <a:ext cx="2376856" cy="252536"/>
                          </a:xfrm>
                          <a:prstGeom prst="straightConnector1">
                            <a:avLst/>
                          </a:prstGeom>
                          <a:ln>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808" name="Text Box 808"/>
                        <wps:cNvSpPr txBox="1"/>
                        <wps:spPr>
                          <a:xfrm>
                            <a:off x="965835" y="311672"/>
                            <a:ext cx="816382" cy="46628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2F5741">
                              <w:r>
                                <w:t>Settle 1-2 Deviation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2" name="Text Box 812"/>
                        <wps:cNvSpPr txBox="1"/>
                        <wps:spPr>
                          <a:xfrm>
                            <a:off x="1491615" y="1250315"/>
                            <a:ext cx="792479" cy="4153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2F5741">
                              <w:r>
                                <w:t>Settle 1-3 Deviation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818" o:spid="_x0000_s1504" editas="canvas" style="width:328.4pt;height:229.75pt;mso-position-horizontal-relative:char;mso-position-vertical-relative:line" coordsize="41706,2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">
                <v:shape id="_x0000_s1505" type="#_x0000_t75" style="position:absolute;width:41706;height:29178;visibility:visible;mso-wrap-style:square">
                  <v:fill o:detectmouseclick="t"/>
                  <v:path o:connecttype="none"/>
                </v:shape>
                <v:shape id="Text Box 166" o:spid="_x0000_s1506" type="#_x0000_t202" style="position:absolute;left:2800;top:7468;width:549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UZxscA&#10;AADcAAAADwAAAGRycy9kb3ducmV2LnhtbESPT2sCMRTE74V+h/AEL0WzWlrt1iiltuDFgn8QvD02&#10;z83SzcuaRHfbT98UCj0OM/MbZrbobC2u5EPlWMFomIEgLpyuuFSw370PpiBCRNZYOyYFXxRgMb+9&#10;mWGuXcsbum5jKRKEQ44KTIxNLmUoDFkMQ9cQJ+/kvMWYpC+l9tgmuK3lOMsepcWK04LBhl4NFZ/b&#10;i02U1fpo7MP5g76Xh/Xd/Xny1m68Uv1e9/IMIlIX/8N/7ZVWMHkawe+ZdATk/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D1Gcb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2F5741">
                        <w:r>
                          <w:t>Peer 1</w:t>
                        </w:r>
                      </w:p>
                    </w:txbxContent>
                  </v:textbox>
                </v:shape>
                <v:shape id="Text Box 167" o:spid="_x0000_s1507" type="#_x0000_t202" style="position:absolute;left:18965;top:4346;width:5552;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K6XscA&#10;AADcAAAADwAAAGRycy9kb3ducmV2LnhtbESPQWsCMRSE7wX/Q3iCl1KzbW2tq1GKVfBiQVsK3h6b&#10;52bp5mVNUnftr28KhR6HmfmGmS06W4sz+VA5VnA7zEAQF05XXCp4f1vfPIEIEVlj7ZgUXCjAYt67&#10;mmGuXcs7Ou9jKRKEQ44KTIxNLmUoDFkMQ9cQJ+/ovMWYpC+l9tgmuK3lXZY9SosVpwWDDS0NFZ/7&#10;L5som+3B2IfTK32/fGyv70/jVbvzSg363fMURKQu/of/2hutYDwZwe+ZdATk/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Cul7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2F5741">
                        <w:r>
                          <w:t>Peer 2</w:t>
                        </w:r>
                      </w:p>
                    </w:txbxContent>
                  </v:textbox>
                </v:shape>
                <v:shape id="Text Box 168" o:spid="_x0000_s1508" type="#_x0000_t202" style="position:absolute;left:27718;top:23142;width:4812;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Uj+8YA&#10;AADcAAAADwAAAGRycy9kb3ducmV2LnhtbESPQWsCMRSE74L/ITyhF6nZKrWyNYrUFrwoaEuht8fm&#10;dbO4eVmT1F399U2h4HGYmW+Y+bKztTiTD5VjBQ+jDARx4XTFpYKP97f7GYgQkTXWjknBhQIsF/3e&#10;HHPtWt7T+RBLkSAcclRgYmxyKUNhyGIYuYY4ed/OW4xJ+lJqj22C21qOs2wqLVacFgw29GKoOB5+&#10;bKJstl/GPp52dF1/boeT09Nru/dK3Q261TOISF28hf/bG61glk3g70w6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Uj+8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2F5741">
                        <w:r>
                          <w:t>Peer</w:t>
                        </w:r>
                      </w:p>
                    </w:txbxContent>
                  </v:textbox>
                </v:shape>
                <v:shape id="Text Box 169" o:spid="_x0000_s1509"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y7j8cA&#10;AADcAAAADwAAAGRycy9kb3ducmV2LnhtbESPW2sCMRSE3wv9D+EU+lI026uyNYrYCr5Y8ILg22Fz&#10;ulm6OVmT1F399UYo9HGYmW+Y0aSztTiSD5VjBY/9DARx4XTFpYLtZt4bgggRWWPtmBScKMBkfHsz&#10;wly7lld0XMdSJAiHHBWYGJtcylAYshj6riFO3rfzFmOSvpTaY5vgtpZPWfYmLVacFgw2NDNU/Kx/&#10;baIslntjXw9fdP7YLR+eD4PPduWVur/rpu8gInXxP/zXXmgFw+wFrmfSEZDj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48u4/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2F5741">
                        <w:r>
                          <w:t>Peer</w:t>
                        </w:r>
                      </w:p>
                    </w:txbxContent>
                  </v:textbox>
                </v:shape>
                <v:shape id="Text Box 170" o:spid="_x0000_s1510" type="#_x0000_t202" style="position:absolute;left:32058;top:11550;width:6175;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AeFMYA&#10;AADcAAAADwAAAGRycy9kb3ducmV2LnhtbESPQWsCMRSE7wX/Q3iCl1KztWhlaxSpLXhR0JZCb4/N&#10;62Zx87Im0d3215uC4HGYmW+Y2aKztTiTD5VjBY/DDARx4XTFpYLPj/eHKYgQkTXWjknBLwVYzHt3&#10;M8y1a3lH530sRYJwyFGBibHJpQyFIYth6Bri5P04bzEm6UupPbYJbms5yrKJtFhxWjDY0Kuh4rA/&#10;2URZb76NHR+39Lf62tw/HZ/f2p1XatDvli8gInXxFr6211rBNBvD/5l0BOT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AeFM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2F5741">
                        <w:r>
                          <w:t>Peer 3</w:t>
                        </w:r>
                      </w:p>
                    </w:txbxContent>
                  </v:textbox>
                </v:shape>
                <v:shape id="Straight Arrow Connector 806" o:spid="_x0000_s1511" type="#_x0000_t32" style="position:absolute;left:8290;top:5907;width:10675;height:19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9NcQAAADcAAAADwAAAGRycy9kb3ducmV2LnhtbESPT4vCMBTE7wt+h/CEva2pfxCppkVE&#10;UZA92IrnR/Nsi81LbaJ2v71ZWNjjMDO/YVZpbxrxpM7VlhWMRxEI4sLqmksF53z3tQDhPLLGxjIp&#10;+CEHaTL4WGGs7YtP9Mx8KQKEXYwKKu/bWEpXVGTQjWxLHLyr7Qz6ILtS6g5fAW4aOYmiuTRYc1io&#10;sKVNRcUtexgF+H04trnL7+P6wtvT/byXs9lUqc9hv16C8NT7//Bf+6AVLKI5/J4JR0Am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8301xAAAANwAAAAPAAAAAAAAAAAA&#10;AAAAAKECAABkcnMvZG93bnJldi54bWxQSwUGAAAAAAQABAD5AAAAkgMAAAAA&#10;" strokecolor="#4579b8 [3044]">
                  <v:stroke startarrow="open"/>
                </v:shape>
                <v:shape id="Straight Arrow Connector 807" o:spid="_x0000_s1512" type="#_x0000_t32" style="position:absolute;left:8290;top:10577;width:23768;height:25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INPMIAAADcAAAADwAAAGRycy9kb3ducmV2LnhtbESPUUvDQBCE3wX/w7GCb/bOCjHEXksp&#10;CL5Za3/AmluTkNxeerc26b/vCYKPw8x8w6w2sx/UmWLqAlt4XBhQxHVwHTcWjp+vDyWoJMgOh8Bk&#10;4UIJNuvbmxVWLkz8QeeDNCpDOFVooRUZK61T3ZLHtAgjcfa+Q/QoWcZGu4hThvtBL40ptMeO80KL&#10;I+1aqvvDj7fQX/T7dlp+nUqzL+JTEQWlF2vv7+btCyihWf7Df+03Z6E0z/B7Jh8Bvb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XINPMIAAADcAAAADwAAAAAAAAAAAAAA&#10;AAChAgAAZHJzL2Rvd25yZXYueG1sUEsFBgAAAAAEAAQA+QAAAJADAAAAAA==&#10;" strokecolor="#4579b8 [3044]">
                  <v:stroke startarrow="open"/>
                </v:shape>
                <v:shape id="Text Box 808" o:spid="_x0000_s1513" type="#_x0000_t202" style="position:absolute;left:9658;top:3116;width:8164;height:46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1Qq8MA&#10;AADcAAAADwAAAGRycy9kb3ducmV2LnhtbERPy2rCQBTdC/7DcAvd6aRCS4gZRQKilLqIunF3m7l5&#10;0MydmJma1K/vLASXh/NO16NpxY1611hW8DaPQBAXVjdcKTiftrMYhPPIGlvLpOCPHKxX00mKibYD&#10;53Q7+kqEEHYJKqi97xIpXVGTQTe3HXHgStsb9AH2ldQ9DiHctHIRRR/SYMOhocaOspqKn+OvUfCZ&#10;bQ+Yfy9MfG+z3Ve56a7ny7tSry/jZgnC0+if4od7rxXEUVgbzoQj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x1Qq8MAAADcAAAADwAAAAAAAAAAAAAAAACYAgAAZHJzL2Rv&#10;d25yZXYueG1sUEsFBgAAAAAEAAQA9QAAAIgDAAAAAA==&#10;" filled="f" stroked="f" strokeweight=".5pt">
                  <v:textbox>
                    <w:txbxContent>
                      <w:p w:rsidR="00156228" w:rsidRDefault="00156228" w:rsidP="002F5741">
                        <w:r>
                          <w:t>Settle 1-2 Deviation</w:t>
                        </w:r>
                      </w:p>
                    </w:txbxContent>
                  </v:textbox>
                </v:shape>
                <v:shape id="Text Box 812" o:spid="_x0000_s1514" type="#_x0000_t202" style="position:absolute;left:14916;top:12503;width:7924;height:41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zxnMUA&#10;AADcAAAADwAAAGRycy9kb3ducmV2LnhtbESPQYvCMBSE78L+h/AEb5paUEo1ihREWdaDrpe9PZtn&#10;W2xeuk1Wu/56Iwgeh5n5hpkvO1OLK7WusqxgPIpAEOdWV1woOH6vhwkI55E11pZJwT85WC4+enNM&#10;tb3xnq4HX4gAYZeigtL7JpXS5SUZdCPbEAfvbFuDPsi2kLrFW4CbWsZRNJUGKw4LJTaUlZRfDn9G&#10;wWe23uH+FJvkXmebr/Oq+T3+TJQa9LvVDISnzr/Dr/ZWK0jGMTzPhCM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LPGcxQAAANwAAAAPAAAAAAAAAAAAAAAAAJgCAABkcnMv&#10;ZG93bnJldi54bWxQSwUGAAAAAAQABAD1AAAAigMAAAAA&#10;" filled="f" stroked="f" strokeweight=".5pt">
                  <v:textbox>
                    <w:txbxContent>
                      <w:p w:rsidR="00156228" w:rsidRDefault="00156228" w:rsidP="002F5741">
                        <w:r>
                          <w:t>Settle 1-3 Deviation</w:t>
                        </w:r>
                      </w:p>
                    </w:txbxContent>
                  </v:textbox>
                </v:shape>
                <w10:anchorlock/>
              </v:group>
            </w:pict>
          </mc:Fallback>
        </mc:AlternateContent>
      </w:r>
    </w:p>
    <w:p w:rsidR="002E728D" w:rsidRPr="00C81D35" w:rsidRDefault="002E728D" w:rsidP="002E728D">
      <w:pPr>
        <w:pStyle w:val="BodyText"/>
        <w:rPr>
          <w:lang w:val="en-GB"/>
        </w:rPr>
      </w:pPr>
      <w:r w:rsidRPr="00C81D35">
        <w:rPr>
          <w:lang w:val="en-GB"/>
        </w:rPr>
        <w:t>In the settlement operation the node that has newer deltas must send them to the node that lacks them.</w:t>
      </w:r>
    </w:p>
    <w:p w:rsidR="002E728D" w:rsidRPr="00C81D35" w:rsidRDefault="002E728D" w:rsidP="002E728D">
      <w:pPr>
        <w:pStyle w:val="BodyText"/>
        <w:rPr>
          <w:lang w:val="en-GB"/>
        </w:rPr>
      </w:pPr>
      <w:r w:rsidRPr="00C81D35">
        <w:rPr>
          <w:lang w:val="en-GB"/>
        </w:rPr>
        <w:lastRenderedPageBreak/>
        <w:t>A node that produces local changes (deltas created by the node) shall settle its new state with currently online nodes.</w:t>
      </w:r>
    </w:p>
    <w:p w:rsidR="008374EA" w:rsidRPr="00C81D35" w:rsidRDefault="008374EA" w:rsidP="002E728D">
      <w:pPr>
        <w:pStyle w:val="BodyText"/>
        <w:rPr>
          <w:lang w:val="en-GB"/>
        </w:rPr>
      </w:pPr>
      <w:r w:rsidRPr="00C81D35">
        <w:rPr>
          <w:lang w:val="en-GB"/>
        </w:rPr>
        <w:t>The state deviation settlement shall handle branching when required.</w:t>
      </w:r>
    </w:p>
    <w:p w:rsidR="00B12696" w:rsidRDefault="00B12696" w:rsidP="00B12696">
      <w:pPr>
        <w:pStyle w:val="Heading2"/>
      </w:pPr>
      <w:r>
        <w:t>Darwinet P2P Message</w:t>
      </w:r>
    </w:p>
    <w:p w:rsidR="00B12696" w:rsidRDefault="00B12696" w:rsidP="00B12696">
      <w:pPr>
        <w:pStyle w:val="Heading3"/>
      </w:pPr>
      <w:r>
        <w:t>Protocol independent Darwinet Message</w:t>
      </w:r>
      <w:r w:rsidR="006D267D">
        <w:t xml:space="preserve"> Definition</w:t>
      </w:r>
    </w:p>
    <w:p w:rsidR="00B12696" w:rsidRDefault="00B12696" w:rsidP="00B12696">
      <w:pPr>
        <w:pStyle w:val="BodyText"/>
      </w:pPr>
      <w:r>
        <w:t>The actual representation of a message depends on the messaging stack used in the interaction.</w:t>
      </w:r>
    </w:p>
    <w:p w:rsidR="00140868" w:rsidRDefault="00140868" w:rsidP="00B12696">
      <w:pPr>
        <w:pStyle w:val="BodyText"/>
      </w:pPr>
      <w:r>
        <w:t xml:space="preserve">A Message shall be a Component of fields, each field being a primitive field or a composite of new </w:t>
      </w:r>
      <w:r w:rsidR="00F467DF">
        <w:t>components</w:t>
      </w:r>
    </w:p>
    <w:p w:rsidR="00F467DF" w:rsidRDefault="00F467DF" w:rsidP="00EB4F01">
      <w:pPr>
        <w:pStyle w:val="BodyText"/>
        <w:numPr>
          <w:ilvl w:val="0"/>
          <w:numId w:val="65"/>
        </w:numPr>
      </w:pPr>
      <w:r>
        <w:t>&lt;Message&gt; :== &lt;Component&gt;</w:t>
      </w:r>
    </w:p>
    <w:p w:rsidR="00F467DF" w:rsidRDefault="00F467DF" w:rsidP="00EB4F01">
      <w:pPr>
        <w:pStyle w:val="BodyText"/>
        <w:numPr>
          <w:ilvl w:val="0"/>
          <w:numId w:val="65"/>
        </w:numPr>
      </w:pPr>
      <w:r>
        <w:t xml:space="preserve">&lt;Component&gt; :== </w:t>
      </w:r>
      <w:r w:rsidR="00647C8C">
        <w:t>&lt;Tag&gt;&lt;</w:t>
      </w:r>
      <w:r>
        <w:t>&lt;Leaf Field&gt; | &lt;</w:t>
      </w:r>
      <w:r w:rsidR="00931250">
        <w:t>Composite Fi</w:t>
      </w:r>
      <w:r>
        <w:t>e</w:t>
      </w:r>
      <w:r w:rsidR="00931250">
        <w:t>l</w:t>
      </w:r>
      <w:r>
        <w:t>d&gt;</w:t>
      </w:r>
      <w:r w:rsidR="00647C8C">
        <w:t>&gt;</w:t>
      </w:r>
    </w:p>
    <w:p w:rsidR="00F467DF" w:rsidRDefault="00647C8C" w:rsidP="00EB4F01">
      <w:pPr>
        <w:pStyle w:val="BodyText"/>
        <w:numPr>
          <w:ilvl w:val="0"/>
          <w:numId w:val="65"/>
        </w:numPr>
      </w:pPr>
      <w:r>
        <w:t xml:space="preserve">&lt;Leaf Field&gt; :== </w:t>
      </w:r>
      <w:r w:rsidR="00F467DF">
        <w:t>&lt;Value&gt;</w:t>
      </w:r>
    </w:p>
    <w:p w:rsidR="00F467DF" w:rsidRDefault="00F467DF" w:rsidP="00EB4F01">
      <w:pPr>
        <w:pStyle w:val="BodyText"/>
        <w:numPr>
          <w:ilvl w:val="0"/>
          <w:numId w:val="65"/>
        </w:numPr>
      </w:pPr>
      <w:r>
        <w:t>&lt;Composite Field&gt; :== ARRAY OF &lt;Component&gt;</w:t>
      </w:r>
    </w:p>
    <w:p w:rsidR="00F467DF" w:rsidRDefault="00647C8C" w:rsidP="00F467DF">
      <w:pPr>
        <w:pStyle w:val="BodyText"/>
      </w:pPr>
      <w:r w:rsidRPr="00647C8C">
        <w:rPr>
          <w:rStyle w:val="Emphasis"/>
        </w:rPr>
        <w:t>Examples of standard representations of Components are XML and BER (Basic Encoding Rules)</w:t>
      </w:r>
      <w:r>
        <w:t xml:space="preserve"> but any representation may be used as long as sender and receiver </w:t>
      </w:r>
      <w:r w:rsidR="00C87308">
        <w:t>agree on the interpretation</w:t>
      </w:r>
      <w:r>
        <w:t>.</w:t>
      </w:r>
    </w:p>
    <w:p w:rsidR="00647C8C" w:rsidRDefault="00FE552F" w:rsidP="00F467DF">
      <w:pPr>
        <w:pStyle w:val="BodyText"/>
      </w:pPr>
      <w:r>
        <w:t>A Message shall contain</w:t>
      </w:r>
    </w:p>
    <w:p w:rsidR="00FE552F" w:rsidRDefault="00FE552F" w:rsidP="00EB4F01">
      <w:pPr>
        <w:pStyle w:val="BodyText"/>
        <w:numPr>
          <w:ilvl w:val="0"/>
          <w:numId w:val="66"/>
        </w:numPr>
      </w:pPr>
      <w:r>
        <w:t>Sender Node Id</w:t>
      </w:r>
    </w:p>
    <w:p w:rsidR="00FE552F" w:rsidRDefault="00FE552F" w:rsidP="00EB4F01">
      <w:pPr>
        <w:pStyle w:val="BodyText"/>
        <w:numPr>
          <w:ilvl w:val="0"/>
          <w:numId w:val="66"/>
        </w:numPr>
      </w:pPr>
      <w:r>
        <w:t>Receiver Node Id (enables routing of messages)</w:t>
      </w:r>
    </w:p>
    <w:p w:rsidR="00FE552F" w:rsidRDefault="00FE552F" w:rsidP="00EB4F01">
      <w:pPr>
        <w:pStyle w:val="BodyText"/>
        <w:numPr>
          <w:ilvl w:val="0"/>
          <w:numId w:val="66"/>
        </w:numPr>
      </w:pPr>
      <w:r>
        <w:t>Message content</w:t>
      </w:r>
    </w:p>
    <w:p w:rsidR="00FE552F" w:rsidRDefault="00FE552F" w:rsidP="00FE552F">
      <w:pPr>
        <w:pStyle w:val="BodyText"/>
      </w:pPr>
      <w:r>
        <w:t>Message Content shall be</w:t>
      </w:r>
    </w:p>
    <w:p w:rsidR="00FE552F" w:rsidRDefault="00FE552F" w:rsidP="00EB4F01">
      <w:pPr>
        <w:pStyle w:val="BodyText"/>
        <w:numPr>
          <w:ilvl w:val="0"/>
          <w:numId w:val="67"/>
        </w:numPr>
      </w:pPr>
      <w:r>
        <w:t>Delta</w:t>
      </w:r>
    </w:p>
    <w:p w:rsidR="00102117" w:rsidRDefault="00102117" w:rsidP="00EB4F01">
      <w:pPr>
        <w:pStyle w:val="BodyText"/>
        <w:numPr>
          <w:ilvl w:val="0"/>
          <w:numId w:val="67"/>
        </w:numPr>
      </w:pPr>
      <w:r>
        <w:t>… other (Extendable as needed)</w:t>
      </w:r>
    </w:p>
    <w:p w:rsidR="00802EFB" w:rsidRPr="00C81D35" w:rsidRDefault="00802EFB" w:rsidP="00802EFB">
      <w:pPr>
        <w:pStyle w:val="Heading2"/>
        <w:rPr>
          <w:lang w:val="en-GB"/>
        </w:rPr>
      </w:pPr>
      <w:r w:rsidRPr="00C81D35">
        <w:rPr>
          <w:lang w:val="en-GB"/>
        </w:rPr>
        <w:t>The Service Provider Mechanism</w:t>
      </w:r>
      <w:bookmarkEnd w:id="48"/>
    </w:p>
    <w:p w:rsidR="00802EFB" w:rsidRPr="00C81D35" w:rsidRDefault="00802EFB" w:rsidP="00802EFB">
      <w:pPr>
        <w:pStyle w:val="BodyText"/>
        <w:rPr>
          <w:lang w:val="en-GB"/>
        </w:rPr>
      </w:pPr>
      <w:r w:rsidRPr="00C81D35">
        <w:rPr>
          <w:lang w:val="en-GB"/>
        </w:rPr>
        <w:t>Each node of a Darwinet Network implements a set of required services needed to enable the Darwinet network to operate as defined.</w:t>
      </w:r>
    </w:p>
    <w:p w:rsidR="00802EFB" w:rsidRPr="00C81D35" w:rsidRDefault="00802EFB" w:rsidP="00802EFB">
      <w:pPr>
        <w:pStyle w:val="BodyText"/>
        <w:rPr>
          <w:lang w:val="en-GB"/>
        </w:rPr>
      </w:pPr>
      <w:r w:rsidRPr="00C81D35">
        <w:rPr>
          <w:lang w:val="en-GB"/>
        </w:rPr>
        <w:t>In Addition to this, the network allows optional Service Provider nodes to be allowed to operate within the network. These optional nodes may be gateways to web-services to provide for example Storage services, Payment services, Application store services, data market services and so on.</w:t>
      </w:r>
    </w:p>
    <w:p w:rsidR="00802EFB" w:rsidRPr="00C81D35" w:rsidRDefault="00802EFB" w:rsidP="00802EFB">
      <w:pPr>
        <w:pStyle w:val="BodyText"/>
        <w:rPr>
          <w:lang w:val="en-GB"/>
        </w:rPr>
      </w:pPr>
      <w:r w:rsidRPr="00C81D35">
        <w:rPr>
          <w:lang w:val="en-GB"/>
        </w:rPr>
        <w:t>The Service Provider mechanism defines how these services may be integrated into the network. It defines Service Provider restrictions, supervision and control.</w:t>
      </w:r>
    </w:p>
    <w:p w:rsidR="00802EFB" w:rsidRPr="00C81D35" w:rsidRDefault="00802EFB" w:rsidP="00802EFB">
      <w:pPr>
        <w:pStyle w:val="Heading2"/>
        <w:rPr>
          <w:lang w:val="en-GB"/>
        </w:rPr>
      </w:pPr>
      <w:bookmarkStart w:id="49" w:name="_Ref304204739"/>
      <w:bookmarkStart w:id="50" w:name="_Toc305080272"/>
      <w:r w:rsidRPr="00C81D35">
        <w:rPr>
          <w:lang w:val="en-GB"/>
        </w:rPr>
        <w:t>The Domain bridging mechanism</w:t>
      </w:r>
      <w:bookmarkEnd w:id="49"/>
      <w:bookmarkEnd w:id="50"/>
    </w:p>
    <w:p w:rsidR="00802EFB" w:rsidRPr="00C81D35" w:rsidRDefault="00802EFB" w:rsidP="00802EFB">
      <w:pPr>
        <w:pStyle w:val="BodyText"/>
        <w:rPr>
          <w:lang w:val="en-GB"/>
        </w:rPr>
      </w:pPr>
      <w:r w:rsidRPr="00C81D35">
        <w:rPr>
          <w:lang w:val="en-GB"/>
        </w:rPr>
        <w:t>An Application may need access to data in multiple Darwinet Domains.</w:t>
      </w:r>
    </w:p>
    <w:p w:rsidR="00802EFB" w:rsidRPr="00C81D35" w:rsidRDefault="00802EFB" w:rsidP="00802EFB">
      <w:pPr>
        <w:pStyle w:val="BodyText"/>
        <w:rPr>
          <w:lang w:val="en-GB"/>
        </w:rPr>
      </w:pPr>
      <w:r w:rsidRPr="00C81D35">
        <w:rPr>
          <w:lang w:val="en-GB"/>
        </w:rPr>
        <w:t>To see why this is important consider the following applications:</w:t>
      </w:r>
    </w:p>
    <w:p w:rsidR="00802EFB" w:rsidRPr="00C81D35" w:rsidRDefault="00802EFB" w:rsidP="005263F1">
      <w:pPr>
        <w:pStyle w:val="BodyText"/>
        <w:numPr>
          <w:ilvl w:val="0"/>
          <w:numId w:val="22"/>
        </w:numPr>
        <w:rPr>
          <w:lang w:val="en-GB"/>
        </w:rPr>
      </w:pPr>
      <w:r w:rsidRPr="00C81D35">
        <w:rPr>
          <w:lang w:val="en-GB"/>
        </w:rPr>
        <w:t>Corporate invoicing application in economics department domain needing time report information from division domain.</w:t>
      </w:r>
    </w:p>
    <w:p w:rsidR="00802EFB" w:rsidRPr="00C81D35" w:rsidRDefault="00802EFB" w:rsidP="005263F1">
      <w:pPr>
        <w:pStyle w:val="BodyText"/>
        <w:numPr>
          <w:ilvl w:val="0"/>
          <w:numId w:val="22"/>
        </w:numPr>
        <w:rPr>
          <w:lang w:val="en-GB"/>
        </w:rPr>
      </w:pPr>
      <w:r w:rsidRPr="00C81D35">
        <w:rPr>
          <w:lang w:val="en-GB"/>
        </w:rPr>
        <w:lastRenderedPageBreak/>
        <w:t>Time report application of a customer needing access to consultant time report data.</w:t>
      </w:r>
    </w:p>
    <w:p w:rsidR="00802EFB" w:rsidRPr="00C81D35" w:rsidRDefault="00802EFB" w:rsidP="005263F1">
      <w:pPr>
        <w:pStyle w:val="BodyText"/>
        <w:numPr>
          <w:ilvl w:val="0"/>
          <w:numId w:val="22"/>
        </w:numPr>
        <w:rPr>
          <w:lang w:val="en-GB"/>
        </w:rPr>
      </w:pPr>
      <w:r w:rsidRPr="00C81D35">
        <w:rPr>
          <w:lang w:val="en-GB"/>
        </w:rPr>
        <w:t>Social network application needing to share information in your relative’s domain with the members of the family domain.</w:t>
      </w:r>
    </w:p>
    <w:p w:rsidR="00802EFB" w:rsidRPr="00C81D35" w:rsidRDefault="00802EFB" w:rsidP="00802EFB">
      <w:pPr>
        <w:pStyle w:val="BodyText"/>
        <w:rPr>
          <w:lang w:val="en-GB"/>
        </w:rPr>
      </w:pPr>
      <w:r w:rsidRPr="00C81D35">
        <w:rPr>
          <w:noProof/>
        </w:rPr>
        <mc:AlternateContent>
          <mc:Choice Requires="wpc">
            <w:drawing>
              <wp:inline distT="0" distB="0" distL="0" distR="0" wp14:anchorId="5C6A528B" wp14:editId="75ED8BF7">
                <wp:extent cx="4232910" cy="1791335"/>
                <wp:effectExtent l="0" t="8255" r="0" b="635"/>
                <wp:docPr id="172" name="Canvas 9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1" name="Oval 92"/>
                        <wps:cNvSpPr>
                          <a:spLocks noChangeArrowheads="1"/>
                        </wps:cNvSpPr>
                        <wps:spPr bwMode="auto">
                          <a:xfrm>
                            <a:off x="75351" y="0"/>
                            <a:ext cx="914978" cy="914301"/>
                          </a:xfrm>
                          <a:prstGeom prst="ellipse">
                            <a:avLst/>
                          </a:prstGeom>
                          <a:solidFill>
                            <a:schemeClr val="lt1">
                              <a:lumMod val="100000"/>
                              <a:lumOff val="0"/>
                            </a:schemeClr>
                          </a:solidFill>
                          <a:ln w="12700" cmpd="sng">
                            <a:solidFill>
                              <a:schemeClr val="accent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62" name="Oval 93"/>
                        <wps:cNvSpPr>
                          <a:spLocks noChangeArrowheads="1"/>
                        </wps:cNvSpPr>
                        <wps:spPr bwMode="auto">
                          <a:xfrm>
                            <a:off x="2657161" y="0"/>
                            <a:ext cx="914978" cy="914301"/>
                          </a:xfrm>
                          <a:prstGeom prst="ellipse">
                            <a:avLst/>
                          </a:prstGeom>
                          <a:solidFill>
                            <a:schemeClr val="lt1">
                              <a:lumMod val="100000"/>
                              <a:lumOff val="0"/>
                            </a:schemeClr>
                          </a:solidFill>
                          <a:ln w="12700" cmpd="sng">
                            <a:solidFill>
                              <a:schemeClr val="accent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63" name="Oval 94"/>
                        <wps:cNvSpPr>
                          <a:spLocks noChangeArrowheads="1"/>
                        </wps:cNvSpPr>
                        <wps:spPr bwMode="auto">
                          <a:xfrm>
                            <a:off x="1431671" y="0"/>
                            <a:ext cx="914978" cy="915130"/>
                          </a:xfrm>
                          <a:prstGeom prst="ellipse">
                            <a:avLst/>
                          </a:prstGeom>
                          <a:solidFill>
                            <a:schemeClr val="lt1">
                              <a:lumMod val="100000"/>
                              <a:lumOff val="0"/>
                            </a:schemeClr>
                          </a:solidFill>
                          <a:ln w="12700" cmpd="sng">
                            <a:solidFill>
                              <a:schemeClr val="accent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64" name="Text Box 95"/>
                        <wps:cNvSpPr txBox="1">
                          <a:spLocks noChangeArrowheads="1"/>
                        </wps:cNvSpPr>
                        <wps:spPr bwMode="auto">
                          <a:xfrm>
                            <a:off x="1717343" y="1330043"/>
                            <a:ext cx="573828" cy="320502"/>
                          </a:xfrm>
                          <a:prstGeom prst="rect">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cmpd="sng">
                            <a:solidFill>
                              <a:schemeClr val="accent3">
                                <a:lumMod val="60000"/>
                                <a:lumOff val="40000"/>
                              </a:schemeClr>
                            </a:solidFill>
                            <a:prstDash val="solid"/>
                            <a:miter lim="800000"/>
                            <a:headEnd/>
                            <a:tailEnd/>
                          </a:ln>
                          <a:effectLst>
                            <a:outerShdw dist="28398" dir="3806097" algn="ctr" rotWithShape="0">
                              <a:schemeClr val="accent3">
                                <a:lumMod val="50000"/>
                                <a:lumOff val="0"/>
                                <a:alpha val="50000"/>
                              </a:schemeClr>
                            </a:outerShdw>
                          </a:effectLst>
                        </wps:spPr>
                        <wps:txbx>
                          <w:txbxContent>
                            <w:p w:rsidR="00156228" w:rsidRDefault="00156228" w:rsidP="00802EFB">
                              <w:r>
                                <w:t>App</w:t>
                              </w:r>
                            </w:p>
                          </w:txbxContent>
                        </wps:txbx>
                        <wps:bodyPr rot="0" vert="horz" wrap="square" lIns="91440" tIns="45720" rIns="91440" bIns="45720" anchor="t" anchorCtr="0" upright="1">
                          <a:noAutofit/>
                        </wps:bodyPr>
                      </wps:wsp>
                      <wps:wsp>
                        <wps:cNvPr id="166" name="Text Box 96"/>
                        <wps:cNvSpPr txBox="1">
                          <a:spLocks noChangeArrowheads="1"/>
                        </wps:cNvSpPr>
                        <wps:spPr bwMode="auto">
                          <a:xfrm>
                            <a:off x="125861" y="274125"/>
                            <a:ext cx="806505" cy="3213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56228" w:rsidRDefault="00156228" w:rsidP="00802EFB">
                              <w:r>
                                <w:t>Domain A</w:t>
                              </w:r>
                            </w:p>
                          </w:txbxContent>
                        </wps:txbx>
                        <wps:bodyPr rot="0" vert="horz" wrap="square" lIns="91440" tIns="45720" rIns="91440" bIns="45720" anchor="t" anchorCtr="0" upright="1">
                          <a:noAutofit/>
                        </wps:bodyPr>
                      </wps:wsp>
                      <wps:wsp>
                        <wps:cNvPr id="167" name="Text Box 97"/>
                        <wps:cNvSpPr txBox="1">
                          <a:spLocks noChangeArrowheads="1"/>
                        </wps:cNvSpPr>
                        <wps:spPr bwMode="auto">
                          <a:xfrm>
                            <a:off x="1497914" y="274125"/>
                            <a:ext cx="793257" cy="3213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56228" w:rsidRDefault="00156228" w:rsidP="00802EFB">
                              <w:r>
                                <w:t>Domain B</w:t>
                              </w:r>
                            </w:p>
                          </w:txbxContent>
                        </wps:txbx>
                        <wps:bodyPr rot="0" vert="horz" wrap="square" lIns="91440" tIns="45720" rIns="91440" bIns="45720" anchor="t" anchorCtr="0" upright="1">
                          <a:noAutofit/>
                        </wps:bodyPr>
                      </wps:wsp>
                      <wps:wsp>
                        <wps:cNvPr id="168" name="Text Box 99"/>
                        <wps:cNvSpPr txBox="1">
                          <a:spLocks noChangeArrowheads="1"/>
                        </wps:cNvSpPr>
                        <wps:spPr bwMode="auto">
                          <a:xfrm>
                            <a:off x="2765634" y="274125"/>
                            <a:ext cx="731154" cy="3213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56228" w:rsidRDefault="00156228" w:rsidP="00802EFB">
                              <w:r>
                                <w:t>Domain C</w:t>
                              </w:r>
                            </w:p>
                          </w:txbxContent>
                        </wps:txbx>
                        <wps:bodyPr rot="0" vert="horz" wrap="square" lIns="91440" tIns="45720" rIns="91440" bIns="45720" anchor="t" anchorCtr="0" upright="1">
                          <a:noAutofit/>
                        </wps:bodyPr>
                      </wps:wsp>
                      <wps:wsp>
                        <wps:cNvPr id="169" name="AutoShape 101"/>
                        <wps:cNvCnPr>
                          <a:cxnSpLocks noChangeShapeType="1"/>
                          <a:stCxn id="161" idx="4"/>
                          <a:endCxn id="164" idx="1"/>
                        </wps:cNvCnPr>
                        <wps:spPr bwMode="auto">
                          <a:xfrm>
                            <a:off x="533254" y="914301"/>
                            <a:ext cx="1184089" cy="57640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70" name="AutoShape 102"/>
                        <wps:cNvCnPr>
                          <a:cxnSpLocks noChangeShapeType="1"/>
                          <a:stCxn id="164" idx="0"/>
                          <a:endCxn id="163" idx="4"/>
                        </wps:cNvCnPr>
                        <wps:spPr bwMode="auto">
                          <a:xfrm flipH="1" flipV="1">
                            <a:off x="1889574" y="915130"/>
                            <a:ext cx="114269" cy="414914"/>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71" name="AutoShape 103"/>
                        <wps:cNvCnPr>
                          <a:cxnSpLocks noChangeShapeType="1"/>
                          <a:stCxn id="164" idx="3"/>
                          <a:endCxn id="162" idx="4"/>
                        </wps:cNvCnPr>
                        <wps:spPr bwMode="auto">
                          <a:xfrm flipV="1">
                            <a:off x="2291170" y="914301"/>
                            <a:ext cx="823894" cy="57640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90" o:spid="_x0000_s1515" editas="canvas" style="width:333.3pt;height:141.05pt;mso-position-horizontal-relative:char;mso-position-vertical-relative:line" coordsize="42329,17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">
                <v:shape id="_x0000_s1516" type="#_x0000_t75" style="position:absolute;width:42329;height:17913;visibility:visible;mso-wrap-style:square">
                  <v:fill o:detectmouseclick="t"/>
                  <v:path o:connecttype="none"/>
                </v:shape>
                <v:oval id="Oval 92" o:spid="_x0000_s1517" style="position:absolute;left:753;width:9150;height:9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wascMA&#10;AADcAAAADwAAAGRycy9kb3ducmV2LnhtbESPQWvDMAyF74P9B6NBb6uThoWS1QllULodk/XQo4i1&#10;OCyWQ+y23r+vB4PdJN77np52TbSTuNLiR8cK8nUGgrh3euRBwenz8LwF4QOyxskxKfghD039+LDD&#10;Srsbt3TtwiBSCPsKFZgQ5kpK3xuy6NduJk7al1sshrQug9QL3lK4neQmy0ppceR0weBMb4b67+5i&#10;U419LOSRdE5nI89tnF8OxfFDqdVT3L+CCBTDv/mPfteJK3P4fSZNIO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PwascMAAADcAAAADwAAAAAAAAAAAAAAAACYAgAAZHJzL2Rv&#10;d25yZXYueG1sUEsFBgAAAAAEAAQA9QAAAIgDAAAAAA==&#10;" fillcolor="white [3201]" strokecolor="#4f81bd [3204]" strokeweight="1pt">
                  <v:stroke dashstyle="dash"/>
                  <v:shadow color="#868686"/>
                </v:oval>
                <v:oval id="Oval 93" o:spid="_x0000_s1518" style="position:absolute;left:26571;width:9150;height:9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6ExsAA&#10;AADcAAAADwAAAGRycy9kb3ducmV2LnhtbESPQYvCMBCF7wv+hzCCt22qokg1igiiHnU9eByasSk2&#10;k9JEjf/eCMLeZnjve/NmsYq2EQ/qfO1YwTDLQRCXTtdcKTj/bX9nIHxA1tg4JgUv8rBa9n4WWGj3&#10;5CM9TqESKYR9gQpMCG0hpS8NWfSZa4mTdnWdxZDWrpK6w2cKt40c5flUWqw5XTDY0sZQeTvdbaqx&#10;jmO5Iz2ki5GXY2wn2/HuoNSgH9dzEIFi+Dd/6b1O3HQEn2fSBHL5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C6ExsAAAADcAAAADwAAAAAAAAAAAAAAAACYAgAAZHJzL2Rvd25y&#10;ZXYueG1sUEsFBgAAAAAEAAQA9QAAAIUDAAAAAA==&#10;" fillcolor="white [3201]" strokecolor="#4f81bd [3204]" strokeweight="1pt">
                  <v:stroke dashstyle="dash"/>
                  <v:shadow color="#868686"/>
                </v:oval>
                <v:oval id="Oval 94" o:spid="_x0000_s1519" style="position:absolute;left:14316;width:9150;height:9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IhXcEA&#10;AADcAAAADwAAAGRycy9kb3ducmV2LnhtbESPQYvCMBCF78L+hzAL3jTVokjXWMqCqEddDx6HZrYp&#10;20xKEzX+eyMIe5vhve/Nm3UZbSduNPjWsYLZNANBXDvdcqPg/LOdrED4gKyxc0wKHuSh3HyM1lho&#10;d+cj3U6hESmEfYEKTAh9IaWvDVn0U9cTJ+3XDRZDWodG6gHvKdx2cp5lS2mx5XTBYE/fhuq/09Wm&#10;GlXM5Y70jC5GXo6xX2zz3UGp8WesvkAEiuHf/Kb3OnHLHF7PpAn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iIV3BAAAA3AAAAA8AAAAAAAAAAAAAAAAAmAIAAGRycy9kb3du&#10;cmV2LnhtbFBLBQYAAAAABAAEAPUAAACGAwAAAAA=&#10;" fillcolor="white [3201]" strokecolor="#4f81bd [3204]" strokeweight="1pt">
                  <v:stroke dashstyle="dash"/>
                  <v:shadow color="#868686"/>
                </v:oval>
                <v:shape id="Text Box 95" o:spid="_x0000_s1520" type="#_x0000_t202" style="position:absolute;left:17173;top:13300;width:5738;height:32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ZnfMAA&#10;AADcAAAADwAAAGRycy9kb3ducmV2LnhtbERPS2rDMBDdF3IHMYHuGjmlmNaJEoJJIYt2UacHGKyJ&#10;bSKNjKTYyu2rQqG7ebzvbPfJGjGRD4NjBetVAYK4dXrgTsH3+f3pFUSIyBqNY1JwpwD73eJhi5V2&#10;M3/R1MRO5BAOFSroYxwrKUPbk8WwciNx5i7OW4wZ+k5qj3MOt0Y+F0UpLQ6cG3ocqe6pvTY3qyAd&#10;I78lc7Xnj8LUnfl07eydUo/LdNiAiJTiv/jPfdJ5fvkCv8/kC+Tu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tZnfMAAAADcAAAADwAAAAAAAAAAAAAAAACYAgAAZHJzL2Rvd25y&#10;ZXYueG1sUEsFBgAAAAAEAAQA9QAAAIUDAAAAAA==&#10;" fillcolor="#c2d69b [1942]" strokecolor="#c2d69b [1942]" strokeweight="1pt">
                  <v:fill color2="#eaf1dd [662]" angle="135" focus="50%" type="gradient"/>
                  <v:shadow on="t" color="#4e6128 [1606]" opacity=".5" offset="1pt"/>
                  <v:textbox>
                    <w:txbxContent>
                      <w:p w:rsidR="00156228" w:rsidRDefault="00156228" w:rsidP="00802EFB">
                        <w:r>
                          <w:t>App</w:t>
                        </w:r>
                      </w:p>
                    </w:txbxContent>
                  </v:textbox>
                </v:shape>
                <v:shape id="Text Box 96" o:spid="_x0000_s1521" type="#_x0000_t202" style="position:absolute;left:1258;top:2741;width:8065;height:3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aXXsEA&#10;AADcAAAADwAAAGRycy9kb3ducmV2LnhtbERP24rCMBB9F/yHMAu+iE2Vtbpdo6yC4quXD5g2Y1u2&#10;mZQma+vfmwXBtzmc66w2vanFnVpXWVYwjWIQxLnVFRcKrpf9ZAnCeWSNtWVS8CAHm/VwsMJU245P&#10;dD/7QoQQdikqKL1vUildXpJBF9mGOHA32xr0AbaF1C12IdzUchbHiTRYcWgosaFdSfnv+c8ouB27&#10;8fyryw7+ujh9JlusFpl9KDX66H++QXjq/Vv8ch91mJ8k8P9MuE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ml17BAAAA3AAAAA8AAAAAAAAAAAAAAAAAmAIAAGRycy9kb3du&#10;cmV2LnhtbFBLBQYAAAAABAAEAPUAAACGAwAAAAA=&#10;" stroked="f">
                  <v:textbox>
                    <w:txbxContent>
                      <w:p w:rsidR="00156228" w:rsidRDefault="00156228" w:rsidP="00802EFB">
                        <w:r>
                          <w:t>Domain A</w:t>
                        </w:r>
                      </w:p>
                    </w:txbxContent>
                  </v:textbox>
                </v:shape>
                <v:shape id="Text Box 97" o:spid="_x0000_s1522" type="#_x0000_t202" style="position:absolute;left:14979;top:2741;width:7932;height:3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oyxcEA&#10;AADcAAAADwAAAGRycy9kb3ducmV2LnhtbERPzYrCMBC+C/sOYRa8yJruou1ajeIKiteqDzA2Y1u2&#10;mZQm2vr2RhC8zcf3O4tVb2pxo9ZVlhV8jyMQxLnVFRcKTsft1y8I55E11pZJwZ0crJYfgwWm2nac&#10;0e3gCxFC2KWooPS+SaV0eUkG3dg2xIG72NagD7AtpG6xC+Gmlj9RFEuDFYeGEhvalJT/H65GwWXf&#10;jaaz7rzzpySbxH9YJWd7V2r42a/nIDz1/i1+ufc6zI8TeD4TLp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2qMsXBAAAA3AAAAA8AAAAAAAAAAAAAAAAAmAIAAGRycy9kb3du&#10;cmV2LnhtbFBLBQYAAAAABAAEAPUAAACGAwAAAAA=&#10;" stroked="f">
                  <v:textbox>
                    <w:txbxContent>
                      <w:p w:rsidR="00156228" w:rsidRDefault="00156228" w:rsidP="00802EFB">
                        <w:r>
                          <w:t>Domain B</w:t>
                        </w:r>
                      </w:p>
                    </w:txbxContent>
                  </v:textbox>
                </v:shape>
                <v:shape id="Text Box 99" o:spid="_x0000_s1523" type="#_x0000_t202" style="position:absolute;left:27656;top:2741;width:7311;height:3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Wmt8MA&#10;AADcAAAADwAAAGRycy9kb3ducmV2LnhtbESPwW7CQAxE75X6DytX6qUqG6oSILAgQCriCuUDTNYk&#10;EVlvlF1I+Ht8QOJma8Yzz/Nl72p1ozZUng0MBwko4tzbigsDx/+/7wmoEJEt1p7JwJ0CLBfvb3PM&#10;rO94T7dDLJSEcMjQQBljk2kd8pIchoFviEU7+9ZhlLUttG2xk3BX658kSbXDiqWhxIY2JeWXw9UZ&#10;OO+6r9G0O23jcbz/TddYjU/+bsznR7+agYrUx5f5eb2zgp8KrTwjE+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Wmt8MAAADcAAAADwAAAAAAAAAAAAAAAACYAgAAZHJzL2Rv&#10;d25yZXYueG1sUEsFBgAAAAAEAAQA9QAAAIgDAAAAAA==&#10;" stroked="f">
                  <v:textbox>
                    <w:txbxContent>
                      <w:p w:rsidR="00156228" w:rsidRDefault="00156228" w:rsidP="00802EFB">
                        <w:r>
                          <w:t>Domain C</w:t>
                        </w:r>
                      </w:p>
                    </w:txbxContent>
                  </v:textbox>
                </v:shape>
                <v:shape id="AutoShape 101" o:spid="_x0000_s1524" type="#_x0000_t32" style="position:absolute;left:5332;top:9143;width:11841;height:576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piqcMAAADcAAAADwAAAGRycy9kb3ducmV2LnhtbERPS2vCQBC+F/wPywjemo0epImuUgRF&#10;LD34INjbkJ0modnZsLtq7K93CwVv8/E9Z77sTSuu5HxjWcE4SUEQl1Y3XCk4HdevbyB8QNbYWiYF&#10;d/KwXAxe5phre+M9XQ+hEjGEfY4K6hC6XEpf1mTQJ7Yjjty3dQZDhK6S2uEthptWTtJ0Kg02HBtq&#10;7GhVU/lzuBgF54/sUtyLT9oV42z3hc743+NGqdGwf5+BCNSHp/jfvdVx/jSDv2fiBX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taYqnDAAAA3AAAAA8AAAAAAAAAAAAA&#10;AAAAoQIAAGRycy9kb3ducmV2LnhtbFBLBQYAAAAABAAEAPkAAACRAwAAAAA=&#10;">
                  <v:stroke endarrow="block"/>
                </v:shape>
                <v:shape id="AutoShape 102" o:spid="_x0000_s1525" type="#_x0000_t32" style="position:absolute;left:18895;top:9151;width:1143;height:414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MMGsQAAADcAAAADwAAAGRycy9kb3ducmV2LnhtbESPT0vDQBDF70K/wzIFb3ZjCLXGbkup&#10;CCJe+ufgcciOm2B2NmTHNn575yB4m+G9ee836+0Ue3OhMXeJHdwvCjDETfIdBwfn08vdCkwWZI99&#10;YnLwQxm2m9nNGmufrnygy1GC0RDONTpoRYba2ty0FDEv0kCs2mcaI4quY7B+xKuGx96WRbG0ETvW&#10;hhYH2rfUfB2/o4OPc3x/LKvnGKpwkoPQW1dWS+du59PuCYzQJP/mv+tXr/gPiq/P6AR2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IwwaxAAAANwAAAAPAAAAAAAAAAAA&#10;AAAAAKECAABkcnMvZG93bnJldi54bWxQSwUGAAAAAAQABAD5AAAAkgMAAAAA&#10;">
                  <v:stroke endarrow="block"/>
                </v:shape>
                <v:shape id="AutoShape 103" o:spid="_x0000_s1526" type="#_x0000_t32" style="position:absolute;left:22911;top:9143;width:8239;height:576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SzMcEAAADcAAAADwAAAGRycy9kb3ducmV2LnhtbERP32vCMBB+F/Y/hBv4pmkH6uiMZRME&#10;8UXmBtvj0ZxtsLmUJmvqf2+EgW/38f28dTnaVgzUe+NYQT7PQBBXThuuFXx/7WavIHxA1tg6JgVX&#10;8lBuniZrLLSL/EnDKdQihbAvUEETQldI6auGLPq564gTd3a9xZBgX0vdY0zhtpUvWbaUFg2nhgY7&#10;2jZUXU5/VoGJRzN0+238OPz8eh3JXBfOKDV9Ht/fQAQaw0P8797rNH+Vw/2ZdIHc3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5LMxwQAAANwAAAAPAAAAAAAAAAAAAAAA&#10;AKECAABkcnMvZG93bnJldi54bWxQSwUGAAAAAAQABAD5AAAAjwMAAAAA&#10;">
                  <v:stroke endarrow="block"/>
                </v:shape>
                <w10:anchorlock/>
              </v:group>
            </w:pict>
          </mc:Fallback>
        </mc:AlternateContent>
      </w:r>
    </w:p>
    <w:p w:rsidR="00802EFB" w:rsidRPr="00C81D35" w:rsidRDefault="00802EFB" w:rsidP="00802EFB">
      <w:pPr>
        <w:pStyle w:val="Heading1"/>
        <w:rPr>
          <w:lang w:val="en-GB"/>
        </w:rPr>
      </w:pPr>
      <w:bookmarkStart w:id="51" w:name="_Toc305080273"/>
      <w:r w:rsidRPr="00C81D35">
        <w:rPr>
          <w:lang w:val="en-GB"/>
        </w:rPr>
        <w:t>The Darwinet network</w:t>
      </w:r>
      <w:bookmarkEnd w:id="51"/>
    </w:p>
    <w:p w:rsidR="00802EFB" w:rsidRPr="00C81D35" w:rsidRDefault="00802EFB" w:rsidP="00802EFB">
      <w:pPr>
        <w:pStyle w:val="Heading2"/>
        <w:rPr>
          <w:lang w:val="en-GB"/>
        </w:rPr>
      </w:pPr>
      <w:bookmarkStart w:id="52" w:name="_Toc305080274"/>
      <w:r w:rsidRPr="00C81D35">
        <w:rPr>
          <w:lang w:val="en-GB"/>
        </w:rPr>
        <w:t>Darwinet network introduction</w:t>
      </w:r>
      <w:bookmarkEnd w:id="52"/>
    </w:p>
    <w:p w:rsidR="00802EFB" w:rsidRPr="00C81D35" w:rsidRDefault="00802EFB" w:rsidP="00802EFB">
      <w:pPr>
        <w:pStyle w:val="BodyText"/>
        <w:rPr>
          <w:lang w:val="en-GB"/>
        </w:rPr>
      </w:pPr>
      <w:r w:rsidRPr="00C81D35">
        <w:rPr>
          <w:lang w:val="en-GB"/>
        </w:rPr>
        <w:t>A Darwinet network is a network of symmetrical peers exchanging data within a defined domain.</w:t>
      </w:r>
    </w:p>
    <w:p w:rsidR="00802EFB" w:rsidRPr="00C81D35" w:rsidRDefault="00802EFB" w:rsidP="00802EFB">
      <w:pPr>
        <w:pStyle w:val="BodyText"/>
        <w:rPr>
          <w:lang w:val="en-GB"/>
        </w:rPr>
      </w:pPr>
      <w:r w:rsidRPr="00C81D35">
        <w:rPr>
          <w:noProof/>
        </w:rPr>
        <mc:AlternateContent>
          <mc:Choice Requires="wpc">
            <w:drawing>
              <wp:inline distT="0" distB="0" distL="0" distR="0" wp14:anchorId="351F6B08" wp14:editId="1159E5C1">
                <wp:extent cx="4170680" cy="2917825"/>
                <wp:effectExtent l="0" t="3175" r="1270" b="3175"/>
                <wp:docPr id="165" name="Canvas 16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7" name="Text Box 166"/>
                        <wps:cNvSpPr txBox="1">
                          <a:spLocks noChangeArrowheads="1"/>
                        </wps:cNvSpPr>
                        <wps:spPr bwMode="auto">
                          <a:xfrm>
                            <a:off x="347005" y="746844"/>
                            <a:ext cx="48199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02EFB">
                              <w:r>
                                <w:t>Peer</w:t>
                              </w:r>
                            </w:p>
                          </w:txbxContent>
                        </wps:txbx>
                        <wps:bodyPr rot="0" vert="horz" wrap="square" lIns="91440" tIns="45720" rIns="91440" bIns="45720" anchor="t" anchorCtr="0" upright="1">
                          <a:noAutofit/>
                        </wps:bodyPr>
                      </wps:wsp>
                      <wps:wsp>
                        <wps:cNvPr id="88" name="Text Box 167"/>
                        <wps:cNvSpPr txBox="1">
                          <a:spLocks noChangeArrowheads="1"/>
                        </wps:cNvSpPr>
                        <wps:spPr bwMode="auto">
                          <a:xfrm>
                            <a:off x="1896517" y="43469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02EFB">
                              <w:r>
                                <w:t>Peer</w:t>
                              </w:r>
                            </w:p>
                          </w:txbxContent>
                        </wps:txbx>
                        <wps:bodyPr rot="0" vert="horz" wrap="square" lIns="91440" tIns="45720" rIns="91440" bIns="45720" anchor="t" anchorCtr="0" upright="1">
                          <a:noAutofit/>
                        </wps:bodyPr>
                      </wps:wsp>
                      <wps:wsp>
                        <wps:cNvPr id="89" name="Text Box 168"/>
                        <wps:cNvSpPr txBox="1">
                          <a:spLocks noChangeArrowheads="1"/>
                        </wps:cNvSpPr>
                        <wps:spPr bwMode="auto">
                          <a:xfrm>
                            <a:off x="2771896" y="231422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02EFB">
                              <w:r>
                                <w:t>Peer</w:t>
                              </w:r>
                            </w:p>
                          </w:txbxContent>
                        </wps:txbx>
                        <wps:bodyPr rot="0" vert="horz" wrap="square" lIns="91440" tIns="45720" rIns="91440" bIns="45720" anchor="t" anchorCtr="0" upright="1">
                          <a:noAutofit/>
                        </wps:bodyPr>
                      </wps:wsp>
                      <wps:wsp>
                        <wps:cNvPr id="90"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02EFB">
                              <w:r>
                                <w:t>Peer</w:t>
                              </w:r>
                            </w:p>
                          </w:txbxContent>
                        </wps:txbx>
                        <wps:bodyPr rot="0" vert="horz" wrap="square" lIns="91440" tIns="45720" rIns="91440" bIns="45720" anchor="t" anchorCtr="0" upright="1">
                          <a:noAutofit/>
                        </wps:bodyPr>
                      </wps:wsp>
                      <wps:wsp>
                        <wps:cNvPr id="91" name="Text Box 170"/>
                        <wps:cNvSpPr txBox="1">
                          <a:spLocks noChangeArrowheads="1"/>
                        </wps:cNvSpPr>
                        <wps:spPr bwMode="auto">
                          <a:xfrm>
                            <a:off x="3205858" y="1155041"/>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02EFB">
                              <w:r>
                                <w:t>Peer</w:t>
                              </w:r>
                            </w:p>
                          </w:txbxContent>
                        </wps:txbx>
                        <wps:bodyPr rot="0" vert="horz" wrap="square" lIns="91440" tIns="45720" rIns="91440" bIns="45720" anchor="t" anchorCtr="0" upright="1">
                          <a:noAutofit/>
                        </wps:bodyPr>
                      </wps:wsp>
                      <wps:wsp>
                        <wps:cNvPr id="92" name="AutoShape 172"/>
                        <wps:cNvCnPr>
                          <a:cxnSpLocks noChangeShapeType="1"/>
                          <a:endCxn id="87" idx="3"/>
                        </wps:cNvCnPr>
                        <wps:spPr bwMode="auto">
                          <a:xfrm flipH="1" flipV="1">
                            <a:off x="829001" y="902505"/>
                            <a:ext cx="1225696" cy="67646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3" name="AutoShape 173"/>
                        <wps:cNvCnPr>
                          <a:cxnSpLocks noChangeShapeType="1"/>
                          <a:endCxn id="88" idx="2"/>
                        </wps:cNvCnPr>
                        <wps:spPr bwMode="auto">
                          <a:xfrm flipV="1">
                            <a:off x="2054698" y="746844"/>
                            <a:ext cx="82817" cy="83212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4" name="AutoShape 174"/>
                        <wps:cNvCnPr>
                          <a:cxnSpLocks noChangeShapeType="1"/>
                          <a:endCxn id="91" idx="1"/>
                        </wps:cNvCnPr>
                        <wps:spPr bwMode="auto">
                          <a:xfrm flipV="1">
                            <a:off x="2054698" y="1310703"/>
                            <a:ext cx="1151161" cy="26826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5" name="AutoShape 175"/>
                        <wps:cNvCnPr>
                          <a:cxnSpLocks noChangeShapeType="1"/>
                          <a:endCxn id="90" idx="3"/>
                        </wps:cNvCnPr>
                        <wps:spPr bwMode="auto">
                          <a:xfrm flipH="1">
                            <a:off x="1310998" y="1578971"/>
                            <a:ext cx="743699" cy="834611"/>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60" name="AutoShape 176"/>
                        <wps:cNvCnPr>
                          <a:cxnSpLocks noChangeShapeType="1"/>
                          <a:endCxn id="89" idx="1"/>
                        </wps:cNvCnPr>
                        <wps:spPr bwMode="auto">
                          <a:xfrm>
                            <a:off x="2054698" y="1578971"/>
                            <a:ext cx="717198" cy="890914"/>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165" o:spid="_x0000_s1527" editas="canvas" style="width:328.4pt;height:229.75pt;mso-position-horizontal-relative:char;mso-position-vertical-relative:line" coordsize="41706,2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">
                <v:shape id="_x0000_s1528" type="#_x0000_t75" style="position:absolute;width:41706;height:29178;visibility:visible;mso-wrap-style:square">
                  <v:fill o:detectmouseclick="t"/>
                  <v:path o:connecttype="none"/>
                </v:shape>
                <v:shape id="Text Box 166" o:spid="_x0000_s1529" type="#_x0000_t202" style="position:absolute;left:3470;top:7468;width:482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mPKcYA&#10;AADbAAAADwAAAGRycy9kb3ducmV2LnhtbESPQWsCMRSE7wX/Q3hCL6Vm21KV1SilteBFQVsK3h6b&#10;52Zx87Im0d321xuh4HGYmW+Y6byztTiTD5VjBU+DDARx4XTFpYLvr8/HMYgQkTXWjknBLwWYz3p3&#10;U8y1a3lD520sRYJwyFGBibHJpQyFIYth4Bri5O2dtxiT9KXUHtsEt7V8zrKhtFhxWjDY0Luh4rA9&#10;2URZrnbGvh7X9Pfxs3p4OY4W7cYrdd/v3iYgInXxFv5vL7WC8QiuX9IPkL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mPKc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802EFB">
                        <w:r>
                          <w:t>Peer</w:t>
                        </w:r>
                      </w:p>
                    </w:txbxContent>
                  </v:textbox>
                </v:shape>
                <v:shape id="Text Box 167" o:spid="_x0000_s1530" type="#_x0000_t202" style="position:absolute;left:18965;top:4346;width:4811;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YbW8cA&#10;AADbAAAADwAAAGRycy9kb3ducmV2LnhtbESPTUsDMRCG70L/QxjBi7RZFbWsTUvxA3ppobUI3obN&#10;uFncTLZJ7K799Z2D4HF4531mntli8K06UkxNYAM3kwIUcRVsw7WB/fvbeAoqZWSLbWAy8EsJFvPR&#10;xQxLG3re0nGXayUQTiUacDl3pdapcuQxTUJHLNlXiB6zjLHWNmIvcN/q26J40B4blgsOO3p2VH3v&#10;frxQVutP5+8PGzq9fKyv7w6Pr/02GnN1OSyfQGUa8v/yX3tlDUzlWXERD9Dz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GG1vHAAAA2w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802EFB">
                        <w:r>
                          <w:t>Peer</w:t>
                        </w:r>
                      </w:p>
                    </w:txbxContent>
                  </v:textbox>
                </v:shape>
                <v:shape id="Text Box 168" o:spid="_x0000_s1531" type="#_x0000_t202" style="position:absolute;left:27718;top:23142;width:4812;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q+wMcA&#10;AADbAAAADwAAAGRycy9kb3ducmV2LnhtbESPW2sCMRSE3wv9D+EU+lI025ZWXY1SegFfLHhB8O2w&#10;OW6Wbk7WJHW3/nojFHwcZuYbZjLrbC2O5EPlWMFjPwNBXDhdcalgs/7qDUGEiKyxdkwK/ijAbHp7&#10;M8Fcu5aXdFzFUiQIhxwVmBibXMpQGLIY+q4hTt7eeYsxSV9K7bFNcFvLpyx7lRYrTgsGG3o3VPys&#10;fm2izBc7Y18O33T62C4eng+Dz3bplbq/697GICJ18Rr+b8+1guEILl/SD5DT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KvsDHAAAA2w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802EFB">
                        <w:r>
                          <w:t>Peer</w:t>
                        </w:r>
                      </w:p>
                    </w:txbxContent>
                  </v:textbox>
                </v:shape>
                <v:shape id="Text Box 169" o:spid="_x0000_s1532"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mBgMcA&#10;AADbAAAADwAAAGRycy9kb3ducmV2LnhtbESPTUsDMRCG74L/IYzgRWxWxY9umxbxA3qp0A+E3obN&#10;dLO4mWyT2F399Z2D4HF4531mnul88K06UkxNYAM3owIUcRVsw7WB7eb9+glUysgW28Bk4IcSzGfn&#10;Z1Msbeh5Rcd1rpVAOJVowOXclVqnypHHNAodsWT7ED1mGWOtbcRe4L7Vt0XxoD02LBccdvTiqPpa&#10;f3uhLJY75+8PH/T7+rm8ujs8vvWraMzlxfA8AZVpyP/Lf+2FNTCW78VFPEDPT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1pgYDHAAAA2w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802EFB">
                        <w:r>
                          <w:t>Peer</w:t>
                        </w:r>
                      </w:p>
                    </w:txbxContent>
                  </v:textbox>
                </v:shape>
                <v:shape id="Text Box 170" o:spid="_x0000_s1533" type="#_x0000_t202" style="position:absolute;left:32058;top:11550;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UkG8YA&#10;AADbAAAADwAAAGRycy9kb3ducmV2LnhtbESPT2sCMRTE74LfITyhF6lZW/pva5TSVvBiQVsEb4/N&#10;c7O4eVmT1F399EYo9DjMzG+YyayztTiSD5VjBeNRBoK4cLriUsHP9/z2GUSIyBprx6TgRAFm035v&#10;grl2La/ouI6lSBAOOSowMTa5lKEwZDGMXEOcvJ3zFmOSvpTaY5vgtpZ3WfYoLVacFgw29G6o2K9/&#10;baIslltjHw5fdP7YLIf3h6fPduWVuhl0b68gInXxP/zXXmgFL2O4fkk/QE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iUkG8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802EFB">
                        <w:r>
                          <w:t>Peer</w:t>
                        </w:r>
                      </w:p>
                    </w:txbxContent>
                  </v:textbox>
                </v:shape>
                <v:shape id="AutoShape 172" o:spid="_x0000_s1534" type="#_x0000_t32" style="position:absolute;left:8290;top:9025;width:12256;height:676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Q7J8MAAADbAAAADwAAAGRycy9kb3ducmV2LnhtbESPT2vCQBTE7wW/w/KE3urGEKRGV5GW&#10;Qile/HPw+Mg+N8Hs25B91fjt3YLQ4zAzv2GW68G36kp9bAIbmE4yUMRVsA07A8fD19s7qCjIFtvA&#10;ZOBOEdar0csSSxtuvKPrXpxKEI4lGqhFulLrWNXkMU5CR5y8c+g9SpK907bHW4L7VudZNtMeG04L&#10;NXb0UVN12f96A6ej387z4tO7wh1kJ/TT5MXMmNfxsFmAEhrkP/xsf1sD8xz+vqQfoF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8EOyfDAAAA2wAAAA8AAAAAAAAAAAAA&#10;AAAAoQIAAGRycy9kb3ducmV2LnhtbFBLBQYAAAAABAAEAPkAAACRAwAAAAA=&#10;">
                  <v:stroke endarrow="block"/>
                </v:shape>
                <v:shape id="AutoShape 173" o:spid="_x0000_s1535" type="#_x0000_t32" style="position:absolute;left:20546;top:7468;width:829;height:83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uNdsIAAADbAAAADwAAAGRycy9kb3ducmV2LnhtbESPQWsCMRSE74L/ITyhN81aqejWKCoI&#10;0ouohXp8bF53g5uXZZNu1n/fCIUeh5n5hllteluLjlpvHCuYTjIQxIXThksFn9fDeAHCB2SNtWNS&#10;8CAPm/VwsMJcu8hn6i6hFAnCPkcFVQhNLqUvKrLoJ64hTt63ay2GJNtS6hZjgttavmbZXFo0nBYq&#10;bGhfUXG//FgFJp5M1xz3cffxdfM6knm8OaPUy6jfvoMI1If/8F/7qBUsZ/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nuNdsIAAADbAAAADwAAAAAAAAAAAAAA&#10;AAChAgAAZHJzL2Rvd25yZXYueG1sUEsFBgAAAAAEAAQA+QAAAJADAAAAAA==&#10;">
                  <v:stroke endarrow="block"/>
                </v:shape>
                <v:shape id="AutoShape 174" o:spid="_x0000_s1536" type="#_x0000_t32" style="position:absolute;left:20546;top:13107;width:11512;height:268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IVAsIAAADbAAAADwAAAGRycy9kb3ducmV2LnhtbESPQWsCMRSE74L/ITyhN81arOjWKCoI&#10;0ouohXp8bF53g5uXZZNu1n/fCIUeh5n5hllteluLjlpvHCuYTjIQxIXThksFn9fDeAHCB2SNtWNS&#10;8CAPm/VwsMJcu8hn6i6hFAnCPkcFVQhNLqUvKrLoJ64hTt63ay2GJNtS6hZjgttavmbZXFo0nBYq&#10;bGhfUXG//FgFJp5M1xz3cffxdfM6knm8OaPUy6jfvoMI1If/8F/7qBUsZ/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ZIVAsIAAADbAAAADwAAAAAAAAAAAAAA&#10;AAChAgAAZHJzL2Rvd25yZXYueG1sUEsFBgAAAAAEAAQA+QAAAJADAAAAAA==&#10;">
                  <v:stroke endarrow="block"/>
                </v:shape>
                <v:shape id="AutoShape 175" o:spid="_x0000_s1537" type="#_x0000_t32" style="position:absolute;left:13109;top:15789;width:7437;height:834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6wmcMAAADbAAAADwAAAGRycy9kb3ducmV2LnhtbESPT2sCMRTE74V+h/AK3rrZFpS6GqUV&#10;BPFS/AN6fGyeu8HNy7KJm/XbN4LQ4zAzv2Hmy8E2oqfOG8cKPrIcBHHptOFKwfGwfv8C4QOyxsYx&#10;KbiTh+Xi9WWOhXaRd9TvQyUShH2BCuoQ2kJKX9Zk0WeuJU7exXUWQ5JdJXWHMcFtIz/zfCItGk4L&#10;Nba0qqm87m9WgYm/pm83q/izPZ29jmTuY2eUGr0N3zMQgYbwH362N1rBdAy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esJnDAAAA2wAAAA8AAAAAAAAAAAAA&#10;AAAAoQIAAGRycy9kb3ducmV2LnhtbFBLBQYAAAAABAAEAPkAAACRAwAAAAA=&#10;">
                  <v:stroke endarrow="block"/>
                </v:shape>
                <v:shape id="AutoShape 176" o:spid="_x0000_s1538" type="#_x0000_t32" style="position:absolute;left:20546;top:15789;width:7172;height:890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DLNMYAAADcAAAADwAAAGRycy9kb3ducmV2LnhtbESPQWvCQBCF70L/wzKF3nRjD6LRVaTQ&#10;UiweqhL0NmTHJJidDburxv76zqHQ2wzvzXvfLFa9a9WNQmw8GxiPMlDEpbcNVwYO+/fhFFRMyBZb&#10;z2TgQRFWy6fBAnPr7/xNt12qlIRwzNFAnVKXax3LmhzGke+IRTv74DDJGiptA94l3LX6Ncsm2mHD&#10;0lBjR281lZfd1Rk4fs2uxaPY0qYYzzYnDC7+7D+MeXnu13NQifr0b/67/rSCPxF8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pgyzTGAAAA3AAAAA8AAAAAAAAA&#10;AAAAAAAAoQIAAGRycy9kb3ducmV2LnhtbFBLBQYAAAAABAAEAPkAAACUAwAAAAA=&#10;">
                  <v:stroke endarrow="block"/>
                </v:shape>
                <w10:anchorlock/>
              </v:group>
            </w:pict>
          </mc:Fallback>
        </mc:AlternateContent>
      </w:r>
    </w:p>
    <w:p w:rsidR="00802EFB" w:rsidRPr="00C81D35" w:rsidRDefault="00802EFB" w:rsidP="00802EFB">
      <w:pPr>
        <w:pStyle w:val="BodyText"/>
        <w:rPr>
          <w:lang w:val="en-GB"/>
        </w:rPr>
      </w:pPr>
    </w:p>
    <w:p w:rsidR="00802EFB" w:rsidRPr="00C81D35" w:rsidRDefault="00802EFB" w:rsidP="00802EFB">
      <w:pPr>
        <w:pStyle w:val="BodyText"/>
        <w:rPr>
          <w:lang w:val="en-GB"/>
        </w:rPr>
      </w:pPr>
      <w:r w:rsidRPr="00C81D35">
        <w:rPr>
          <w:lang w:val="en-GB"/>
        </w:rPr>
        <w:t>The network operation is performed by the Darwinet clients of the network.</w:t>
      </w:r>
    </w:p>
    <w:p w:rsidR="00802EFB" w:rsidRPr="00C81D35" w:rsidRDefault="00802EFB" w:rsidP="00802EFB">
      <w:pPr>
        <w:pStyle w:val="BodyText"/>
        <w:rPr>
          <w:lang w:val="en-GB"/>
        </w:rPr>
      </w:pPr>
      <w:r w:rsidRPr="00C81D35">
        <w:rPr>
          <w:lang w:val="en-GB"/>
        </w:rPr>
        <w:lastRenderedPageBreak/>
        <w:t>Networking operations are performed on these basic concepts:</w:t>
      </w:r>
    </w:p>
    <w:p w:rsidR="00802EFB" w:rsidRPr="00C81D35" w:rsidRDefault="00802EFB" w:rsidP="005263F1">
      <w:pPr>
        <w:pStyle w:val="BodyText"/>
        <w:numPr>
          <w:ilvl w:val="0"/>
          <w:numId w:val="20"/>
        </w:numPr>
        <w:rPr>
          <w:lang w:val="en-GB"/>
        </w:rPr>
      </w:pPr>
      <w:r w:rsidRPr="00C81D35">
        <w:rPr>
          <w:lang w:val="en-GB"/>
        </w:rPr>
        <w:t>A Darwinet Domain is a defined set of Users, devices and peers.</w:t>
      </w:r>
    </w:p>
    <w:p w:rsidR="00802EFB" w:rsidRPr="00C81D35" w:rsidRDefault="00802EFB" w:rsidP="005263F1">
      <w:pPr>
        <w:pStyle w:val="BodyText"/>
        <w:numPr>
          <w:ilvl w:val="0"/>
          <w:numId w:val="20"/>
        </w:numPr>
        <w:rPr>
          <w:lang w:val="en-GB"/>
        </w:rPr>
      </w:pPr>
      <w:r w:rsidRPr="00C81D35">
        <w:rPr>
          <w:lang w:val="en-GB"/>
        </w:rPr>
        <w:t>A peer is implemented by a Darwinet Client.</w:t>
      </w:r>
    </w:p>
    <w:p w:rsidR="00802EFB" w:rsidRPr="00C81D35" w:rsidRDefault="00802EFB" w:rsidP="005263F1">
      <w:pPr>
        <w:pStyle w:val="BodyText"/>
        <w:numPr>
          <w:ilvl w:val="0"/>
          <w:numId w:val="20"/>
        </w:numPr>
        <w:rPr>
          <w:lang w:val="en-GB"/>
        </w:rPr>
      </w:pPr>
      <w:r w:rsidRPr="00C81D35">
        <w:rPr>
          <w:lang w:val="en-GB"/>
        </w:rPr>
        <w:t>The Network exchanges data between Darwinet peers.</w:t>
      </w:r>
    </w:p>
    <w:p w:rsidR="00802EFB" w:rsidRPr="00C81D35" w:rsidRDefault="00802EFB" w:rsidP="005263F1">
      <w:pPr>
        <w:pStyle w:val="BodyText"/>
        <w:numPr>
          <w:ilvl w:val="0"/>
          <w:numId w:val="20"/>
        </w:numPr>
        <w:rPr>
          <w:lang w:val="en-GB"/>
        </w:rPr>
      </w:pPr>
      <w:r w:rsidRPr="00C81D35">
        <w:rPr>
          <w:lang w:val="en-GB"/>
        </w:rPr>
        <w:t>Each Physical or virtual device is allowed to instantiate multiple peers.</w:t>
      </w:r>
    </w:p>
    <w:p w:rsidR="00802EFB" w:rsidRPr="00C81D35" w:rsidRDefault="00802EFB" w:rsidP="005263F1">
      <w:pPr>
        <w:pStyle w:val="BodyText"/>
        <w:numPr>
          <w:ilvl w:val="0"/>
          <w:numId w:val="20"/>
        </w:numPr>
        <w:rPr>
          <w:lang w:val="en-GB"/>
        </w:rPr>
      </w:pPr>
      <w:r w:rsidRPr="00C81D35">
        <w:rPr>
          <w:lang w:val="en-GB"/>
        </w:rPr>
        <w:t>A View exposes data and services of a Domain at a specified View Point.</w:t>
      </w:r>
    </w:p>
    <w:p w:rsidR="00802EFB" w:rsidRPr="00C81D35" w:rsidRDefault="00802EFB" w:rsidP="005263F1">
      <w:pPr>
        <w:pStyle w:val="BodyText"/>
        <w:numPr>
          <w:ilvl w:val="0"/>
          <w:numId w:val="20"/>
        </w:numPr>
        <w:rPr>
          <w:lang w:val="en-GB"/>
        </w:rPr>
      </w:pPr>
      <w:r w:rsidRPr="00C81D35">
        <w:rPr>
          <w:lang w:val="en-GB"/>
        </w:rPr>
        <w:t>Each Peer may instantiate multiple views.</w:t>
      </w:r>
    </w:p>
    <w:p w:rsidR="00802EFB" w:rsidRPr="00C81D35" w:rsidRDefault="00802EFB" w:rsidP="005263F1">
      <w:pPr>
        <w:pStyle w:val="BodyText"/>
        <w:numPr>
          <w:ilvl w:val="0"/>
          <w:numId w:val="20"/>
        </w:numPr>
        <w:rPr>
          <w:lang w:val="en-GB"/>
        </w:rPr>
      </w:pPr>
      <w:r w:rsidRPr="00C81D35">
        <w:rPr>
          <w:lang w:val="en-GB"/>
        </w:rPr>
        <w:t>The Peer distributes synchronizes its Views locally.</w:t>
      </w:r>
    </w:p>
    <w:p w:rsidR="00802EFB" w:rsidRPr="00C81D35" w:rsidRDefault="00802EFB" w:rsidP="00802EFB">
      <w:pPr>
        <w:pStyle w:val="BodyText"/>
        <w:rPr>
          <w:lang w:val="en-GB"/>
        </w:rPr>
      </w:pPr>
      <w:r w:rsidRPr="00C81D35">
        <w:rPr>
          <w:noProof/>
        </w:rPr>
        <mc:AlternateContent>
          <mc:Choice Requires="wpc">
            <w:drawing>
              <wp:inline distT="0" distB="0" distL="0" distR="0" wp14:anchorId="40CFDA68" wp14:editId="00FA9197">
                <wp:extent cx="4276326" cy="3094990"/>
                <wp:effectExtent l="0" t="0" r="0" b="0"/>
                <wp:docPr id="177" name="Canvas 1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9" name="Text Box 179"/>
                        <wps:cNvSpPr txBox="1">
                          <a:spLocks noChangeArrowheads="1"/>
                        </wps:cNvSpPr>
                        <wps:spPr bwMode="auto">
                          <a:xfrm>
                            <a:off x="858993" y="973872"/>
                            <a:ext cx="482825" cy="31132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02EFB">
                              <w:r>
                                <w:t>Peer</w:t>
                              </w:r>
                            </w:p>
                          </w:txbxContent>
                        </wps:txbx>
                        <wps:bodyPr rot="0" vert="horz" wrap="square" lIns="91440" tIns="45720" rIns="91440" bIns="45720" anchor="t" anchorCtr="0" upright="1">
                          <a:noAutofit/>
                        </wps:bodyPr>
                      </wps:wsp>
                      <wps:wsp>
                        <wps:cNvPr id="70" name="Text Box 180"/>
                        <wps:cNvSpPr txBox="1">
                          <a:spLocks noChangeArrowheads="1"/>
                        </wps:cNvSpPr>
                        <wps:spPr bwMode="auto">
                          <a:xfrm>
                            <a:off x="1831091" y="746838"/>
                            <a:ext cx="480340" cy="31132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02EFB">
                              <w:r>
                                <w:t>Peer</w:t>
                              </w:r>
                            </w:p>
                          </w:txbxContent>
                        </wps:txbx>
                        <wps:bodyPr rot="0" vert="horz" wrap="square" lIns="91440" tIns="45720" rIns="91440" bIns="45720" anchor="t" anchorCtr="0" upright="1">
                          <a:noAutofit/>
                        </wps:bodyPr>
                      </wps:wsp>
                      <wps:wsp>
                        <wps:cNvPr id="71" name="Text Box 181"/>
                        <wps:cNvSpPr txBox="1">
                          <a:spLocks noChangeArrowheads="1"/>
                        </wps:cNvSpPr>
                        <wps:spPr bwMode="auto">
                          <a:xfrm>
                            <a:off x="2600673" y="1908172"/>
                            <a:ext cx="481169" cy="312149"/>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02EFB">
                              <w:r>
                                <w:t>Peer</w:t>
                              </w:r>
                            </w:p>
                          </w:txbxContent>
                        </wps:txbx>
                        <wps:bodyPr rot="0" vert="horz" wrap="square" lIns="91440" tIns="45720" rIns="91440" bIns="45720" anchor="t" anchorCtr="0" upright="1">
                          <a:noAutofit/>
                        </wps:bodyPr>
                      </wps:wsp>
                      <wps:wsp>
                        <wps:cNvPr id="72" name="Text Box 182"/>
                        <wps:cNvSpPr txBox="1">
                          <a:spLocks noChangeArrowheads="1"/>
                        </wps:cNvSpPr>
                        <wps:spPr bwMode="auto">
                          <a:xfrm>
                            <a:off x="1010988" y="1914283"/>
                            <a:ext cx="481997" cy="31049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02EFB">
                              <w:r>
                                <w:t>Peer</w:t>
                              </w:r>
                            </w:p>
                          </w:txbxContent>
                        </wps:txbx>
                        <wps:bodyPr rot="0" vert="horz" wrap="square" lIns="91440" tIns="45720" rIns="91440" bIns="45720" anchor="t" anchorCtr="0" upright="1">
                          <a:noAutofit/>
                        </wps:bodyPr>
                      </wps:wsp>
                      <wps:wsp>
                        <wps:cNvPr id="73" name="Text Box 183"/>
                        <wps:cNvSpPr txBox="1">
                          <a:spLocks noChangeArrowheads="1"/>
                        </wps:cNvSpPr>
                        <wps:spPr bwMode="auto">
                          <a:xfrm>
                            <a:off x="2710650" y="1129533"/>
                            <a:ext cx="481997" cy="31049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156228" w:rsidRDefault="00156228" w:rsidP="00802EFB">
                              <w:r>
                                <w:t>Peer</w:t>
                              </w:r>
                            </w:p>
                          </w:txbxContent>
                        </wps:txbx>
                        <wps:bodyPr rot="0" vert="horz" wrap="square" lIns="91440" tIns="45720" rIns="91440" bIns="45720" anchor="t" anchorCtr="0" upright="1">
                          <a:noAutofit/>
                        </wps:bodyPr>
                      </wps:wsp>
                      <wps:wsp>
                        <wps:cNvPr id="74" name="AutoShape 184"/>
                        <wps:cNvCnPr>
                          <a:cxnSpLocks noChangeShapeType="1"/>
                          <a:endCxn id="69" idx="3"/>
                        </wps:cNvCnPr>
                        <wps:spPr bwMode="auto">
                          <a:xfrm flipH="1" flipV="1">
                            <a:off x="1341818" y="1129533"/>
                            <a:ext cx="729443" cy="449426"/>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6" name="AutoShape 185"/>
                        <wps:cNvCnPr>
                          <a:cxnSpLocks noChangeShapeType="1"/>
                          <a:endCxn id="70" idx="2"/>
                        </wps:cNvCnPr>
                        <wps:spPr bwMode="auto">
                          <a:xfrm flipV="1">
                            <a:off x="2054698" y="1058159"/>
                            <a:ext cx="16563" cy="5208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7" name="AutoShape 186"/>
                        <wps:cNvCnPr>
                          <a:cxnSpLocks noChangeShapeType="1"/>
                          <a:endCxn id="73" idx="1"/>
                        </wps:cNvCnPr>
                        <wps:spPr bwMode="auto">
                          <a:xfrm flipV="1">
                            <a:off x="2071261" y="1284780"/>
                            <a:ext cx="639389" cy="294179"/>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8" name="AutoShape 187"/>
                        <wps:cNvCnPr>
                          <a:cxnSpLocks noChangeShapeType="1"/>
                          <a:endCxn id="72" idx="0"/>
                        </wps:cNvCnPr>
                        <wps:spPr bwMode="auto">
                          <a:xfrm flipH="1">
                            <a:off x="1251987" y="1578959"/>
                            <a:ext cx="802711" cy="335324"/>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9" name="AutoShape 188"/>
                        <wps:cNvCnPr>
                          <a:cxnSpLocks noChangeShapeType="1"/>
                          <a:endCxn id="71" idx="0"/>
                        </wps:cNvCnPr>
                        <wps:spPr bwMode="auto">
                          <a:xfrm>
                            <a:off x="2071147" y="1578959"/>
                            <a:ext cx="770111" cy="329213"/>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80" name="Text Box 189"/>
                        <wps:cNvSpPr txBox="1">
                          <a:spLocks noChangeArrowheads="1"/>
                        </wps:cNvSpPr>
                        <wps:spPr bwMode="auto">
                          <a:xfrm>
                            <a:off x="447713" y="654465"/>
                            <a:ext cx="631896"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156228" w:rsidRDefault="00156228" w:rsidP="00802EFB">
                              <w:r>
                                <w:t>Domain</w:t>
                              </w:r>
                            </w:p>
                          </w:txbxContent>
                        </wps:txbx>
                        <wps:bodyPr rot="0" vert="horz" wrap="square" lIns="91440" tIns="45720" rIns="91440" bIns="45720" anchor="t" anchorCtr="0" upright="1">
                          <a:noAutofit/>
                        </wps:bodyPr>
                      </wps:wsp>
                      <wps:wsp>
                        <wps:cNvPr id="82" name="Text Box 191"/>
                        <wps:cNvSpPr txBox="1">
                          <a:spLocks noChangeArrowheads="1"/>
                        </wps:cNvSpPr>
                        <wps:spPr bwMode="auto">
                          <a:xfrm>
                            <a:off x="446885" y="272747"/>
                            <a:ext cx="501873" cy="259986"/>
                          </a:xfrm>
                          <a:prstGeom prst="rect">
                            <a:avLst/>
                          </a:prstGeom>
                          <a:ln>
                            <a:headEnd/>
                            <a:tailEnd/>
                          </a:ln>
                        </wps:spPr>
                        <wps:style>
                          <a:lnRef idx="2">
                            <a:schemeClr val="accent5"/>
                          </a:lnRef>
                          <a:fillRef idx="1">
                            <a:schemeClr val="lt1"/>
                          </a:fillRef>
                          <a:effectRef idx="0">
                            <a:schemeClr val="accent5"/>
                          </a:effectRef>
                          <a:fontRef idx="minor">
                            <a:schemeClr val="dk1"/>
                          </a:fontRef>
                        </wps:style>
                        <wps:txbx>
                          <w:txbxContent>
                            <w:p w:rsidR="00156228" w:rsidRDefault="00156228" w:rsidP="00802EFB">
                              <w:r>
                                <w:t>View</w:t>
                              </w:r>
                            </w:p>
                          </w:txbxContent>
                        </wps:txbx>
                        <wps:bodyPr rot="0" vert="horz" wrap="square" lIns="91440" tIns="45720" rIns="91440" bIns="45720" anchor="t" anchorCtr="0" upright="1">
                          <a:noAutofit/>
                        </wps:bodyPr>
                      </wps:wsp>
                      <wps:wsp>
                        <wps:cNvPr id="83" name="Text Box 192"/>
                        <wps:cNvSpPr txBox="1">
                          <a:spLocks noChangeArrowheads="1"/>
                        </wps:cNvSpPr>
                        <wps:spPr bwMode="auto">
                          <a:xfrm>
                            <a:off x="446885" y="2250285"/>
                            <a:ext cx="632724"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156228" w:rsidRDefault="00156228" w:rsidP="00802EFB">
                              <w:r>
                                <w:t>Domain</w:t>
                              </w:r>
                            </w:p>
                          </w:txbxContent>
                        </wps:txbx>
                        <wps:bodyPr rot="0" vert="horz" wrap="square" lIns="91440" tIns="45720" rIns="91440" bIns="45720" anchor="t" anchorCtr="0" upright="1">
                          <a:noAutofit/>
                        </wps:bodyPr>
                      </wps:wsp>
                      <wps:wsp>
                        <wps:cNvPr id="84" name="Text Box 193"/>
                        <wps:cNvSpPr txBox="1">
                          <a:spLocks noChangeArrowheads="1"/>
                        </wps:cNvSpPr>
                        <wps:spPr bwMode="auto">
                          <a:xfrm>
                            <a:off x="3081862" y="2248084"/>
                            <a:ext cx="632724"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156228" w:rsidRDefault="00156228" w:rsidP="00802EFB">
                              <w:r>
                                <w:t>Domain</w:t>
                              </w:r>
                            </w:p>
                          </w:txbxContent>
                        </wps:txbx>
                        <wps:bodyPr rot="0" vert="horz" wrap="square" lIns="91440" tIns="45720" rIns="91440" bIns="45720" anchor="t" anchorCtr="0" upright="1">
                          <a:noAutofit/>
                        </wps:bodyPr>
                      </wps:wsp>
                      <wps:wsp>
                        <wps:cNvPr id="85" name="Text Box 194"/>
                        <wps:cNvSpPr txBox="1">
                          <a:spLocks noChangeArrowheads="1"/>
                        </wps:cNvSpPr>
                        <wps:spPr bwMode="auto">
                          <a:xfrm>
                            <a:off x="3059844" y="654465"/>
                            <a:ext cx="631896"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156228" w:rsidRDefault="00156228" w:rsidP="00802EFB">
                              <w:r>
                                <w:t>Domain</w:t>
                              </w:r>
                            </w:p>
                          </w:txbxContent>
                        </wps:txbx>
                        <wps:bodyPr rot="0" vert="horz" wrap="square" lIns="91440" tIns="45720" rIns="91440" bIns="45720" anchor="t" anchorCtr="0" upright="1">
                          <a:noAutofit/>
                        </wps:bodyPr>
                      </wps:wsp>
                      <wps:wsp>
                        <wps:cNvPr id="86" name="Text Box 195"/>
                        <wps:cNvSpPr txBox="1">
                          <a:spLocks noChangeArrowheads="1"/>
                        </wps:cNvSpPr>
                        <wps:spPr bwMode="auto">
                          <a:xfrm>
                            <a:off x="1745789" y="431378"/>
                            <a:ext cx="631896"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156228" w:rsidRDefault="00156228" w:rsidP="00802EFB">
                              <w:r>
                                <w:t>Domain</w:t>
                              </w:r>
                            </w:p>
                          </w:txbxContent>
                        </wps:txbx>
                        <wps:bodyPr rot="0" vert="horz" wrap="square" lIns="91440" tIns="45720" rIns="91440" bIns="45720" anchor="t" anchorCtr="0" upright="1">
                          <a:noAutofit/>
                        </wps:bodyPr>
                      </wps:wsp>
                      <wps:wsp>
                        <wps:cNvPr id="104" name="Straight Arrow Connector 104"/>
                        <wps:cNvCnPr>
                          <a:stCxn id="80" idx="2"/>
                          <a:endCxn id="83" idx="0"/>
                        </wps:cNvCnPr>
                        <wps:spPr>
                          <a:xfrm flipH="1">
                            <a:off x="763247" y="892095"/>
                            <a:ext cx="414" cy="1358190"/>
                          </a:xfrm>
                          <a:prstGeom prst="straightConnector1">
                            <a:avLst/>
                          </a:prstGeom>
                          <a:ln w="9525">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06" name="Straight Arrow Connector 106"/>
                        <wps:cNvCnPr>
                          <a:stCxn id="83" idx="3"/>
                          <a:endCxn id="84" idx="1"/>
                        </wps:cNvCnPr>
                        <wps:spPr>
                          <a:xfrm flipV="1">
                            <a:off x="1079609" y="2366899"/>
                            <a:ext cx="2002253" cy="2201"/>
                          </a:xfrm>
                          <a:prstGeom prst="straightConnector1">
                            <a:avLst/>
                          </a:prstGeom>
                          <a:ln>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07" name="Straight Arrow Connector 107"/>
                        <wps:cNvCnPr>
                          <a:stCxn id="84" idx="0"/>
                          <a:endCxn id="85" idx="2"/>
                        </wps:cNvCnPr>
                        <wps:spPr>
                          <a:xfrm flipH="1" flipV="1">
                            <a:off x="3375792" y="892095"/>
                            <a:ext cx="22432" cy="1355989"/>
                          </a:xfrm>
                          <a:prstGeom prst="straightConnector1">
                            <a:avLst/>
                          </a:prstGeom>
                          <a:ln>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08" name="Straight Arrow Connector 108"/>
                        <wps:cNvCnPr>
                          <a:stCxn id="85" idx="1"/>
                          <a:endCxn id="86" idx="3"/>
                        </wps:cNvCnPr>
                        <wps:spPr>
                          <a:xfrm flipH="1" flipV="1">
                            <a:off x="2377685" y="550193"/>
                            <a:ext cx="682159" cy="223087"/>
                          </a:xfrm>
                          <a:prstGeom prst="straightConnector1">
                            <a:avLst/>
                          </a:prstGeom>
                          <a:ln>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09" name="Straight Arrow Connector 109"/>
                        <wps:cNvCnPr>
                          <a:stCxn id="86" idx="1"/>
                          <a:endCxn id="80" idx="3"/>
                        </wps:cNvCnPr>
                        <wps:spPr>
                          <a:xfrm flipH="1">
                            <a:off x="1079609" y="550193"/>
                            <a:ext cx="666180" cy="223087"/>
                          </a:xfrm>
                          <a:prstGeom prst="straightConnector1">
                            <a:avLst/>
                          </a:prstGeom>
                          <a:ln>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11" name="Text Box 111"/>
                        <wps:cNvSpPr txBox="1"/>
                        <wps:spPr>
                          <a:xfrm>
                            <a:off x="1862710" y="78833"/>
                            <a:ext cx="483870" cy="259715"/>
                          </a:xfrm>
                          <a:prstGeom prst="rect">
                            <a:avLst/>
                          </a:prstGeom>
                          <a:ln/>
                        </wps:spPr>
                        <wps:style>
                          <a:lnRef idx="2">
                            <a:schemeClr val="accent5"/>
                          </a:lnRef>
                          <a:fillRef idx="1">
                            <a:schemeClr val="lt1"/>
                          </a:fillRef>
                          <a:effectRef idx="0">
                            <a:schemeClr val="accent5"/>
                          </a:effectRef>
                          <a:fontRef idx="minor">
                            <a:schemeClr val="dk1"/>
                          </a:fontRef>
                        </wps:style>
                        <wps:txbx>
                          <w:txbxContent>
                            <w:p w:rsidR="00156228" w:rsidRDefault="00156228" w:rsidP="00802EFB">
                              <w:r>
                                <w:t>View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25" name="Text Box 225"/>
                        <wps:cNvSpPr txBox="1"/>
                        <wps:spPr>
                          <a:xfrm>
                            <a:off x="3344287" y="299688"/>
                            <a:ext cx="483870" cy="233045"/>
                          </a:xfrm>
                          <a:prstGeom prst="rect">
                            <a:avLst/>
                          </a:prstGeom>
                          <a:ln/>
                        </wps:spPr>
                        <wps:style>
                          <a:lnRef idx="2">
                            <a:schemeClr val="accent5"/>
                          </a:lnRef>
                          <a:fillRef idx="1">
                            <a:schemeClr val="lt1"/>
                          </a:fillRef>
                          <a:effectRef idx="0">
                            <a:schemeClr val="accent5"/>
                          </a:effectRef>
                          <a:fontRef idx="minor">
                            <a:schemeClr val="dk1"/>
                          </a:fontRef>
                        </wps:style>
                        <wps:txbx>
                          <w:txbxContent>
                            <w:p w:rsidR="00156228" w:rsidRDefault="00156228" w:rsidP="00802EFB">
                              <w:r>
                                <w:t>View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27" name="Text Box 227"/>
                        <wps:cNvSpPr txBox="1"/>
                        <wps:spPr>
                          <a:xfrm>
                            <a:off x="447688" y="2667786"/>
                            <a:ext cx="631861" cy="245097"/>
                          </a:xfrm>
                          <a:prstGeom prst="rect">
                            <a:avLst/>
                          </a:prstGeom>
                          <a:ln/>
                        </wps:spPr>
                        <wps:style>
                          <a:lnRef idx="2">
                            <a:schemeClr val="accent5"/>
                          </a:lnRef>
                          <a:fillRef idx="1">
                            <a:schemeClr val="lt1"/>
                          </a:fillRef>
                          <a:effectRef idx="0">
                            <a:schemeClr val="accent5"/>
                          </a:effectRef>
                          <a:fontRef idx="minor">
                            <a:schemeClr val="dk1"/>
                          </a:fontRef>
                        </wps:style>
                        <wps:txbx>
                          <w:txbxContent>
                            <w:p w:rsidR="00156228" w:rsidRDefault="00156228" w:rsidP="00802EFB">
                              <w:r>
                                <w:t>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8" name="Text Box 228"/>
                        <wps:cNvSpPr txBox="1"/>
                        <wps:spPr>
                          <a:xfrm>
                            <a:off x="3192470" y="2667786"/>
                            <a:ext cx="610262" cy="245097"/>
                          </a:xfrm>
                          <a:prstGeom prst="rect">
                            <a:avLst/>
                          </a:prstGeom>
                          <a:ln/>
                        </wps:spPr>
                        <wps:style>
                          <a:lnRef idx="2">
                            <a:schemeClr val="accent5"/>
                          </a:lnRef>
                          <a:fillRef idx="1">
                            <a:schemeClr val="lt1"/>
                          </a:fillRef>
                          <a:effectRef idx="0">
                            <a:schemeClr val="accent5"/>
                          </a:effectRef>
                          <a:fontRef idx="minor">
                            <a:schemeClr val="dk1"/>
                          </a:fontRef>
                        </wps:style>
                        <wps:txbx>
                          <w:txbxContent>
                            <w:p w:rsidR="00156228" w:rsidRDefault="00156228" w:rsidP="00802EFB">
                              <w:r>
                                <w:t>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77" o:spid="_x0000_s1539" editas="canvas" style="width:336.7pt;height:243.7pt;mso-position-horizontal-relative:char;mso-position-vertical-relative:line" coordsize="42760,30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">
                <v:shape id="_x0000_s1540" type="#_x0000_t75" style="position:absolute;width:42760;height:30949;visibility:visible;mso-wrap-style:square">
                  <v:fill o:detectmouseclick="t"/>
                  <v:path o:connecttype="none"/>
                </v:shape>
                <v:shape id="Text Box 179" o:spid="_x0000_s1541" type="#_x0000_t202" style="position:absolute;left:8589;top:9738;width:4829;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ZYOsYA&#10;AADbAAAADwAAAGRycy9kb3ducmV2LnhtbESPT0sDMRTE74LfITzBi9islf7bNi1SFXppobUI3h6b&#10;52Zx87JNYnftp2+EQo/DzPyGmS06W4sj+VA5VvDUy0AQF05XXCrYf7w/jkGEiKyxdkwK/ijAYn57&#10;M8Ncu5a3dNzFUiQIhxwVmBibXMpQGLIYeq4hTt638xZjkr6U2mOb4LaW/SwbSosVpwWDDS0NFT+7&#10;X5soq/WXsYPDhk6vn+uH58Pord16pe7vupcpiEhdvIYv7ZVWMJzA/5f0A+T8D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YZYOs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802EFB">
                        <w:r>
                          <w:t>Peer</w:t>
                        </w:r>
                      </w:p>
                    </w:txbxContent>
                  </v:textbox>
                </v:shape>
                <v:shape id="Text Box 180" o:spid="_x0000_s1542" type="#_x0000_t202" style="position:absolute;left:18310;top:7468;width:4804;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VnescA&#10;AADbAAAADwAAAGRycy9kb3ducmV2LnhtbESPTUsDMRCG70L/QxjBi9isilbWpqX4Ab200FoK3obN&#10;uFncTLZJ7K799Z2D4HF4531mnul88K06UkxNYAO34wIUcRVsw7WB3cf7zROolJEttoHJwC8lmM9G&#10;F1Msbeh5Q8dtrpVAOJVowOXclVqnypHHNA4dsWRfIXrMMsZa24i9wH2r74riUXtsWC447OjFUfW9&#10;/fFCWa4+nX84rOn0ul9d3x8mb/0mGnN1OSyeQWUa8v/yX3tpDUzke3ERD9Cz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1lZ3rHAAAA2w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156228" w:rsidRDefault="00156228" w:rsidP="00802EFB">
                        <w:r>
                          <w:t>Peer</w:t>
                        </w:r>
                      </w:p>
                    </w:txbxContent>
                  </v:textbox>
                </v:shape>
                <v:shape id="Text Box 181" o:spid="_x0000_s1543" type="#_x0000_t202" style="position:absolute;left:26006;top:19081;width:4812;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nC4cYA&#10;AADbAAAADwAAAGRycy9kb3ducmV2LnhtbESPT2sCMRTE74LfITyhF6lZW6plaxTpH/CioC2F3h6b&#10;183i5mVNUnf10xuh4HGYmd8ws0Vna3EkHyrHCsajDARx4XTFpYKvz4/7ZxAhImusHZOCEwVYzPu9&#10;Gebatbyl4y6WIkE45KjAxNjkUobCkMUwcg1x8n6dtxiT9KXUHtsEt7V8yLKJtFhxWjDY0KuhYr/7&#10;s4myWv8Y+3TY0Pntez18PEzf261X6m7QLV9AROriLfzfXmkF0zFcv6QfIO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inC4c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802EFB">
                        <w:r>
                          <w:t>Peer</w:t>
                        </w:r>
                      </w:p>
                    </w:txbxContent>
                  </v:textbox>
                </v:shape>
                <v:shape id="Text Box 182" o:spid="_x0000_s1544" type="#_x0000_t202" style="position:absolute;left:10109;top:19142;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tclsYA&#10;AADbAAAADwAAAGRycy9kb3ducmV2LnhtbESPQWsCMRSE74L/IbyCF6nZWlplNYrUFrwoaEvB22Pz&#10;3CzdvKxJ6m77641Q6HGYmW+Y+bKztbiQD5VjBQ+jDARx4XTFpYKP97f7KYgQkTXWjknBDwVYLvq9&#10;OebatbynyyGWIkE45KjAxNjkUobCkMUwcg1x8k7OW4xJ+lJqj22C21qOs+xZWqw4LRhs6MVQ8XX4&#10;tomy2R6NfTrv6Hf9uR0+niev7d4rNbjrVjMQkbr4H/5rb7SCyRhuX9IPkI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vtcls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802EFB">
                        <w:r>
                          <w:t>Peer</w:t>
                        </w:r>
                      </w:p>
                    </w:txbxContent>
                  </v:textbox>
                </v:shape>
                <v:shape id="Text Box 183" o:spid="_x0000_s1545" type="#_x0000_t202" style="position:absolute;left:27106;top:11295;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f5DcYA&#10;AADbAAAADwAAAGRycy9kb3ducmV2LnhtbESPQWsCMRSE74L/IbxCL1KzVVplNYrUFrwoaEvB22Pz&#10;3CzdvKxJ6q7++qZQ6HGYmW+Y+bKztbiQD5VjBY/DDARx4XTFpYKP97eHKYgQkTXWjknBlQIsF/3e&#10;HHPtWt7T5RBLkSAcclRgYmxyKUNhyGIYuoY4eSfnLcYkfSm1xzbBbS1HWfYsLVacFgw29GKo+Dp8&#10;20TZbI/GPp13dFt/bgfj8+S13Xul7u+61QxEpC7+h//aG61gMobfL+kHy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bf5Dc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802EFB">
                        <w:r>
                          <w:t>Peer</w:t>
                        </w:r>
                      </w:p>
                    </w:txbxContent>
                  </v:textbox>
                </v:shape>
                <v:shape id="AutoShape 184" o:spid="_x0000_s1546" type="#_x0000_t32" style="position:absolute;left:13418;top:11295;width:7294;height:449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3gMsMAAADbAAAADwAAAGRycy9kb3ducmV2LnhtbESPT2vCQBTE7wW/w/KE3urGEGyNriIV&#10;QUov/jn0+Mg+N8Hs25B91fTbu4VCj8PM/IZZrgffqhv1sQlsYDrJQBFXwTbsDJxPu5c3UFGQLbaB&#10;ycAPRVivRk9LLG2484FuR3EqQTiWaKAW6UqtY1WTxzgJHXHyLqH3KEn2Ttse7wnuW51n2Ux7bDgt&#10;1NjRe03V9fjtDXyd/ec8L7beFe4kB6GPJi9mxjyPh80ClNAg/+G/9t4aeC3g90v6AXr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4DLDAAAA2wAAAA8AAAAAAAAAAAAA&#10;AAAAoQIAAGRycy9kb3ducmV2LnhtbFBLBQYAAAAABAAEAPkAAACRAwAAAAA=&#10;">
                  <v:stroke endarrow="block"/>
                </v:shape>
                <v:shape id="AutoShape 185" o:spid="_x0000_s1547" type="#_x0000_t32" style="position:absolute;left:20546;top:10581;width:166;height:520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DIFMIAAADbAAAADwAAAGRycy9kb3ducmV2LnhtbESPQWsCMRSE74L/ITyhN81WqMpqlCoI&#10;0kupCnp8bJ67wc3Lsomb9d83hYLHYWa+YVab3taio9YbxwreJxkI4sJpw6WC82k/XoDwAVlj7ZgU&#10;PMnDZj0crDDXLvIPdcdQigRhn6OCKoQml9IXFVn0E9cQJ+/mWoshybaUusWY4LaW0yybSYuG00KF&#10;De0qKu7Hh1Vg4rfpmsMubr8uV68jmeeHM0q9jfrPJYhAfXiF/9sHrWA+g78v6Q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gDIFMIAAADbAAAADwAAAAAAAAAAAAAA&#10;AAChAgAAZHJzL2Rvd25yZXYueG1sUEsFBgAAAAAEAAQA+QAAAJADAAAAAA==&#10;">
                  <v:stroke endarrow="block"/>
                </v:shape>
                <v:shape id="AutoShape 186" o:spid="_x0000_s1548" type="#_x0000_t32" style="position:absolute;left:20712;top:12847;width:6394;height:294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xtj8MAAADbAAAADwAAAGRycy9kb3ducmV2LnhtbESPwWrDMBBE74X8g9hAb7WcQJPiRjGJ&#10;oRB6CUkL7XGxNraItTKWajl/XxUKOQ4z84bZlJPtxEiDN44VLLIcBHHttOFGwefH29MLCB+QNXaO&#10;ScGNPJTb2cMGC+0in2g8h0YkCPsCFbQh9IWUvm7Jos9cT5y8ixsshiSHRuoBY4LbTi7zfCUtGk4L&#10;LfZUtVRfzz9WgYlHM/aHKu7fv769jmRuz84o9Tifdq8gAk3hHv5vH7SC9Rr+vqQf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VMbY/DAAAA2wAAAA8AAAAAAAAAAAAA&#10;AAAAoQIAAGRycy9kb3ducmV2LnhtbFBLBQYAAAAABAAEAPkAAACRAwAAAAA=&#10;">
                  <v:stroke endarrow="block"/>
                </v:shape>
                <v:shape id="AutoShape 187" o:spid="_x0000_s1549" type="#_x0000_t32" style="position:absolute;left:12519;top:15789;width:8027;height:335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P5/b4AAADbAAAADwAAAGRycy9kb3ducmV2LnhtbERPTYvCMBC9L/gfwgje1lTBXalGUUEQ&#10;L8u6C3ocmrENNpPSxKb+e3MQPD7e93Ld21p01HrjWMFknIEgLpw2XCr4/9t/zkH4gKyxdkwKHuRh&#10;vRp8LDHXLvIvdadQihTCPkcFVQhNLqUvKrLox64hTtzVtRZDgm0pdYsxhdtaTrPsS1o0nBoqbGhX&#10;UXE73a0CE39M1xx2cXs8X7yOZB4zZ5QaDfvNAkSgPrzFL/dBK/hOY9OX9APk6gk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U0/n9vgAAANsAAAAPAAAAAAAAAAAAAAAAAKEC&#10;AABkcnMvZG93bnJldi54bWxQSwUGAAAAAAQABAD5AAAAjAMAAAAA&#10;">
                  <v:stroke endarrow="block"/>
                </v:shape>
                <v:shape id="AutoShape 188" o:spid="_x0000_s1550" type="#_x0000_t32" style="position:absolute;left:20711;top:15789;width:7701;height:329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kRMQAAADbAAAADwAAAGRycy9kb3ducmV2LnhtbESPQWvCQBSE74L/YXmF3nSjh9pEVymC&#10;pSgeqiXU2yP7TILZt2F31dhf3xUEj8PMfMPMFp1pxIWcry0rGA0TEMSF1TWXCn72q8E7CB+QNTaW&#10;ScGNPCzm/d4MM22v/E2XXShFhLDPUEEVQptJ6YuKDPqhbYmjd7TOYIjSlVI7vEa4aeQ4Sd6kwZrj&#10;QoUtLSsqTruzUfC7Sc/5Ld/SOh+l6wM64//2n0q9vnQfUxCBuvAMP9pfWsEkhfuX+AP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5KRExAAAANsAAAAPAAAAAAAAAAAA&#10;AAAAAKECAABkcnMvZG93bnJldi54bWxQSwUGAAAAAAQABAD5AAAAkgMAAAAA&#10;">
                  <v:stroke endarrow="block"/>
                </v:shape>
                <v:shape id="Text Box 189" o:spid="_x0000_s1551" type="#_x0000_t202" style="position:absolute;left:4477;top:6544;width:6319;height:2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91gL8A&#10;AADbAAAADwAAAGRycy9kb3ducmV2LnhtbERPTWvCQBC9F/wPywi91Y0tFImuImrFa21aPQ67YxLM&#10;zobsGuO/7xwKPT7e92I1+Eb11MU6sIHpJANFbIOruTRQfH28zEDFhOywCUwGHhRhtRw9LTB34c6f&#10;1B9TqSSEY44GqpTaXOtoK/IYJ6ElFu4SOo9JYFdq1+Fdwn2jX7PsXXusWRoqbGlTkb0eb97AzP7o&#10;c3He235n+21ZvJ2+05SNeR4P6zmoREP6F/+5D058sl6+yA/Qy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H3WAvwAAANsAAAAPAAAAAAAAAAAAAAAAAJgCAABkcnMvZG93bnJl&#10;di54bWxQSwUGAAAAAAQABAD1AAAAhAMAAAAA&#10;" strokecolor="#9bbb59" strokeweight="2.25pt">
                  <v:stroke dashstyle="dash"/>
                  <v:shadow color="#868686"/>
                  <v:textbox>
                    <w:txbxContent>
                      <w:p w:rsidR="00156228" w:rsidRDefault="00156228" w:rsidP="00802EFB">
                        <w:r>
                          <w:t>Domain</w:t>
                        </w:r>
                      </w:p>
                    </w:txbxContent>
                  </v:textbox>
                </v:shape>
                <v:shape id="Text Box 191" o:spid="_x0000_s1552" type="#_x0000_t202" style="position:absolute;left:4468;top:2727;width:5019;height:2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K6L8IA&#10;AADbAAAADwAAAGRycy9kb3ducmV2LnhtbESPzWrDMBCE74W8g9hAb40cU4pxIocQMORS8tfeF2tt&#10;mVgrYym2+/ZRodDjMDPfMNvdbDsx0uBbxwrWqwQEceV0y42Cr1v5loHwAVlj55gU/JCHXbF42WKu&#10;3cQXGq+hERHCPkcFJoQ+l9JXhiz6leuJo1e7wWKIcmikHnCKcNvJNEk+pMWW44LBng6Gqvv1YRXc&#10;zlMmsZmD+X4/yXR/OZWfXa3U63Leb0AEmsN/+K991AqyFH6/xB8gi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srovwgAAANsAAAAPAAAAAAAAAAAAAAAAAJgCAABkcnMvZG93&#10;bnJldi54bWxQSwUGAAAAAAQABAD1AAAAhwMAAAAA&#10;" fillcolor="white [3201]" strokecolor="#4bacc6 [3208]" strokeweight="2pt">
                  <v:textbox>
                    <w:txbxContent>
                      <w:p w:rsidR="00156228" w:rsidRDefault="00156228" w:rsidP="00802EFB">
                        <w:r>
                          <w:t>View</w:t>
                        </w:r>
                      </w:p>
                    </w:txbxContent>
                  </v:textbox>
                </v:shape>
                <v:shape id="Text Box 192" o:spid="_x0000_s1553" type="#_x0000_t202" style="position:absolute;left:4468;top:22502;width:6328;height:2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3r98IA&#10;AADbAAAADwAAAGRycy9kb3ducmV2LnhtbESPzWrDMBCE74W8g9hAb7WcBoJxo4TSP3qN46Q+LtLW&#10;NrVWxlId5+2jQCDHYeabYdbbyXZipMG3jhUskhQEsXam5VpBuf98ykD4gGywc0wKzuRhu5k9rDE3&#10;7sQ7GotQi1jCPkcFTQh9LqXXDVn0ieuJo/frBoshyqGWZsBTLLedfE7TlbTYclxosKe3hvRf8W8V&#10;ZPooq7L60uOHHt/rcvlzCAtW6nE+vb6ACDSFe/hGf5vILeH6Jf4Aub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zev3wgAAANsAAAAPAAAAAAAAAAAAAAAAAJgCAABkcnMvZG93&#10;bnJldi54bWxQSwUGAAAAAAQABAD1AAAAhwMAAAAA&#10;" strokecolor="#9bbb59" strokeweight="2.25pt">
                  <v:stroke dashstyle="dash"/>
                  <v:shadow color="#868686"/>
                  <v:textbox>
                    <w:txbxContent>
                      <w:p w:rsidR="00156228" w:rsidRDefault="00156228" w:rsidP="00802EFB">
                        <w:r>
                          <w:t>Domain</w:t>
                        </w:r>
                      </w:p>
                    </w:txbxContent>
                  </v:textbox>
                </v:shape>
                <v:shape id="Text Box 193" o:spid="_x0000_s1554" type="#_x0000_t202" style="position:absolute;left:30818;top:22480;width:6327;height:2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Rzg8IA&#10;AADbAAAADwAAAGRycy9kb3ducmV2LnhtbESPT2vCQBTE74LfYXlCb2bjH0RSVxGtxWtttB4fu69J&#10;aPZtyG5j/PZuQehxmPnNMKtNb2vRUesrxwomSQqCWDtTcaEg/zyMlyB8QDZYOyYFd/KwWQ8HK8yM&#10;u/EHdadQiFjCPkMFZQhNJqXXJVn0iWuIo/ftWoshyraQpsVbLLe1nKbpQlqsOC6U2NCuJP1z+rUK&#10;lvoir/n1XXdvutsX+ezrHCas1Muo376CCNSH//CTPprIzeHvS/wB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JHODwgAAANsAAAAPAAAAAAAAAAAAAAAAAJgCAABkcnMvZG93&#10;bnJldi54bWxQSwUGAAAAAAQABAD1AAAAhwMAAAAA&#10;" strokecolor="#9bbb59" strokeweight="2.25pt">
                  <v:stroke dashstyle="dash"/>
                  <v:shadow color="#868686"/>
                  <v:textbox>
                    <w:txbxContent>
                      <w:p w:rsidR="00156228" w:rsidRDefault="00156228" w:rsidP="00802EFB">
                        <w:r>
                          <w:t>Domain</w:t>
                        </w:r>
                      </w:p>
                    </w:txbxContent>
                  </v:textbox>
                </v:shape>
                <v:shape id="Text Box 194" o:spid="_x0000_s1555" type="#_x0000_t202" style="position:absolute;left:30598;top:6544;width:6319;height:2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jWGMIA&#10;AADbAAAADwAAAGRycy9kb3ducmV2LnhtbESPQWvCQBSE74L/YXlCb2ajokjqKqK1eK2N1uNj9zUJ&#10;zb4N2W2M/94tCD0OM98Ms9r0thYdtb5yrGCSpCCItTMVFwryz8N4CcIHZIO1Y1JwJw+b9XCwwsy4&#10;G39QdwqFiCXsM1RQhtBkUnpdkkWfuIY4et+utRiibAtpWrzFclvLaZoupMWK40KJDe1K0j+nX6tg&#10;qS/yml/fdfemu32Rz77OYcJKvYz67SuIQH34Dz/po4ncHP6+xB8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aNYYwgAAANsAAAAPAAAAAAAAAAAAAAAAAJgCAABkcnMvZG93&#10;bnJldi54bWxQSwUGAAAAAAQABAD1AAAAhwMAAAAA&#10;" strokecolor="#9bbb59" strokeweight="2.25pt">
                  <v:stroke dashstyle="dash"/>
                  <v:shadow color="#868686"/>
                  <v:textbox>
                    <w:txbxContent>
                      <w:p w:rsidR="00156228" w:rsidRDefault="00156228" w:rsidP="00802EFB">
                        <w:r>
                          <w:t>Domain</w:t>
                        </w:r>
                      </w:p>
                    </w:txbxContent>
                  </v:textbox>
                </v:shape>
                <v:shape id="Text Box 195" o:spid="_x0000_s1556" type="#_x0000_t202" style="position:absolute;left:17457;top:4313;width:6319;height:2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pIb8IA&#10;AADbAAAADwAAAGRycy9kb3ducmV2LnhtbESPQWvCQBSE74L/YXmCN7OxQpDUVUq1xas2bXN87L4m&#10;odm3IbtN4r93C4Ueh5lvhtkdJtuKgXrfOFawTlIQxNqZhisFxdvLagvCB2SDrWNScCMPh/18tsPc&#10;uJEvNFxDJWIJ+xwV1CF0uZRe12TRJ64jjt6X6y2GKPtKmh7HWG5b+ZCmmbTYcFyosaPnmvT39ccq&#10;2OoPWRblqx5OejhWxebzPaxZqeVienoEEWgK/+E/+mwil8Hvl/gD5P4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ukhvwgAAANsAAAAPAAAAAAAAAAAAAAAAAJgCAABkcnMvZG93&#10;bnJldi54bWxQSwUGAAAAAAQABAD1AAAAhwMAAAAA&#10;" strokecolor="#9bbb59" strokeweight="2.25pt">
                  <v:stroke dashstyle="dash"/>
                  <v:shadow color="#868686"/>
                  <v:textbox>
                    <w:txbxContent>
                      <w:p w:rsidR="00156228" w:rsidRDefault="00156228" w:rsidP="00802EFB">
                        <w:r>
                          <w:t>Domain</w:t>
                        </w:r>
                      </w:p>
                    </w:txbxContent>
                  </v:textbox>
                </v:shape>
                <v:shape id="Straight Arrow Connector 104" o:spid="_x0000_s1557" type="#_x0000_t32" style="position:absolute;left:7632;top:8920;width:4;height:1358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LCzsMAAADcAAAADwAAAGRycy9kb3ducmV2LnhtbERPTWvCQBC9F/oflin0InWjiGjqKiIt&#10;9aAHY/A8ZKdJanY2ZKcm/fduodDbPN7nrDaDa9SNulB7NjAZJ6CIC29rLg3k5/eXBaggyBYbz2Tg&#10;hwJs1o8PK0yt7/lEt0xKFUM4pGigEmlTrUNRkcMw9i1x5D5951Ai7EptO+xjuGv0NEnm2mHNsaHC&#10;lnYVFdfs2xnwb9O8PVwa+drJaHRc9vn58nE15vlp2L6CEhrkX/zn3ts4P5nB7zPxAr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diws7DAAAA3AAAAA8AAAAAAAAAAAAA&#10;AAAAoQIAAGRycy9kb3ducmV2LnhtbFBLBQYAAAAABAAEAPkAAACRAwAAAAA=&#10;" strokecolor="#4579b8 [3044]">
                  <v:stroke dashstyle="dash" startarrow="open" endarrow="open"/>
                </v:shape>
                <v:shape id="Straight Arrow Connector 106" o:spid="_x0000_s1558" type="#_x0000_t32" style="position:absolute;left:10796;top:23668;width:20022;height:2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z5IsIAAADcAAAADwAAAGRycy9kb3ducmV2LnhtbERPTWvCQBC9C/6HZYReRDd6EI2uIqLY&#10;Q3uoBs9DdpqkZmdDdjTpv+8WCr3N433OZte7Wj2pDZVnA7NpAoo497biwkB2PU2WoIIgW6w9k4Fv&#10;CrDbDgcbTK3v+IOeFylUDOGQooFSpEm1DnlJDsPUN8SR+/StQ4mwLbRtsYvhrtbzJFlohxXHhhIb&#10;OpSU3y8PZ8Af51nzdqvl6yDj8fuqy663892Yl1G/X4MS6uVf/Od+tXF+soDfZ+IFev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Pz5IsIAAADcAAAADwAAAAAAAAAAAAAA&#10;AAChAgAAZHJzL2Rvd25yZXYueG1sUEsFBgAAAAAEAAQA+QAAAJADAAAAAA==&#10;" strokecolor="#4579b8 [3044]">
                  <v:stroke dashstyle="dash" startarrow="open" endarrow="open"/>
                </v:shape>
                <v:shape id="Straight Arrow Connector 107" o:spid="_x0000_s1559" type="#_x0000_t32" style="position:absolute;left:33757;top:8920;width:225;height:1356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3KnsIAAADcAAAADwAAAGRycy9kb3ducmV2LnhtbERPS2sCMRC+C/0PYQq9abYiVrZGacUW&#10;DyI+Cr2Om+lm6WaybKa6/nsjFLzNx/ec6bzztTpRG6vABp4HGSjiItiKSwNfh4/+BFQUZIt1YDJw&#10;oQjz2UNvirkNZ97RaS+lSiEcczTgRJpc61g48hgHoSFO3E9oPUqCbalti+cU7ms9zLKx9lhxanDY&#10;0MJR8bv/8wbWo81ie3Tv33IkOzrITi6fSzHm6bF7ewUl1Mld/O9e2TQ/e4HbM+kCPbs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i3KnsIAAADcAAAADwAAAAAAAAAAAAAA&#10;AAChAgAAZHJzL2Rvd25yZXYueG1sUEsFBgAAAAAEAAQA+QAAAJADAAAAAA==&#10;" strokecolor="#4579b8 [3044]">
                  <v:stroke dashstyle="dash" startarrow="open" endarrow="open"/>
                </v:shape>
                <v:shape id="Straight Arrow Connector 108" o:spid="_x0000_s1560" type="#_x0000_t32" style="position:absolute;left:23776;top:5501;width:6822;height:223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Je7MUAAADcAAAADwAAAGRycy9kb3ducmV2LnhtbESPT0sDQQzF74LfYUjBm52tFJG101KL&#10;Fg8i9g94TXfSncWdzLKTtttvbw6Ct4T38t4vs8UQW3OmPjeJHUzGBRjiKvmGawf73dv9E5gsyB7b&#10;xOTgShkW89ubGZY+XXhD563URkM4l+ggiHSltbkKFDGPU0es2jH1EUXXvra+x4uGx9Y+FMWjjdiw&#10;NgTsaBWo+tmeooOP6efq6xBevuVAfrqTjVzXr+Lc3WhYPoMRGuTf/Hf97hW/UFp9Riew8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7Je7MUAAADcAAAADwAAAAAAAAAA&#10;AAAAAAChAgAAZHJzL2Rvd25yZXYueG1sUEsFBgAAAAAEAAQA+QAAAJMDAAAAAA==&#10;" strokecolor="#4579b8 [3044]">
                  <v:stroke dashstyle="dash" startarrow="open" endarrow="open"/>
                </v:shape>
                <v:shape id="Straight Arrow Connector 109" o:spid="_x0000_s1561" type="#_x0000_t32" style="position:absolute;left:10796;top:5501;width:6661;height:223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NtUMIAAADcAAAADwAAAGRycy9kb3ducmV2LnhtbERPTWvCQBC9F/oflil4Ed3oQWp0lSKK&#10;HtpDNXgesmOSmp0N2dHEf98VCr3N433Oct27Wt2pDZVnA5NxAoo497biwkB22o3eQQVBtlh7JgMP&#10;CrBevb4sMbW+42+6H6VQMYRDigZKkSbVOuQlOQxj3xBH7uJbhxJhW2jbYhfDXa2nSTLTDiuODSU2&#10;tCkpvx5vzoDfTrPm81zLz0aGw695l53O+6sxg7f+YwFKqJd/8Z/7YOP8ZA7PZ+IFev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WNtUMIAAADcAAAADwAAAAAAAAAAAAAA&#10;AAChAgAAZHJzL2Rvd25yZXYueG1sUEsFBgAAAAAEAAQA+QAAAJADAAAAAA==&#10;" strokecolor="#4579b8 [3044]">
                  <v:stroke dashstyle="dash" startarrow="open" endarrow="open"/>
                </v:shape>
                <v:shape id="Text Box 111" o:spid="_x0000_s1562" type="#_x0000_t202" style="position:absolute;left:18627;top:788;width:4838;height:259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82osQA&#10;AADcAAAADwAAAGRycy9kb3ducmV2LnhtbERPTWsCMRC9C/6HMIXeNLstiGyNUgpqwV666qG36Wa6&#10;WbqZrJtUo7/eFARv83ifM1tE24oj9b5xrCAfZyCIK6cbrhXstsvRFIQPyBpbx6TgTB4W8+FghoV2&#10;J/6kYxlqkULYF6jAhNAVUvrKkEU/dh1x4n5cbzEk2NdS93hK4baVT1k2kRYbTg0GO3ozVP2Wf1bB&#10;1yHW+VY+Xz7Wq/VkfzabTRm/lXp8iK8vIALFcBff3O86zc9z+H8mXS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NqLEAAAA3AAAAA8AAAAAAAAAAAAAAAAAmAIAAGRycy9k&#10;b3ducmV2LnhtbFBLBQYAAAAABAAEAPUAAACJAwAAAAA=&#10;" fillcolor="white [3201]" strokecolor="#4bacc6 [3208]" strokeweight="2pt">
                  <v:textbox>
                    <w:txbxContent>
                      <w:p w:rsidR="00156228" w:rsidRDefault="00156228" w:rsidP="00802EFB">
                        <w:r>
                          <w:t>View</w:t>
                        </w:r>
                      </w:p>
                    </w:txbxContent>
                  </v:textbox>
                </v:shape>
                <v:shape id="Text Box 225" o:spid="_x0000_s1563" type="#_x0000_t202" style="position:absolute;left:33442;top:2996;width:4839;height:233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2bYMcA&#10;AADcAAAADwAAAGRycy9kb3ducmV2LnhtbESPQWsCMRSE74X+h/AK3mrWFUVWoxTBWrCXru3B2+vm&#10;dbN087LdpBr99U1B8DjMzDfMYhVtK47U+8axgtEwA0FcOd1wreB9v3mcgfABWWPrmBScycNqeX+3&#10;wEK7E7/RsQy1SBD2BSowIXSFlL4yZNEPXUecvC/XWwxJ9rXUPZ4S3LYyz7KptNhwWjDY0dpQ9V3+&#10;WgWHn1iP9nJ8ed0+b6cfZ7PblfFTqcFDfJqDCBTDLXxtv2gFeT6B/zPpCM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Nm2DHAAAA3AAAAA8AAAAAAAAAAAAAAAAAmAIAAGRy&#10;cy9kb3ducmV2LnhtbFBLBQYAAAAABAAEAPUAAACMAwAAAAA=&#10;" fillcolor="white [3201]" strokecolor="#4bacc6 [3208]" strokeweight="2pt">
                  <v:textbox>
                    <w:txbxContent>
                      <w:p w:rsidR="00156228" w:rsidRDefault="00156228" w:rsidP="00802EFB">
                        <w:r>
                          <w:t>View</w:t>
                        </w:r>
                      </w:p>
                    </w:txbxContent>
                  </v:textbox>
                </v:shape>
                <v:shape id="Text Box 227" o:spid="_x0000_s1564" type="#_x0000_t202" style="position:absolute;left:4476;top:26677;width:6319;height:2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ZpucMA&#10;AADcAAAADwAAAGRycy9kb3ducmV2LnhtbESPwWrDMBBE74H+g9hCb4lcU9rgWg6hYOilOE7S+2Jt&#10;LFNrZSzVdv4+ChR6HGbmDZPvFtuLiUbfOVbwvElAEDdOd9wqOJ/K9RaED8gae8ek4EoedsXDKsdM&#10;u5lrmo6hFRHCPkMFJoQhk9I3hiz6jRuIo3dxo8UQ5dhKPeIc4baXaZK8SosdxwWDA30Yan6Ov1bB&#10;6TBvJbZLMN8vlUz3dVV+9Relnh6X/TuIQEv4D/+1P7WCNH2D+5l4BGR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mZpucMAAADcAAAADwAAAAAAAAAAAAAAAACYAgAAZHJzL2Rv&#10;d25yZXYueG1sUEsFBgAAAAAEAAQA9QAAAIgDAAAAAA==&#10;" fillcolor="white [3201]" strokecolor="#4bacc6 [3208]" strokeweight="2pt">
                  <v:textbox>
                    <w:txbxContent>
                      <w:p w:rsidR="00156228" w:rsidRDefault="00156228" w:rsidP="00802EFB">
                        <w:r>
                          <w:t>View</w:t>
                        </w:r>
                      </w:p>
                    </w:txbxContent>
                  </v:textbox>
                </v:shape>
                <v:shape id="Text Box 228" o:spid="_x0000_s1565" type="#_x0000_t202" style="position:absolute;left:31924;top:26677;width:6103;height:2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" fillcolor="white [3201]" strokecolor="#4bacc6 [3208]" strokeweight="2pt">
                  <v:textbox>
                    <w:txbxContent>
                      <w:p w:rsidR="00156228" w:rsidRDefault="00156228" w:rsidP="00802EFB">
                        <w:r>
                          <w:t>View</w:t>
                        </w:r>
                      </w:p>
                    </w:txbxContent>
                  </v:textbox>
                </v:shape>
                <w10:anchorlock/>
              </v:group>
            </w:pict>
          </mc:Fallback>
        </mc:AlternateContent>
      </w:r>
    </w:p>
    <w:p w:rsidR="00802EFB" w:rsidRPr="00C81D35" w:rsidRDefault="00802EFB" w:rsidP="00802EFB">
      <w:pPr>
        <w:pStyle w:val="Heading2"/>
        <w:rPr>
          <w:lang w:val="en-GB"/>
        </w:rPr>
      </w:pPr>
      <w:bookmarkStart w:id="53" w:name="_Toc305080275"/>
      <w:r w:rsidRPr="00C81D35">
        <w:rPr>
          <w:lang w:val="en-GB"/>
        </w:rPr>
        <w:t>The Darwinet Peer service stack</w:t>
      </w:r>
      <w:bookmarkEnd w:id="53"/>
    </w:p>
    <w:p w:rsidR="00802EFB" w:rsidRPr="00C81D35" w:rsidRDefault="00802EFB" w:rsidP="00802EFB">
      <w:pPr>
        <w:pStyle w:val="BodyText"/>
        <w:rPr>
          <w:lang w:val="en-GB"/>
        </w:rPr>
      </w:pPr>
      <w:r w:rsidRPr="00C81D35">
        <w:rPr>
          <w:lang w:val="en-GB"/>
        </w:rPr>
        <w:t>Each Peer implements the Darwinet Domain services as a local stack.</w:t>
      </w:r>
    </w:p>
    <w:p w:rsidR="00802EFB" w:rsidRPr="00C81D35" w:rsidRDefault="00802EFB" w:rsidP="00802EFB">
      <w:pPr>
        <w:pStyle w:val="BodyText"/>
        <w:rPr>
          <w:lang w:val="en-GB"/>
        </w:rPr>
      </w:pPr>
      <w:r w:rsidRPr="00C81D35">
        <w:rPr>
          <w:noProof/>
        </w:rPr>
        <mc:AlternateContent>
          <mc:Choice Requires="wpc">
            <w:drawing>
              <wp:inline distT="0" distB="0" distL="0" distR="0" wp14:anchorId="27AFFE1C" wp14:editId="25B4511D">
                <wp:extent cx="3129699" cy="2460396"/>
                <wp:effectExtent l="0" t="0" r="0" b="0"/>
                <wp:docPr id="224" name="Canvas 22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26" name="Text Box 226"/>
                        <wps:cNvSpPr txBox="1"/>
                        <wps:spPr>
                          <a:xfrm>
                            <a:off x="518825" y="1764027"/>
                            <a:ext cx="859154" cy="266064"/>
                          </a:xfrm>
                          <a:prstGeom prst="rect">
                            <a:avLst/>
                          </a:prstGeom>
                          <a:ln/>
                        </wps:spPr>
                        <wps:style>
                          <a:lnRef idx="1">
                            <a:schemeClr val="accent3"/>
                          </a:lnRef>
                          <a:fillRef idx="3">
                            <a:schemeClr val="accent3"/>
                          </a:fillRef>
                          <a:effectRef idx="2">
                            <a:schemeClr val="accent3"/>
                          </a:effectRef>
                          <a:fontRef idx="minor">
                            <a:schemeClr val="lt1"/>
                          </a:fontRef>
                        </wps:style>
                        <wps:txbx>
                          <w:txbxContent>
                            <w:p w:rsidR="00156228" w:rsidRDefault="00156228" w:rsidP="00802EFB">
                              <w:r>
                                <w:t>Peer services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29" name="Text Box 229"/>
                        <wps:cNvSpPr txBox="1"/>
                        <wps:spPr>
                          <a:xfrm>
                            <a:off x="447678" y="1527917"/>
                            <a:ext cx="1042669" cy="236219"/>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156228" w:rsidRDefault="00156228" w:rsidP="00802EFB">
                              <w:r>
                                <w:t>Domain services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1" name="Text Box 231"/>
                        <wps:cNvSpPr txBox="1"/>
                        <wps:spPr>
                          <a:xfrm>
                            <a:off x="466947" y="2038825"/>
                            <a:ext cx="983615" cy="236855"/>
                          </a:xfrm>
                          <a:prstGeom prst="rect">
                            <a:avLst/>
                          </a:prstGeom>
                          <a:ln/>
                        </wps:spPr>
                        <wps:style>
                          <a:lnRef idx="0">
                            <a:schemeClr val="dk1"/>
                          </a:lnRef>
                          <a:fillRef idx="3">
                            <a:schemeClr val="dk1"/>
                          </a:fillRef>
                          <a:effectRef idx="3">
                            <a:schemeClr val="dk1"/>
                          </a:effectRef>
                          <a:fontRef idx="minor">
                            <a:schemeClr val="lt1"/>
                          </a:fontRef>
                        </wps:style>
                        <wps:txbx>
                          <w:txbxContent>
                            <w:p w:rsidR="00156228" w:rsidRDefault="00156228" w:rsidP="00802EFB">
                              <w:r>
                                <w:t>Device services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2" name="Text Box 232"/>
                        <wps:cNvSpPr txBox="1"/>
                        <wps:spPr>
                          <a:xfrm>
                            <a:off x="510212" y="1264863"/>
                            <a:ext cx="908684" cy="274319"/>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156228" w:rsidRDefault="00156228" w:rsidP="00802EFB">
                              <w:r>
                                <w:t>View services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3" name="Text Box 233"/>
                        <wps:cNvSpPr txBox="1"/>
                        <wps:spPr>
                          <a:xfrm>
                            <a:off x="379166" y="216487"/>
                            <a:ext cx="1296669" cy="404753"/>
                          </a:xfrm>
                          <a:prstGeom prst="rect">
                            <a:avLst/>
                          </a:prstGeom>
                          <a:ln/>
                        </wps:spPr>
                        <wps:style>
                          <a:lnRef idx="1">
                            <a:schemeClr val="accent2"/>
                          </a:lnRef>
                          <a:fillRef idx="2">
                            <a:schemeClr val="accent2"/>
                          </a:fillRef>
                          <a:effectRef idx="1">
                            <a:schemeClr val="accent2"/>
                          </a:effectRef>
                          <a:fontRef idx="minor">
                            <a:schemeClr val="dk1"/>
                          </a:fontRef>
                        </wps:style>
                        <wps:txbx>
                          <w:txbxContent>
                            <w:p w:rsidR="00156228" w:rsidRDefault="00156228" w:rsidP="00802EFB">
                              <w:r>
                                <w:t>Darwinet 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wpg:cNvPr id="237" name="Group 237"/>
                        <wpg:cNvGrpSpPr/>
                        <wpg:grpSpPr>
                          <a:xfrm>
                            <a:off x="594019" y="879886"/>
                            <a:ext cx="178081" cy="358544"/>
                            <a:chOff x="1893065" y="442668"/>
                            <a:chExt cx="178081" cy="358544"/>
                          </a:xfrm>
                        </wpg:grpSpPr>
                        <wps:wsp>
                          <wps:cNvPr id="234" name="Oval 234"/>
                          <wps:cNvSpPr/>
                          <wps:spPr>
                            <a:xfrm>
                              <a:off x="1893065" y="442668"/>
                              <a:ext cx="178081" cy="17950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 name="Straight Connector 236"/>
                          <wps:cNvCnPr>
                            <a:stCxn id="234" idx="4"/>
                          </wps:cNvCnPr>
                          <wps:spPr>
                            <a:xfrm flipH="1">
                              <a:off x="1981964" y="622169"/>
                              <a:ext cx="142" cy="179043"/>
                            </a:xfrm>
                            <a:prstGeom prst="line">
                              <a:avLst/>
                            </a:prstGeom>
                          </wps:spPr>
                          <wps:style>
                            <a:lnRef idx="1">
                              <a:schemeClr val="accent1"/>
                            </a:lnRef>
                            <a:fillRef idx="0">
                              <a:schemeClr val="accent1"/>
                            </a:fillRef>
                            <a:effectRef idx="0">
                              <a:schemeClr val="accent1"/>
                            </a:effectRef>
                            <a:fontRef idx="minor">
                              <a:schemeClr val="tx1"/>
                            </a:fontRef>
                          </wps:style>
                          <wps:bodyPr/>
                        </wps:wsp>
                      </wpg:wgp>
                      <wpg:wgp>
                        <wpg:cNvPr id="239" name="Group 239"/>
                        <wpg:cNvGrpSpPr/>
                        <wpg:grpSpPr>
                          <a:xfrm>
                            <a:off x="1163970" y="898757"/>
                            <a:ext cx="177800" cy="358141"/>
                            <a:chOff x="0" y="0"/>
                            <a:chExt cx="178081" cy="358544"/>
                          </a:xfrm>
                        </wpg:grpSpPr>
                        <wps:wsp>
                          <wps:cNvPr id="240" name="Oval 240"/>
                          <wps:cNvSpPr/>
                          <wps:spPr>
                            <a:xfrm>
                              <a:off x="0" y="0"/>
                              <a:ext cx="178081" cy="17950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6228" w:rsidRDefault="00156228" w:rsidP="00802EFB"/>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1" name="Straight Connector 241"/>
                          <wps:cNvCnPr/>
                          <wps:spPr>
                            <a:xfrm flipH="1">
                              <a:off x="88899" y="179501"/>
                              <a:ext cx="142" cy="179043"/>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242" name="Flowchart: Magnetic Disk 242"/>
                        <wps:cNvSpPr/>
                        <wps:spPr>
                          <a:xfrm>
                            <a:off x="1932495" y="999242"/>
                            <a:ext cx="235670" cy="452486"/>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Text Box 243"/>
                        <wps:cNvSpPr txBox="1"/>
                        <wps:spPr>
                          <a:xfrm>
                            <a:off x="136977" y="879801"/>
                            <a:ext cx="429260" cy="2549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r>
                                <w:t>Data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45" name="Text Box 245"/>
                        <wps:cNvSpPr txBox="1"/>
                        <wps:spPr>
                          <a:xfrm>
                            <a:off x="1475584" y="879716"/>
                            <a:ext cx="387350" cy="2548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r>
                                <w:t>File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46" name="Straight Arrow Connector 246"/>
                        <wps:cNvCnPr>
                          <a:stCxn id="232" idx="3"/>
                        </wps:cNvCnPr>
                        <wps:spPr>
                          <a:xfrm flipV="1">
                            <a:off x="1434840" y="1264863"/>
                            <a:ext cx="497396" cy="137249"/>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247" name="Text Box 247"/>
                        <wps:cNvSpPr txBox="1"/>
                        <wps:spPr>
                          <a:xfrm>
                            <a:off x="2440888" y="366709"/>
                            <a:ext cx="321166" cy="1908810"/>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156228" w:rsidRDefault="00156228" w:rsidP="00802EFB">
                              <w:r>
                                <w:t>User</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224" o:spid="_x0000_s1566" editas="canvas" style="width:246.45pt;height:193.75pt;mso-position-horizontal-relative:char;mso-position-vertical-relative:line" coordsize="31292,24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">
                <v:shape id="_x0000_s1567" type="#_x0000_t75" style="position:absolute;width:31292;height:24599;visibility:visible;mso-wrap-style:square">
                  <v:fill o:detectmouseclick="t"/>
                  <v:path o:connecttype="none"/>
                </v:shape>
                <v:shape id="Text Box 226" o:spid="_x0000_s1568" type="#_x0000_t202" style="position:absolute;left:5188;top:17640;width:8591;height:26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yT4sQA&#10;AADcAAAADwAAAGRycy9kb3ducmV2LnhtbESP0WoCMRRE34X+Q7iFvmm2+6DbrVGksEWEgtV+wHVz&#10;u1m6uVmSVOPfN4LQx2FmzjDLdbKDOJMPvWMFz7MCBHHrdM+dgq9jM61AhIiscXBMCq4UYL16mCyx&#10;1u7Cn3Q+xE5kCIcaFZgYx1rK0BqyGGZuJM7et/MWY5a+k9rjJcPtIMuimEuLPecFgyO9GWp/Dr9W&#10;gR+bl/ddtf+IzVCZdHKLtN2clHp6TJtXEJFS/A/f21utoCzncDuTj4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ck+LEAAAA3AAAAA8AAAAAAAAAAAAAAAAAmAIAAGRycy9k&#10;b3ducmV2LnhtbFBLBQYAAAAABAAEAPUAAACJAw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156228" w:rsidRDefault="00156228" w:rsidP="00802EFB">
                        <w:r>
                          <w:t>Peer services</w:t>
                        </w:r>
                      </w:p>
                    </w:txbxContent>
                  </v:textbox>
                </v:shape>
                <v:shape id="Text Box 229" o:spid="_x0000_s1569" type="#_x0000_t202" style="position:absolute;left:4476;top:15279;width:10427;height:236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oNpcUA&#10;AADcAAAADwAAAGRycy9kb3ducmV2LnhtbESPX2vCMBTF3wW/Q7iCLzJTqwzXGUVFmSAydHvZ26W5&#10;a4rNTWmi1m+/CMIeD+fPjzNbtLYSV2p86VjBaJiAIM6dLrlQ8P21fZmC8AFZY+WYFNzJw2Le7cww&#10;0+7GR7qeQiHiCPsMFZgQ6kxKnxuy6IeuJo7er2sshiibQuoGb3HcVjJNkldpseRIMFjT2lB+Pl1s&#10;hIzGl0G7rcxk+rmRq4+fQ3HcH5Tq99rlO4hAbfgPP9s7rSBN3+BxJh4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eg2lxQAAANwAAAAPAAAAAAAAAAAAAAAAAJgCAABkcnMv&#10;ZG93bnJldi54bWxQSwUGAAAAAAQABAD1AAAAigMAAAAA&#10;" fillcolor="#fbcaa2 [1625]" strokecolor="#f68c36 [3049]">
                  <v:fill color2="#fdefe3 [505]" rotate="t" angle="180" colors="0 #ffbe86;22938f #ffd0aa;1 #ffebdb" focus="100%" type="gradient"/>
                  <v:shadow on="t" color="black" opacity="24903f" origin=",.5" offset="0,.55556mm"/>
                  <v:textbox>
                    <w:txbxContent>
                      <w:p w:rsidR="00156228" w:rsidRDefault="00156228" w:rsidP="00802EFB">
                        <w:r>
                          <w:t>Domain services</w:t>
                        </w:r>
                      </w:p>
                    </w:txbxContent>
                  </v:textbox>
                </v:shape>
                <v:shape id="Text Box 231" o:spid="_x0000_s1570" type="#_x0000_t202" style="position:absolute;left:4669;top:20388;width:9836;height:23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yfpcQA&#10;AADcAAAADwAAAGRycy9kb3ducmV2LnhtbESP0WrCQBRE3wv+w3IF3+rGWIqkrlIExbQPReMHXLLX&#10;bNrs3ZBdY/x7tyD4OMzMGWa5Hmwjeup87VjBbJqAIC6drrlScCq2rwsQPiBrbByTght5WK9GL0vM&#10;tLvygfpjqESEsM9QgQmhzaT0pSGLfupa4uidXWcxRNlVUnd4jXDbyDRJ3qXFmuOCwZY2hsq/48Uq&#10;yPNz+l3vdl+mKPZv8jfv53j4UWoyHj4/QAQawjP8aO+1gnQ+g/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sn6XEAAAA3AAAAA8AAAAAAAAAAAAAAAAAmAIAAGRycy9k&#10;b3ducmV2LnhtbFBLBQYAAAAABAAEAPUAAACJAwAAAAA=&#10;" fillcolor="black [1632]" stroked="f">
                  <v:fill color2="black [3008]" rotate="t" angle="180" focus="80%" type="gradient">
                    <o:fill v:ext="view" type="gradientUnscaled"/>
                  </v:fill>
                  <v:shadow on="t" color="black" opacity="22937f" origin=",.5" offset="0,.63889mm"/>
                  <v:textbox>
                    <w:txbxContent>
                      <w:p w:rsidR="00156228" w:rsidRDefault="00156228" w:rsidP="00802EFB">
                        <w:r>
                          <w:t>Device services</w:t>
                        </w:r>
                      </w:p>
                    </w:txbxContent>
                  </v:textbox>
                </v:shape>
                <v:shape id="Text Box 232" o:spid="_x0000_s1571" type="#_x0000_t202" style="position:absolute;left:5102;top:12648;width:9086;height:274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PWG8UA&#10;AADcAAAADwAAAGRycy9kb3ducmV2LnhtbESPT4vCMBTE78J+h/AW9qapLYh0jSILsoLuwX8L3p7N&#10;sy02L6WJtn57Iwgeh5n5DTOZdaYSN2pcaVnBcBCBIM6sLjlXsN8t+mMQziNrrCyTgjs5mE0/ehNM&#10;tW15Q7etz0WAsEtRQeF9nUrpsoIMuoGtiYN3to1BH2STS91gG+CmknEUjaTBksNCgTX9FJRdtlej&#10;4Df5O8anu1snh81h9X9ZL9rhqlLq67Obf4Pw1Pl3+NVeagVxEsPzTDgCcv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M9YbxQAAANwAAAAPAAAAAAAAAAAAAAAAAJgCAABkcnMv&#10;ZG93bnJldi54bWxQSwUGAAAAAAQABAD1AAAAigMAAAAA&#10;" fillcolor="#cdddac [1622]" strokecolor="#94b64e [3046]">
                  <v:fill color2="#f0f4e6 [502]" rotate="t" angle="180" colors="0 #dafda7;22938f #e4fdc2;1 #f5ffe6" focus="100%" type="gradient"/>
                  <v:shadow on="t" color="black" opacity="24903f" origin=",.5" offset="0,.55556mm"/>
                  <v:textbox>
                    <w:txbxContent>
                      <w:p w:rsidR="00156228" w:rsidRDefault="00156228" w:rsidP="00802EFB">
                        <w:r>
                          <w:t>View services</w:t>
                        </w:r>
                      </w:p>
                    </w:txbxContent>
                  </v:textbox>
                </v:shape>
                <v:shape id="Text Box 233" o:spid="_x0000_s1572" type="#_x0000_t202" style="position:absolute;left:3791;top:2164;width:12967;height:4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mVwMQA&#10;AADcAAAADwAAAGRycy9kb3ducmV2LnhtbESP0WqDQBRE3wv5h+UG+lLiWqUiNpsghdLmycbkAy7u&#10;rUrcu+JuE/37bqDQx2FmzjDb/WwGcaXJ9ZYVPEcxCOLG6p5bBefT+yYH4TyyxsEyKVjIwX63ethi&#10;oe2Nj3StfSsChF2BCjrvx0JK13Rk0EV2JA7et50M+iCnVuoJbwFuBpnEcSYN9hwWOhzpraPmUv8Y&#10;BUP1kSWLPl1KPB9eFv6iqsyflHpcz+UrCE+z/w//tT+1giRN4X4mHA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plcDEAAAA3AAAAA8AAAAAAAAAAAAAAAAAmAIAAGRycy9k&#10;b3ducmV2LnhtbFBLBQYAAAAABAAEAPUAAACJAwAAAAA=&#10;" fillcolor="#dfa7a6 [1621]" strokecolor="#bc4542 [3045]">
                  <v:fill color2="#f5e4e4 [501]" rotate="t" angle="180" colors="0 #ffa2a1;22938f #ffbebd;1 #ffe5e5" focus="100%" type="gradient"/>
                  <v:shadow on="t" color="black" opacity="24903f" origin=",.5" offset="0,.55556mm"/>
                  <v:textbox>
                    <w:txbxContent>
                      <w:p w:rsidR="00156228" w:rsidRDefault="00156228" w:rsidP="00802EFB">
                        <w:r>
                          <w:t>Darwinet Application</w:t>
                        </w:r>
                      </w:p>
                    </w:txbxContent>
                  </v:textbox>
                </v:shape>
                <v:group id="Group 237" o:spid="_x0000_s1573" style="position:absolute;left:5940;top:8798;width:1781;height:3586" coordorigin="18930,4426" coordsize="1780,3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WSp6cYAAADcAAAADwAAAGRycy9kb3ducmV2LnhtbESPT2vCQBTE7wW/w/IK&#10;vdXNH2wldQ0itngQoSqU3h7ZZxKSfRuy2yR++25B6HGYmd8wq3wyrRiod7VlBfE8AkFcWF1zqeBy&#10;fn9egnAeWWNrmRTcyEG+nj2sMNN25E8aTr4UAcIuQwWV910mpSsqMujmtiMO3tX2Bn2QfSl1j2OA&#10;m1YmUfQiDdYcFirsaFtR0Zx+jIKPEcdNGu+GQ3Pd3r7Pi+PXISalnh6nzRsIT5P/D9/be60gSV/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ZKnpxgAAANwA&#10;AAAPAAAAAAAAAAAAAAAAAKoCAABkcnMvZG93bnJldi54bWxQSwUGAAAAAAQABAD6AAAAnQMAAAAA&#10;">
                  <v:oval id="Oval 234" o:spid="_x0000_s1574" style="position:absolute;left:18930;top:4426;width:1781;height:17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juZccA&#10;AADcAAAADwAAAGRycy9kb3ducmV2LnhtbESPT2vCQBTE74LfYXmCF6mb2hJKdJVaUIR68C+tt0f2&#10;mQSzb9PsVmM/vSsUPA4z8xtmNGlMKc5Uu8Kygud+BII4tbrgTMFuO3t6A+E8ssbSMim4koPJuN0a&#10;YaLthdd03vhMBAi7BBXk3leJlC7NyaDr24o4eEdbG/RB1pnUNV4C3JRyEEWxNFhwWMixoo+c0tPm&#10;1yg4xLMpx6vPHi8rl073c/z7/vpRqttp3ocgPDX+Ef5vL7SCwcsr3M+EIyDH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6Y7mXHAAAA3AAAAA8AAAAAAAAAAAAAAAAAmAIAAGRy&#10;cy9kb3ducmV2LnhtbFBLBQYAAAAABAAEAPUAAACMAwAAAAA=&#10;" fillcolor="#4f81bd [3204]" strokecolor="#243f60 [1604]" strokeweight="2pt"/>
                  <v:line id="Straight Connector 236" o:spid="_x0000_s1575" style="position:absolute;flip:x;visibility:visible;mso-wrap-style:square" from="19819,6221" to="19821,8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yaMYAAADcAAAADwAAAGRycy9kb3ducmV2LnhtbESPT2vCQBTE7wW/w/KE3nSjFpXoKiJI&#10;g4W2/jl4fGSfSTD7Nma3JvXTuwWhx2FmfsPMl60pxY1qV1hWMOhHIIhTqwvOFBwPm94UhPPIGkvL&#10;pOCXHCwXnZc5xto2vKPb3mciQNjFqCD3voqldGlOBl3fVsTBO9vaoA+yzqSusQlwU8phFI2lwYLD&#10;Qo4VrXNKL/sfoyBJeLu98+brNPi+vvtR8fH51kyUeu22qxkIT63/Dz/biVYwHI3h70w4AnL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xMmjGAAAA3AAAAA8AAAAAAAAA&#10;AAAAAAAAoQIAAGRycy9kb3ducmV2LnhtbFBLBQYAAAAABAAEAPkAAACUAwAAAAA=&#10;" strokecolor="#4579b8 [3044]"/>
                </v:group>
                <v:group id="Group 239" o:spid="_x0000_s1576" style="position:absolute;left:11639;top:8987;width:1778;height:3581" coordsize="178081,3585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7eYAMYAAADcAAAADwAAAGRycy9kb3ducmV2LnhtbESPT2vCQBTE7wW/w/IK&#10;vdXNHyw1dQ0itngQoSqU3h7ZZxKSfRuy2yR++25B6HGYmd8wq3wyrRiod7VlBfE8AkFcWF1zqeBy&#10;fn9+BeE8ssbWMim4kYN8PXtYYabtyJ80nHwpAoRdhgoq77tMSldUZNDNbUccvKvtDfog+1LqHscA&#10;N61MouhFGqw5LFTY0baiojn9GAUfI46bNN4Nh+a6vX2fF8evQ0xKPT1OmzcQnib/H76391pBki7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Pt5gAxgAAANwA&#10;AAAPAAAAAAAAAAAAAAAAAKoCAABkcnMvZG93bnJldi54bWxQSwUGAAAAAAQABAD6AAAAnQMAAAAA&#10;">
                  <v:oval id="Oval 240" o:spid="_x0000_s1577" style="position:absolute;width:178081;height:1795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WbG8QA&#10;AADcAAAADwAAAGRycy9kb3ducmV2LnhtbERPy2rCQBTdC/7DcAU3ohOlBImOoRGUQruoL2x3l8xt&#10;EszciZmppv36zqLg8nDey7QztbhR6yrLCqaTCARxbnXFhYLjYTOeg3AeWWNtmRT8kIN01e8tMdH2&#10;zju67X0hQgi7BBWU3jeJlC4vyaCb2IY4cF+2NegDbAupW7yHcFPLWRTF0mDFoaHEhtYl5Zf9t1Hw&#10;GW8yjt9fR/zWuDw7bfH343xVajjonhcgPHX+If53v2gFs6cwP5w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lmxvEAAAA3AAAAA8AAAAAAAAAAAAAAAAAmAIAAGRycy9k&#10;b3ducmV2LnhtbFBLBQYAAAAABAAEAPUAAACJAwAAAAA=&#10;" fillcolor="#4f81bd [3204]" strokecolor="#243f60 [1604]" strokeweight="2pt">
                    <v:textbox>
                      <w:txbxContent>
                        <w:p w:rsidR="00156228" w:rsidRDefault="00156228" w:rsidP="00802EFB"/>
                      </w:txbxContent>
                    </v:textbox>
                  </v:oval>
                  <v:line id="Straight Connector 241" o:spid="_x0000_s1578" style="position:absolute;flip:x;visibility:visible;mso-wrap-style:square" from="88899,179501" to="89041,358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7ZYcYAAADcAAAADwAAAGRycy9kb3ducmV2LnhtbESPQWvCQBSE70L/w/IK3nQTFS2pq5SC&#10;GBSqtT30+Mi+JqHZtzG7muiv7wqCx2FmvmHmy85U4kyNKy0riIcRCOLM6pJzBd9fq8ELCOeRNVaW&#10;ScGFHCwXT705Jtq2/Enng89FgLBLUEHhfZ1I6bKCDLqhrYmD92sbgz7IJpe6wTbATSVHUTSVBksO&#10;CwXW9F5Q9nc4GQVpypvNlVe7n3h/XPtxuf2YtDOl+s/d2ysIT51/hO/tVCsYTWK4nQlHQC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Ae2WHGAAAA3AAAAA8AAAAAAAAA&#10;AAAAAAAAoQIAAGRycy9kb3ducmV2LnhtbFBLBQYAAAAABAAEAPkAAACUAwAAAAA=&#10;" strokecolor="#4579b8 [3044]"/>
                </v:group>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42" o:spid="_x0000_s1579" type="#_x0000_t132" style="position:absolute;left:19324;top:9992;width:2357;height:45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iir8UA&#10;AADcAAAADwAAAGRycy9kb3ducmV2LnhtbESP0WrCQBRE34X+w3ILvhTdNIjG1E0oSrUPhWrsB1yy&#10;t0lo9m7Ibk38e7dQ8HGYmTPMJh9NKy7Uu8aygud5BIK4tLrhSsHX+W2WgHAeWWNrmRRcyUGePUw2&#10;mGo78Ikuha9EgLBLUUHtfZdK6cqaDLq57YiD9217gz7IvpK6xyHATSvjKFpKgw2HhRo72tZU/hS/&#10;RkFiutVuWF7RPR32bq2PH59mlyg1fRxfX0B4Gv09/N9+1wriRQx/Z8IRk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KKKvxQAAANwAAAAPAAAAAAAAAAAAAAAAAJgCAABkcnMv&#10;ZG93bnJldi54bWxQSwUGAAAAAAQABAD1AAAAigMAAAAA&#10;" fillcolor="#4f81bd [3204]" strokecolor="#243f60 [1604]" strokeweight="2pt"/>
                <v:shape id="Text Box 243" o:spid="_x0000_s1580" type="#_x0000_t202" style="position:absolute;left:1369;top:8798;width:4293;height:25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iUXMYA&#10;AADcAAAADwAAAGRycy9kb3ducmV2LnhtbESPQWsCMRSE74L/ITyhF6lZbZGyNYoKLSLaUi3F42Pz&#10;ulncvCxJ1PXfG6HQ4zAz3zCTWWtrcSYfKscKhoMMBHHhdMWlgu/92+MLiBCRNdaOScGVAsym3c4E&#10;c+0u/EXnXSxFgnDIUYGJscmlDIUhi2HgGuLk/TpvMSbpS6k9XhLc1nKUZWNpseK0YLChpaHiuDtZ&#10;BUez7n9m79vFz3h19R/7kzv4zUGph147fwURqY3/4b/2SisYPT/B/Uw6An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ciUXMYAAADcAAAADwAAAAAAAAAAAAAAAACYAgAAZHJz&#10;L2Rvd25yZXYueG1sUEsFBgAAAAAEAAQA9QAAAIsDAAAAAA==&#10;" filled="f" stroked="f" strokeweight=".5pt">
                  <v:textbox>
                    <w:txbxContent>
                      <w:p w:rsidR="00156228" w:rsidRDefault="00156228" w:rsidP="00802EFB">
                        <w:r>
                          <w:t>Data</w:t>
                        </w:r>
                      </w:p>
                    </w:txbxContent>
                  </v:textbox>
                </v:shape>
                <v:shape id="Text Box 245" o:spid="_x0000_s1581" type="#_x0000_t202" style="position:absolute;left:14755;top:8797;width:3874;height:25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2ps8YA&#10;AADcAAAADwAAAGRycy9kb3ducmV2LnhtbESPQWsCMRSE74L/ITyhF6lZpZWyNYoKLSLaUi3F42Pz&#10;ulncvCxJ1PXfG6HQ4zAz3zCTWWtrcSYfKscKhoMMBHHhdMWlgu/92+MLiBCRNdaOScGVAsym3c4E&#10;c+0u/EXnXSxFgnDIUYGJscmlDIUhi2HgGuLk/TpvMSbpS6k9XhLc1nKUZWNpseK0YLChpaHiuDtZ&#10;BUez7n9m79vFz3h19R/7kzv4zUGph147fwURqY3/4b/2SisYPT3D/Uw6An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2ps8YAAADcAAAADwAAAAAAAAAAAAAAAACYAgAAZHJz&#10;L2Rvd25yZXYueG1sUEsFBgAAAAAEAAQA9QAAAIsDAAAAAA==&#10;" filled="f" stroked="f" strokeweight=".5pt">
                  <v:textbox>
                    <w:txbxContent>
                      <w:p w:rsidR="00156228" w:rsidRDefault="00156228" w:rsidP="00802EFB">
                        <w:r>
                          <w:t>File</w:t>
                        </w:r>
                      </w:p>
                    </w:txbxContent>
                  </v:textbox>
                </v:shape>
                <v:shape id="Straight Arrow Connector 246" o:spid="_x0000_s1582" type="#_x0000_t32" style="position:absolute;left:14348;top:12648;width:4974;height:137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LDDsUAAADcAAAADwAAAGRycy9kb3ducmV2LnhtbESPQWvCQBSE74L/YXmF3urGtAaJriIF&#10;oaWoNPXi7ZF9JrHZt2F31fTfu0LB4zAz3zDzZW9acSHnG8sKxqMEBHFpdcOVgv3P+mUKwgdkja1l&#10;UvBHHpaL4WCOubZX/qZLESoRIexzVFCH0OVS+rImg35kO+LoHa0zGKJ0ldQOrxFuWpkmSSYNNhwX&#10;auzovabytzgbBV+7sexOWbJx5+0kfS3Kz021Pij1/NSvZiAC9eER/m9/aAXpWwb3M/EIyM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TLDDsUAAADcAAAADwAAAAAAAAAA&#10;AAAAAAChAgAAZHJzL2Rvd25yZXYueG1sUEsFBgAAAAAEAAQA+QAAAJMDAAAAAA==&#10;" strokecolor="#4579b8 [3044]">
                  <v:stroke startarrow="open" endarrow="open"/>
                </v:shape>
                <v:shape id="Text Box 247" o:spid="_x0000_s1583" type="#_x0000_t202" style="position:absolute;left:24408;top:3667;width:3212;height:19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7uXsYA&#10;AADcAAAADwAAAGRycy9kb3ducmV2LnhtbESPQWvCQBSE70L/w/IKvYhuFLESXaWVCh6kaKrg8ZF9&#10;Jmmzb0N2jdFf7xYEj8PMfMPMFq0pRUO1KywrGPQjEMSp1QVnCvY/q94EhPPIGkvLpOBKDhbzl84M&#10;Y20vvKMm8ZkIEHYxKsi9r2IpXZqTQde3FXHwTrY26IOsM6lrvAS4KeUwisbSYMFhIceKljmlf8nZ&#10;KDg3n8fyaztanb5/b+4Qja+bLiVKvb22H1MQnlr/DD/aa61gOHqH/zPh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47uXsYAAADcAAAADwAAAAAAAAAAAAAAAACYAgAAZHJz&#10;L2Rvd25yZXYueG1sUEsFBgAAAAAEAAQA9QAAAIsDAAAAAA==&#10;" fillcolor="#cdddac [1622]" strokecolor="#94b64e [3046]">
                  <v:fill color2="#f0f4e6 [502]" rotate="t" angle="180" colors="0 #dafda7;22938f #e4fdc2;1 #f5ffe6" focus="100%" type="gradient"/>
                  <v:shadow on="t" color="black" opacity="24903f" origin=",.5" offset="0,.55556mm"/>
                  <v:textbox style="layout-flow:vertical">
                    <w:txbxContent>
                      <w:p w:rsidR="00156228" w:rsidRDefault="00156228" w:rsidP="00802EFB">
                        <w:r>
                          <w:t>User</w:t>
                        </w:r>
                      </w:p>
                    </w:txbxContent>
                  </v:textbox>
                </v:shape>
                <w10:anchorlock/>
              </v:group>
            </w:pict>
          </mc:Fallback>
        </mc:AlternateContent>
      </w:r>
    </w:p>
    <w:p w:rsidR="00303D05" w:rsidRPr="00C81D35" w:rsidRDefault="00303D05" w:rsidP="00802EFB">
      <w:pPr>
        <w:pStyle w:val="BodyText"/>
        <w:rPr>
          <w:lang w:val="en-GB"/>
        </w:rPr>
      </w:pPr>
      <w:r w:rsidRPr="00C81D35">
        <w:rPr>
          <w:lang w:val="en-GB"/>
        </w:rPr>
        <w:t>Each</w:t>
      </w:r>
      <w:r w:rsidR="004D5EA3" w:rsidRPr="00C81D35">
        <w:rPr>
          <w:lang w:val="en-GB"/>
        </w:rPr>
        <w:t xml:space="preserve"> layer maintains a subset of states.</w:t>
      </w:r>
    </w:p>
    <w:p w:rsidR="00802EFB" w:rsidRPr="00C81D35" w:rsidRDefault="00802EFB" w:rsidP="00802EFB">
      <w:pPr>
        <w:pStyle w:val="BodyText"/>
        <w:rPr>
          <w:lang w:val="en-GB"/>
        </w:rPr>
      </w:pPr>
      <w:r w:rsidRPr="00C81D35">
        <w:rPr>
          <w:noProof/>
        </w:rPr>
        <w:lastRenderedPageBreak/>
        <mc:AlternateContent>
          <mc:Choice Requires="wpc">
            <w:drawing>
              <wp:inline distT="0" distB="0" distL="0" distR="0" wp14:anchorId="11989BD1" wp14:editId="269E6DB1">
                <wp:extent cx="3130475" cy="3763832"/>
                <wp:effectExtent l="0" t="0" r="13335" b="8255"/>
                <wp:docPr id="353" name="Canvas 35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38" name="Text Box 238"/>
                        <wps:cNvSpPr txBox="1"/>
                        <wps:spPr>
                          <a:xfrm>
                            <a:off x="392368" y="1617573"/>
                            <a:ext cx="981669" cy="266064"/>
                          </a:xfrm>
                          <a:prstGeom prst="rect">
                            <a:avLst/>
                          </a:prstGeom>
                          <a:ln/>
                        </wps:spPr>
                        <wps:style>
                          <a:lnRef idx="1">
                            <a:schemeClr val="accent3"/>
                          </a:lnRef>
                          <a:fillRef idx="3">
                            <a:schemeClr val="accent3"/>
                          </a:fillRef>
                          <a:effectRef idx="2">
                            <a:schemeClr val="accent3"/>
                          </a:effectRef>
                          <a:fontRef idx="minor">
                            <a:schemeClr val="lt1"/>
                          </a:fontRef>
                        </wps:style>
                        <wps:txbx>
                          <w:txbxContent>
                            <w:p w:rsidR="00156228" w:rsidRDefault="00156228" w:rsidP="00802EFB">
                              <w:r>
                                <w:t>Peer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6" name="Text Box 256"/>
                        <wps:cNvSpPr txBox="1"/>
                        <wps:spPr>
                          <a:xfrm>
                            <a:off x="381126" y="1120417"/>
                            <a:ext cx="1004673" cy="236219"/>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156228" w:rsidRDefault="00156228" w:rsidP="00802EFB">
                              <w:r>
                                <w:t>Domain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5" name="Text Box 265"/>
                        <wps:cNvSpPr txBox="1"/>
                        <wps:spPr>
                          <a:xfrm>
                            <a:off x="375598" y="3419163"/>
                            <a:ext cx="1007140" cy="236855"/>
                          </a:xfrm>
                          <a:prstGeom prst="rect">
                            <a:avLst/>
                          </a:prstGeom>
                          <a:ln/>
                        </wps:spPr>
                        <wps:style>
                          <a:lnRef idx="0">
                            <a:schemeClr val="dk1"/>
                          </a:lnRef>
                          <a:fillRef idx="3">
                            <a:schemeClr val="dk1"/>
                          </a:fillRef>
                          <a:effectRef idx="3">
                            <a:schemeClr val="dk1"/>
                          </a:effectRef>
                          <a:fontRef idx="minor">
                            <a:schemeClr val="lt1"/>
                          </a:fontRef>
                        </wps:style>
                        <wps:txbx>
                          <w:txbxContent>
                            <w:p w:rsidR="00156228" w:rsidRDefault="00156228" w:rsidP="00802EFB">
                              <w:r>
                                <w:t>Device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 name="Text Box 110"/>
                        <wps:cNvSpPr txBox="1"/>
                        <wps:spPr>
                          <a:xfrm>
                            <a:off x="369217" y="607506"/>
                            <a:ext cx="1016582" cy="274319"/>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156228" w:rsidRDefault="00156228" w:rsidP="00802EFB">
                              <w:r>
                                <w:t>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 name="Text Box 112"/>
                        <wps:cNvSpPr txBox="1"/>
                        <wps:spPr>
                          <a:xfrm>
                            <a:off x="378707" y="147743"/>
                            <a:ext cx="1007092" cy="254634"/>
                          </a:xfrm>
                          <a:prstGeom prst="rect">
                            <a:avLst/>
                          </a:prstGeom>
                          <a:ln/>
                        </wps:spPr>
                        <wps:style>
                          <a:lnRef idx="1">
                            <a:schemeClr val="accent2"/>
                          </a:lnRef>
                          <a:fillRef idx="2">
                            <a:schemeClr val="accent2"/>
                          </a:fillRef>
                          <a:effectRef idx="1">
                            <a:schemeClr val="accent2"/>
                          </a:effectRef>
                          <a:fontRef idx="minor">
                            <a:schemeClr val="dk1"/>
                          </a:fontRef>
                        </wps:style>
                        <wps:txbx>
                          <w:txbxContent>
                            <w:p w:rsidR="00156228" w:rsidRDefault="00156228" w:rsidP="00802EFB">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7" name="Text Box 238"/>
                        <wps:cNvSpPr txBox="1"/>
                        <wps:spPr>
                          <a:xfrm>
                            <a:off x="392367" y="2384716"/>
                            <a:ext cx="1002616" cy="301098"/>
                          </a:xfrm>
                          <a:prstGeom prst="rect">
                            <a:avLst/>
                          </a:prstGeom>
                          <a:ln/>
                        </wps:spPr>
                        <wps:style>
                          <a:lnRef idx="1">
                            <a:schemeClr val="accent5"/>
                          </a:lnRef>
                          <a:fillRef idx="3">
                            <a:schemeClr val="accent5"/>
                          </a:fillRef>
                          <a:effectRef idx="2">
                            <a:schemeClr val="accent5"/>
                          </a:effectRef>
                          <a:fontRef idx="minor">
                            <a:schemeClr val="lt1"/>
                          </a:fontRef>
                        </wps:style>
                        <wps:txbx>
                          <w:txbxContent>
                            <w:p w:rsidR="00156228" w:rsidRPr="00C23116" w:rsidRDefault="00156228" w:rsidP="00802EFB">
                              <w:r>
                                <w:t>Environment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68" name="Text Box 368"/>
                        <wps:cNvSpPr txBox="1"/>
                        <wps:spPr>
                          <a:xfrm>
                            <a:off x="2130078" y="144013"/>
                            <a:ext cx="485149" cy="2300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r>
                                <w:t>Files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3" name="Text Box 373"/>
                        <wps:cNvSpPr txBox="1"/>
                        <wps:spPr>
                          <a:xfrm>
                            <a:off x="1744127" y="505004"/>
                            <a:ext cx="1389598" cy="45679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m:oMathPara>
                                <m:oMath>
                                  <m:r>
                                    <w:rPr>
                                      <w:rFonts w:ascii="Cambria Math" w:hAnsi="Cambria Math"/>
                                    </w:rPr>
                                    <m:t xml:space="preserve">MIV= </m:t>
                                  </m:r>
                                  <m:nary>
                                    <m:naryPr>
                                      <m:chr m:val="∑"/>
                                      <m:limLoc m:val="undOvr"/>
                                      <m:supHide m:val="1"/>
                                      <m:ctrlPr>
                                        <w:rPr>
                                          <w:rFonts w:ascii="Cambria Math" w:hAnsi="Cambria Math"/>
                                          <w:i/>
                                        </w:rPr>
                                      </m:ctrlPr>
                                    </m:naryPr>
                                    <m:sub>
                                      <m:r>
                                        <w:rPr>
                                          <w:rFonts w:ascii="Cambria Math" w:hAnsi="Cambria Math"/>
                                        </w:rPr>
                                        <m:t>history</m:t>
                                      </m:r>
                                    </m:sub>
                                    <m:sup/>
                                    <m:e>
                                      <m:r>
                                        <w:rPr>
                                          <w:rFonts w:ascii="Cambria Math" w:hAnsi="Cambria Math"/>
                                        </w:rPr>
                                        <m:t>∆MIV</m:t>
                                      </m:r>
                                    </m:e>
                                  </m:nary>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4" name="Straight Connector 374"/>
                        <wps:cNvCnPr>
                          <a:stCxn id="110" idx="3"/>
                          <a:endCxn id="368" idx="1"/>
                        </wps:cNvCnPr>
                        <wps:spPr>
                          <a:xfrm flipV="1">
                            <a:off x="1385799" y="259054"/>
                            <a:ext cx="744279" cy="48561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75" name="Straight Connector 375"/>
                        <wps:cNvCnPr>
                          <a:stCxn id="110" idx="3"/>
                          <a:endCxn id="373" idx="1"/>
                        </wps:cNvCnPr>
                        <wps:spPr>
                          <a:xfrm flipV="1">
                            <a:off x="1385799" y="733392"/>
                            <a:ext cx="358328" cy="1127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76" name="Text Box 376"/>
                        <wps:cNvSpPr txBox="1"/>
                        <wps:spPr>
                          <a:xfrm>
                            <a:off x="2134422" y="1177559"/>
                            <a:ext cx="586162" cy="2304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r>
                                <w:t>Peers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8" name="Text Box 378"/>
                        <wps:cNvSpPr txBox="1"/>
                        <wps:spPr>
                          <a:xfrm>
                            <a:off x="2134422" y="1482097"/>
                            <a:ext cx="848359" cy="2709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r>
                                <w:t>Users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9" name="Text Box 379"/>
                        <wps:cNvSpPr txBox="1"/>
                        <wps:spPr>
                          <a:xfrm>
                            <a:off x="2102332" y="1867870"/>
                            <a:ext cx="919480" cy="2868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r>
                                <w:t>Applications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0" name="Text Box 380"/>
                        <wps:cNvSpPr txBox="1"/>
                        <wps:spPr>
                          <a:xfrm>
                            <a:off x="2134422" y="2264401"/>
                            <a:ext cx="799913" cy="25905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5F1910" w:rsidP="00802EFB">
                              <m:oMathPara>
                                <m:oMath>
                                  <m:d>
                                    <m:dPr>
                                      <m:begChr m:val="{"/>
                                      <m:endChr m:val="}"/>
                                      <m:ctrlPr>
                                        <w:rPr>
                                          <w:rFonts w:ascii="Cambria Math" w:hAnsi="Cambria Math"/>
                                          <w:i/>
                                        </w:rPr>
                                      </m:ctrlPr>
                                    </m:dPr>
                                    <m:e>
                                      <m:r>
                                        <w:rPr>
                                          <w:rFonts w:ascii="Cambria Math" w:hAnsi="Cambria Math"/>
                                        </w:rPr>
                                        <m:t>∆MIV</m:t>
                                      </m:r>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1" name="Straight Connector 381"/>
                        <wps:cNvCnPr>
                          <a:stCxn id="256" idx="3"/>
                          <a:endCxn id="376" idx="1"/>
                        </wps:cNvCnPr>
                        <wps:spPr>
                          <a:xfrm>
                            <a:off x="1385799" y="1238527"/>
                            <a:ext cx="748623" cy="5427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2" name="Straight Connector 382"/>
                        <wps:cNvCnPr>
                          <a:stCxn id="256" idx="3"/>
                          <a:endCxn id="378" idx="1"/>
                        </wps:cNvCnPr>
                        <wps:spPr>
                          <a:xfrm>
                            <a:off x="1385799" y="1238527"/>
                            <a:ext cx="748623" cy="37904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3" name="Straight Connector 383"/>
                        <wps:cNvCnPr>
                          <a:stCxn id="256" idx="3"/>
                          <a:endCxn id="379" idx="1"/>
                        </wps:cNvCnPr>
                        <wps:spPr>
                          <a:xfrm>
                            <a:off x="1385799" y="1238527"/>
                            <a:ext cx="716533" cy="77277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4" name="Straight Connector 384"/>
                        <wps:cNvCnPr>
                          <a:stCxn id="256" idx="3"/>
                          <a:endCxn id="380" idx="1"/>
                        </wps:cNvCnPr>
                        <wps:spPr>
                          <a:xfrm>
                            <a:off x="1385799" y="1238527"/>
                            <a:ext cx="748623" cy="115540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5" name="Straight Connector 385"/>
                        <wps:cNvCnPr>
                          <a:stCxn id="112" idx="2"/>
                          <a:endCxn id="110" idx="0"/>
                        </wps:cNvCnPr>
                        <wps:spPr>
                          <a:xfrm flipH="1">
                            <a:off x="877508" y="402377"/>
                            <a:ext cx="4745" cy="20512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6" name="Straight Connector 386"/>
                        <wps:cNvCnPr>
                          <a:stCxn id="110" idx="2"/>
                          <a:endCxn id="256" idx="0"/>
                        </wps:cNvCnPr>
                        <wps:spPr>
                          <a:xfrm>
                            <a:off x="877508" y="881825"/>
                            <a:ext cx="5955" cy="23859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7" name="Straight Connector 387"/>
                        <wps:cNvCnPr>
                          <a:stCxn id="256" idx="2"/>
                          <a:endCxn id="238" idx="0"/>
                        </wps:cNvCnPr>
                        <wps:spPr>
                          <a:xfrm flipH="1">
                            <a:off x="883203" y="1356636"/>
                            <a:ext cx="260" cy="2609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8" name="Straight Connector 388"/>
                        <wps:cNvCnPr>
                          <a:stCxn id="238" idx="2"/>
                          <a:endCxn id="367" idx="0"/>
                        </wps:cNvCnPr>
                        <wps:spPr>
                          <a:xfrm>
                            <a:off x="883203" y="1883637"/>
                            <a:ext cx="10472" cy="50107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9" name="Straight Connector 389"/>
                        <wps:cNvCnPr>
                          <a:stCxn id="367" idx="2"/>
                          <a:endCxn id="265" idx="0"/>
                        </wps:cNvCnPr>
                        <wps:spPr>
                          <a:xfrm flipH="1">
                            <a:off x="879168" y="2685814"/>
                            <a:ext cx="14507" cy="733349"/>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353" o:spid="_x0000_s1584" editas="canvas" style="width:246.5pt;height:296.35pt;mso-position-horizontal-relative:char;mso-position-vertical-relative:line" coordsize="31299,37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">
                <v:shape id="_x0000_s1585" type="#_x0000_t75" style="position:absolute;width:31299;height:37636;visibility:visible;mso-wrap-style:square">
                  <v:fill o:detectmouseclick="t"/>
                  <v:path o:connecttype="none"/>
                </v:shape>
                <v:shape id="Text Box 238" o:spid="_x0000_s1586" type="#_x0000_t202" style="position:absolute;left:3923;top:16175;width:9817;height:26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04ksEA&#10;AADcAAAADwAAAGRycy9kb3ducmV2LnhtbERPz0vDMBS+C/4P4Q28ubQVhtSlY4wJIl5aB70+mmda&#10;2ryUJsvqf28Owo4f3+/9YbWTiLT4wbGCfJuBIO6cHtgouHy/P7+C8AFZ4+SYFPySh0P1+LDHUrsb&#10;1xSbYEQKYV+igj6EuZTSdz1Z9Fs3Eyfuxy0WQ4KLkXrBWwq3kyyybCctDpwaepzp1FM3NlerwNTX&#10;Ip7nGNvx1NL5y+SfdZMr9bRZj28gAq3hLv53f2gFxUtam86kIyC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6tOJLBAAAA3AAAAA8AAAAAAAAAAAAAAAAAmAIAAGRycy9kb3du&#10;cmV2LnhtbFBLBQYAAAAABAAEAPUAAACGAw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156228" w:rsidRDefault="00156228" w:rsidP="00802EFB">
                        <w:r>
                          <w:t>Peer</w:t>
                        </w:r>
                      </w:p>
                    </w:txbxContent>
                  </v:textbox>
                </v:shape>
                <v:shape id="Text Box 256" o:spid="_x0000_s1587" type="#_x0000_t202" style="position:absolute;left:3811;top:11204;width:10046;height:2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1imsMA&#10;AADcAAAADwAAAGRycy9kb3ducmV2LnhtbESPQWsCMRSE74X+h/AK3mq2iy5laxRbEDwV1F56e928&#10;bpZuXrbJq27/vREEj8PMfMMsVqPv1ZFi6gIbeJoWoIibYDtuDXwcNo/PoJIgW+wDk4F/SrBa3t8t&#10;sLbhxDs67qVVGcKpRgNOZKi1To0jj2kaBuLsfYfoUbKMrbYRTxnue10WRaU9dpwXHA705qj52f95&#10;AzOk98HK7/ozuLL6OrzGzVaiMZOHcf0CSmiUW/ja3loD5byCy5l8BPTyD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1imsMAAADc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w:txbxContent>
                      <w:p w:rsidR="00156228" w:rsidRDefault="00156228" w:rsidP="00802EFB">
                        <w:r>
                          <w:t>Domain</w:t>
                        </w:r>
                      </w:p>
                    </w:txbxContent>
                  </v:textbox>
                </v:shape>
                <v:shape id="Text Box 265" o:spid="_x0000_s1588" type="#_x0000_t202" style="position:absolute;left:3755;top:34191;width:10072;height:2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wp1cYA&#10;AADcAAAADwAAAGRycy9kb3ducmV2LnhtbESPT2vCQBTE74LfYXlCb2aj0FRTNyKFlvZQ8B94fWRf&#10;k5js25jdmtRP3y0UPA4z8xtmtR5MI67UucqyglkUgyDOra64UHA8vE4XIJxH1thYJgU/5GCdjUcr&#10;TLXteUfXvS9EgLBLUUHpfZtK6fKSDLrItsTB+7KdQR9kV0jdYR/gppHzOE6kwYrDQoktvZSU1/tv&#10;o+AsP26fT2+npHHx7ezqS7+9LLdKPUyGzTMIT4O/h//b71rBPHmEvzPhCMj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wp1cYAAADcAAAADwAAAAAAAAAAAAAAAACYAgAAZHJz&#10;L2Rvd25yZXYueG1sUEsFBgAAAAAEAAQA9QAAAIsDAAAAAA==&#10;" fillcolor="black [1632]" stroked="f">
                  <v:fill color2="black [3008]" rotate="t" angle="180" focus="80%" type="gradient">
                    <o:fill v:ext="view" type="gradientUnscaled"/>
                  </v:fill>
                  <v:shadow on="t" color="black" opacity="22937f" origin=",.5" offset="0,.63889mm"/>
                  <v:textbox>
                    <w:txbxContent>
                      <w:p w:rsidR="00156228" w:rsidRDefault="00156228" w:rsidP="00802EFB">
                        <w:r>
                          <w:t>Device</w:t>
                        </w:r>
                      </w:p>
                    </w:txbxContent>
                  </v:textbox>
                </v:shape>
                <v:shape id="Text Box 110" o:spid="_x0000_s1589" type="#_x0000_t202" style="position:absolute;left:3692;top:6075;width:10165;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UvrMMA&#10;AADcAAAADwAAAGRycy9kb3ducmV2LnhtbESPwW7CQAxE70j9h5UrcYNNOABKWRCiVCoHDkA+wGTd&#10;JCLrjbJbCHw9PiBxszXjmefFqneNulIXas8G0nECirjwtubSQH76Gc1BhYhssfFMBu4UYLX8GCww&#10;s/7GB7oeY6kkhEOGBqoY20zrUFTkMIx9Syzan+8cRlm7UtsObxLuGj1Jkql2WLM0VNjSpqLicvx3&#10;BnbTPI2P/Xmy4Zm+l9/brcspN2b42a+/QEXq49v8uv61gp8KvjwjE+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DUvrMMAAADcAAAADwAAAAAAAAAAAAAAAACYAgAAZHJzL2Rv&#10;d25yZXYueG1sUEsFBgAAAAAEAAQA9QAAAIgDAAAAAA==&#10;" fillcolor="#cdddac [1622]" strokecolor="#94b64e [3046]">
                  <v:fill color2="#f0f4e6 [502]" rotate="t" angle="180" colors="0 #dafda7;22938f #e4fdc2;1 #f5ffe6" focus="100%" type="gradient"/>
                  <v:shadow on="t" color="black" opacity="24903f" origin=",.5" offset="0,.55556mm"/>
                  <v:textbox>
                    <w:txbxContent>
                      <w:p w:rsidR="00156228" w:rsidRDefault="00156228" w:rsidP="00802EFB">
                        <w:r>
                          <w:t>View</w:t>
                        </w:r>
                      </w:p>
                    </w:txbxContent>
                  </v:textbox>
                </v:shape>
                <v:shape id="Text Box 112" o:spid="_x0000_s1590" type="#_x0000_t202" style="position:absolute;left:3787;top:1477;width:10070;height:2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0YX8QA&#10;AADcAAAADwAAAGRycy9kb3ducmV2LnhtbERPTWvCQBC9F/wPyxS81U2kSJu6ShGUYkghUQ/eptlp&#10;EpqdDdnVxH/vFgq9zeN9znI9mlZcqXeNZQXxLAJBXFrdcKXgeNg+vYBwHllja5kU3MjBejV5WGKi&#10;7cA5XQtfiRDCLkEFtfddIqUrazLoZrYjDty37Q36APtK6h6HEG5aOY+ihTTYcGiosaNNTeVPcTEK&#10;PlNz4jx6ft2d7X6RxV9679JMqenj+P4GwtPo/8V/7g8d5sdz+H0mXC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NGF/EAAAA3AAAAA8AAAAAAAAAAAAAAAAAmAIAAGRycy9k&#10;b3ducmV2LnhtbFBLBQYAAAAABAAEAPUAAACJAwAAAAA=&#10;" fillcolor="#dfa7a6 [1621]" strokecolor="#bc4542 [3045]">
                  <v:fill color2="#f5e4e4 [501]" rotate="t" angle="180" colors="0 #ffa2a1;22938f #ffbebd;1 #ffe5e5" focus="100%" type="gradient"/>
                  <v:shadow on="t" color="black" opacity="24903f" origin=",.5" offset="0,.55556mm"/>
                  <v:textbox>
                    <w:txbxContent>
                      <w:p w:rsidR="00156228" w:rsidRDefault="00156228" w:rsidP="00802EFB">
                        <w:r>
                          <w:t>Application</w:t>
                        </w:r>
                      </w:p>
                    </w:txbxContent>
                  </v:textbox>
                </v:shape>
                <v:shape id="Text Box 238" o:spid="_x0000_s1591" type="#_x0000_t202" style="position:absolute;left:3923;top:23847;width:10026;height:30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wtscA&#10;AADcAAAADwAAAGRycy9kb3ducmV2LnhtbESPQWvCQBSE74X+h+UVvIhuqmJr6ioSKHgpVK2N3p7Z&#10;1yQ0+zZk1xj/fVcQehxm5htmvuxMJVpqXGlZwfMwAkGcWV1yruBr9z54BeE8ssbKMim4koPl4vFh&#10;jrG2F95Qu/W5CBB2MSoovK9jKV1WkEE3tDVx8H5sY9AH2eRSN3gJcFPJURRNpcGSw0KBNSUFZb/b&#10;s1Gwb/vJN0/az9No9qEPXZqM0+NVqd5Tt3oD4anz/+F7e60VjKcvcDsTjoB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P8LbHAAAA3AAAAA8AAAAAAAAAAAAAAAAAmAIAAGRy&#10;cy9kb3ducmV2LnhtbFBLBQYAAAAABAAEAPUAAACMAw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156228" w:rsidRPr="00C23116" w:rsidRDefault="00156228" w:rsidP="00802EFB">
                        <w:r>
                          <w:t>Environment</w:t>
                        </w:r>
                      </w:p>
                    </w:txbxContent>
                  </v:textbox>
                </v:shape>
                <v:shape id="Text Box 368" o:spid="_x0000_s1592" type="#_x0000_t202" style="position:absolute;left:21300;top:1440;width:4852;height:23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oIFsAA&#10;AADcAAAADwAAAGRycy9kb3ducmV2LnhtbERPTWsCMRC9F/ofwhS81WwryHZrFFu0CJ7U0vOwGZPg&#10;ZrIkcd3+e3Mo9Ph434vV6DsxUEwusIKXaQWCuA3asVHwfdo+1yBSRtbYBSYFv5RgtXx8WGCjw40P&#10;NByzESWEU4MKbM59I2VqLXlM09ATF+4cosdcYDRSR7yVcN/J16qaS4+OS4PFnj4ttZfj1SvYfJg3&#10;09YY7abWzg3jz3lvvpSaPI3rdxCZxvwv/nPvtILZvKwtZ8oRkMs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WoIFsAAAADcAAAADwAAAAAAAAAAAAAAAACYAgAAZHJzL2Rvd25y&#10;ZXYueG1sUEsFBgAAAAAEAAQA9QAAAIUDAAAAAA==&#10;" fillcolor="white [3201]" strokeweight=".5pt">
                  <v:textbox>
                    <w:txbxContent>
                      <w:p w:rsidR="00156228" w:rsidRDefault="00156228" w:rsidP="00802EFB">
                        <w:r>
                          <w:t>Files</w:t>
                        </w:r>
                      </w:p>
                    </w:txbxContent>
                  </v:textbox>
                </v:shape>
                <v:shape id="Text Box 373" o:spid="_x0000_s1593" type="#_x0000_t202" style="position:absolute;left:17441;top:5050;width:13896;height:4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cMusMA&#10;AADcAAAADwAAAGRycy9kb3ducmV2LnhtbESPQUsDMRSE74L/ITzBm81qoV3XpkWllkJPreL5sXlN&#10;gpuXJYnb7b9vCoLHYWa+YRar0XdioJhcYAWPkwoEcRu0Y6Pg6/PjoQaRMrLGLjApOFOC1fL2ZoGN&#10;Dife03DIRhQIpwYV2Jz7RsrUWvKYJqEnLt4xRI+5yGikjngqcN/Jp6qaSY+Oy4LFnt4ttT+HX69g&#10;/WaeTVtjtOtaOzeM38ed2Sh1fze+voDINOb/8F97qxVM51O4nilHQC4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hcMusMAAADcAAAADwAAAAAAAAAAAAAAAACYAgAAZHJzL2Rv&#10;d25yZXYueG1sUEsFBgAAAAAEAAQA9QAAAIgDAAAAAA==&#10;" fillcolor="white [3201]" strokeweight=".5pt">
                  <v:textbox>
                    <w:txbxContent>
                      <w:p w:rsidR="00156228" w:rsidRDefault="00156228" w:rsidP="00802EFB">
                        <m:oMathPara>
                          <m:oMath>
                            <m:r>
                              <w:rPr>
                                <w:rFonts w:ascii="Cambria Math" w:hAnsi="Cambria Math"/>
                              </w:rPr>
                              <m:t xml:space="preserve">MIV= </m:t>
                            </m:r>
                            <m:nary>
                              <m:naryPr>
                                <m:chr m:val="∑"/>
                                <m:limLoc m:val="undOvr"/>
                                <m:supHide m:val="1"/>
                                <m:ctrlPr>
                                  <w:rPr>
                                    <w:rFonts w:ascii="Cambria Math" w:hAnsi="Cambria Math"/>
                                    <w:i/>
                                  </w:rPr>
                                </m:ctrlPr>
                              </m:naryPr>
                              <m:sub>
                                <m:r>
                                  <w:rPr>
                                    <w:rFonts w:ascii="Cambria Math" w:hAnsi="Cambria Math"/>
                                  </w:rPr>
                                  <m:t>history</m:t>
                                </m:r>
                              </m:sub>
                              <m:sup/>
                              <m:e>
                                <m:r>
                                  <w:rPr>
                                    <w:rFonts w:ascii="Cambria Math" w:hAnsi="Cambria Math"/>
                                  </w:rPr>
                                  <m:t>∆MIV</m:t>
                                </m:r>
                              </m:e>
                            </m:nary>
                          </m:oMath>
                        </m:oMathPara>
                      </w:p>
                    </w:txbxContent>
                  </v:textbox>
                </v:shape>
                <v:line id="Straight Connector 374" o:spid="_x0000_s1594" style="position:absolute;flip:y;visibility:visible;mso-wrap-style:square" from="13857,2590" to="21300,7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S/2ccAAADcAAAADwAAAGRycy9kb3ducmV2LnhtbESPT2vCQBTE70K/w/IKvenGP9SSZiNF&#10;EIOCttaDx0f2NQnNvo3ZrYn99F2h4HGYmd8wyaI3tbhQ6yrLCsajCARxbnXFhYLj52r4AsJ5ZI21&#10;ZVJwJQeL9GGQYKxtxx90OfhCBAi7GBWU3jexlC4vyaAb2YY4eF+2NeiDbAupW+wC3NRyEkXP0mDF&#10;YaHEhpYl5d+HH6Mgy3iz+eXV/jR+P6/9tNruZt1cqafH/u0VhKfe38P/7UwrmM5ncDsTjoBM/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45L/ZxwAAANwAAAAPAAAAAAAA&#10;AAAAAAAAAKECAABkcnMvZG93bnJldi54bWxQSwUGAAAAAAQABAD5AAAAlQMAAAAA&#10;" strokecolor="#4579b8 [3044]"/>
                <v:line id="Straight Connector 375" o:spid="_x0000_s1595" style="position:absolute;flip:y;visibility:visible;mso-wrap-style:square" from="13857,7333" to="17441,7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6gaQscAAADcAAAADwAAAGRycy9kb3ducmV2LnhtbESPT2vCQBTE70K/w/IK3nRjrUaiq5SC&#10;GBT6R3vo8ZF9JqHZtzG7mrSfvisIHoeZ+Q2zWHWmEhdqXGlZwWgYgSDOrC45V/B1WA9mIJxH1lhZ&#10;JgW/5GC1fOgtMNG25U+67H0uAoRdggoK7+tESpcVZNANbU0cvKNtDPogm1zqBtsAN5V8iqKpNFhy&#10;WCiwpteCsp/92ShIU95u/3j9/j36OG38uNy9PbexUv3H7mUOwlPn7+FbO9UKxvEErmfCEZDL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qBpCxwAAANwAAAAPAAAAAAAA&#10;AAAAAAAAAKECAABkcnMvZG93bnJldi54bWxQSwUGAAAAAAQABAD5AAAAlQMAAAAA&#10;" strokecolor="#4579b8 [3044]"/>
                <v:shape id="Text Box 376" o:spid="_x0000_s1596" type="#_x0000_t202" style="position:absolute;left:21344;top:11775;width:5861;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CvIsMA&#10;AADcAAAADwAAAGRycy9kb3ducmV2LnhtbESPQUsDMRSE74L/ITzBm81aoa5r02KlLYKnVvH82Lwm&#10;wc3LksTt9t83QqHHYWa+YebL0XdioJhcYAWPkwoEcRu0Y6Pg+2vzUINIGVljF5gUnCjBcnF7M8dG&#10;hyPvaNhnIwqEU4MKbM59I2VqLXlMk9ATF+8QosdcZDRSRzwWuO/ktKpm0qPjsmCxp3dL7e/+zytY&#10;r8yLaWuMdl1r54bx5/Bptkrd341vryAyjfkavrQ/tIKn5xn8nylHQC7O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mCvIsMAAADcAAAADwAAAAAAAAAAAAAAAACYAgAAZHJzL2Rv&#10;d25yZXYueG1sUEsFBgAAAAAEAAQA9QAAAIgDAAAAAA==&#10;" fillcolor="white [3201]" strokeweight=".5pt">
                  <v:textbox>
                    <w:txbxContent>
                      <w:p w:rsidR="00156228" w:rsidRDefault="00156228" w:rsidP="00802EFB">
                        <w:r>
                          <w:t>Peers</w:t>
                        </w:r>
                      </w:p>
                    </w:txbxContent>
                  </v:textbox>
                </v:shape>
                <v:shape id="Text Box 378" o:spid="_x0000_s1597" type="#_x0000_t202" style="position:absolute;left:21344;top:14820;width:8483;height:27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Oey8AA&#10;AADcAAAADwAAAGRycy9kb3ducmV2LnhtbERPTWsCMRC9F/ofwhS81WwrtNvVKK1YEXrSlp6HzZgE&#10;N5Mliev235tDwePjfS9Wo+/EQDG5wAqephUI4jZox0bBz/fnYw0iZWSNXWBS8EcJVsv7uwU2Olx4&#10;T8MhG1FCODWowObcN1Km1pLHNA09ceGOIXrMBUYjdcRLCfedfK6qF+nRcWmw2NPaUns6nL2CzYd5&#10;M22N0W5q7dww/h6/zFapycP4PgeRacw38b97pxXMXsvacqYcAbm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LOey8AAAADcAAAADwAAAAAAAAAAAAAAAACYAgAAZHJzL2Rvd25y&#10;ZXYueG1sUEsFBgAAAAAEAAQA9QAAAIUDAAAAAA==&#10;" fillcolor="white [3201]" strokeweight=".5pt">
                  <v:textbox>
                    <w:txbxContent>
                      <w:p w:rsidR="00156228" w:rsidRDefault="00156228" w:rsidP="00802EFB">
                        <w:r>
                          <w:t>Users</w:t>
                        </w:r>
                      </w:p>
                    </w:txbxContent>
                  </v:textbox>
                </v:shape>
                <v:shape id="Text Box 379" o:spid="_x0000_s1598" type="#_x0000_t202" style="position:absolute;left:21023;top:18678;width:9195;height:28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7UMMA&#10;AADcAAAADwAAAGRycy9kb3ducmV2LnhtbESPQUsDMRSE74L/ITzBm81aod2uTYuWWgo9tYrnx+Y1&#10;CW5eliRu139vCoLHYWa+YZbr0XdioJhcYAWPkwoEcRu0Y6Pg4/3toQaRMrLGLjAp+KEE69XtzRIb&#10;HS58pOGUjSgQTg0qsDn3jZSpteQxTUJPXLxziB5zkdFIHfFS4L6T06qaSY+Oy4LFnjaW2q/Tt1ew&#10;fTUL09YY7bbWzg3j5/lgdkrd340vzyAyjfk//NfeawVP8wVcz5Qj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87UMMAAADcAAAADwAAAAAAAAAAAAAAAACYAgAAZHJzL2Rv&#10;d25yZXYueG1sUEsFBgAAAAAEAAQA9QAAAIgDAAAAAA==&#10;" fillcolor="white [3201]" strokeweight=".5pt">
                  <v:textbox>
                    <w:txbxContent>
                      <w:p w:rsidR="00156228" w:rsidRDefault="00156228" w:rsidP="00802EFB">
                        <w:r>
                          <w:t>Applications</w:t>
                        </w:r>
                      </w:p>
                    </w:txbxContent>
                  </v:textbox>
                </v:shape>
                <v:shape id="Text Box 380" o:spid="_x0000_s1599" type="#_x0000_t202" style="position:absolute;left:21344;top:22644;width:7999;height: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Di6r8A&#10;AADcAAAADwAAAGRycy9kb3ducmV2LnhtbERPTWsCMRC9F/ofwhR6q9kqlO3WKFVUCp60pedhMyah&#10;m8mSxHX7781B8Ph43/Pl6DsxUEwusILXSQWCuA3asVHw8719qUGkjKyxC0wK/inBcvH4MMdGhwsf&#10;aDhmI0oIpwYV2Jz7RsrUWvKYJqEnLtwpRI+5wGikjngp4b6T06p6kx4dlwaLPa0ttX/Hs1ewWZl3&#10;09YY7abWzg3j72lvdko9P42fHyAyjfkuvrm/tIJZXeaXM+UIyMUV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EOLqvwAAANwAAAAPAAAAAAAAAAAAAAAAAJgCAABkcnMvZG93bnJl&#10;di54bWxQSwUGAAAAAAQABAD1AAAAhAMAAAAA&#10;" fillcolor="white [3201]" strokeweight=".5pt">
                  <v:textbox>
                    <w:txbxContent>
                      <w:p w:rsidR="00156228" w:rsidRDefault="00156228" w:rsidP="00802EFB">
                        <m:oMathPara>
                          <m:oMath>
                            <m:d>
                              <m:dPr>
                                <m:begChr m:val="{"/>
                                <m:endChr m:val="}"/>
                                <m:ctrlPr>
                                  <w:rPr>
                                    <w:rFonts w:ascii="Cambria Math" w:hAnsi="Cambria Math"/>
                                    <w:i/>
                                  </w:rPr>
                                </m:ctrlPr>
                              </m:dPr>
                              <m:e>
                                <m:r>
                                  <w:rPr>
                                    <w:rFonts w:ascii="Cambria Math" w:hAnsi="Cambria Math"/>
                                  </w:rPr>
                                  <m:t>∆MIV</m:t>
                                </m:r>
                              </m:e>
                            </m:d>
                          </m:oMath>
                        </m:oMathPara>
                      </w:p>
                    </w:txbxContent>
                  </v:textbox>
                </v:shape>
                <v:line id="Straight Connector 381" o:spid="_x0000_s1600" style="position:absolute;visibility:visible;mso-wrap-style:square" from="13857,12385" to="21344,12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1kUsUAAADcAAAADwAAAGRycy9kb3ducmV2LnhtbESPUWvCQBCE34X+h2MLfdOLSiVNPUUK&#10;Bam+aPsDtrltEsztpXdbjf76niD4OMzMN8x82btWHSnExrOB8SgDRVx623Bl4OvzfZiDioJssfVM&#10;Bs4UYbl4GMyxsP7EOzrupVIJwrFAA7VIV2gdy5ocxpHviJP344NDSTJU2gY8Jbhr9STLZtphw2mh&#10;xo7eaioP+z9n4HezXcfzdzuR2fPl4xBW+YtMozFPj/3qFZRQL/fwrb22Bqb5GK5n0hH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K1kUsUAAADcAAAADwAAAAAAAAAA&#10;AAAAAAChAgAAZHJzL2Rvd25yZXYueG1sUEsFBgAAAAAEAAQA+QAAAJMDAAAAAA==&#10;" strokecolor="#4579b8 [3044]"/>
                <v:line id="Straight Connector 382" o:spid="_x0000_s1601" style="position:absolute;visibility:visible;mso-wrap-style:square" from="13857,12385" to="21344,161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6JcUAAADcAAAADwAAAGRycy9kb3ducmV2LnhtbESPUWvCQBCE34X+h2MLfdOLESWmniKF&#10;grR9qfUHbHNrEsztpXdbjf31XqHQx2FmvmFWm8F16kwhtp4NTCcZKOLK25ZrA4eP53EBKgqyxc4z&#10;GbhShM36brTC0voLv9N5L7VKEI4lGmhE+lLrWDXkME58T5y8ow8OJclQaxvwkuCu03mWLbTDltNC&#10;gz09NVSd9t/OwNfr2y5eP7tcFvOfl1PYFkuZRWMe7oftIyihQf7Df+2dNTArcvg9k46AX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H/6JcUAAADcAAAADwAAAAAAAAAA&#10;AAAAAAChAgAAZHJzL2Rvd25yZXYueG1sUEsFBgAAAAAEAAQA+QAAAJMDAAAAAA==&#10;" strokecolor="#4579b8 [3044]"/>
                <v:line id="Straight Connector 383" o:spid="_x0000_s1602" style="position:absolute;visibility:visible;mso-wrap-style:square" from="13857,12385" to="21023,20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NfvsUAAADcAAAADwAAAGRycy9kb3ducmV2LnhtbESPUUvDQBCE3wX/w7GCb/ZigyXGXEsR&#10;CsX6YvUHrLk1Ccntxbttm/bXe4Lg4zAz3zDVanKDOlKInWcD97MMFHHtbceNgY/3zV0BKgqyxcEz&#10;GThThNXy+qrC0voTv9FxL41KEI4lGmhFxlLrWLfkMM78SJy8Lx8cSpKh0TbgKcHdoOdZttAOO04L&#10;LY703FLd7w/OwPfudRvPn8NcFg+Xlz6si0fJozG3N9P6CZTQJP/hv/bWGsiLHH7PpCOgl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zNfvsUAAADcAAAADwAAAAAAAAAA&#10;AAAAAAChAgAAZHJzL2Rvd25yZXYueG1sUEsFBgAAAAAEAAQA+QAAAJMDAAAAAA==&#10;" strokecolor="#4579b8 [3044]"/>
                <v:line id="Straight Connector 384" o:spid="_x0000_s1603" style="position:absolute;visibility:visible;mso-wrap-style:square" from="13857,12385" to="21344,23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rHysYAAADcAAAADwAAAGRycy9kb3ducmV2LnhtbESPUUvDQBCE3wv+h2MF39qLrZYYey1F&#10;EIrti9EfsObWJDS3F+/WNvXX9wpCH4eZ+YZZrAbXqQOF2Ho2cD/JQBFX3rZcG/j8eB3noKIgW+w8&#10;k4ETRVgtb0YLLKw/8jsdSqlVgnAs0EAj0hdax6ohh3Hie+LkffvgUJIMtbYBjwnuOj3Nsrl22HJa&#10;aLCnl4aqffnrDPxsd5t4+uqmMn/8e9uHdf4ks2jM3e2wfgYlNMg1/N/eWAOz/AEuZ9IR0Ms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Tax8rGAAAA3AAAAA8AAAAAAAAA&#10;AAAAAAAAoQIAAGRycy9kb3ducmV2LnhtbFBLBQYAAAAABAAEAPkAAACUAwAAAAA=&#10;" strokecolor="#4579b8 [3044]"/>
                <v:line id="Straight Connector 385" o:spid="_x0000_s1604" style="position:absolute;flip:x;visibility:visible;mso-wrap-style:square" from="8775,4023" to="8822,6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1qZcYAAADcAAAADwAAAGRycy9kb3ducmV2LnhtbESPT2vCQBTE7wW/w/KE3urG2qpEVymC&#10;NCi0/jt4fGSfSTD7Nma3Jvrp3UKhx2FmfsNM560pxZVqV1hW0O9FIIhTqwvOFBz2y5cxCOeRNZaW&#10;ScGNHMxnnacpxto2vKXrzmciQNjFqCD3voqldGlOBl3PVsTBO9naoA+yzqSusQlwU8rXKBpKgwWH&#10;hRwrWuSUnnc/RkGS8Gp15+X3sb+5fPpBsf56a0ZKPXfbjwkIT63/D/+1E61gMH6H3zPhCMj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J9amXGAAAA3AAAAA8AAAAAAAAA&#10;AAAAAAAAoQIAAGRycy9kb3ducmV2LnhtbFBLBQYAAAAABAAEAPkAAACUAwAAAAA=&#10;" strokecolor="#4579b8 [3044]"/>
                <v:line id="Straight Connector 386" o:spid="_x0000_s1605" style="position:absolute;visibility:visible;mso-wrap-style:square" from="8775,8818" to="8834,11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T8JsUAAADcAAAADwAAAGRycy9kb3ducmV2LnhtbESPUUvDQBCE3wv+h2MF35qLLYYYey1F&#10;EIr60tYfsObWJDS3F+/WNvXXe0Khj8PMfMMsVqPr1ZFC7DwbuM9yUMS1tx03Bj72L9MSVBRki71n&#10;MnCmCKvlzWSBlfUn3tJxJ41KEI4VGmhFhkrrWLfkMGZ+IE7elw8OJcnQaBvwlOCu17M8L7TDjtNC&#10;iwM9t1Qfdj/OwPfb+yaeP/uZFA+/r4ewLh9lHo25ux3XT6CERrmGL+2NNTAvC/g/k46AX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0T8JsUAAADcAAAADwAAAAAAAAAA&#10;AAAAAAChAgAAZHJzL2Rvd25yZXYueG1sUEsFBgAAAAAEAAQA+QAAAJMDAAAAAA==&#10;" strokecolor="#4579b8 [3044]"/>
                <v:line id="Straight Connector 387" o:spid="_x0000_s1606" style="position:absolute;flip:x;visibility:visible;mso-wrap-style:square" from="8832,13566" to="8834,161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RicUAAADcAAAADwAAAGRycy9kb3ducmV2LnhtbESPT2vCQBTE70K/w/IKvenGKlWiq5SC&#10;NCj4/+DxkX1NQrNv0+xqop/eFQoeh5n5DTOdt6YUF6pdYVlBvxeBIE6tLjhTcDwsumMQziNrLC2T&#10;gis5mM9eOlOMtW14R5e9z0SAsItRQe59FUvp0pwMup6tiIP3Y2uDPsg6k7rGJsBNKd+j6EMaLDgs&#10;5FjRV07p7/5sFCQJL5c3XmxO/e3ftx8Uq/WwGSn19tp+TkB4av0z/N9OtILBeASPM+EIy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NRicUAAADcAAAADwAAAAAAAAAA&#10;AAAAAAChAgAAZHJzL2Rvd25yZXYueG1sUEsFBgAAAAAEAAQA+QAAAJMDAAAAAA==&#10;" strokecolor="#4579b8 [3044]"/>
                <v:line id="Straight Connector 388" o:spid="_x0000_s1607" style="position:absolute;visibility:visible;mso-wrap-style:square" from="8832,18836" to="8936,238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fNz8IAAADcAAAADwAAAGRycy9kb3ducmV2LnhtbERPzWrCQBC+F/oOyxS81Y1KJY2uIgVB&#10;tJdqH2DMjkkwO5vujhp9+u6h0OPH9z9f9q5VVwqx8WxgNMxAEZfeNlwZ+D6sX3NQUZAttp7JwJ0i&#10;LBfPT3MsrL/xF133UqkUwrFAA7VIV2gdy5ocxqHviBN38sGhJBgqbQPeUrhr9TjLptphw6mhxo4+&#10;airP+4sz8LP73MT7sR3L9O2xPYdV/i6TaMzgpV/NQAn18i/+c2+sgUme1qYz6Qjo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ZfNz8IAAADcAAAADwAAAAAAAAAAAAAA&#10;AAChAgAAZHJzL2Rvd25yZXYueG1sUEsFBgAAAAAEAAQA+QAAAJADAAAAAA==&#10;" strokecolor="#4579b8 [3044]"/>
                <v:line id="Straight Connector 389" o:spid="_x0000_s1608" style="position:absolute;flip:x;visibility:visible;mso-wrap-style:square" from="8791,26858" to="8936,34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zBgYMcAAADcAAAADwAAAGRycy9kb3ducmV2LnhtbESPT2vCQBTE70K/w/IK3nRjLRqjq5SC&#10;GBT6R3vo8ZF9JqHZtzG7mrSfvisIHoeZ+Q2zWHWmEhdqXGlZwWgYgSDOrC45V/B1WA9iEM4ja6ws&#10;k4JfcrBaPvQWmGjb8idd9j4XAcIuQQWF93UipcsKMuiGtiYO3tE2Bn2QTS51g22Am0o+RdFEGiw5&#10;LBRY02tB2c/+bBSkKW+3f7x+/x59nDZ+XO7entupUv3H7mUOwlPn7+FbO9UKxvEMrmfCEZDL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MGBgxwAAANwAAAAPAAAAAAAA&#10;AAAAAAAAAKECAABkcnMvZG93bnJldi54bWxQSwUGAAAAAAQABAD5AAAAlQMAAAAA&#10;" strokecolor="#4579b8 [3044]"/>
                <w10:anchorlock/>
              </v:group>
            </w:pict>
          </mc:Fallback>
        </mc:AlternateContent>
      </w:r>
    </w:p>
    <w:p w:rsidR="00802EFB" w:rsidRPr="00C81D35" w:rsidRDefault="00802EFB" w:rsidP="00802EFB">
      <w:pPr>
        <w:pStyle w:val="Heading2"/>
        <w:rPr>
          <w:lang w:val="en-GB"/>
        </w:rPr>
      </w:pPr>
      <w:bookmarkStart w:id="54" w:name="_Toc305080276"/>
      <w:r w:rsidRPr="00C81D35">
        <w:rPr>
          <w:lang w:val="en-GB"/>
        </w:rPr>
        <w:t>Enabling sandboxed applications to interact</w:t>
      </w:r>
      <w:bookmarkEnd w:id="54"/>
    </w:p>
    <w:p w:rsidR="00802EFB" w:rsidRPr="00C81D35" w:rsidRDefault="00802EFB" w:rsidP="005263F1">
      <w:pPr>
        <w:pStyle w:val="BodyText"/>
        <w:numPr>
          <w:ilvl w:val="0"/>
          <w:numId w:val="21"/>
        </w:numPr>
        <w:rPr>
          <w:lang w:val="en-GB"/>
        </w:rPr>
      </w:pPr>
      <w:r w:rsidRPr="00C81D35">
        <w:rPr>
          <w:lang w:val="en-GB"/>
        </w:rPr>
        <w:t xml:space="preserve">The network must allow sandboxed Darwinet Applications to interact within a Domain. They do so by acting as separate Peers on the same device. </w:t>
      </w:r>
      <w:r w:rsidR="006C3A25" w:rsidRPr="00C81D35">
        <w:rPr>
          <w:lang w:val="en-GB"/>
        </w:rPr>
        <w:t>For example, iOS applications are sandboxed.</w:t>
      </w:r>
    </w:p>
    <w:p w:rsidR="00802EFB" w:rsidRPr="00C81D35" w:rsidRDefault="00802EFB" w:rsidP="00802EFB">
      <w:pPr>
        <w:pStyle w:val="Heading2"/>
        <w:rPr>
          <w:lang w:val="en-GB"/>
        </w:rPr>
      </w:pPr>
      <w:bookmarkStart w:id="55" w:name="_Toc305080277"/>
      <w:r w:rsidRPr="00C81D35">
        <w:rPr>
          <w:lang w:val="en-GB"/>
        </w:rPr>
        <w:t>Domain view instance management</w:t>
      </w:r>
      <w:bookmarkEnd w:id="55"/>
    </w:p>
    <w:p w:rsidR="00802EFB" w:rsidRPr="00C81D35" w:rsidRDefault="00802EFB" w:rsidP="00802EFB">
      <w:pPr>
        <w:pStyle w:val="BodyText"/>
        <w:rPr>
          <w:lang w:val="en-GB"/>
        </w:rPr>
      </w:pPr>
      <w:r w:rsidRPr="00C81D35">
        <w:rPr>
          <w:lang w:val="en-GB"/>
        </w:rPr>
        <w:t>A Darwinet Domain controls what Domain views that are allowed. The Domain view instance control checks the:</w:t>
      </w:r>
    </w:p>
    <w:p w:rsidR="00802EFB" w:rsidRPr="00C81D35" w:rsidRDefault="00802EFB" w:rsidP="005263F1">
      <w:pPr>
        <w:pStyle w:val="BodyText"/>
        <w:numPr>
          <w:ilvl w:val="0"/>
          <w:numId w:val="19"/>
        </w:numPr>
        <w:rPr>
          <w:lang w:val="en-GB"/>
        </w:rPr>
      </w:pPr>
      <w:r w:rsidRPr="00C81D35">
        <w:rPr>
          <w:lang w:val="en-GB"/>
        </w:rPr>
        <w:t>Physical Device where the Instance is created</w:t>
      </w:r>
    </w:p>
    <w:p w:rsidR="00802EFB" w:rsidRPr="00C81D35" w:rsidRDefault="00802EFB" w:rsidP="005263F1">
      <w:pPr>
        <w:pStyle w:val="BodyText"/>
        <w:numPr>
          <w:ilvl w:val="0"/>
          <w:numId w:val="19"/>
        </w:numPr>
        <w:rPr>
          <w:lang w:val="en-GB"/>
        </w:rPr>
      </w:pPr>
      <w:r w:rsidRPr="00C81D35">
        <w:rPr>
          <w:lang w:val="en-GB"/>
        </w:rPr>
        <w:t>The user creating and using the instance</w:t>
      </w:r>
    </w:p>
    <w:p w:rsidR="00802EFB" w:rsidRPr="00C81D35" w:rsidRDefault="00802EFB" w:rsidP="005263F1">
      <w:pPr>
        <w:pStyle w:val="BodyText"/>
        <w:numPr>
          <w:ilvl w:val="0"/>
          <w:numId w:val="19"/>
        </w:numPr>
        <w:rPr>
          <w:lang w:val="en-GB"/>
        </w:rPr>
      </w:pPr>
      <w:r w:rsidRPr="00C81D35">
        <w:rPr>
          <w:lang w:val="en-GB"/>
        </w:rPr>
        <w:t>The data and services allowed on the Device</w:t>
      </w:r>
    </w:p>
    <w:p w:rsidR="00802EFB" w:rsidRPr="00C81D35" w:rsidRDefault="00802EFB" w:rsidP="005263F1">
      <w:pPr>
        <w:pStyle w:val="BodyText"/>
        <w:numPr>
          <w:ilvl w:val="0"/>
          <w:numId w:val="19"/>
        </w:numPr>
        <w:rPr>
          <w:lang w:val="en-GB"/>
        </w:rPr>
      </w:pPr>
      <w:r w:rsidRPr="00C81D35">
        <w:rPr>
          <w:lang w:val="en-GB"/>
        </w:rPr>
        <w:t>The applications accessing the view</w:t>
      </w:r>
    </w:p>
    <w:p w:rsidR="00802EFB" w:rsidRPr="00C81D35" w:rsidRDefault="00802EFB" w:rsidP="00802EFB">
      <w:pPr>
        <w:pStyle w:val="BodyText"/>
        <w:rPr>
          <w:lang w:val="en-GB"/>
        </w:rPr>
      </w:pPr>
      <w:r w:rsidRPr="00C81D35">
        <w:rPr>
          <w:noProof/>
        </w:rPr>
        <mc:AlternateContent>
          <mc:Choice Requires="wpc">
            <w:drawing>
              <wp:inline distT="0" distB="0" distL="0" distR="0" wp14:anchorId="26E2E972" wp14:editId="6A2276D7">
                <wp:extent cx="4241800" cy="1717675"/>
                <wp:effectExtent l="0" t="0" r="606425" b="0"/>
                <wp:docPr id="75" name="Canvas 7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 name="Text Box 76"/>
                        <wps:cNvSpPr txBox="1">
                          <a:spLocks noChangeArrowheads="1"/>
                        </wps:cNvSpPr>
                        <wps:spPr bwMode="auto">
                          <a:xfrm>
                            <a:off x="168115" y="162326"/>
                            <a:ext cx="3536214" cy="1320142"/>
                          </a:xfrm>
                          <a:prstGeom prst="rect">
                            <a:avLst/>
                          </a:prstGeom>
                          <a:gradFill rotWithShape="0">
                            <a:gsLst>
                              <a:gs pos="0">
                                <a:srgbClr val="7F7F7F"/>
                              </a:gs>
                              <a:gs pos="100000">
                                <a:srgbClr val="000000"/>
                              </a:gs>
                            </a:gsLst>
                            <a:lin ang="2700000" scaled="1"/>
                          </a:gradFill>
                          <a:ln w="12700">
                            <a:solidFill>
                              <a:srgbClr val="F2F2F2"/>
                            </a:solidFill>
                            <a:miter lim="800000"/>
                            <a:headEnd/>
                            <a:tailEnd/>
                          </a:ln>
                          <a:effectLst>
                            <a:outerShdw sy="50000" kx="-2453608" rotWithShape="0">
                              <a:srgbClr val="999999">
                                <a:alpha val="50000"/>
                              </a:srgbClr>
                            </a:outerShdw>
                          </a:effectLst>
                        </wps:spPr>
                        <wps:txbx>
                          <w:txbxContent>
                            <w:p w:rsidR="00156228" w:rsidRDefault="00156228" w:rsidP="00802EFB">
                              <w:r>
                                <w:t>Device</w:t>
                              </w:r>
                            </w:p>
                          </w:txbxContent>
                        </wps:txbx>
                        <wps:bodyPr rot="0" vert="horz" wrap="square" lIns="91440" tIns="45720" rIns="91440" bIns="45720" anchor="t" anchorCtr="0" upright="1">
                          <a:noAutofit/>
                        </wps:bodyPr>
                      </wps:wsp>
                      <wps:wsp>
                        <wps:cNvPr id="61" name="Text Box 77"/>
                        <wps:cNvSpPr txBox="1">
                          <a:spLocks noChangeArrowheads="1"/>
                        </wps:cNvSpPr>
                        <wps:spPr bwMode="auto">
                          <a:xfrm>
                            <a:off x="243477" y="445569"/>
                            <a:ext cx="1632290" cy="914327"/>
                          </a:xfrm>
                          <a:prstGeom prst="rect">
                            <a:avLst/>
                          </a:prstGeom>
                          <a:gradFill rotWithShape="0">
                            <a:gsLst>
                              <a:gs pos="0">
                                <a:srgbClr val="9BBB59"/>
                              </a:gs>
                              <a:gs pos="100000">
                                <a:srgbClr val="4E6128"/>
                              </a:gs>
                            </a:gsLst>
                            <a:lin ang="2700000" scaled="1"/>
                          </a:gradFill>
                          <a:ln w="12700">
                            <a:solidFill>
                              <a:srgbClr val="F2F2F2"/>
                            </a:solidFill>
                            <a:miter lim="800000"/>
                            <a:headEnd/>
                            <a:tailEnd/>
                          </a:ln>
                          <a:effectLst>
                            <a:outerShdw sy="50000" kx="-2453608" rotWithShape="0">
                              <a:srgbClr val="D6E3BC">
                                <a:alpha val="50000"/>
                              </a:srgbClr>
                            </a:outerShdw>
                          </a:effectLst>
                        </wps:spPr>
                        <wps:txbx>
                          <w:txbxContent>
                            <w:p w:rsidR="00156228" w:rsidRDefault="00156228" w:rsidP="00802EFB">
                              <w:r>
                                <w:t>Peer</w:t>
                              </w:r>
                            </w:p>
                          </w:txbxContent>
                        </wps:txbx>
                        <wps:bodyPr rot="0" vert="horz" wrap="square" lIns="91440" tIns="45720" rIns="91440" bIns="45720" anchor="t" anchorCtr="0" upright="1">
                          <a:noAutofit/>
                        </wps:bodyPr>
                      </wps:wsp>
                      <wps:wsp>
                        <wps:cNvPr id="62" name="Text Box 79"/>
                        <wps:cNvSpPr txBox="1">
                          <a:spLocks noChangeArrowheads="1"/>
                        </wps:cNvSpPr>
                        <wps:spPr bwMode="auto">
                          <a:xfrm>
                            <a:off x="350309" y="671666"/>
                            <a:ext cx="1393782" cy="565657"/>
                          </a:xfrm>
                          <a:prstGeom prst="rect">
                            <a:avLst/>
                          </a:prstGeom>
                          <a:gradFill rotWithShape="0">
                            <a:gsLst>
                              <a:gs pos="0">
                                <a:srgbClr val="C2D69B"/>
                              </a:gs>
                              <a:gs pos="50000">
                                <a:srgbClr val="EAF1DD"/>
                              </a:gs>
                              <a:gs pos="100000">
                                <a:srgbClr val="C2D69B"/>
                              </a:gs>
                            </a:gsLst>
                            <a:lin ang="18900000" scaled="1"/>
                          </a:gradFill>
                          <a:ln w="12700">
                            <a:solidFill>
                              <a:srgbClr val="C2D69B"/>
                            </a:solidFill>
                            <a:miter lim="800000"/>
                            <a:headEnd/>
                            <a:tailEnd/>
                          </a:ln>
                          <a:effectLst>
                            <a:outerShdw dist="28398" dir="3806097" algn="ctr" rotWithShape="0">
                              <a:srgbClr val="4E6128">
                                <a:alpha val="50000"/>
                              </a:srgbClr>
                            </a:outerShdw>
                          </a:effectLst>
                        </wps:spPr>
                        <wps:txbx>
                          <w:txbxContent>
                            <w:p w:rsidR="00156228" w:rsidRDefault="00156228" w:rsidP="00802EFB">
                              <w:r>
                                <w:t>Domain</w:t>
                              </w:r>
                            </w:p>
                          </w:txbxContent>
                        </wps:txbx>
                        <wps:bodyPr rot="0" vert="horz" wrap="square" lIns="91440" tIns="45720" rIns="91440" bIns="45720" anchor="t" anchorCtr="0" upright="1">
                          <a:noAutofit/>
                        </wps:bodyPr>
                      </wps:wsp>
                      <wps:wsp>
                        <wps:cNvPr id="63" name="Text Box 80"/>
                        <wps:cNvSpPr txBox="1">
                          <a:spLocks noChangeArrowheads="1"/>
                        </wps:cNvSpPr>
                        <wps:spPr bwMode="auto">
                          <a:xfrm>
                            <a:off x="454656" y="888652"/>
                            <a:ext cx="573082" cy="255084"/>
                          </a:xfrm>
                          <a:prstGeom prst="rect">
                            <a:avLst/>
                          </a:prstGeom>
                          <a:gradFill rotWithShape="0">
                            <a:gsLst>
                              <a:gs pos="0">
                                <a:srgbClr val="92CDDC"/>
                              </a:gs>
                              <a:gs pos="50000">
                                <a:srgbClr val="4BACC6"/>
                              </a:gs>
                              <a:gs pos="100000">
                                <a:srgbClr val="92CDDC"/>
                              </a:gs>
                            </a:gsLst>
                            <a:lin ang="5400000" scaled="1"/>
                          </a:gradFill>
                          <a:ln w="12700">
                            <a:solidFill>
                              <a:srgbClr val="4BACC6"/>
                            </a:solidFill>
                            <a:miter lim="800000"/>
                            <a:headEnd/>
                            <a:tailEnd/>
                          </a:ln>
                          <a:effectLst>
                            <a:outerShdw dist="28398" dir="3806097" algn="ctr" rotWithShape="0">
                              <a:srgbClr val="205867"/>
                            </a:outerShdw>
                          </a:effectLst>
                        </wps:spPr>
                        <wps:txbx>
                          <w:txbxContent>
                            <w:p w:rsidR="00156228" w:rsidRDefault="00156228" w:rsidP="00802EFB">
                              <w:r>
                                <w:t>View</w:t>
                              </w:r>
                            </w:p>
                          </w:txbxContent>
                        </wps:txbx>
                        <wps:bodyPr rot="0" vert="horz" wrap="square" lIns="91440" tIns="45720" rIns="91440" bIns="45720" anchor="t" anchorCtr="0" upright="1">
                          <a:noAutofit/>
                        </wps:bodyPr>
                      </wps:wsp>
                      <wps:wsp>
                        <wps:cNvPr id="64" name="Text Box 81"/>
                        <wps:cNvSpPr txBox="1">
                          <a:spLocks noChangeArrowheads="1"/>
                        </wps:cNvSpPr>
                        <wps:spPr bwMode="auto">
                          <a:xfrm>
                            <a:off x="1079083" y="887824"/>
                            <a:ext cx="573082" cy="255912"/>
                          </a:xfrm>
                          <a:prstGeom prst="rect">
                            <a:avLst/>
                          </a:prstGeom>
                          <a:gradFill rotWithShape="0">
                            <a:gsLst>
                              <a:gs pos="0">
                                <a:srgbClr val="92CDDC"/>
                              </a:gs>
                              <a:gs pos="50000">
                                <a:srgbClr val="4BACC6"/>
                              </a:gs>
                              <a:gs pos="100000">
                                <a:srgbClr val="92CDDC"/>
                              </a:gs>
                            </a:gsLst>
                            <a:lin ang="5400000" scaled="1"/>
                          </a:gradFill>
                          <a:ln w="12700">
                            <a:solidFill>
                              <a:srgbClr val="4BACC6"/>
                            </a:solidFill>
                            <a:miter lim="800000"/>
                            <a:headEnd/>
                            <a:tailEnd/>
                          </a:ln>
                          <a:effectLst>
                            <a:outerShdw dist="28398" dir="3806097" algn="ctr" rotWithShape="0">
                              <a:srgbClr val="205867"/>
                            </a:outerShdw>
                          </a:effectLst>
                        </wps:spPr>
                        <wps:txbx>
                          <w:txbxContent>
                            <w:p w:rsidR="00156228" w:rsidRDefault="00156228" w:rsidP="00802EFB">
                              <w:r>
                                <w:t>View</w:t>
                              </w:r>
                            </w:p>
                          </w:txbxContent>
                        </wps:txbx>
                        <wps:bodyPr rot="0" vert="horz" wrap="square" lIns="91440" tIns="45720" rIns="91440" bIns="45720" anchor="t" anchorCtr="0" upright="1">
                          <a:noAutofit/>
                        </wps:bodyPr>
                      </wps:wsp>
                      <wps:wsp>
                        <wps:cNvPr id="65" name="Text Box 85"/>
                        <wps:cNvSpPr txBox="1">
                          <a:spLocks noChangeArrowheads="1"/>
                        </wps:cNvSpPr>
                        <wps:spPr bwMode="auto">
                          <a:xfrm>
                            <a:off x="1946988" y="475384"/>
                            <a:ext cx="1632290" cy="914327"/>
                          </a:xfrm>
                          <a:prstGeom prst="rect">
                            <a:avLst/>
                          </a:prstGeom>
                          <a:gradFill rotWithShape="0">
                            <a:gsLst>
                              <a:gs pos="0">
                                <a:srgbClr val="9BBB59"/>
                              </a:gs>
                              <a:gs pos="100000">
                                <a:srgbClr val="4E6128"/>
                              </a:gs>
                            </a:gsLst>
                            <a:lin ang="2700000" scaled="1"/>
                          </a:gradFill>
                          <a:ln w="12700">
                            <a:solidFill>
                              <a:srgbClr val="F2F2F2"/>
                            </a:solidFill>
                            <a:miter lim="800000"/>
                            <a:headEnd/>
                            <a:tailEnd/>
                          </a:ln>
                          <a:effectLst>
                            <a:outerShdw sy="50000" kx="-2453608" rotWithShape="0">
                              <a:srgbClr val="D6E3BC">
                                <a:alpha val="50000"/>
                              </a:srgbClr>
                            </a:outerShdw>
                          </a:effectLst>
                        </wps:spPr>
                        <wps:txbx>
                          <w:txbxContent>
                            <w:p w:rsidR="00156228" w:rsidRDefault="00156228" w:rsidP="00802EFB">
                              <w:r>
                                <w:t>Peer</w:t>
                              </w:r>
                            </w:p>
                          </w:txbxContent>
                        </wps:txbx>
                        <wps:bodyPr rot="0" vert="horz" wrap="square" lIns="91440" tIns="45720" rIns="91440" bIns="45720" anchor="t" anchorCtr="0" upright="1">
                          <a:noAutofit/>
                        </wps:bodyPr>
                      </wps:wsp>
                      <wps:wsp>
                        <wps:cNvPr id="66" name="Text Box 86"/>
                        <wps:cNvSpPr txBox="1">
                          <a:spLocks noChangeArrowheads="1"/>
                        </wps:cNvSpPr>
                        <wps:spPr bwMode="auto">
                          <a:xfrm>
                            <a:off x="2029803" y="671666"/>
                            <a:ext cx="1393782" cy="565657"/>
                          </a:xfrm>
                          <a:prstGeom prst="rect">
                            <a:avLst/>
                          </a:prstGeom>
                          <a:gradFill rotWithShape="0">
                            <a:gsLst>
                              <a:gs pos="0">
                                <a:srgbClr val="C2D69B"/>
                              </a:gs>
                              <a:gs pos="50000">
                                <a:srgbClr val="EAF1DD"/>
                              </a:gs>
                              <a:gs pos="100000">
                                <a:srgbClr val="C2D69B"/>
                              </a:gs>
                            </a:gsLst>
                            <a:lin ang="18900000" scaled="1"/>
                          </a:gradFill>
                          <a:ln w="12700">
                            <a:solidFill>
                              <a:srgbClr val="C2D69B"/>
                            </a:solidFill>
                            <a:miter lim="800000"/>
                            <a:headEnd/>
                            <a:tailEnd/>
                          </a:ln>
                          <a:effectLst>
                            <a:outerShdw dist="28398" dir="3806097" algn="ctr" rotWithShape="0">
                              <a:srgbClr val="4E6128">
                                <a:alpha val="50000"/>
                              </a:srgbClr>
                            </a:outerShdw>
                          </a:effectLst>
                        </wps:spPr>
                        <wps:txbx>
                          <w:txbxContent>
                            <w:p w:rsidR="00156228" w:rsidRDefault="00156228" w:rsidP="00802EFB">
                              <w:r>
                                <w:t>Domain</w:t>
                              </w:r>
                            </w:p>
                          </w:txbxContent>
                        </wps:txbx>
                        <wps:bodyPr rot="0" vert="horz" wrap="square" lIns="91440" tIns="45720" rIns="91440" bIns="45720" anchor="t" anchorCtr="0" upright="1">
                          <a:noAutofit/>
                        </wps:bodyPr>
                      </wps:wsp>
                      <wps:wsp>
                        <wps:cNvPr id="67" name="Text Box 87"/>
                        <wps:cNvSpPr txBox="1">
                          <a:spLocks noChangeArrowheads="1"/>
                        </wps:cNvSpPr>
                        <wps:spPr bwMode="auto">
                          <a:xfrm>
                            <a:off x="2134150" y="935031"/>
                            <a:ext cx="573082" cy="255912"/>
                          </a:xfrm>
                          <a:prstGeom prst="rect">
                            <a:avLst/>
                          </a:prstGeom>
                          <a:gradFill rotWithShape="0">
                            <a:gsLst>
                              <a:gs pos="0">
                                <a:srgbClr val="92CDDC"/>
                              </a:gs>
                              <a:gs pos="50000">
                                <a:srgbClr val="4BACC6"/>
                              </a:gs>
                              <a:gs pos="100000">
                                <a:srgbClr val="92CDDC"/>
                              </a:gs>
                            </a:gsLst>
                            <a:lin ang="5400000" scaled="1"/>
                          </a:gradFill>
                          <a:ln w="12700">
                            <a:solidFill>
                              <a:srgbClr val="4BACC6"/>
                            </a:solidFill>
                            <a:miter lim="800000"/>
                            <a:headEnd/>
                            <a:tailEnd/>
                          </a:ln>
                          <a:effectLst>
                            <a:outerShdw dist="28398" dir="3806097" algn="ctr" rotWithShape="0">
                              <a:srgbClr val="205867"/>
                            </a:outerShdw>
                          </a:effectLst>
                        </wps:spPr>
                        <wps:txbx>
                          <w:txbxContent>
                            <w:p w:rsidR="00156228" w:rsidRDefault="00156228" w:rsidP="00802EFB">
                              <w:r>
                                <w:t>View</w:t>
                              </w:r>
                            </w:p>
                          </w:txbxContent>
                        </wps:txbx>
                        <wps:bodyPr rot="0" vert="horz" wrap="square" lIns="91440" tIns="45720" rIns="91440" bIns="45720" anchor="t" anchorCtr="0" upright="1">
                          <a:noAutofit/>
                        </wps:bodyPr>
                      </wps:wsp>
                      <wps:wsp>
                        <wps:cNvPr id="68" name="Text Box 88"/>
                        <wps:cNvSpPr txBox="1">
                          <a:spLocks noChangeArrowheads="1"/>
                        </wps:cNvSpPr>
                        <wps:spPr bwMode="auto">
                          <a:xfrm>
                            <a:off x="2767688" y="935031"/>
                            <a:ext cx="573910" cy="255912"/>
                          </a:xfrm>
                          <a:prstGeom prst="rect">
                            <a:avLst/>
                          </a:prstGeom>
                          <a:gradFill rotWithShape="0">
                            <a:gsLst>
                              <a:gs pos="0">
                                <a:srgbClr val="92CDDC"/>
                              </a:gs>
                              <a:gs pos="50000">
                                <a:srgbClr val="4BACC6"/>
                              </a:gs>
                              <a:gs pos="100000">
                                <a:srgbClr val="92CDDC"/>
                              </a:gs>
                            </a:gsLst>
                            <a:lin ang="5400000" scaled="1"/>
                          </a:gradFill>
                          <a:ln w="12700">
                            <a:solidFill>
                              <a:srgbClr val="4BACC6"/>
                            </a:solidFill>
                            <a:miter lim="800000"/>
                            <a:headEnd/>
                            <a:tailEnd/>
                          </a:ln>
                          <a:effectLst>
                            <a:outerShdw dist="28398" dir="3806097" algn="ctr" rotWithShape="0">
                              <a:srgbClr val="205867"/>
                            </a:outerShdw>
                          </a:effectLst>
                        </wps:spPr>
                        <wps:txbx>
                          <w:txbxContent>
                            <w:p w:rsidR="00156228" w:rsidRDefault="00156228" w:rsidP="00802EFB">
                              <w:r>
                                <w:t>View</w:t>
                              </w:r>
                            </w:p>
                          </w:txbxContent>
                        </wps:txbx>
                        <wps:bodyPr rot="0" vert="horz" wrap="square" lIns="91440" tIns="45720" rIns="91440" bIns="45720" anchor="t" anchorCtr="0" upright="1">
                          <a:noAutofit/>
                        </wps:bodyPr>
                      </wps:wsp>
                    </wpc:wpc>
                  </a:graphicData>
                </a:graphic>
              </wp:inline>
            </w:drawing>
          </mc:Choice>
          <mc:Fallback>
            <w:pict>
              <v:group id="Canvas 75" o:spid="_x0000_s1609" editas="canvas" style="width:334pt;height:135.25pt;mso-position-horizontal-relative:char;mso-position-vertical-relative:line" coordsize="42418,1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">
                <v:shape id="_x0000_s1610" type="#_x0000_t75" style="position:absolute;width:42418;height:17176;visibility:visible;mso-wrap-style:square">
                  <v:fill o:detectmouseclick="t"/>
                  <v:path o:connecttype="none"/>
                </v:shape>
                <v:shape id="Text Box 76" o:spid="_x0000_s1611" type="#_x0000_t202" style="position:absolute;left:1681;top:1623;width:35362;height:13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7e8b8A&#10;AADbAAAADwAAAGRycy9kb3ducmV2LnhtbERPTWsCMRC9C/6HMEJvmtWDlK1RRBALFml1Dz0OmzFZ&#10;3EyWTdTtv+8cCj0+3vdqM4RWPahPTWQD81kBiriOtmFnoLrsp6+gUka22EYmAz+UYLMej1ZY2vjk&#10;L3qcs1MSwqlEAz7nrtQ61Z4CplnsiIW7xj5gFtg7bXt8Snho9aIoljpgw9LgsaOdp/p2vgcDy8Pc&#10;ffgjulNxOLrv7eL0ydXdmJfJsH0DlWnI/+I/97sVn6yXL/ID9Po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YTt7xvwAAANsAAAAPAAAAAAAAAAAAAAAAAJgCAABkcnMvZG93bnJl&#10;di54bWxQSwUGAAAAAAQABAD1AAAAhAMAAAAA&#10;" fillcolor="#7f7f7f" strokecolor="#f2f2f2" strokeweight="1pt">
                  <v:fill color2="black" angle="45" focus="100%" type="gradient"/>
                  <v:shadow on="t" type="perspective" color="#999" opacity=".5" origin=",.5" offset="0,0" matrix=",-56756f,,.5"/>
                  <v:textbox>
                    <w:txbxContent>
                      <w:p w:rsidR="00156228" w:rsidRDefault="00156228" w:rsidP="00802EFB">
                        <w:r>
                          <w:t>Device</w:t>
                        </w:r>
                      </w:p>
                    </w:txbxContent>
                  </v:textbox>
                </v:shape>
                <v:shape id="Text Box 77" o:spid="_x0000_s1612" type="#_x0000_t202" style="position:absolute;left:2434;top:4455;width:16323;height:9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UPMYA&#10;AADbAAAADwAAAGRycy9kb3ducmV2LnhtbESPQWsCMRSE7wX/Q3hCL6VmtVTLapRSW/CioJaCt8fm&#10;uVncvKxJ6m799Y1Q6HGYmW+Y2aKztbiQD5VjBcNBBoK4cLriUsHn/uPxBUSIyBprx6TghwIs5r27&#10;Gebatbylyy6WIkE45KjAxNjkUobCkMUwcA1x8o7OW4xJ+lJqj22C21qOsmwsLVacFgw29GaoOO2+&#10;baKs1gdjn88bui6/1g9P58l7u/VK3fe71ymISF38D/+1V1rBeAi3L+kH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BUPM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802EFB">
                        <w:r>
                          <w:t>Peer</w:t>
                        </w:r>
                      </w:p>
                    </w:txbxContent>
                  </v:textbox>
                </v:shape>
                <v:shape id="Text Box 79" o:spid="_x0000_s1613" type="#_x0000_t202" style="position:absolute;left:3503;top:6716;width:13937;height:56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dKmcIA&#10;AADbAAAADwAAAGRycy9kb3ducmV2LnhtbESPzWrDMBCE74W8g9hAbo3cFExxrYQ2EOg1rg/tbbHW&#10;P9hauZai2G8fBQI9DjPzDZMfZjOIQJPrLCt42SYgiCurO24UlN+n5zcQziNrHCyTgoUcHParpxwz&#10;ba98plD4RkQIuwwVtN6PmZSuasmg29qROHq1nQz6KKdG6gmvEW4GuUuSVBrsOC60ONKxpaovLkaB&#10;7s/H31B67l//hvSn/lzSEBalNuv54x2Ep9n/hx/tL60g3cH9S/wBcn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V0qZwgAAANsAAAAPAAAAAAAAAAAAAAAAAJgCAABkcnMvZG93&#10;bnJldi54bWxQSwUGAAAAAAQABAD1AAAAhwMAAAAA&#10;" fillcolor="#c2d69b" strokecolor="#c2d69b" strokeweight="1pt">
                  <v:fill color2="#eaf1dd" angle="135" focus="50%" type="gradient"/>
                  <v:shadow on="t" color="#4e6128" opacity=".5" offset="1pt"/>
                  <v:textbox>
                    <w:txbxContent>
                      <w:p w:rsidR="00156228" w:rsidRDefault="00156228" w:rsidP="00802EFB">
                        <w:r>
                          <w:t>Domain</w:t>
                        </w:r>
                      </w:p>
                    </w:txbxContent>
                  </v:textbox>
                </v:shape>
                <v:shape id="Text Box 80" o:spid="_x0000_s1614" type="#_x0000_t202" style="position:absolute;left:4546;top:8886;width:5731;height:25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5VBcMA&#10;AADbAAAADwAAAGRycy9kb3ducmV2LnhtbESP3WrCQBSE7wXfYTmCd7qx/lBSVxGLVBBKm/YBDtlj&#10;EpI9G7JHTfv0XaHg5TAz3zDrbe8adaUuVJ4NzKYJKOLc24oLA99fh8kzqCDIFhvPZOCHAmw3w8Ea&#10;U+tv/EnXTAoVIRxSNFCKtKnWIS/JYZj6ljh6Z985lCi7QtsObxHuGv2UJCvtsOK4UGJL+5LyOrs4&#10;A2+LNsOFZ2xO9fF9Wb/Kx28QY8ajfvcCSqiXR/i/fbQGVnO4f4k/QG/+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5VBcMAAADbAAAADwAAAAAAAAAAAAAAAACYAgAAZHJzL2Rv&#10;d25yZXYueG1sUEsFBgAAAAAEAAQA9QAAAIgDAAAAAA==&#10;" fillcolor="#92cddc" strokecolor="#4bacc6" strokeweight="1pt">
                  <v:fill color2="#4bacc6" focus="50%" type="gradient"/>
                  <v:shadow on="t" color="#205867" offset="1pt"/>
                  <v:textbox>
                    <w:txbxContent>
                      <w:p w:rsidR="00156228" w:rsidRDefault="00156228" w:rsidP="00802EFB">
                        <w:r>
                          <w:t>View</w:t>
                        </w:r>
                      </w:p>
                    </w:txbxContent>
                  </v:textbox>
                </v:shape>
                <v:shape id="Text Box 81" o:spid="_x0000_s1615" type="#_x0000_t202" style="position:absolute;left:10790;top:8878;width:5731;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fNccMA&#10;AADbAAAADwAAAGRycy9kb3ducmV2LnhtbESPUWvCQBCE3wX/w7FC38zFkkpJPUUspYJQNO0PWHJr&#10;EpLbC7mtpv31XqHg4zAz3zCrzeg6daEhNJ4NLJIUFHHpbcOVga/Pt/kzqCDIFjvPZOCHAmzW08kK&#10;c+uvfKJLIZWKEA45GqhF+lzrUNbkMCS+J47e2Q8OJcqh0nbAa4S7Tj+m6VI7bDgu1NjTrqayLb6d&#10;gfesLzDzjN2h3X88ta9y/A1izMNs3L6AEhrlHv5v762BZQZ/X+IP0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dfNccMAAADbAAAADwAAAAAAAAAAAAAAAACYAgAAZHJzL2Rv&#10;d25yZXYueG1sUEsFBgAAAAAEAAQA9QAAAIgDAAAAAA==&#10;" fillcolor="#92cddc" strokecolor="#4bacc6" strokeweight="1pt">
                  <v:fill color2="#4bacc6" focus="50%" type="gradient"/>
                  <v:shadow on="t" color="#205867" offset="1pt"/>
                  <v:textbox>
                    <w:txbxContent>
                      <w:p w:rsidR="00156228" w:rsidRDefault="00156228" w:rsidP="00802EFB">
                        <w:r>
                          <w:t>View</w:t>
                        </w:r>
                      </w:p>
                    </w:txbxContent>
                  </v:textbox>
                </v:shape>
                <v:shape id="Text Box 85" o:spid="_x0000_s1616" type="#_x0000_t202" style="position:absolute;left:19469;top:4753;width:16323;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tSP8YA&#10;AADbAAAADwAAAGRycy9kb3ducmV2LnhtbESPT2sCMRTE70K/Q3gFL1KzWrRlNYr0D3hR0JaCt8fm&#10;dbN087Imqbv105uC4HGYmd8w82Vna3EiHyrHCkbDDARx4XTFpYLPj/eHZxAhImusHZOCPwqwXNz1&#10;5phr1/KOTvtYigThkKMCE2OTSxkKQxbD0DXEyft23mJM0pdSe2wT3NZynGVTabHitGCwoRdDxc/+&#10;1ybKenMwdnLc0vn1azN4PD69tTuvVP++W81AROriLXxtr7WC6QT+v6QfIB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MtSP8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156228" w:rsidRDefault="00156228" w:rsidP="00802EFB">
                        <w:r>
                          <w:t>Peer</w:t>
                        </w:r>
                      </w:p>
                    </w:txbxContent>
                  </v:textbox>
                </v:shape>
                <v:shape id="Text Box 86" o:spid="_x0000_s1617" type="#_x0000_t202" style="position:absolute;left:20298;top:6716;width:13937;height:56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xMmsEA&#10;AADbAAAADwAAAGRycy9kb3ducmV2LnhtbESPQYvCMBSE7wv+h/AEb2uqQpCuUXYFwauuB709mmdb&#10;2rx0mxjbf28WFvY4zMw3zGY32FZE6n3tWMNinoEgLpypudRw+T68r0H4gGywdUwaRvKw207eNpgb&#10;9+QTxXMoRYKwz1FDFUKXS+mLiiz6ueuIk3d3vcWQZF9K0+MzwW0rl1mmpMWa00KFHe0rKprzw2ow&#10;zWl/i5fAzeqnVdf716hiHLWeTYfPDxCBhvAf/msfjQal4PdL+gFy+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sTJrBAAAA2wAAAA8AAAAAAAAAAAAAAAAAmAIAAGRycy9kb3du&#10;cmV2LnhtbFBLBQYAAAAABAAEAPUAAACGAwAAAAA=&#10;" fillcolor="#c2d69b" strokecolor="#c2d69b" strokeweight="1pt">
                  <v:fill color2="#eaf1dd" angle="135" focus="50%" type="gradient"/>
                  <v:shadow on="t" color="#4e6128" opacity=".5" offset="1pt"/>
                  <v:textbox>
                    <w:txbxContent>
                      <w:p w:rsidR="00156228" w:rsidRDefault="00156228" w:rsidP="00802EFB">
                        <w:r>
                          <w:t>Domain</w:t>
                        </w:r>
                      </w:p>
                    </w:txbxContent>
                  </v:textbox>
                </v:shape>
                <v:shape id="Text Box 87" o:spid="_x0000_s1618" type="#_x0000_t202" style="position:absolute;left:21341;top:9350;width:5731;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VTBsMA&#10;AADbAAAADwAAAGRycy9kb3ducmV2LnhtbESP3WrCQBSE7wu+w3KE3jUbiz8ldRVpKQpCaWMf4JA9&#10;TUKyZ0P2VKNP7wpCL4eZ+YZZrgfXqiP1ofZsYJKkoIgLb2suDfwcPp5eQAVBtth6JgNnCrBejR6W&#10;mFl/4m865lKqCOGQoYFKpMu0DkVFDkPiO+Lo/freoUTZl9r2eIpw1+rnNJ1rhzXHhQo7equoaPI/&#10;Z2A77XKcesZ23+w+Z827fF2CGPM4HjavoIQG+Q/f2ztrYL6A25f4A/Tq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VTBsMAAADbAAAADwAAAAAAAAAAAAAAAACYAgAAZHJzL2Rv&#10;d25yZXYueG1sUEsFBgAAAAAEAAQA9QAAAIgDAAAAAA==&#10;" fillcolor="#92cddc" strokecolor="#4bacc6" strokeweight="1pt">
                  <v:fill color2="#4bacc6" focus="50%" type="gradient"/>
                  <v:shadow on="t" color="#205867" offset="1pt"/>
                  <v:textbox>
                    <w:txbxContent>
                      <w:p w:rsidR="00156228" w:rsidRDefault="00156228" w:rsidP="00802EFB">
                        <w:r>
                          <w:t>View</w:t>
                        </w:r>
                      </w:p>
                    </w:txbxContent>
                  </v:textbox>
                </v:shape>
                <v:shape id="Text Box 88" o:spid="_x0000_s1619" type="#_x0000_t202" style="position:absolute;left:27676;top:9350;width:5739;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rHdL8A&#10;AADbAAAADwAAAGRycy9kb3ducmV2LnhtbERPzWrCQBC+F3yHZYTemo1FRaKrSEupIEiNPsCQHZOQ&#10;7GzITjX16d2D0OPH97/aDK5VV+pD7dnAJElBERfe1lwaOJ++3haggiBbbD2TgT8KsFmPXlaYWX/j&#10;I11zKVUM4ZChgUqky7QORUUOQ+I74shdfO9QIuxLbXu8xXDX6vc0nWuHNceGCjv6qKho8l9n4Hva&#10;5Tj1jO2+2R1mzaf83IMY8zoetktQQoP8i5/unTUwj2Pjl/gD9P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msd0vwAAANsAAAAPAAAAAAAAAAAAAAAAAJgCAABkcnMvZG93bnJl&#10;di54bWxQSwUGAAAAAAQABAD1AAAAhAMAAAAA&#10;" fillcolor="#92cddc" strokecolor="#4bacc6" strokeweight="1pt">
                  <v:fill color2="#4bacc6" focus="50%" type="gradient"/>
                  <v:shadow on="t" color="#205867" offset="1pt"/>
                  <v:textbox>
                    <w:txbxContent>
                      <w:p w:rsidR="00156228" w:rsidRDefault="00156228" w:rsidP="00802EFB">
                        <w:r>
                          <w:t>View</w:t>
                        </w:r>
                      </w:p>
                    </w:txbxContent>
                  </v:textbox>
                </v:shape>
                <w10:anchorlock/>
              </v:group>
            </w:pict>
          </mc:Fallback>
        </mc:AlternateContent>
      </w:r>
    </w:p>
    <w:p w:rsidR="00802EFB" w:rsidRPr="00C81D35" w:rsidRDefault="00802EFB" w:rsidP="00802EFB">
      <w:pPr>
        <w:pStyle w:val="BodyText"/>
        <w:rPr>
          <w:lang w:val="en-GB"/>
        </w:rPr>
      </w:pPr>
    </w:p>
    <w:p w:rsidR="00802EFB" w:rsidRPr="00C81D35" w:rsidRDefault="00802EFB" w:rsidP="00802EFB">
      <w:pPr>
        <w:pStyle w:val="Heading2"/>
        <w:rPr>
          <w:lang w:val="en-GB"/>
        </w:rPr>
      </w:pPr>
      <w:bookmarkStart w:id="56" w:name="_Toc305080278"/>
      <w:r w:rsidRPr="00C81D35">
        <w:rPr>
          <w:lang w:val="en-GB"/>
        </w:rPr>
        <w:lastRenderedPageBreak/>
        <w:t>Bridging domains</w:t>
      </w:r>
      <w:bookmarkEnd w:id="56"/>
    </w:p>
    <w:p w:rsidR="00802EFB" w:rsidRPr="00C81D35" w:rsidRDefault="00802EFB" w:rsidP="00802EFB">
      <w:pPr>
        <w:pStyle w:val="Heading3"/>
        <w:rPr>
          <w:lang w:val="en-GB"/>
        </w:rPr>
      </w:pPr>
      <w:bookmarkStart w:id="57" w:name="_Toc305080279"/>
      <w:r w:rsidRPr="00C81D35">
        <w:rPr>
          <w:lang w:val="en-GB"/>
        </w:rPr>
        <w:t>Domain bridging introduction</w:t>
      </w:r>
      <w:bookmarkEnd w:id="57"/>
    </w:p>
    <w:p w:rsidR="00802EFB" w:rsidRPr="00C81D35" w:rsidRDefault="00802EFB" w:rsidP="00802EFB">
      <w:pPr>
        <w:pStyle w:val="BodyText"/>
        <w:rPr>
          <w:lang w:val="en-GB"/>
        </w:rPr>
      </w:pPr>
      <w:r w:rsidRPr="00C81D35">
        <w:rPr>
          <w:lang w:val="en-GB"/>
        </w:rPr>
        <w:t>See “</w:t>
      </w:r>
      <w:r w:rsidRPr="00C81D35">
        <w:rPr>
          <w:lang w:val="en-GB"/>
        </w:rPr>
        <w:fldChar w:fldCharType="begin"/>
      </w:r>
      <w:r w:rsidRPr="00C81D35">
        <w:rPr>
          <w:lang w:val="en-GB"/>
        </w:rPr>
        <w:instrText xml:space="preserve"> REF _Ref304204739 \h </w:instrText>
      </w:r>
      <w:r w:rsidRPr="00C81D35">
        <w:rPr>
          <w:lang w:val="en-GB"/>
        </w:rPr>
      </w:r>
      <w:r w:rsidRPr="00C81D35">
        <w:rPr>
          <w:lang w:val="en-GB"/>
        </w:rPr>
        <w:fldChar w:fldCharType="separate"/>
      </w:r>
      <w:r w:rsidR="006C5C69" w:rsidRPr="00C81D35">
        <w:rPr>
          <w:lang w:val="en-GB"/>
        </w:rPr>
        <w:t>The Domain bridging mechanism</w:t>
      </w:r>
      <w:r w:rsidRPr="00C81D35">
        <w:rPr>
          <w:lang w:val="en-GB"/>
        </w:rPr>
        <w:fldChar w:fldCharType="end"/>
      </w:r>
      <w:r w:rsidRPr="00C81D35">
        <w:rPr>
          <w:lang w:val="en-GB"/>
        </w:rPr>
        <w:t>”.</w:t>
      </w:r>
    </w:p>
    <w:p w:rsidR="00802EFB" w:rsidRPr="00C81D35" w:rsidRDefault="00802EFB" w:rsidP="00802EFB">
      <w:pPr>
        <w:pStyle w:val="Heading1"/>
        <w:rPr>
          <w:lang w:val="en-GB"/>
        </w:rPr>
      </w:pPr>
      <w:bookmarkStart w:id="58" w:name="_Toc305080280"/>
      <w:r w:rsidRPr="00C81D35">
        <w:rPr>
          <w:lang w:val="en-GB"/>
        </w:rPr>
        <w:t>The Darwinet Client</w:t>
      </w:r>
      <w:bookmarkEnd w:id="58"/>
    </w:p>
    <w:p w:rsidR="00802EFB" w:rsidRPr="00C81D35" w:rsidRDefault="00802EFB" w:rsidP="00802EFB">
      <w:pPr>
        <w:pStyle w:val="Heading2"/>
        <w:rPr>
          <w:lang w:val="en-GB"/>
        </w:rPr>
      </w:pPr>
      <w:bookmarkStart w:id="59" w:name="_Toc305080281"/>
      <w:r w:rsidRPr="00C81D35">
        <w:rPr>
          <w:lang w:val="en-GB"/>
        </w:rPr>
        <w:t>Darwinet Client overview</w:t>
      </w:r>
      <w:bookmarkEnd w:id="59"/>
    </w:p>
    <w:p w:rsidR="00802EFB" w:rsidRPr="00C81D35" w:rsidRDefault="00802EFB" w:rsidP="00802EFB">
      <w:pPr>
        <w:pStyle w:val="BodyText"/>
        <w:rPr>
          <w:lang w:val="en-GB"/>
        </w:rPr>
      </w:pPr>
      <w:r w:rsidRPr="00C81D35">
        <w:rPr>
          <w:lang w:val="en-GB"/>
        </w:rPr>
        <w:t>As a Darwinet network is a Peer-to-Peer network it needs a client application that executes at each node of the network.</w:t>
      </w:r>
    </w:p>
    <w:p w:rsidR="00802EFB" w:rsidRPr="00C81D35" w:rsidRDefault="00802EFB" w:rsidP="00802EFB">
      <w:pPr>
        <w:pStyle w:val="BodyText"/>
        <w:rPr>
          <w:lang w:val="en-GB"/>
        </w:rPr>
      </w:pPr>
      <w:r w:rsidRPr="00C81D35">
        <w:rPr>
          <w:lang w:val="en-GB"/>
        </w:rPr>
        <w:t>Now, as the goal is to provide any device on any platform the possibility to interact within a Darwinet domain, the clients may have to be implemented and provide Darwinet services quite differently.</w:t>
      </w:r>
    </w:p>
    <w:p w:rsidR="00F07FA1" w:rsidRPr="00C81D35" w:rsidRDefault="00F07FA1" w:rsidP="00F07FA1">
      <w:pPr>
        <w:pStyle w:val="Heading3"/>
        <w:rPr>
          <w:lang w:val="en-GB"/>
        </w:rPr>
      </w:pPr>
      <w:r w:rsidRPr="00C81D35">
        <w:rPr>
          <w:lang w:val="en-GB"/>
        </w:rPr>
        <w:t>Desktop Darwinet Node</w:t>
      </w:r>
      <w:r w:rsidR="007F041A" w:rsidRPr="00C81D35">
        <w:rPr>
          <w:lang w:val="en-GB"/>
        </w:rPr>
        <w:t xml:space="preserve"> (Windows, MAC, UNIX etc.)</w:t>
      </w:r>
    </w:p>
    <w:p w:rsidR="00F07FA1" w:rsidRPr="00C81D35" w:rsidRDefault="00F07FA1" w:rsidP="00F07FA1">
      <w:pPr>
        <w:pStyle w:val="BodyText"/>
        <w:rPr>
          <w:lang w:val="en-GB"/>
        </w:rPr>
      </w:pPr>
      <w:r w:rsidRPr="00C81D35">
        <w:rPr>
          <w:lang w:val="en-GB"/>
        </w:rPr>
        <w:t>A Darwinet node hosted on a desktop client may provide a rich user experience and interact with both Darwinet applications as well as desktop applications.</w:t>
      </w:r>
    </w:p>
    <w:p w:rsidR="007F041A" w:rsidRPr="00C81D35" w:rsidRDefault="000C6F12" w:rsidP="00F07FA1">
      <w:pPr>
        <w:pStyle w:val="BodyText"/>
        <w:rPr>
          <w:lang w:val="en-GB"/>
        </w:rPr>
      </w:pPr>
      <w:r w:rsidRPr="00C81D35">
        <w:rPr>
          <w:lang w:val="en-GB"/>
        </w:rPr>
        <w:t>On the major desktops like Windows, MAC and UNIX desktops the Darwinet client shall have a common set of services.</w:t>
      </w:r>
    </w:p>
    <w:p w:rsidR="00F07FA1" w:rsidRPr="00C81D35" w:rsidRDefault="00F07FA1" w:rsidP="00F07FA1">
      <w:pPr>
        <w:pStyle w:val="BodyText"/>
        <w:rPr>
          <w:lang w:val="en-GB"/>
        </w:rPr>
      </w:pPr>
      <w:r w:rsidRPr="00C81D35">
        <w:rPr>
          <w:noProof/>
        </w:rPr>
        <w:lastRenderedPageBreak/>
        <mc:AlternateContent>
          <mc:Choice Requires="wpc">
            <w:drawing>
              <wp:inline distT="0" distB="0" distL="0" distR="0" wp14:anchorId="4736160C" wp14:editId="00F896DE">
                <wp:extent cx="4090670" cy="3576955"/>
                <wp:effectExtent l="0" t="0" r="0" b="0"/>
                <wp:docPr id="1035"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22" name="AutoShape 4"/>
                        <wps:cNvSpPr>
                          <a:spLocks noChangeArrowheads="1"/>
                        </wps:cNvSpPr>
                        <wps:spPr bwMode="auto">
                          <a:xfrm>
                            <a:off x="1682115" y="2206625"/>
                            <a:ext cx="858520"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56228" w:rsidRDefault="00156228" w:rsidP="00F07FA1">
                              <w:r>
                                <w:t>Darwinet</w:t>
                              </w:r>
                              <w:r>
                                <w:br/>
                                <w:t>Client</w:t>
                              </w:r>
                            </w:p>
                          </w:txbxContent>
                        </wps:txbx>
                        <wps:bodyPr rot="0" vert="horz" wrap="square" lIns="91440" tIns="45720" rIns="91440" bIns="45720" anchor="t" anchorCtr="0" upright="1">
                          <a:noAutofit/>
                        </wps:bodyPr>
                      </wps:wsp>
                      <wps:wsp>
                        <wps:cNvPr id="1023" name="AutoShape 5"/>
                        <wps:cNvSpPr>
                          <a:spLocks noChangeArrowheads="1"/>
                        </wps:cNvSpPr>
                        <wps:spPr bwMode="auto">
                          <a:xfrm>
                            <a:off x="433070" y="3060065"/>
                            <a:ext cx="3357245" cy="248920"/>
                          </a:xfrm>
                          <a:prstGeom prst="roundRect">
                            <a:avLst>
                              <a:gd name="adj" fmla="val 16667"/>
                            </a:avLst>
                          </a:prstGeom>
                          <a:solidFill>
                            <a:srgbClr val="FFFFFF"/>
                          </a:solidFill>
                          <a:ln w="9525">
                            <a:solidFill>
                              <a:schemeClr val="bg1">
                                <a:lumMod val="65000"/>
                              </a:schemeClr>
                            </a:solidFill>
                            <a:round/>
                            <a:headEnd/>
                            <a:tailEnd/>
                          </a:ln>
                        </wps:spPr>
                        <wps:txbx>
                          <w:txbxContent>
                            <w:p w:rsidR="00156228" w:rsidRPr="002F21B9" w:rsidRDefault="00156228" w:rsidP="00F07FA1">
                              <w:pPr>
                                <w:rPr>
                                  <w:color w:val="A6A6A6" w:themeColor="background1" w:themeShade="A6"/>
                                </w:rPr>
                              </w:pPr>
                              <w:r w:rsidRPr="002F21B9">
                                <w:rPr>
                                  <w:color w:val="A6A6A6" w:themeColor="background1" w:themeShade="A6"/>
                                </w:rPr>
                                <w:t>Desktop OS</w:t>
                              </w:r>
                            </w:p>
                          </w:txbxContent>
                        </wps:txbx>
                        <wps:bodyPr rot="0" vert="horz" wrap="square" lIns="91440" tIns="45720" rIns="91440" bIns="45720" anchor="t" anchorCtr="0" upright="1">
                          <a:noAutofit/>
                        </wps:bodyPr>
                      </wps:wsp>
                      <wps:wsp>
                        <wps:cNvPr id="1024" name="AutoShape 7"/>
                        <wps:cNvSpPr>
                          <a:spLocks noChangeArrowheads="1"/>
                        </wps:cNvSpPr>
                        <wps:spPr bwMode="auto">
                          <a:xfrm>
                            <a:off x="1680845" y="1594485"/>
                            <a:ext cx="859155"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56228" w:rsidRDefault="00156228" w:rsidP="00F07FA1">
                              <w:r>
                                <w:t>Darwinet</w:t>
                              </w:r>
                              <w:r>
                                <w:br/>
                                <w:t>Domain</w:t>
                              </w:r>
                            </w:p>
                          </w:txbxContent>
                        </wps:txbx>
                        <wps:bodyPr rot="0" vert="horz" wrap="square" lIns="91440" tIns="45720" rIns="91440" bIns="45720" anchor="t" anchorCtr="0" upright="1">
                          <a:noAutofit/>
                        </wps:bodyPr>
                      </wps:wsp>
                      <wps:wsp>
                        <wps:cNvPr id="1025" name="AutoShape 8"/>
                        <wps:cNvSpPr>
                          <a:spLocks noChangeArrowheads="1"/>
                        </wps:cNvSpPr>
                        <wps:spPr bwMode="auto">
                          <a:xfrm>
                            <a:off x="1680845" y="965835"/>
                            <a:ext cx="859790" cy="491490"/>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56228" w:rsidRDefault="00156228" w:rsidP="00F07FA1">
                              <w:r>
                                <w:t>Domain</w:t>
                              </w:r>
                              <w:r>
                                <w:br/>
                                <w:t>View</w:t>
                              </w:r>
                            </w:p>
                          </w:txbxContent>
                        </wps:txbx>
                        <wps:bodyPr rot="0" vert="horz" wrap="square" lIns="91440" tIns="45720" rIns="91440" bIns="45720" anchor="t" anchorCtr="0" upright="1">
                          <a:noAutofit/>
                        </wps:bodyPr>
                      </wps:wsp>
                      <wps:wsp>
                        <wps:cNvPr id="1029" name="AutoShape 12"/>
                        <wps:cNvCnPr>
                          <a:cxnSpLocks noChangeShapeType="1"/>
                        </wps:cNvCnPr>
                        <wps:spPr bwMode="auto">
                          <a:xfrm flipH="1" flipV="1">
                            <a:off x="2112010" y="2698750"/>
                            <a:ext cx="1" cy="3613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0" name="AutoShape 13"/>
                        <wps:cNvCnPr>
                          <a:cxnSpLocks noChangeShapeType="1"/>
                        </wps:cNvCnPr>
                        <wps:spPr bwMode="auto">
                          <a:xfrm flipH="1" flipV="1">
                            <a:off x="2110740" y="2086610"/>
                            <a:ext cx="635" cy="1200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1" name="AutoShape 14"/>
                        <wps:cNvCnPr>
                          <a:cxnSpLocks noChangeShapeType="1"/>
                        </wps:cNvCnPr>
                        <wps:spPr bwMode="auto">
                          <a:xfrm flipV="1">
                            <a:off x="2110740" y="1457325"/>
                            <a:ext cx="635" cy="137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5" name="Rounded Rectangle 1105"/>
                        <wps:cNvSpPr/>
                        <wps:spPr>
                          <a:xfrm>
                            <a:off x="508635" y="965835"/>
                            <a:ext cx="875665" cy="45720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7F041A" w:rsidRDefault="00156228" w:rsidP="007F041A">
                              <w:pPr>
                                <w:jc w:val="center"/>
                                <w:rPr>
                                  <w:color w:val="000000" w:themeColor="text1"/>
                                </w:rPr>
                              </w:pPr>
                              <w:r w:rsidRPr="007F041A">
                                <w:rPr>
                                  <w:color w:val="000000" w:themeColor="text1"/>
                                </w:rPr>
                                <w:t>Virtual Drive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7" name="Straight Connector 1107"/>
                        <wps:cNvCnPr/>
                        <wps:spPr>
                          <a:xfrm>
                            <a:off x="280035" y="774065"/>
                            <a:ext cx="351028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108" name="Rounded Rectangle 1108"/>
                        <wps:cNvSpPr/>
                        <wps:spPr>
                          <a:xfrm>
                            <a:off x="180000" y="180000"/>
                            <a:ext cx="3610315" cy="457200"/>
                          </a:xfrm>
                          <a:prstGeom prst="roundRect">
                            <a:avLst/>
                          </a:prstGeom>
                          <a:no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7F041A" w:rsidRDefault="00156228" w:rsidP="007F041A">
                              <w:pPr>
                                <w:jc w:val="center"/>
                                <w:rPr>
                                  <w:color w:val="A6A6A6" w:themeColor="background1" w:themeShade="A6"/>
                                </w:rPr>
                              </w:pPr>
                              <w:r w:rsidRPr="007F041A">
                                <w:rPr>
                                  <w:color w:val="A6A6A6" w:themeColor="background1" w:themeShade="A6"/>
                                </w:rPr>
                                <w:t>Desktop Application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9" name="Straight Arrow Connector 1109"/>
                        <wps:cNvCnPr/>
                        <wps:spPr>
                          <a:xfrm>
                            <a:off x="851535" y="637200"/>
                            <a:ext cx="0" cy="328635"/>
                          </a:xfrm>
                          <a:prstGeom prst="straightConnector1">
                            <a:avLst/>
                          </a:prstGeom>
                          <a:ln>
                            <a:solidFill>
                              <a:schemeClr val="bg1">
                                <a:lumMod val="6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1110" name="Straight Arrow Connector 1110"/>
                        <wps:cNvCnPr/>
                        <wps:spPr>
                          <a:xfrm>
                            <a:off x="2112010" y="637200"/>
                            <a:ext cx="0" cy="328635"/>
                          </a:xfrm>
                          <a:prstGeom prst="straightConnector1">
                            <a:avLst/>
                          </a:prstGeom>
                          <a:ln>
                            <a:solidFill>
                              <a:schemeClr val="bg1">
                                <a:lumMod val="6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1111" name="Straight Connector 1111"/>
                        <wps:cNvCnPr/>
                        <wps:spPr>
                          <a:xfrm>
                            <a:off x="280035" y="2863215"/>
                            <a:ext cx="351028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3" o:spid="_x0000_s1620" editas="canvas" style="width:322.1pt;height:281.65pt;mso-position-horizontal-relative:char;mso-position-vertical-relative:line" coordsize="40906,35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">
                <v:shape id="_x0000_s1621" type="#_x0000_t75" style="position:absolute;width:40906;height:35769;visibility:visible;mso-wrap-style:square">
                  <v:fill o:detectmouseclick="t"/>
                  <v:path o:connecttype="none"/>
                </v:shape>
                <v:roundrect id="AutoShape 4" o:spid="_x0000_s1622" style="position:absolute;left:16821;top:22066;width:8585;height:49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tQGsIA&#10;AADdAAAADwAAAGRycy9kb3ducmV2LnhtbERPTWvCQBC9F/wPywi91V0DlhpdRQTFW2naQ49jdkyC&#10;2dm4u4lpf323UOhtHu9z1tvRtmIgHxrHGuYzBYK4dKbhSsPH++HpBUSIyAZbx6ThiwJsN5OHNebG&#10;3fmNhiJWIoVwyFFDHWOXSxnKmiyGmeuIE3dx3mJM0FfSeLyncNvKTKlnabHh1FBjR/uaymvRWw2l&#10;Ub3yn8Pr8ryIxffQ31geb1o/TsfdCkSkMf6L/9wnk+arLIPfb9IJcv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21AawgAAAN0AAAAPAAAAAAAAAAAAAAAAAJgCAABkcnMvZG93&#10;bnJldi54bWxQSwUGAAAAAAQABAD1AAAAhwMAAAAA&#10;">
                  <v:textbox>
                    <w:txbxContent>
                      <w:p w:rsidR="00156228" w:rsidRDefault="00156228" w:rsidP="00F07FA1">
                        <w:r>
                          <w:t>Darwinet</w:t>
                        </w:r>
                        <w:r>
                          <w:br/>
                          <w:t>Client</w:t>
                        </w:r>
                      </w:p>
                    </w:txbxContent>
                  </v:textbox>
                </v:roundrect>
                <v:roundrect id="AutoShape 5" o:spid="_x0000_s1623" style="position:absolute;left:4330;top:30600;width:33573;height:248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eXzsUA&#10;AADdAAAADwAAAGRycy9kb3ducmV2LnhtbERPTWsCMRC9F/ofwgjeNKuClq1RpCBuKT1oS6G36Wa6&#10;2XYzWZK4rv76RhB6m8f7nOW6t43oyIfasYLJOANBXDpdc6Xg/W07egARIrLGxjEpOFOA9er+bom5&#10;difeU3eIlUghHHJUYGJscylDachiGLuWOHHfzluMCfpKao+nFG4bOc2yubRYc2ow2NKTofL3cLQK&#10;Pmaf7fMCfybmq/Cv3WVe2JddodRw0G8eQUTq47/45i50mp9NZ3D9Jp0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t5fOxQAAAN0AAAAPAAAAAAAAAAAAAAAAAJgCAABkcnMv&#10;ZG93bnJldi54bWxQSwUGAAAAAAQABAD1AAAAigMAAAAA&#10;" strokecolor="#a5a5a5 [2092]">
                  <v:textbox>
                    <w:txbxContent>
                      <w:p w:rsidR="00156228" w:rsidRPr="002F21B9" w:rsidRDefault="00156228" w:rsidP="00F07FA1">
                        <w:pPr>
                          <w:rPr>
                            <w:color w:val="A6A6A6" w:themeColor="background1" w:themeShade="A6"/>
                          </w:rPr>
                        </w:pPr>
                        <w:r w:rsidRPr="002F21B9">
                          <w:rPr>
                            <w:color w:val="A6A6A6" w:themeColor="background1" w:themeShade="A6"/>
                          </w:rPr>
                          <w:t>Desktop OS</w:t>
                        </w:r>
                      </w:p>
                    </w:txbxContent>
                  </v:textbox>
                </v:roundrect>
                <v:roundrect id="AutoShape 7" o:spid="_x0000_s1624" style="position:absolute;left:16808;top:15944;width:8592;height:492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5t9cMA&#10;AADdAAAADwAAAGRycy9kb3ducmV2LnhtbERPTWsCMRC9C/6HMEJvmiittKtRRLD0Vrr20OO4me4u&#10;3UzWJLtu++sbQfA2j/c56+1gG9GTD7VjDfOZAkFcOFNzqeHzeJg+gwgR2WDjmDT8UoDtZjxaY2bc&#10;hT+oz2MpUgiHDDVUMbaZlKGoyGKYuZY4cd/OW4wJ+lIaj5cUbhu5UGopLdacGipsaV9R8ZN3VkNh&#10;VKf8V//+cnqK+V/fnVm+nrV+mAy7FYhIQ7yLb+43k+arxSNcv0knyM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5t9cMAAADdAAAADwAAAAAAAAAAAAAAAACYAgAAZHJzL2Rv&#10;d25yZXYueG1sUEsFBgAAAAAEAAQA9QAAAIgDAAAAAA==&#10;">
                  <v:textbox>
                    <w:txbxContent>
                      <w:p w:rsidR="00156228" w:rsidRDefault="00156228" w:rsidP="00F07FA1">
                        <w:r>
                          <w:t>Darwinet</w:t>
                        </w:r>
                        <w:r>
                          <w:br/>
                          <w:t>Domain</w:t>
                        </w:r>
                      </w:p>
                    </w:txbxContent>
                  </v:textbox>
                </v:roundrect>
                <v:roundrect id="AutoShape 8" o:spid="_x0000_s1625" style="position:absolute;left:16808;top:9658;width:8598;height:491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LIbsIA&#10;AADdAAAADwAAAGRycy9kb3ducmV2LnhtbERPTWsCMRC9F/wPYQRvNVGw1NUoIlh6K9168Dhuxt3F&#10;zWRNsuvaX98UCr3N433OejvYRvTkQ+1Yw2yqQBAXztRcajh+HZ5fQYSIbLBxTBoeFGC7GT2tMTPu&#10;zp/U57EUKYRDhhqqGNtMylBUZDFMXUucuIvzFmOCvpTG4z2F20bOlXqRFmtODRW2tK+ouOad1VAY&#10;1Sl/6j+W50XMv/vuxvLtpvVkPOxWICIN8V/85343ab6aL+D3m3SC3P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MshuwgAAAN0AAAAPAAAAAAAAAAAAAAAAAJgCAABkcnMvZG93&#10;bnJldi54bWxQSwUGAAAAAAQABAD1AAAAhwMAAAAA&#10;">
                  <v:textbox>
                    <w:txbxContent>
                      <w:p w:rsidR="00156228" w:rsidRDefault="00156228" w:rsidP="00F07FA1">
                        <w:r>
                          <w:t>Domain</w:t>
                        </w:r>
                        <w:r>
                          <w:br/>
                          <w:t>View</w:t>
                        </w:r>
                      </w:p>
                    </w:txbxContent>
                  </v:textbox>
                </v:roundrect>
                <v:shape id="AutoShape 12" o:spid="_x0000_s1626" type="#_x0000_t32" style="position:absolute;left:21120;top:26987;width:0;height:361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kn+8MAAADdAAAADwAAAGRycy9kb3ducmV2LnhtbERPTYvCMBC9C/6HMIIXWVMFZbcapSiC&#10;CIvaFbwOzWzbtZmUJmr99xtB8DaP9znzZWsqcaPGlZYVjIYRCOLM6pJzBaefzccnCOeRNVaWScGD&#10;HCwX3c4cY23vfKRb6nMRQtjFqKDwvo6ldFlBBt3Q1sSB+7WNQR9gk0vd4D2Em0qOo2gqDZYcGgqs&#10;aVVQdkmvRoH/Huwmf8f9PkmZ18lhd74kq7NS/V6bzEB4av1b/HJvdZgfjb/g+U04QS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8ZJ/vDAAAA3QAAAA8AAAAAAAAAAAAA&#10;AAAAoQIAAGRycy9kb3ducmV2LnhtbFBLBQYAAAAABAAEAPkAAACRAwAAAAA=&#10;"/>
                <v:shape id="AutoShape 13" o:spid="_x0000_s1627" type="#_x0000_t32" style="position:absolute;left:21107;top:20866;width:6;height:120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Yu8YAAADdAAAADwAAAGRycy9kb3ducmV2LnhtbESPQWvCQBCF7wX/wzJCL6VubKmU1FWC&#10;UiiCqLHgdciOSTQ7G7Jbjf/eOQi9zfDevPfNdN67Rl2oC7VnA+NRAoq48Lbm0sDv/vv1E1SIyBYb&#10;z2TgRgHms8HTFFPrr7yjSx5LJSEcUjRQxdimWoeiIodh5Fti0Y6+cxhl7UptO7xKuGv0W5JMtMOa&#10;paHClhYVFef8zxmI65fVx2m32WQ58zLbrg7nbHEw5nnYZ1+gIvXx3/y4/rGCn7wLv3wjI+jZH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6GLvGAAAA3QAAAA8AAAAAAAAA&#10;AAAAAAAAoQIAAGRycy9kb3ducmV2LnhtbFBLBQYAAAAABAAEAPkAAACUAwAAAAA=&#10;"/>
                <v:shape id="AutoShape 14" o:spid="_x0000_s1628" type="#_x0000_t32" style="position:absolute;left:21107;top:14573;width:6;height:137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NHf8IAAADdAAAADwAAAGRycy9kb3ducmV2LnhtbERPTYvCMBC9L/gfwgh7WTStwiLVKCII&#10;4mFhtQePQzK2xWZSk1i7/36zIOxtHu9zVpvBtqInHxrHCvJpBoJYO9NwpaA87ycLECEiG2wdk4If&#10;CrBZj95WWBj35G/qT7ESKYRDgQrqGLtCyqBrshimriNO3NV5izFBX0nj8ZnCbStnWfYpLTacGmrs&#10;aFeTvp0eVkFzLL/K/uMevV4c84vPw/nSaqXex8N2CSLSEP/FL/fBpPnZPIe/b9IJcv0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XNHf8IAAADdAAAADwAAAAAAAAAAAAAA&#10;AAChAgAAZHJzL2Rvd25yZXYueG1sUEsFBgAAAAAEAAQA+QAAAJADAAAAAA==&#10;"/>
                <v:roundrect id="Rounded Rectangle 1105" o:spid="_x0000_s1629" style="position:absolute;left:5086;top:9658;width:8757;height:45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w3tsEA&#10;AADdAAAADwAAAGRycy9kb3ducmV2LnhtbERPTYvCMBC9C/6HMII3TRVctBpFCoKgKFbxPDRjW20m&#10;pYla//1mYcHbPN7nLFatqcSLGldaVjAaRiCIM6tLzhVczpvBFITzyBory6TgQw5Wy25ngbG2bz7R&#10;K/W5CCHsYlRQeF/HUrqsIINuaGviwN1sY9AH2ORSN/gO4aaS4yj6kQZLDg0F1pQUlD3Sp1Gwy+1+&#10;Jo+7yf36OUzN8Zb4g0mU6vfa9RyEp9Z/xf/urQ7zR9EE/r4JJ8jl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8N7bBAAAA3QAAAA8AAAAAAAAAAAAAAAAAmAIAAGRycy9kb3du&#10;cmV2LnhtbFBLBQYAAAAABAAEAPUAAACGAwAAAAA=&#10;" filled="f" strokecolor="black [3213]" strokeweight=".25pt">
                  <v:textbox>
                    <w:txbxContent>
                      <w:p w:rsidR="00156228" w:rsidRPr="007F041A" w:rsidRDefault="00156228" w:rsidP="007F041A">
                        <w:pPr>
                          <w:jc w:val="center"/>
                          <w:rPr>
                            <w:color w:val="000000" w:themeColor="text1"/>
                          </w:rPr>
                        </w:pPr>
                        <w:r w:rsidRPr="007F041A">
                          <w:rPr>
                            <w:color w:val="000000" w:themeColor="text1"/>
                          </w:rPr>
                          <w:t>Virtual Drive</w:t>
                        </w:r>
                      </w:p>
                    </w:txbxContent>
                  </v:textbox>
                </v:roundrect>
                <v:line id="Straight Connector 1107" o:spid="_x0000_s1630" style="position:absolute;visibility:visible;mso-wrap-style:square" from="2800,7740" to="37903,77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XrwsMAAADdAAAADwAAAGRycy9kb3ducmV2LnhtbERPS27CMBDdV+IO1iB1V2xY0JJiUIUU&#10;QVs2hB5gFE+TKPHYxAYCp68rVepunt53luvBduJCfWgca5hOFAji0pmGKw1fx/zpBUSIyAY7x6Th&#10;RgHWq9HDEjPjrnygSxErkUI4ZKihjtFnUoayJoth4jxx4r5dbzEm2FfS9HhN4baTM6Xm0mLDqaFG&#10;T5uayrY4Ww1t4fPTvvWLz5n72ON9q3L13mr9OB7eXkFEGuK/+M+9M2n+VD3D7zfpBLn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8F68LDAAAA3QAAAA8AAAAAAAAAAAAA&#10;AAAAoQIAAGRycy9kb3ducmV2LnhtbFBLBQYAAAAABAAEAPkAAACRAwAAAAA=&#10;" strokecolor="#4579b8 [3044]" strokeweight="3pt"/>
                <v:roundrect id="Rounded Rectangle 1108" o:spid="_x0000_s1631" style="position:absolute;left:1800;top:1800;width:36103;height:45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2LMcQA&#10;AADdAAAADwAAAGRycy9kb3ducmV2LnhtbESPQWvDMAyF74P9B6NBb6vTHsrI6payMdb1tKX7ASJW&#10;4tBYDraXpP++OhR2k3hP733a7mffq5Fi6gIbWC0LUMR1sB23Bn7PH88voFJGttgHJgNXSrDfPT5s&#10;sbRh4h8aq9wqCeFUogGX81BqnWpHHtMyDMSiNSF6zLLGVtuIk4T7Xq+LYqM9diwNDgd6c1Rfqj9v&#10;4P3qKl9/rpvv6asa4+Y46unUGLN4mg+voDLN+d98vz5awV8VgivfyAh6d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NizHEAAAA3QAAAA8AAAAAAAAAAAAAAAAAmAIAAGRycy9k&#10;b3ducmV2LnhtbFBLBQYAAAAABAAEAPUAAACJAwAAAAA=&#10;" filled="f" strokecolor="#a5a5a5 [2092]" strokeweight=".25pt">
                  <v:textbox>
                    <w:txbxContent>
                      <w:p w:rsidR="00156228" w:rsidRPr="007F041A" w:rsidRDefault="00156228" w:rsidP="007F041A">
                        <w:pPr>
                          <w:jc w:val="center"/>
                          <w:rPr>
                            <w:color w:val="A6A6A6" w:themeColor="background1" w:themeShade="A6"/>
                          </w:rPr>
                        </w:pPr>
                        <w:r w:rsidRPr="007F041A">
                          <w:rPr>
                            <w:color w:val="A6A6A6" w:themeColor="background1" w:themeShade="A6"/>
                          </w:rPr>
                          <w:t>Desktop Application</w:t>
                        </w:r>
                      </w:p>
                    </w:txbxContent>
                  </v:textbox>
                </v:roundrect>
                <v:shape id="Straight Arrow Connector 1109" o:spid="_x0000_s1632" type="#_x0000_t32" style="position:absolute;left:8515;top:6372;width:0;height:3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c88YAAADdAAAADwAAAGRycy9kb3ducmV2LnhtbERPS2vCQBC+C/0PyxS8iG5UaDV1FSk+&#10;2kMLRg8eh+yYhGZn0+xqYn+9WxC8zcf3nNmiNaW4UO0KywqGgwgEcWp1wZmCw37dn4BwHlljaZkU&#10;XMnBYv7UmWGsbcM7uiQ+EyGEXYwKcu+rWEqX5mTQDWxFHLiTrQ36AOtM6hqbEG5KOYqiF2mw4NCQ&#10;Y0XvOaU/ydko2HweabX5Om2/q/3v3+soWZbjXqNU97ldvoHw1PqH+O7+0GH+MJrC/zfhBDm/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3DHPPGAAAA3QAAAA8AAAAAAAAA&#10;AAAAAAAAoQIAAGRycy9kb3ducmV2LnhtbFBLBQYAAAAABAAEAPkAAACUAwAAAAA=&#10;" strokecolor="#a5a5a5 [2092]">
                  <v:stroke endarrow="open"/>
                </v:shape>
                <v:shape id="Straight Arrow Connector 1110" o:spid="_x0000_s1633" type="#_x0000_t32" style="position:absolute;left:21120;top:6372;width:0;height:3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SAjs8kAAADdAAAADwAAAGRycy9kb3ducmV2LnhtbESPQU/CQBCF7yb+h82YcDGwLSZKCgsh&#10;BlAPmlg4cJx0h7ahO1u7C63+eudg4m0m78173yxWg2vUlbpQezaQThJQxIW3NZcGDvvteAYqRGSL&#10;jWcy8E0BVsvbmwVm1vf8Sdc8lkpCOGRooIqxzbQORUUOw8S3xKKdfOcwytqV2nbYS7hr9DRJHrXD&#10;mqWhwpaeKyrO+cUZ2L0dabN7P718tPuvn6dpvm4e7ntjRnfDeg4q0hD/zX/Xr1bw01T45RsZQS9/&#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kgI7PJAAAA3QAAAA8AAAAA&#10;AAAAAAAAAAAAoQIAAGRycy9kb3ducmV2LnhtbFBLBQYAAAAABAAEAPkAAACXAwAAAAA=&#10;" strokecolor="#a5a5a5 [2092]">
                  <v:stroke endarrow="open"/>
                </v:shape>
                <v:line id="Straight Connector 1111" o:spid="_x0000_s1634" style="position:absolute;visibility:visible;mso-wrap-style:square" from="2800,28632" to="37903,28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lA8MQAAADdAAAADwAAAGRycy9kb3ducmV2LnhtbERPQW7CMBC8V+IP1iL1Vmw4oDZgEEKK&#10;KJRLAw9YxUsSJV6b2IWU19eVKnVOu5qdmZ3lerCduFEfGscaphMFgrh0puFKw/mUv7yCCBHZYOeY&#10;NHxTgPVq9LTEzLg7f9KtiJVIJhwy1FDH6DMpQ1mTxTBxnjhxF9dbjGntK2l6vCdz28mZUnNpseGU&#10;UKOnbU1lW3xZDW3h8+ux9W8fM3c44mOncrVvtX4eD5sFiEhD/D/+U7+b9H4C/LZJI8jV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eUDwxAAAAN0AAAAPAAAAAAAAAAAA&#10;AAAAAKECAABkcnMvZG93bnJldi54bWxQSwUGAAAAAAQABAD5AAAAkgMAAAAA&#10;" strokecolor="#4579b8 [3044]" strokeweight="3pt"/>
                <w10:anchorlock/>
              </v:group>
            </w:pict>
          </mc:Fallback>
        </mc:AlternateContent>
      </w:r>
    </w:p>
    <w:p w:rsidR="00F07FA1" w:rsidRPr="00C81D35" w:rsidRDefault="00F07FA1" w:rsidP="00F07FA1">
      <w:pPr>
        <w:pStyle w:val="Heading3"/>
        <w:rPr>
          <w:lang w:val="en-GB"/>
        </w:rPr>
      </w:pPr>
      <w:r w:rsidRPr="00C81D35">
        <w:rPr>
          <w:lang w:val="en-GB"/>
        </w:rPr>
        <w:t>Mobile Device Darwinet client</w:t>
      </w:r>
    </w:p>
    <w:p w:rsidR="007F041A" w:rsidRPr="00C81D35" w:rsidRDefault="007F041A" w:rsidP="007F041A">
      <w:pPr>
        <w:pStyle w:val="BodyText"/>
        <w:rPr>
          <w:lang w:val="en-GB"/>
        </w:rPr>
      </w:pPr>
      <w:r w:rsidRPr="00C81D35">
        <w:rPr>
          <w:lang w:val="en-GB"/>
        </w:rPr>
        <w:t>Mobile platforms like iPOS, Android, Windows Phone may require each application to host a complete Darwinet Client in itself. In effect each application them becomes a Darwinet Node of its own.</w:t>
      </w:r>
    </w:p>
    <w:p w:rsidR="002F21B9" w:rsidRPr="00C81D35" w:rsidRDefault="002F21B9" w:rsidP="007F041A">
      <w:pPr>
        <w:pStyle w:val="BodyText"/>
        <w:rPr>
          <w:lang w:val="en-GB"/>
        </w:rPr>
      </w:pPr>
      <w:r w:rsidRPr="00C81D35">
        <w:rPr>
          <w:noProof/>
        </w:rPr>
        <mc:AlternateContent>
          <mc:Choice Requires="wpc">
            <w:drawing>
              <wp:inline distT="0" distB="0" distL="0" distR="0" wp14:anchorId="5BC06138" wp14:editId="7E5E7F60">
                <wp:extent cx="4090670" cy="3576955"/>
                <wp:effectExtent l="0" t="0" r="0" b="0"/>
                <wp:docPr id="1125"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21" name="Rounded Rectangle 1121"/>
                        <wps:cNvSpPr/>
                        <wps:spPr>
                          <a:xfrm>
                            <a:off x="1537335" y="179999"/>
                            <a:ext cx="2252980" cy="2670515"/>
                          </a:xfrm>
                          <a:prstGeom prst="roundRect">
                            <a:avLst/>
                          </a:prstGeom>
                          <a:no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56228" w:rsidRDefault="00156228" w:rsidP="002F21B9">
                              <w:pPr>
                                <w:jc w:val="center"/>
                                <w:rPr>
                                  <w:color w:val="A6A6A6" w:themeColor="background1" w:themeShade="A6"/>
                                </w:rPr>
                              </w:pPr>
                              <w:r>
                                <w:rPr>
                                  <w:color w:val="A6A6A6" w:themeColor="background1" w:themeShade="A6"/>
                                </w:rPr>
                                <w:t>Mobile Device</w:t>
                              </w:r>
                              <w:r w:rsidRPr="007F041A">
                                <w:rPr>
                                  <w:color w:val="A6A6A6" w:themeColor="background1" w:themeShade="A6"/>
                                </w:rPr>
                                <w:t xml:space="preserve"> Application</w:t>
                              </w: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Pr="007F041A" w:rsidRDefault="00156228" w:rsidP="002F21B9">
                              <w:pPr>
                                <w:jc w:val="center"/>
                                <w:rPr>
                                  <w:color w:val="A6A6A6" w:themeColor="background1" w:themeShade="A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2" name="AutoShape 4"/>
                        <wps:cNvSpPr>
                          <a:spLocks noChangeArrowheads="1"/>
                        </wps:cNvSpPr>
                        <wps:spPr bwMode="auto">
                          <a:xfrm>
                            <a:off x="1682115" y="2206625"/>
                            <a:ext cx="858520"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56228" w:rsidRDefault="00156228" w:rsidP="002F21B9">
                              <w:r>
                                <w:t>Darwinet</w:t>
                              </w:r>
                              <w:r>
                                <w:br/>
                                <w:t>Client</w:t>
                              </w:r>
                            </w:p>
                          </w:txbxContent>
                        </wps:txbx>
                        <wps:bodyPr rot="0" vert="horz" wrap="square" lIns="91440" tIns="45720" rIns="91440" bIns="45720" anchor="t" anchorCtr="0" upright="1">
                          <a:noAutofit/>
                        </wps:bodyPr>
                      </wps:wsp>
                      <wps:wsp>
                        <wps:cNvPr id="1113" name="AutoShape 5"/>
                        <wps:cNvSpPr>
                          <a:spLocks noChangeArrowheads="1"/>
                        </wps:cNvSpPr>
                        <wps:spPr bwMode="auto">
                          <a:xfrm>
                            <a:off x="433070" y="3060065"/>
                            <a:ext cx="3357245" cy="248920"/>
                          </a:xfrm>
                          <a:prstGeom prst="roundRect">
                            <a:avLst>
                              <a:gd name="adj" fmla="val 16667"/>
                            </a:avLst>
                          </a:prstGeom>
                          <a:solidFill>
                            <a:srgbClr val="FFFFFF"/>
                          </a:solidFill>
                          <a:ln w="9525">
                            <a:solidFill>
                              <a:schemeClr val="bg1">
                                <a:lumMod val="65000"/>
                              </a:schemeClr>
                            </a:solidFill>
                            <a:round/>
                            <a:headEnd/>
                            <a:tailEnd/>
                          </a:ln>
                        </wps:spPr>
                        <wps:txbx>
                          <w:txbxContent>
                            <w:p w:rsidR="00156228" w:rsidRPr="002F21B9" w:rsidRDefault="00156228" w:rsidP="002F21B9">
                              <w:pPr>
                                <w:rPr>
                                  <w:color w:val="A6A6A6" w:themeColor="background1" w:themeShade="A6"/>
                                </w:rPr>
                              </w:pPr>
                              <w:r>
                                <w:rPr>
                                  <w:color w:val="A6A6A6" w:themeColor="background1" w:themeShade="A6"/>
                                </w:rPr>
                                <w:t>Mobile Device</w:t>
                              </w:r>
                              <w:r w:rsidRPr="002F21B9">
                                <w:rPr>
                                  <w:color w:val="A6A6A6" w:themeColor="background1" w:themeShade="A6"/>
                                </w:rPr>
                                <w:t xml:space="preserve"> OS</w:t>
                              </w:r>
                            </w:p>
                          </w:txbxContent>
                        </wps:txbx>
                        <wps:bodyPr rot="0" vert="horz" wrap="square" lIns="91440" tIns="45720" rIns="91440" bIns="45720" anchor="t" anchorCtr="0" upright="1">
                          <a:noAutofit/>
                        </wps:bodyPr>
                      </wps:wsp>
                      <wps:wsp>
                        <wps:cNvPr id="1114" name="AutoShape 7"/>
                        <wps:cNvSpPr>
                          <a:spLocks noChangeArrowheads="1"/>
                        </wps:cNvSpPr>
                        <wps:spPr bwMode="auto">
                          <a:xfrm>
                            <a:off x="1680845" y="1594485"/>
                            <a:ext cx="859155"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56228" w:rsidRDefault="00156228" w:rsidP="002F21B9">
                              <w:r>
                                <w:t>Darwinet</w:t>
                              </w:r>
                              <w:r>
                                <w:br/>
                                <w:t>Domain</w:t>
                              </w:r>
                            </w:p>
                          </w:txbxContent>
                        </wps:txbx>
                        <wps:bodyPr rot="0" vert="horz" wrap="square" lIns="91440" tIns="45720" rIns="91440" bIns="45720" anchor="t" anchorCtr="0" upright="1">
                          <a:noAutofit/>
                        </wps:bodyPr>
                      </wps:wsp>
                      <wps:wsp>
                        <wps:cNvPr id="1115" name="AutoShape 8"/>
                        <wps:cNvSpPr>
                          <a:spLocks noChangeArrowheads="1"/>
                        </wps:cNvSpPr>
                        <wps:spPr bwMode="auto">
                          <a:xfrm>
                            <a:off x="1680845" y="965835"/>
                            <a:ext cx="859790" cy="491490"/>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56228" w:rsidRDefault="00156228" w:rsidP="002F21B9">
                              <w:r>
                                <w:t>Domain</w:t>
                              </w:r>
                              <w:r>
                                <w:br/>
                                <w:t>View</w:t>
                              </w:r>
                            </w:p>
                          </w:txbxContent>
                        </wps:txbx>
                        <wps:bodyPr rot="0" vert="horz" wrap="square" lIns="91440" tIns="45720" rIns="91440" bIns="45720" anchor="t" anchorCtr="0" upright="1">
                          <a:noAutofit/>
                        </wps:bodyPr>
                      </wps:wsp>
                      <wps:wsp>
                        <wps:cNvPr id="1116" name="AutoShape 12"/>
                        <wps:cNvCnPr>
                          <a:cxnSpLocks noChangeShapeType="1"/>
                        </wps:cNvCnPr>
                        <wps:spPr bwMode="auto">
                          <a:xfrm flipH="1" flipV="1">
                            <a:off x="2112010" y="2698750"/>
                            <a:ext cx="1" cy="3613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7" name="AutoShape 13"/>
                        <wps:cNvCnPr>
                          <a:cxnSpLocks noChangeShapeType="1"/>
                        </wps:cNvCnPr>
                        <wps:spPr bwMode="auto">
                          <a:xfrm flipH="1" flipV="1">
                            <a:off x="2110740" y="2086610"/>
                            <a:ext cx="635" cy="1200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8" name="AutoShape 14"/>
                        <wps:cNvCnPr>
                          <a:cxnSpLocks noChangeShapeType="1"/>
                        </wps:cNvCnPr>
                        <wps:spPr bwMode="auto">
                          <a:xfrm flipV="1">
                            <a:off x="2110740" y="1457325"/>
                            <a:ext cx="635" cy="137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9" name="Rounded Rectangle 1119"/>
                        <wps:cNvSpPr/>
                        <wps:spPr>
                          <a:xfrm>
                            <a:off x="508635" y="965835"/>
                            <a:ext cx="875665" cy="45720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7F041A" w:rsidRDefault="00156228" w:rsidP="002F21B9">
                              <w:pPr>
                                <w:jc w:val="center"/>
                                <w:rPr>
                                  <w:color w:val="000000" w:themeColor="text1"/>
                                </w:rPr>
                              </w:pPr>
                              <w:r>
                                <w:rPr>
                                  <w:color w:val="000000" w:themeColor="text1"/>
                                </w:rPr>
                                <w:t>Application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 name="Straight Arrow Connector 1123"/>
                        <wps:cNvCnPr/>
                        <wps:spPr>
                          <a:xfrm>
                            <a:off x="2112010" y="637200"/>
                            <a:ext cx="0" cy="328635"/>
                          </a:xfrm>
                          <a:prstGeom prst="straightConnector1">
                            <a:avLst/>
                          </a:prstGeom>
                          <a:ln>
                            <a:solidFill>
                              <a:schemeClr val="bg1">
                                <a:lumMod val="6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1126" name="Straight Arrow Connector 1126"/>
                        <wps:cNvCnPr>
                          <a:stCxn id="1115" idx="1"/>
                          <a:endCxn id="1119" idx="3"/>
                        </wps:cNvCnPr>
                        <wps:spPr>
                          <a:xfrm flipH="1" flipV="1">
                            <a:off x="1384300" y="1194435"/>
                            <a:ext cx="296545" cy="171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635" editas="canvas" style="width:322.1pt;height:281.65pt;mso-position-horizontal-relative:char;mso-position-vertical-relative:line" coordsize="40906,35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">
                <v:shape id="_x0000_s1636" type="#_x0000_t75" style="position:absolute;width:40906;height:35769;visibility:visible;mso-wrap-style:square">
                  <v:fill o:detectmouseclick="t"/>
                  <v:path o:connecttype="none"/>
                </v:shape>
                <v:roundrect id="Rounded Rectangle 1121" o:spid="_x0000_s1637" style="position:absolute;left:15373;top:1799;width:22530;height:267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J+zMIA&#10;AADdAAAADwAAAGRycy9kb3ducmV2LnhtbERPS2rDMBDdF3oHMYXuGtlehOBGCSGlJO0qcXKAwRpb&#10;ptbISIrt3L4qFLKbx/vOejvbXozkQ+dYQb7IQBDXTnfcKrhePt9WIEJE1tg7JgV3CrDdPD+tsdRu&#10;4jONVWxFCuFQogIT41BKGWpDFsPCDcSJa5y3GBP0rdQepxRue1lk2VJa7Dg1GBxob6j+qW5Wwcfd&#10;VLY+FM1p+qpGvzyOcvpulHp9mXfvICLN8SH+dx91mp8XOfx9k06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wn7MwgAAAN0AAAAPAAAAAAAAAAAAAAAAAJgCAABkcnMvZG93&#10;bnJldi54bWxQSwUGAAAAAAQABAD1AAAAhwMAAAAA&#10;" filled="f" strokecolor="#a5a5a5 [2092]" strokeweight=".25pt">
                  <v:textbox>
                    <w:txbxContent>
                      <w:p w:rsidR="00156228" w:rsidRDefault="00156228" w:rsidP="002F21B9">
                        <w:pPr>
                          <w:jc w:val="center"/>
                          <w:rPr>
                            <w:color w:val="A6A6A6" w:themeColor="background1" w:themeShade="A6"/>
                          </w:rPr>
                        </w:pPr>
                        <w:r>
                          <w:rPr>
                            <w:color w:val="A6A6A6" w:themeColor="background1" w:themeShade="A6"/>
                          </w:rPr>
                          <w:t>Mobile Device</w:t>
                        </w:r>
                        <w:r w:rsidRPr="007F041A">
                          <w:rPr>
                            <w:color w:val="A6A6A6" w:themeColor="background1" w:themeShade="A6"/>
                          </w:rPr>
                          <w:t xml:space="preserve"> Application</w:t>
                        </w: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Default="00156228" w:rsidP="002F21B9">
                        <w:pPr>
                          <w:jc w:val="center"/>
                          <w:rPr>
                            <w:color w:val="A6A6A6" w:themeColor="background1" w:themeShade="A6"/>
                          </w:rPr>
                        </w:pPr>
                      </w:p>
                      <w:p w:rsidR="00156228" w:rsidRPr="007F041A" w:rsidRDefault="00156228" w:rsidP="002F21B9">
                        <w:pPr>
                          <w:jc w:val="center"/>
                          <w:rPr>
                            <w:color w:val="A6A6A6" w:themeColor="background1" w:themeShade="A6"/>
                          </w:rPr>
                        </w:pPr>
                      </w:p>
                    </w:txbxContent>
                  </v:textbox>
                </v:roundrect>
                <v:roundrect id="AutoShape 4" o:spid="_x0000_s1638" style="position:absolute;left:16821;top:22066;width:8585;height:49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aVOsMA&#10;AADdAAAADwAAAGRycy9kb3ducmV2LnhtbERPTWvCQBC9C/0PyxR6090ILZq6SikovRWjB4/T7DQJ&#10;zc7G3U1M++vdguBtHu9zVpvRtmIgHxrHGrKZAkFcOtNwpeF42E4XIEJENtg6Jg2/FGCzfpisMDfu&#10;wnsailiJFMIhRw11jF0uZShrshhmriNO3LfzFmOCvpLG4yWF21bOlXqRFhtODTV29F5T+VP0VkNp&#10;VK/8afhcfj3H4m/ozyx3Z62fHse3VxCRxngX39wfJs3Psjn8f5NOkO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FaVOsMAAADdAAAADwAAAAAAAAAAAAAAAACYAgAAZHJzL2Rv&#10;d25yZXYueG1sUEsFBgAAAAAEAAQA9QAAAIgDAAAAAA==&#10;">
                  <v:textbox>
                    <w:txbxContent>
                      <w:p w:rsidR="00156228" w:rsidRDefault="00156228" w:rsidP="002F21B9">
                        <w:r>
                          <w:t>Darwinet</w:t>
                        </w:r>
                        <w:r>
                          <w:br/>
                          <w:t>Client</w:t>
                        </w:r>
                      </w:p>
                    </w:txbxContent>
                  </v:textbox>
                </v:roundrect>
                <v:roundrect id="AutoShape 5" o:spid="_x0000_s1639" style="position:absolute;left:4330;top:30600;width:33573;height:248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pS7sUA&#10;AADdAAAADwAAAGRycy9kb3ducmV2LnhtbERP32vCMBB+H/g/hBP2pmkVdHRGGYJYER/mxmBvt+bW&#10;dGsuJclqt7/eDAZ7u4/v5602g21FTz40jhXk0wwEceV0w7WC56fd5A5EiMgaW8ek4JsCbNajmxUW&#10;2l34kfpzrEUK4VCgAhNjV0gZKkMWw9R1xIl7d95iTNDXUnu8pHDbylmWLaTFhlODwY62hqrP85dV&#10;8DJ/7Q5L/MjNW+lP/c+itMd9qdTteHi4BxFpiP/iP3ep0/w8n8PvN+kE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OlLuxQAAAN0AAAAPAAAAAAAAAAAAAAAAAJgCAABkcnMv&#10;ZG93bnJldi54bWxQSwUGAAAAAAQABAD1AAAAigMAAAAA&#10;" strokecolor="#a5a5a5 [2092]">
                  <v:textbox>
                    <w:txbxContent>
                      <w:p w:rsidR="00156228" w:rsidRPr="002F21B9" w:rsidRDefault="00156228" w:rsidP="002F21B9">
                        <w:pPr>
                          <w:rPr>
                            <w:color w:val="A6A6A6" w:themeColor="background1" w:themeShade="A6"/>
                          </w:rPr>
                        </w:pPr>
                        <w:r>
                          <w:rPr>
                            <w:color w:val="A6A6A6" w:themeColor="background1" w:themeShade="A6"/>
                          </w:rPr>
                          <w:t>Mobile Device</w:t>
                        </w:r>
                        <w:r w:rsidRPr="002F21B9">
                          <w:rPr>
                            <w:color w:val="A6A6A6" w:themeColor="background1" w:themeShade="A6"/>
                          </w:rPr>
                          <w:t xml:space="preserve"> OS</w:t>
                        </w:r>
                      </w:p>
                    </w:txbxContent>
                  </v:textbox>
                </v:roundrect>
                <v:roundrect id="AutoShape 7" o:spid="_x0000_s1640" style="position:absolute;left:16808;top:15944;width:8592;height:492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Oo1cMA&#10;AADdAAAADwAAAGRycy9kb3ducmV2LnhtbERPTWvCQBC9F/oflin0VndTarHRVURo6U2MHnocs2MS&#10;zM7G3U1M++vdQqG3ebzPWaxG24qBfGgca8gmCgRx6UzDlYbD/v1pBiJEZIOtY9LwTQFWy/u7BebG&#10;XXlHQxErkUI45KihjrHLpQxlTRbDxHXEiTs5bzEm6CtpPF5TuG3ls1Kv0mLDqaHGjjY1leeitxpK&#10;o3rlv4bt23Eai5+hv7D8uGj9+DCu5yAijfFf/Of+NGl+lr3A7zfpBLm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POo1cMAAADdAAAADwAAAAAAAAAAAAAAAACYAgAAZHJzL2Rv&#10;d25yZXYueG1sUEsFBgAAAAAEAAQA9QAAAIgDAAAAAA==&#10;">
                  <v:textbox>
                    <w:txbxContent>
                      <w:p w:rsidR="00156228" w:rsidRDefault="00156228" w:rsidP="002F21B9">
                        <w:r>
                          <w:t>Darwinet</w:t>
                        </w:r>
                        <w:r>
                          <w:br/>
                          <w:t>Domain</w:t>
                        </w:r>
                      </w:p>
                    </w:txbxContent>
                  </v:textbox>
                </v:roundrect>
                <v:roundrect id="AutoShape 8" o:spid="_x0000_s1641" style="position:absolute;left:16808;top:9658;width:8598;height:491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8NTsMA&#10;AADdAAAADwAAAGRycy9kb3ducmV2LnhtbERPTWvCQBC9F/wPywi91d0ISk1dRQTFW2nqweM0O01C&#10;s7NxdxPT/vquUOhtHu9z1tvRtmIgHxrHGrKZAkFcOtNwpeH8fnh6BhEissHWMWn4pgDbzeRhjblx&#10;N36joYiVSCEcctRQx9jlUoayJoth5jrixH06bzEm6CtpPN5SuG3lXKmltNhwaqixo31N5VfRWw2l&#10;Ub3yl+F19bGIxc/QX1ker1o/TsfdC4hIY/wX/7lPJs3PsgXcv0kn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78NTsMAAADdAAAADwAAAAAAAAAAAAAAAACYAgAAZHJzL2Rv&#10;d25yZXYueG1sUEsFBgAAAAAEAAQA9QAAAIgDAAAAAA==&#10;">
                  <v:textbox>
                    <w:txbxContent>
                      <w:p w:rsidR="00156228" w:rsidRDefault="00156228" w:rsidP="002F21B9">
                        <w:r>
                          <w:t>Domain</w:t>
                        </w:r>
                        <w:r>
                          <w:br/>
                          <w:t>View</w:t>
                        </w:r>
                      </w:p>
                    </w:txbxContent>
                  </v:textbox>
                </v:roundrect>
                <v:shape id="AutoShape 12" o:spid="_x0000_s1642" type="#_x0000_t32" style="position:absolute;left:21120;top:26987;width:0;height:361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2qcQAAADdAAAADwAAAGRycy9kb3ducmV2LnhtbERPTWvCQBC9F/wPyxR6KWaTQkVSVwmR&#10;QhGKNQq5DtlpkpqdDdltTP+9KxS8zeN9zmozmU6MNLjWsoIkikEQV1a3XCs4Hd/nSxDOI2vsLJOC&#10;P3KwWc8eVphqe+EDjYWvRQhhl6KCxvs+ldJVDRl0ke2JA/dtB4M+wKGWesBLCDedfInjhTTYcmho&#10;sKe8oepc/BoF/vN59/pz2O+zgnmbfe3Kc5aXSj09TtkbCE+Tv4v/3R86zE+SBdy+CSfI9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C3apxAAAAN0AAAAPAAAAAAAAAAAA&#10;AAAAAKECAABkcnMvZG93bnJldi54bWxQSwUGAAAAAAQABAD5AAAAkgMAAAAA&#10;"/>
                <v:shape id="AutoShape 13" o:spid="_x0000_s1643" type="#_x0000_t32" style="position:absolute;left:21107;top:20866;width:6;height:120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fTMsQAAADdAAAADwAAAGRycy9kb3ducmV2LnhtbERPTWvCQBC9F/wPywheRDcR2kp0DcFS&#10;EKGoqeB1yE6TNNnZkF01/ffdgtDbPN7nrNPBtOJGvastK4jnEQjiwuqaSwXnz/fZEoTzyBpby6Tg&#10;hxykm9HTGhNt73yiW+5LEULYJaig8r5LpHRFRQbd3HbEgfuyvUEfYF9K3eM9hJtWLqLoRRqsOTRU&#10;2NG2oqLJr0aB/5jun79Ph0OWM79lx/2lybYXpSbjIVuB8DT4f/HDvdNhfhy/wt834QS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R9MyxAAAAN0AAAAPAAAAAAAAAAAA&#10;AAAAAKECAABkcnMvZG93bnJldi54bWxQSwUGAAAAAAQABAD5AAAAkgMAAAAA&#10;"/>
                <v:shape id="AutoShape 14" o:spid="_x0000_s1644" type="#_x0000_t32" style="position:absolute;left:21107;top:14573;width:6;height:137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29H8UAAADdAAAADwAAAGRycy9kb3ducmV2LnhtbESPQWvDMAyF74P9B6PBLqN1vMMoad0y&#10;BoXRw2BtDj0KW03CYjmz3TT799NhsJvEe3rv02Y3h0FNlHIf2YJZVqCIXfQ9txaa036xApULssch&#10;Mln4oQy77f3dBmsfb/xJ07G0SkI412ihK2Wstc6uo4B5GUdi0S4xBSyyplb7hDcJD4N+rqoXHbBn&#10;aehwpLeO3NfxGiz0h+ajmZ6+S3Krgzknk0/nwVn7+DC/rkEVmsu/+e/63Qu+MYIr38gIevs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R29H8UAAADdAAAADwAAAAAAAAAA&#10;AAAAAAChAgAAZHJzL2Rvd25yZXYueG1sUEsFBgAAAAAEAAQA+QAAAJMDAAAAAA==&#10;"/>
                <v:roundrect id="Rounded Rectangle 1119" o:spid="_x0000_s1645" style="position:absolute;left:5086;top:9658;width:8757;height:45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irbsEA&#10;AADdAAAADwAAAGRycy9kb3ducmV2LnhtbERPy6rCMBDdC/5DGOHuNK2gaDWKFATBi+ID10Mztr23&#10;mZQmav17Iwju5nCeM1+2phJ3alxpWUE8iEAQZ1aXnCs4n9b9CQjnkTVWlknBkxwsF93OHBNtH3yg&#10;+9HnIoSwS1BB4X2dSOmyggy6ga2JA3e1jUEfYJNL3eAjhJtKDqNoLA2WHBoKrCktKPs/3oyCbW5/&#10;p3K/Hf1dnruJ2V9TvzOpUj+9djUD4an1X/HHvdFhfhxP4f1NOEE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oq27BAAAA3QAAAA8AAAAAAAAAAAAAAAAAmAIAAGRycy9kb3du&#10;cmV2LnhtbFBLBQYAAAAABAAEAPUAAACGAwAAAAA=&#10;" filled="f" strokecolor="black [3213]" strokeweight=".25pt">
                  <v:textbox>
                    <w:txbxContent>
                      <w:p w:rsidR="00156228" w:rsidRPr="007F041A" w:rsidRDefault="00156228" w:rsidP="002F21B9">
                        <w:pPr>
                          <w:jc w:val="center"/>
                          <w:rPr>
                            <w:color w:val="000000" w:themeColor="text1"/>
                          </w:rPr>
                        </w:pPr>
                        <w:r>
                          <w:rPr>
                            <w:color w:val="000000" w:themeColor="text1"/>
                          </w:rPr>
                          <w:t>Application Files</w:t>
                        </w:r>
                      </w:p>
                    </w:txbxContent>
                  </v:textbox>
                </v:roundrect>
                <v:shape id="Straight Arrow Connector 1123" o:spid="_x0000_s1646" type="#_x0000_t32" style="position:absolute;left:21120;top:6372;width:0;height:3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553ecYAAADdAAAADwAAAGRycy9kb3ducmV2LnhtbERPTWvCQBC9F/wPywi9FN0YoUp0FRG1&#10;9tCC0YPHITsmwexszG5N6q/vFgq9zeN9znzZmUrcqXGlZQWjYQSCOLO65FzB6bgdTEE4j6yxskwK&#10;vsnBctF7mmOibcsHuqc+FyGEXYIKCu/rREqXFWTQDW1NHLiLbQz6AJtc6gbbEG4qGUfRqzRYcmgo&#10;sKZ1Qdk1/TIKdu9n2uw+Lm+f9fH2mMTpqhq/tEo997vVDISnzv+L/9x7HeaP4jH8fhNOkI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eed3nGAAAA3QAAAA8AAAAAAAAA&#10;AAAAAAAAoQIAAGRycy9kb3ducmV2LnhtbFBLBQYAAAAABAAEAPkAAACUAwAAAAA=&#10;" strokecolor="#a5a5a5 [2092]">
                  <v:stroke endarrow="open"/>
                </v:shape>
                <v:shape id="Straight Arrow Connector 1126" o:spid="_x0000_s1647" type="#_x0000_t32" style="position:absolute;left:13843;top:11944;width:2965;height:17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sEZcMAAADdAAAADwAAAGRycy9kb3ducmV2LnhtbERPTWvCQBC9C/0PyxR6000stZK6ihQE&#10;PUjRtvY67I5JaHY2ZEeN/75bELzN433ObNH7Rp2pi3VgA/koA0Vsg6u5NPD1uRpOQUVBdtgEJgNX&#10;irCYPwxmWLhw4R2d91KqFMKxQAOVSFtoHW1FHuMotMSJO4bOoyTYldp1eEnhvtHjLJtojzWnhgpb&#10;eq/I/u5P3sApHLfLb/f6fMh/ZGNr2XyQfTHm6bFfvoES6uUuvrnXLs3PxxP4/yadoO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rbBGXDAAAA3QAAAA8AAAAAAAAAAAAA&#10;AAAAoQIAAGRycy9kb3ducmV2LnhtbFBLBQYAAAAABAAEAPkAAACRAwAAAAA=&#10;" strokecolor="#4579b8 [3044]">
                  <v:stroke endarrow="open"/>
                </v:shape>
                <w10:anchorlock/>
              </v:group>
            </w:pict>
          </mc:Fallback>
        </mc:AlternateContent>
      </w:r>
    </w:p>
    <w:p w:rsidR="00F07FA1" w:rsidRPr="00C81D35" w:rsidRDefault="00F07FA1" w:rsidP="00F07FA1">
      <w:pPr>
        <w:pStyle w:val="Heading3"/>
        <w:rPr>
          <w:lang w:val="en-GB"/>
        </w:rPr>
      </w:pPr>
      <w:r w:rsidRPr="00C81D35">
        <w:rPr>
          <w:lang w:val="en-GB"/>
        </w:rPr>
        <w:lastRenderedPageBreak/>
        <w:t>Web server hosted Darwinet node</w:t>
      </w:r>
    </w:p>
    <w:p w:rsidR="00CC4917" w:rsidRPr="00C81D35" w:rsidRDefault="00CC4917" w:rsidP="00CC4917">
      <w:pPr>
        <w:pStyle w:val="BodyText"/>
        <w:rPr>
          <w:lang w:val="en-GB"/>
        </w:rPr>
      </w:pPr>
      <w:r w:rsidRPr="00C81D35">
        <w:rPr>
          <w:lang w:val="en-GB"/>
        </w:rPr>
        <w:t>A Darwinet Domain may be hosted on Web servers by using Web server Darwinet clients. In this way it is possible to operate a Darwinet Domain entirely through web browsers and use no local Darwinet Client at all.</w:t>
      </w:r>
    </w:p>
    <w:p w:rsidR="00CC4917" w:rsidRPr="00C81D35" w:rsidRDefault="00CC4917" w:rsidP="00CC4917">
      <w:pPr>
        <w:pStyle w:val="BodyText"/>
        <w:rPr>
          <w:lang w:val="en-GB"/>
        </w:rPr>
      </w:pPr>
      <w:r w:rsidRPr="00C81D35">
        <w:rPr>
          <w:noProof/>
        </w:rPr>
        <mc:AlternateContent>
          <mc:Choice Requires="wpc">
            <w:drawing>
              <wp:inline distT="0" distB="0" distL="0" distR="0" wp14:anchorId="0A498FF9" wp14:editId="4324EDF1">
                <wp:extent cx="4086225" cy="5155565"/>
                <wp:effectExtent l="0" t="0" r="0" b="0"/>
                <wp:docPr id="1167"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56" name="Rounded Rectangle 1156"/>
                        <wps:cNvSpPr/>
                        <wps:spPr>
                          <a:xfrm>
                            <a:off x="1597660" y="1986246"/>
                            <a:ext cx="2252980" cy="2585646"/>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CC4917" w:rsidRDefault="00156228" w:rsidP="00CC4917">
                              <w:pPr>
                                <w:jc w:val="center"/>
                                <w:rPr>
                                  <w:color w:val="000000" w:themeColor="text1"/>
                                </w:rPr>
                              </w:pPr>
                              <w:r w:rsidRPr="00CC4917">
                                <w:rPr>
                                  <w:color w:val="000000" w:themeColor="text1"/>
                                </w:rPr>
                                <w:t>Darwinet Web Application</w:t>
                              </w: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Pr="007F041A" w:rsidRDefault="00156228" w:rsidP="00CC4917">
                              <w:pPr>
                                <w:jc w:val="center"/>
                                <w:rPr>
                                  <w:color w:val="A6A6A6" w:themeColor="background1" w:themeShade="A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7" name="AutoShape 4"/>
                        <wps:cNvSpPr>
                          <a:spLocks noChangeArrowheads="1"/>
                        </wps:cNvSpPr>
                        <wps:spPr bwMode="auto">
                          <a:xfrm>
                            <a:off x="1742440" y="3929650"/>
                            <a:ext cx="858520"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56228" w:rsidRDefault="00156228" w:rsidP="00CC4917">
                              <w:r>
                                <w:t>Darwinet</w:t>
                              </w:r>
                              <w:r>
                                <w:br/>
                                <w:t>Client</w:t>
                              </w:r>
                            </w:p>
                          </w:txbxContent>
                        </wps:txbx>
                        <wps:bodyPr rot="0" vert="horz" wrap="square" lIns="91440" tIns="45720" rIns="91440" bIns="45720" anchor="t" anchorCtr="0" upright="1">
                          <a:noAutofit/>
                        </wps:bodyPr>
                      </wps:wsp>
                      <wps:wsp>
                        <wps:cNvPr id="1158" name="AutoShape 5"/>
                        <wps:cNvSpPr>
                          <a:spLocks noChangeArrowheads="1"/>
                        </wps:cNvSpPr>
                        <wps:spPr bwMode="auto">
                          <a:xfrm>
                            <a:off x="493395" y="4783090"/>
                            <a:ext cx="3357245" cy="248920"/>
                          </a:xfrm>
                          <a:prstGeom prst="roundRect">
                            <a:avLst>
                              <a:gd name="adj" fmla="val 16667"/>
                            </a:avLst>
                          </a:prstGeom>
                          <a:solidFill>
                            <a:srgbClr val="FFFFFF"/>
                          </a:solidFill>
                          <a:ln w="9525">
                            <a:solidFill>
                              <a:schemeClr val="bg1">
                                <a:lumMod val="65000"/>
                              </a:schemeClr>
                            </a:solidFill>
                            <a:round/>
                            <a:headEnd/>
                            <a:tailEnd/>
                          </a:ln>
                        </wps:spPr>
                        <wps:txbx>
                          <w:txbxContent>
                            <w:p w:rsidR="00156228" w:rsidRPr="002F21B9" w:rsidRDefault="00156228" w:rsidP="00CC4917">
                              <w:pPr>
                                <w:rPr>
                                  <w:color w:val="A6A6A6" w:themeColor="background1" w:themeShade="A6"/>
                                </w:rPr>
                              </w:pPr>
                              <w:r>
                                <w:rPr>
                                  <w:color w:val="A6A6A6" w:themeColor="background1" w:themeShade="A6"/>
                                </w:rPr>
                                <w:t>Web server</w:t>
                              </w:r>
                              <w:r w:rsidRPr="002F21B9">
                                <w:rPr>
                                  <w:color w:val="A6A6A6" w:themeColor="background1" w:themeShade="A6"/>
                                </w:rPr>
                                <w:t xml:space="preserve"> OS</w:t>
                              </w:r>
                            </w:p>
                          </w:txbxContent>
                        </wps:txbx>
                        <wps:bodyPr rot="0" vert="horz" wrap="square" lIns="91440" tIns="45720" rIns="91440" bIns="45720" anchor="t" anchorCtr="0" upright="1">
                          <a:noAutofit/>
                        </wps:bodyPr>
                      </wps:wsp>
                      <wps:wsp>
                        <wps:cNvPr id="1159" name="AutoShape 7"/>
                        <wps:cNvSpPr>
                          <a:spLocks noChangeArrowheads="1"/>
                        </wps:cNvSpPr>
                        <wps:spPr bwMode="auto">
                          <a:xfrm>
                            <a:off x="1741170" y="3317510"/>
                            <a:ext cx="859155"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56228" w:rsidRDefault="00156228" w:rsidP="00CC4917">
                              <w:r>
                                <w:t>Darwinet</w:t>
                              </w:r>
                              <w:r>
                                <w:br/>
                                <w:t>Domain</w:t>
                              </w:r>
                            </w:p>
                          </w:txbxContent>
                        </wps:txbx>
                        <wps:bodyPr rot="0" vert="horz" wrap="square" lIns="91440" tIns="45720" rIns="91440" bIns="45720" anchor="t" anchorCtr="0" upright="1">
                          <a:noAutofit/>
                        </wps:bodyPr>
                      </wps:wsp>
                      <wps:wsp>
                        <wps:cNvPr id="1160" name="AutoShape 8"/>
                        <wps:cNvSpPr>
                          <a:spLocks noChangeArrowheads="1"/>
                        </wps:cNvSpPr>
                        <wps:spPr bwMode="auto">
                          <a:xfrm>
                            <a:off x="1741170" y="2688860"/>
                            <a:ext cx="859790" cy="491490"/>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56228" w:rsidRDefault="00156228" w:rsidP="00CC4917">
                              <w:r>
                                <w:t>Domain</w:t>
                              </w:r>
                              <w:r>
                                <w:br/>
                                <w:t>View</w:t>
                              </w:r>
                            </w:p>
                          </w:txbxContent>
                        </wps:txbx>
                        <wps:bodyPr rot="0" vert="horz" wrap="square" lIns="91440" tIns="45720" rIns="91440" bIns="45720" anchor="t" anchorCtr="0" upright="1">
                          <a:noAutofit/>
                        </wps:bodyPr>
                      </wps:wsp>
                      <wps:wsp>
                        <wps:cNvPr id="1161" name="AutoShape 12"/>
                        <wps:cNvCnPr>
                          <a:cxnSpLocks noChangeShapeType="1"/>
                        </wps:cNvCnPr>
                        <wps:spPr bwMode="auto">
                          <a:xfrm flipH="1" flipV="1">
                            <a:off x="2172335" y="4421775"/>
                            <a:ext cx="1" cy="3613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2" name="AutoShape 13"/>
                        <wps:cNvCnPr>
                          <a:cxnSpLocks noChangeShapeType="1"/>
                        </wps:cNvCnPr>
                        <wps:spPr bwMode="auto">
                          <a:xfrm flipH="1" flipV="1">
                            <a:off x="2171065" y="3809635"/>
                            <a:ext cx="635" cy="1200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3" name="AutoShape 14"/>
                        <wps:cNvCnPr>
                          <a:cxnSpLocks noChangeShapeType="1"/>
                        </wps:cNvCnPr>
                        <wps:spPr bwMode="auto">
                          <a:xfrm flipV="1">
                            <a:off x="2171065" y="3180350"/>
                            <a:ext cx="635" cy="137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4" name="Rounded Rectangle 1164"/>
                        <wps:cNvSpPr/>
                        <wps:spPr>
                          <a:xfrm>
                            <a:off x="568960" y="2688860"/>
                            <a:ext cx="875665" cy="45720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7F041A" w:rsidRDefault="00156228" w:rsidP="00CC4917">
                              <w:pPr>
                                <w:jc w:val="center"/>
                                <w:rPr>
                                  <w:color w:val="000000" w:themeColor="text1"/>
                                </w:rPr>
                              </w:pPr>
                              <w:r>
                                <w:rPr>
                                  <w:color w:val="000000" w:themeColor="text1"/>
                                </w:rPr>
                                <w:t>Server side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5" name="Straight Arrow Connector 1165"/>
                        <wps:cNvCnPr/>
                        <wps:spPr>
                          <a:xfrm>
                            <a:off x="2172335" y="2360225"/>
                            <a:ext cx="0" cy="328635"/>
                          </a:xfrm>
                          <a:prstGeom prst="straightConnector1">
                            <a:avLst/>
                          </a:prstGeom>
                          <a:ln>
                            <a:solidFill>
                              <a:schemeClr val="bg1">
                                <a:lumMod val="6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1166" name="Straight Arrow Connector 1166"/>
                        <wps:cNvCnPr/>
                        <wps:spPr>
                          <a:xfrm flipH="1" flipV="1">
                            <a:off x="1444625" y="2917460"/>
                            <a:ext cx="296545" cy="171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192" name="Rounded Rectangle 1192"/>
                        <wps:cNvSpPr/>
                        <wps:spPr>
                          <a:xfrm>
                            <a:off x="280035" y="1414730"/>
                            <a:ext cx="3657600" cy="342915"/>
                          </a:xfrm>
                          <a:prstGeom prst="round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CC4917" w:rsidRDefault="00156228" w:rsidP="00CC4917">
                              <w:pPr>
                                <w:jc w:val="center"/>
                                <w:rPr>
                                  <w:color w:val="A6A6A6" w:themeColor="background1" w:themeShade="A6"/>
                                </w:rPr>
                              </w:pPr>
                              <w:r w:rsidRPr="00CC4917">
                                <w:rPr>
                                  <w:color w:val="A6A6A6" w:themeColor="background1" w:themeShade="A6"/>
                                </w:rPr>
                                <w:t>Web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3" name="Rounded Rectangle 1193"/>
                        <wps:cNvSpPr/>
                        <wps:spPr>
                          <a:xfrm>
                            <a:off x="280035" y="257740"/>
                            <a:ext cx="1317625" cy="457200"/>
                          </a:xfrm>
                          <a:prstGeom prst="round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CC4917" w:rsidRDefault="00156228" w:rsidP="00CC4917">
                              <w:pPr>
                                <w:jc w:val="center"/>
                                <w:rPr>
                                  <w:color w:val="A6A6A6" w:themeColor="background1" w:themeShade="A6"/>
                                </w:rPr>
                              </w:pPr>
                              <w:r w:rsidRPr="00CC4917">
                                <w:rPr>
                                  <w:color w:val="A6A6A6" w:themeColor="background1" w:themeShade="A6"/>
                                </w:rPr>
                                <w:t>Web Browser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4" name="Rounded Rectangle 1194"/>
                        <wps:cNvSpPr/>
                        <wps:spPr>
                          <a:xfrm>
                            <a:off x="2337435" y="257740"/>
                            <a:ext cx="1028700" cy="45720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0B1C6F" w:rsidRDefault="00156228" w:rsidP="000B1C6F">
                              <w:pPr>
                                <w:jc w:val="center"/>
                                <w:rPr>
                                  <w:color w:val="000000" w:themeColor="text1"/>
                                </w:rPr>
                              </w:pPr>
                              <w:r>
                                <w:rPr>
                                  <w:color w:val="000000" w:themeColor="text1"/>
                                </w:rPr>
                                <w:t>Client Side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5" name="Straight Arrow Connector 1195"/>
                        <wps:cNvCnPr>
                          <a:stCxn id="1193" idx="3"/>
                          <a:endCxn id="1194" idx="1"/>
                        </wps:cNvCnPr>
                        <wps:spPr>
                          <a:xfrm>
                            <a:off x="1597660" y="486340"/>
                            <a:ext cx="7397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196" name="Straight Arrow Connector 1196"/>
                        <wps:cNvCnPr>
                          <a:stCxn id="1193" idx="2"/>
                        </wps:cNvCnPr>
                        <wps:spPr>
                          <a:xfrm>
                            <a:off x="938848" y="714940"/>
                            <a:ext cx="0" cy="69979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197" name="Straight Arrow Connector 1197"/>
                        <wps:cNvCnPr>
                          <a:endCxn id="1156" idx="0"/>
                        </wps:cNvCnPr>
                        <wps:spPr>
                          <a:xfrm>
                            <a:off x="2724150" y="1757645"/>
                            <a:ext cx="0" cy="228601"/>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648" editas="canvas" style="width:321.75pt;height:405.95pt;mso-position-horizontal-relative:char;mso-position-vertical-relative:line" coordsize="40862,51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">
                <v:shape id="_x0000_s1649" type="#_x0000_t75" style="position:absolute;width:40862;height:51555;visibility:visible;mso-wrap-style:square">
                  <v:fill o:detectmouseclick="t"/>
                  <v:path o:connecttype="none"/>
                </v:shape>
                <v:roundrect id="Rounded Rectangle 1156" o:spid="_x0000_s1650" style="position:absolute;left:15976;top:19862;width:22530;height:2585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2G3MMA&#10;AADdAAAADwAAAGRycy9kb3ducmV2LnhtbERPTWvCQBC9F/oflhF6azYpKDZ1EyRQKEQUtfQ8ZMck&#10;mp0N2W2M/94tFLzN433OKp9MJ0YaXGtZQRLFIIgrq1uuFXwfP1+XIJxH1thZJgU3cpBnz08rTLW9&#10;8p7Gg69FCGGXooLG+z6V0lUNGXSR7YkDd7KDQR/gUEs94DWEm06+xfFCGmw5NDTYU9FQdTn8GgVl&#10;bTfvclfOzz+37dLsToXfmkKpl9m0/gDhafIP8b/7S4f5yXwBf9+EE2R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2G3MMAAADdAAAADwAAAAAAAAAAAAAAAACYAgAAZHJzL2Rv&#10;d25yZXYueG1sUEsFBgAAAAAEAAQA9QAAAIgDAAAAAA==&#10;" filled="f" strokecolor="black [3213]" strokeweight=".25pt">
                  <v:textbox>
                    <w:txbxContent>
                      <w:p w:rsidR="00156228" w:rsidRPr="00CC4917" w:rsidRDefault="00156228" w:rsidP="00CC4917">
                        <w:pPr>
                          <w:jc w:val="center"/>
                          <w:rPr>
                            <w:color w:val="000000" w:themeColor="text1"/>
                          </w:rPr>
                        </w:pPr>
                        <w:r w:rsidRPr="00CC4917">
                          <w:rPr>
                            <w:color w:val="000000" w:themeColor="text1"/>
                          </w:rPr>
                          <w:t>Darwinet Web Application</w:t>
                        </w: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Default="00156228" w:rsidP="00CC4917">
                        <w:pPr>
                          <w:jc w:val="center"/>
                          <w:rPr>
                            <w:color w:val="A6A6A6" w:themeColor="background1" w:themeShade="A6"/>
                          </w:rPr>
                        </w:pPr>
                      </w:p>
                      <w:p w:rsidR="00156228" w:rsidRPr="007F041A" w:rsidRDefault="00156228" w:rsidP="00CC4917">
                        <w:pPr>
                          <w:jc w:val="center"/>
                          <w:rPr>
                            <w:color w:val="A6A6A6" w:themeColor="background1" w:themeShade="A6"/>
                          </w:rPr>
                        </w:pPr>
                      </w:p>
                    </w:txbxContent>
                  </v:textbox>
                </v:roundrect>
                <v:roundrect id="AutoShape 4" o:spid="_x0000_s1651" style="position:absolute;left:17424;top:39296;width:8585;height:49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uPYsMA&#10;AADdAAAADwAAAGRycy9kb3ducmV2LnhtbERPTWsCMRC9F/ofwhS81cSCtl2NUgqKN3H10ON0M+4u&#10;3UzWJLuu/npTKPQ2j/c5i9VgG9GTD7VjDZOxAkFcOFNzqeF4WD+/gQgR2WDjmDRcKcBq+fiwwMy4&#10;C++pz2MpUgiHDDVUMbaZlKGoyGIYu5Y4cSfnLcYEfSmNx0sKt418UWomLdacGips6bOi4ifvrIbC&#10;qE75r373/j2N+a3vziw3Z61HT8PHHESkIf6L/9xbk+ZPpq/w+006QS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uPYsMAAADdAAAADwAAAAAAAAAAAAAAAACYAgAAZHJzL2Rv&#10;d25yZXYueG1sUEsFBgAAAAAEAAQA9QAAAIgDAAAAAA==&#10;">
                  <v:textbox>
                    <w:txbxContent>
                      <w:p w:rsidR="00156228" w:rsidRDefault="00156228" w:rsidP="00CC4917">
                        <w:r>
                          <w:t>Darwinet</w:t>
                        </w:r>
                        <w:r>
                          <w:br/>
                          <w:t>Client</w:t>
                        </w:r>
                      </w:p>
                    </w:txbxContent>
                  </v:textbox>
                </v:roundrect>
                <v:roundrect id="AutoShape 5" o:spid="_x0000_s1652" style="position:absolute;left:4933;top:47830;width:33573;height:24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R5X8cA&#10;AADdAAAADwAAAGRycy9kb3ducmV2LnhtbESPQUvDQBCF70L/wzKCN7uJYpW02yKCGBEPrSJ4G7PT&#10;bGx2NuyuafTXOwfB2wzvzXvfrDaT79VIMXWBDZTzAhRxE2zHrYHXl/vzG1ApI1vsA5OBb0qwWc9O&#10;VljZcOQtjbvcKgnhVKEBl/NQaZ0aRx7TPAzEou1D9Jhlja22EY8S7nt9URQL7bFjaXA40J2j5rD7&#10;8gbeLt+Hx2v8LN1HHZ/Hn0Xtnx5qY85Op9slqExT/jf/XddW8MsrwZVvZAS9/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0eV/HAAAA3QAAAA8AAAAAAAAAAAAAAAAAmAIAAGRy&#10;cy9kb3ducmV2LnhtbFBLBQYAAAAABAAEAPUAAACMAwAAAAA=&#10;" strokecolor="#a5a5a5 [2092]">
                  <v:textbox>
                    <w:txbxContent>
                      <w:p w:rsidR="00156228" w:rsidRPr="002F21B9" w:rsidRDefault="00156228" w:rsidP="00CC4917">
                        <w:pPr>
                          <w:rPr>
                            <w:color w:val="A6A6A6" w:themeColor="background1" w:themeShade="A6"/>
                          </w:rPr>
                        </w:pPr>
                        <w:r>
                          <w:rPr>
                            <w:color w:val="A6A6A6" w:themeColor="background1" w:themeShade="A6"/>
                          </w:rPr>
                          <w:t>Web server</w:t>
                        </w:r>
                        <w:r w:rsidRPr="002F21B9">
                          <w:rPr>
                            <w:color w:val="A6A6A6" w:themeColor="background1" w:themeShade="A6"/>
                          </w:rPr>
                          <w:t xml:space="preserve"> OS</w:t>
                        </w:r>
                      </w:p>
                    </w:txbxContent>
                  </v:textbox>
                </v:roundrect>
                <v:roundrect id="AutoShape 7" o:spid="_x0000_s1653" style="position:absolute;left:17411;top:33175;width:8592;height:49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i+i8IA&#10;AADdAAAADwAAAGRycy9kb3ducmV2LnhtbERPTWsCMRC9C/6HMAVvmliw1K1RilDxVtx68DjdjLuL&#10;m8maZNe1v94UCr3N433OajPYRvTkQ+1Yw3ymQBAXztRcajh+fUxfQYSIbLBxTBruFGCzHo9WmBl3&#10;4wP1eSxFCuGQoYYqxjaTMhQVWQwz1xIn7uy8xZigL6XxeEvhtpHPSr1IizWnhgpb2lZUXPLOaiiM&#10;6pQ/9Z/L70XMf/ruynJ31XryNLy/gYg0xH/xn3tv0vz5Ygm/36QT5P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mL6LwgAAAN0AAAAPAAAAAAAAAAAAAAAAAJgCAABkcnMvZG93&#10;bnJldi54bWxQSwUGAAAAAAQABAD1AAAAhwMAAAAA&#10;">
                  <v:textbox>
                    <w:txbxContent>
                      <w:p w:rsidR="00156228" w:rsidRDefault="00156228" w:rsidP="00CC4917">
                        <w:r>
                          <w:t>Darwinet</w:t>
                        </w:r>
                        <w:r>
                          <w:br/>
                          <w:t>Domain</w:t>
                        </w:r>
                      </w:p>
                    </w:txbxContent>
                  </v:textbox>
                </v:roundrect>
                <v:roundrect id="AutoShape 8" o:spid="_x0000_s1654" style="position:absolute;left:17411;top:26888;width:8598;height:491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7dq8UA&#10;AADdAAAADwAAAGRycy9kb3ducmV2LnhtbESPQU/DMAyF70j8h8hI3FgyJCYoyyaEBOI2reywo2lM&#10;W9E4XZJ2Zb9+PkzazdZ7fu/zcj35To0UUxvYwnxmQBFXwbVcW9h9fzw8g0oZ2WEXmCz8U4L16vZm&#10;iYULR97SWOZaSQinAi00OfeF1qlqyGOahZ5YtN8QPWZZY61dxKOE+04/GrPQHluWhgZ7em+o+isH&#10;b6FyZjBxP25efp5yeRqHA+vPg7X3d9PbK6hMU76aL9dfTvDnC+GXb2QEvT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zt2rxQAAAN0AAAAPAAAAAAAAAAAAAAAAAJgCAABkcnMv&#10;ZG93bnJldi54bWxQSwUGAAAAAAQABAD1AAAAigMAAAAA&#10;">
                  <v:textbox>
                    <w:txbxContent>
                      <w:p w:rsidR="00156228" w:rsidRDefault="00156228" w:rsidP="00CC4917">
                        <w:r>
                          <w:t>Domain</w:t>
                        </w:r>
                        <w:r>
                          <w:br/>
                          <w:t>View</w:t>
                        </w:r>
                      </w:p>
                    </w:txbxContent>
                  </v:textbox>
                </v:roundrect>
                <v:shape id="AutoShape 12" o:spid="_x0000_s1655" type="#_x0000_t32" style="position:absolute;left:21723;top:44217;width:0;height:361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SdoMQAAADdAAAADwAAAGRycy9kb3ducmV2LnhtbERPTWvCQBC9F/wPyxR6KWaTQkVSVwmR&#10;QhGKNQq5DtlpkpqdDdltTP+9KxS8zeN9zmozmU6MNLjWsoIkikEQV1a3XCs4Hd/nSxDOI2vsLJOC&#10;P3KwWc8eVphqe+EDjYWvRQhhl6KCxvs+ldJVDRl0ke2JA/dtB4M+wKGWesBLCDedfInjhTTYcmho&#10;sKe8oepc/BoF/vN59/pz2O+zgnmbfe3Kc5aXSj09TtkbCE+Tv4v/3R86zE8WCdy+CSfI9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5J2gxAAAAN0AAAAPAAAAAAAAAAAA&#10;AAAAAKECAABkcnMvZG93bnJldi54bWxQSwUGAAAAAAQABAD5AAAAkgMAAAAA&#10;"/>
                <v:shape id="AutoShape 13" o:spid="_x0000_s1656" type="#_x0000_t32" style="position:absolute;left:21710;top:38096;width:7;height:120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YD18IAAADdAAAADwAAAGRycy9kb3ducmV2LnhtbERPTYvCMBC9C/6HMIIX0VRBWapRiiIs&#10;grhWwevQjG21mZQmq/XfG2Fhb/N4n7NYtaYSD2pcaVnBeBSBIM6sLjlXcD5th18gnEfWWFkmBS9y&#10;sFp2OwuMtX3ykR6pz0UIYRejgsL7OpbSZQUZdCNbEwfuahuDPsAml7rBZwg3lZxE0UwaLDk0FFjT&#10;uqDsnv4aBX4/2E1vx8MhSZk3yc/uck/WF6X6vTaZg/DU+n/xn/tbh/nj2QQ+34QT5PI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TYD18IAAADdAAAADwAAAAAAAAAAAAAA&#10;AAChAgAAZHJzL2Rvd25yZXYueG1sUEsFBgAAAAAEAAQA+QAAAJADAAAAAA==&#10;"/>
                <v:shape id="AutoShape 14" o:spid="_x0000_s1657" type="#_x0000_t32" style="position:absolute;left:21710;top:31803;width:7;height:13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9cE8IAAADdAAAADwAAAGRycy9kb3ducmV2LnhtbERPTYvCMBC9C/6HMIIXWdMqiHSNIgsL&#10;i4cFtQePQzK2xWZSk2zt/vvNguBtHu9zNrvBtqInHxrHCvJ5BoJYO9NwpaA8f76tQYSIbLB1TAp+&#10;KcBuOx5tsDDuwUfqT7ESKYRDgQrqGLtCyqBrshjmriNO3NV5izFBX0nj8ZHCbSsXWbaSFhtODTV2&#10;9FGTvp1+rILmUH6X/ewevV4f8ovPw/nSaqWmk2H/DiLSEF/ip/vLpPn5agn/36QT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79cE8IAAADdAAAADwAAAAAAAAAAAAAA&#10;AAChAgAAZHJzL2Rvd25yZXYueG1sUEsFBgAAAAAEAAQA+QAAAJADAAAAAA==&#10;"/>
                <v:roundrect id="Rounded Rectangle 1164" o:spid="_x0000_s1658" style="position:absolute;left:5689;top:26888;width:8757;height:45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93jcQA&#10;AADdAAAADwAAAGRycy9kb3ducmV2LnhtbERP22qDQBB9L+Qflgn0rVkNbUisqwShULAk5EKfB3ei&#10;tu6suNtE/75bKORtDuc6aT6aTlxpcK1lBfEiAkFcWd1yreB8entag3AeWWNnmRRM5CDPZg8pJtre&#10;+EDXo69FCGGXoILG+z6R0lUNGXQL2xMH7mIHgz7AoZZ6wFsIN51cRtFKGmw5NDTYU9FQ9X38MQrK&#10;2n5s5L58+fqcdmuzvxR+ZwqlHufj9hWEp9Hfxf/udx3mx6tn+PsmnC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vd43EAAAA3QAAAA8AAAAAAAAAAAAAAAAAmAIAAGRycy9k&#10;b3ducmV2LnhtbFBLBQYAAAAABAAEAPUAAACJAwAAAAA=&#10;" filled="f" strokecolor="black [3213]" strokeweight=".25pt">
                  <v:textbox>
                    <w:txbxContent>
                      <w:p w:rsidR="00156228" w:rsidRPr="007F041A" w:rsidRDefault="00156228" w:rsidP="00CC4917">
                        <w:pPr>
                          <w:jc w:val="center"/>
                          <w:rPr>
                            <w:color w:val="000000" w:themeColor="text1"/>
                          </w:rPr>
                        </w:pPr>
                        <w:r>
                          <w:rPr>
                            <w:color w:val="000000" w:themeColor="text1"/>
                          </w:rPr>
                          <w:t>Server side Files</w:t>
                        </w:r>
                      </w:p>
                    </w:txbxContent>
                  </v:textbox>
                </v:roundrect>
                <v:shape id="Straight Arrow Connector 1165" o:spid="_x0000_s1659" type="#_x0000_t32" style="position:absolute;left:21723;top:23602;width:0;height:3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HzVsYAAADdAAAADwAAAGRycy9kb3ducmV2LnhtbERPTWvCQBC9C/6HZYReRDcqaomuItLa&#10;erDQ2IPHITsmwexsml1N2l/fLQje5vE+Z7luTSluVLvCsoLRMAJBnFpdcKbg6/g6eAbhPLLG0jIp&#10;+CEH61W3s8RY24Y/6Zb4TIQQdjEqyL2vYildmpNBN7QVceDOtjboA6wzqWtsQrgp5TiKZtJgwaEh&#10;x4q2OaWX5GoU7PYnetkdzm8f1fH7dz5ONuWk3yj11Gs3CxCeWv8Q393vOswfzabw/004Qa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FR81bGAAAA3QAAAA8AAAAAAAAA&#10;AAAAAAAAoQIAAGRycy9kb3ducmV2LnhtbFBLBQYAAAAABAAEAPkAAACUAwAAAAA=&#10;" strokecolor="#a5a5a5 [2092]">
                  <v:stroke endarrow="open"/>
                </v:shape>
                <v:shape id="Straight Arrow Connector 1166" o:spid="_x0000_s1660" type="#_x0000_t32" style="position:absolute;left:14446;top:29174;width:2965;height:17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G9pcMAAADdAAAADwAAAGRycy9kb3ducmV2LnhtbERPTWvCQBC9F/wPywje6iZKY0ldRYRC&#10;PZRSa/U67I5JaHY2ZEdN/323UOhtHu9zluvBt+pKfWwCG8inGShiG1zDlYHDx/P9I6goyA7bwGTg&#10;myKsV6O7JZYu3PidrnupVArhWKKBWqQrtY62Jo9xGjrixJ1D71ES7CvterylcN/qWZYV2mPDqaHG&#10;jrY12a/9xRu4hPPr5tMt5sf8JDvbyO6N7IMxk/GweQIlNMi/+M/94tL8vCjg95t0gl7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yxvaXDAAAA3QAAAA8AAAAAAAAAAAAA&#10;AAAAoQIAAGRycy9kb3ducmV2LnhtbFBLBQYAAAAABAAEAPkAAACRAwAAAAA=&#10;" strokecolor="#4579b8 [3044]">
                  <v:stroke endarrow="open"/>
                </v:shape>
                <v:roundrect id="Rounded Rectangle 1192" o:spid="_x0000_s1661" style="position:absolute;left:2800;top:14147;width:36576;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6Jq8cA&#10;AADdAAAADwAAAGRycy9kb3ducmV2LnhtbESPQWvCQBCF70L/wzIFL1I3plBsdJVUEAs5iLG0PQ7Z&#10;MRuanQ3ZVeO/7xYK3mZ4733zZrkebCsu1PvGsYLZNAFBXDndcK3g47h9moPwAVlj65gU3MjDevUw&#10;WmKm3ZUPdClDLSKEfYYKTAhdJqWvDFn0U9cRR+3keoshrn0tdY/XCLetTJPkRVpsOF4w2NHGUPVT&#10;nm2k7N1nnn+l5+J5siuK2/4NvydGqfHjkC9ABBrC3fyfftex/uw1hb9v4ghy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NuiavHAAAA3QAAAA8AAAAAAAAAAAAAAAAAmAIAAGRy&#10;cy9kb3ducmV2LnhtbFBLBQYAAAAABAAEAPUAAACMAwAAAAA=&#10;" filled="f" strokecolor="#a5a5a5 [2092]" strokeweight="2pt">
                  <v:textbox>
                    <w:txbxContent>
                      <w:p w:rsidR="00156228" w:rsidRPr="00CC4917" w:rsidRDefault="00156228" w:rsidP="00CC4917">
                        <w:pPr>
                          <w:jc w:val="center"/>
                          <w:rPr>
                            <w:color w:val="A6A6A6" w:themeColor="background1" w:themeShade="A6"/>
                          </w:rPr>
                        </w:pPr>
                        <w:r w:rsidRPr="00CC4917">
                          <w:rPr>
                            <w:color w:val="A6A6A6" w:themeColor="background1" w:themeShade="A6"/>
                          </w:rPr>
                          <w:t>Web server</w:t>
                        </w:r>
                      </w:p>
                    </w:txbxContent>
                  </v:textbox>
                </v:roundrect>
                <v:roundrect id="Rounded Rectangle 1193" o:spid="_x0000_s1662" style="position:absolute;left:2800;top:2577;width:13176;height:45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sMMcA&#10;AADdAAAADwAAAGRycy9kb3ducmV2LnhtbESPQWvCQBCF70L/wzIFL6IbFUqNrpIWRCEHqS3qcciO&#10;2WB2NmRXjf++Wyh4m+G9982bxaqztbhR6yvHCsajBARx4XTFpYKf7/XwHYQPyBprx6TgQR5Wy5fe&#10;AlPt7vxFt30oRYSwT1GBCaFJpfSFIYt+5BriqJ1dazHEtS2lbvEe4baWkyR5kxYrjhcMNvRpqLjs&#10;rzZSdu6QZcfJNZ8ONnn+2H3gaWCU6r922RxEoC48zf/prY71x7Mp/H0TR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wiLDDHAAAA3QAAAA8AAAAAAAAAAAAAAAAAmAIAAGRy&#10;cy9kb3ducmV2LnhtbFBLBQYAAAAABAAEAPUAAACMAwAAAAA=&#10;" filled="f" strokecolor="#a5a5a5 [2092]" strokeweight="2pt">
                  <v:textbox>
                    <w:txbxContent>
                      <w:p w:rsidR="00156228" w:rsidRPr="00CC4917" w:rsidRDefault="00156228" w:rsidP="00CC4917">
                        <w:pPr>
                          <w:jc w:val="center"/>
                          <w:rPr>
                            <w:color w:val="A6A6A6" w:themeColor="background1" w:themeShade="A6"/>
                          </w:rPr>
                        </w:pPr>
                        <w:r w:rsidRPr="00CC4917">
                          <w:rPr>
                            <w:color w:val="A6A6A6" w:themeColor="background1" w:themeShade="A6"/>
                          </w:rPr>
                          <w:t>Web Browser</w:t>
                        </w:r>
                      </w:p>
                    </w:txbxContent>
                  </v:textbox>
                </v:roundrect>
                <v:roundrect id="Rounded Rectangle 1194" o:spid="_x0000_s1663" style="position:absolute;left:23374;top:2577;width:10287;height:45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HqsEA&#10;AADdAAAADwAAAGRycy9kb3ducmV2LnhtbERPTYvCMBC9C/6HMII3TRUVrUaRgrCgKOuK56EZ22oz&#10;KU1W6783guBtHu9zFqvGlOJOtSssKxj0IxDEqdUFZwpOf5veFITzyBpLy6TgSQ5Wy3ZrgbG2D/6l&#10;+9FnIoSwi1FB7n0VS+nSnAy6vq2IA3extUEfYJ1JXeMjhJtSDqNoIg0WHBpyrCjJKb0d/42CbWZ3&#10;M3nYjq/n535qDpfE702iVLfTrOcgPDX+K/64f3SYP5iN4P1NOEE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f6B6rBAAAA3QAAAA8AAAAAAAAAAAAAAAAAmAIAAGRycy9kb3du&#10;cmV2LnhtbFBLBQYAAAAABAAEAPUAAACGAwAAAAA=&#10;" filled="f" strokecolor="black [3213]" strokeweight=".25pt">
                  <v:textbox>
                    <w:txbxContent>
                      <w:p w:rsidR="00156228" w:rsidRPr="000B1C6F" w:rsidRDefault="00156228" w:rsidP="000B1C6F">
                        <w:pPr>
                          <w:jc w:val="center"/>
                          <w:rPr>
                            <w:color w:val="000000" w:themeColor="text1"/>
                          </w:rPr>
                        </w:pPr>
                        <w:r>
                          <w:rPr>
                            <w:color w:val="000000" w:themeColor="text1"/>
                          </w:rPr>
                          <w:t>Client Side Files</w:t>
                        </w:r>
                      </w:p>
                    </w:txbxContent>
                  </v:textbox>
                </v:roundrect>
                <v:shape id="Straight Arrow Connector 1195" o:spid="_x0000_s1664" type="#_x0000_t32" style="position:absolute;left:15976;top:4863;width:73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8X9cIAAADdAAAADwAAAGRycy9kb3ducmV2LnhtbERPS4vCMBC+C/sfwgh709SVSrcaRYTi&#10;Xn0s7N7GZmyLzaQ0qdZ/bwTB23x8z1mselOLK7WusqxgMo5AEOdWV1woOB6yUQLCeWSNtWVScCcH&#10;q+XHYIGptjfe0XXvCxFC2KWooPS+SaV0eUkG3dg2xIE729agD7AtpG7xFsJNLb+iaCYNVhwaSmxo&#10;U1J+2XdGwfR86reJX8sk+7Obrovj+Df7V+pz2K/nIDz1/i1+uX90mD/5juH5TThBL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P8X9cIAAADdAAAADwAAAAAAAAAAAAAA&#10;AAChAgAAZHJzL2Rvd25yZXYueG1sUEsFBgAAAAAEAAQA+QAAAJADAAAAAA==&#10;" strokecolor="#4579b8 [3044]">
                  <v:stroke endarrow="open"/>
                </v:shape>
                <v:shape id="Straight Arrow Connector 1196" o:spid="_x0000_s1665" type="#_x0000_t32" style="position:absolute;left:9388;top:7149;width:0;height:69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9d/MIAAADdAAAADwAAAGRycy9kb3ducmV2LnhtbERPTWvCQBC9F/wPywi91U3aYjW6CVIQ&#10;2qNWweOYnWSD2dmQXWP8912h0Ns83uesi9G2YqDeN44VpLMEBHHpdMO1gsPP9mUBwgdkja1jUnAn&#10;D0U+eVpjpt2NdzTsQy1iCPsMFZgQukxKXxqy6GeuI45c5XqLIcK+lrrHWwy3rXxNkrm02HBsMNjR&#10;p6Hysr9aBckH2/R4PCzsQCZ8n96q9/u5Uup5Om5WIAKN4V/85/7ScX66nMPjm3iCzH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J9d/MIAAADdAAAADwAAAAAAAAAAAAAA&#10;AAChAgAAZHJzL2Rvd25yZXYueG1sUEsFBgAAAAAEAAQA+QAAAJADAAAAAA==&#10;" strokecolor="#4579b8 [3044]">
                  <v:stroke startarrow="open" endarrow="open"/>
                </v:shape>
                <v:shape id="Straight Arrow Connector 1197" o:spid="_x0000_s1666" type="#_x0000_t32" style="position:absolute;left:27241;top:17576;width:0;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9P4Z8IAAADdAAAADwAAAGRycy9kb3ducmV2LnhtbERPyWrDMBC9B/oPYgq9JbLbEieO5VAK&#10;hfbYLJDjxBpbJtbIWKrj/H1VKOQ2j7dOsZ1sJ0YafOtYQbpIQBBXTrfcKDjsP+YrED4ga+wck4Ib&#10;ediWD7MCc+2u/E3jLjQihrDPUYEJoc+l9JUhi37heuLI1W6wGCIcGqkHvMZw28nnJFlKiy3HBoM9&#10;vRuqLrsfqyDJ2KbH42FlRzLh6/RSv97OtVJPj9PbBkSgKdzF/+5PHeen6wz+vokny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9P4Z8IAAADdAAAADwAAAAAAAAAAAAAA&#10;AAChAgAAZHJzL2Rvd25yZXYueG1sUEsFBgAAAAAEAAQA+QAAAJADAAAAAA==&#10;" strokecolor="#4579b8 [3044]">
                  <v:stroke startarrow="open" endarrow="open"/>
                </v:shape>
                <w10:anchorlock/>
              </v:group>
            </w:pict>
          </mc:Fallback>
        </mc:AlternateContent>
      </w:r>
    </w:p>
    <w:p w:rsidR="00CC4917" w:rsidRPr="00C81D35" w:rsidRDefault="00CC4917" w:rsidP="00CC4917">
      <w:pPr>
        <w:pStyle w:val="BodyText"/>
        <w:rPr>
          <w:lang w:val="en-GB"/>
        </w:rPr>
      </w:pPr>
      <w:r w:rsidRPr="00C81D35">
        <w:rPr>
          <w:lang w:val="en-GB"/>
        </w:rPr>
        <w:t>In this case all Darwinet mechanisms have to be implemented into the code executed on Web access.</w:t>
      </w:r>
    </w:p>
    <w:p w:rsidR="00CC4917" w:rsidRPr="00C81D35" w:rsidRDefault="00CC4917" w:rsidP="00DA22D0">
      <w:pPr>
        <w:pStyle w:val="BodyText"/>
        <w:numPr>
          <w:ilvl w:val="0"/>
          <w:numId w:val="39"/>
        </w:numPr>
        <w:rPr>
          <w:lang w:val="en-GB"/>
        </w:rPr>
      </w:pPr>
      <w:r w:rsidRPr="00C81D35">
        <w:rPr>
          <w:lang w:val="en-GB"/>
        </w:rPr>
        <w:t>A user interface to a view into the Darwinet Domain including login, view selection and so on unless hard coded by the web access.</w:t>
      </w:r>
    </w:p>
    <w:p w:rsidR="00CC4917" w:rsidRPr="00C81D35" w:rsidRDefault="00CC4917" w:rsidP="00DA22D0">
      <w:pPr>
        <w:pStyle w:val="BodyText"/>
        <w:numPr>
          <w:ilvl w:val="0"/>
          <w:numId w:val="39"/>
        </w:numPr>
        <w:rPr>
          <w:lang w:val="en-GB"/>
        </w:rPr>
      </w:pPr>
      <w:r w:rsidRPr="00C81D35">
        <w:rPr>
          <w:lang w:val="en-GB"/>
        </w:rPr>
        <w:t>The messaging protocol with other nodes may be restricted by the available services of the Web browser. But SOAP, e-mail and other common Web protocols may be used and must then be supported by the other nodes of the Domain.</w:t>
      </w:r>
    </w:p>
    <w:p w:rsidR="00F07FA1" w:rsidRPr="00C81D35" w:rsidRDefault="00CC4917" w:rsidP="00CC4917">
      <w:pPr>
        <w:pStyle w:val="BodyText"/>
        <w:rPr>
          <w:lang w:val="en-GB"/>
        </w:rPr>
      </w:pPr>
      <w:r w:rsidRPr="00C81D35">
        <w:rPr>
          <w:lang w:val="en-GB"/>
        </w:rPr>
        <w:t>If the web hosted nodes are seldom accessed the amount of work needed to update the node may slow down the user experience. The user interface should show current state and then update the state while the node is “catching up” (clearing and settle its state with the Domain).</w:t>
      </w:r>
    </w:p>
    <w:p w:rsidR="00802EFB" w:rsidRPr="00C81D35" w:rsidRDefault="00802EFB" w:rsidP="00802EFB">
      <w:pPr>
        <w:pStyle w:val="Heading2"/>
        <w:rPr>
          <w:lang w:val="en-GB"/>
        </w:rPr>
      </w:pPr>
      <w:bookmarkStart w:id="60" w:name="_Toc305080282"/>
      <w:r w:rsidRPr="00C81D35">
        <w:rPr>
          <w:lang w:val="en-GB"/>
        </w:rPr>
        <w:lastRenderedPageBreak/>
        <w:t>The Windows Desktop Darwinet Client</w:t>
      </w:r>
      <w:bookmarkEnd w:id="60"/>
    </w:p>
    <w:p w:rsidR="00802EFB" w:rsidRPr="00C81D35" w:rsidRDefault="00802EFB" w:rsidP="00802EFB">
      <w:pPr>
        <w:pStyle w:val="BodyText"/>
        <w:rPr>
          <w:lang w:val="en-GB"/>
        </w:rPr>
      </w:pPr>
      <w:r w:rsidRPr="00C81D35">
        <w:rPr>
          <w:noProof/>
        </w:rPr>
        <mc:AlternateContent>
          <mc:Choice Requires="wpc">
            <w:drawing>
              <wp:inline distT="0" distB="0" distL="0" distR="0" wp14:anchorId="7AC91003" wp14:editId="0E783EA6">
                <wp:extent cx="4090670" cy="3576955"/>
                <wp:effectExtent l="0" t="0" r="0" b="4445"/>
                <wp:docPr id="59"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1" name="AutoShape 4"/>
                        <wps:cNvSpPr>
                          <a:spLocks noChangeArrowheads="1"/>
                        </wps:cNvSpPr>
                        <wps:spPr bwMode="auto">
                          <a:xfrm>
                            <a:off x="1682115" y="2206625"/>
                            <a:ext cx="858520"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56228" w:rsidRDefault="00156228" w:rsidP="00802EFB">
                              <w:r>
                                <w:t>Darwinet</w:t>
                              </w:r>
                              <w:r>
                                <w:br/>
                                <w:t>Client</w:t>
                              </w:r>
                            </w:p>
                          </w:txbxContent>
                        </wps:txbx>
                        <wps:bodyPr rot="0" vert="horz" wrap="square" lIns="91440" tIns="45720" rIns="91440" bIns="45720" anchor="t" anchorCtr="0" upright="1">
                          <a:noAutofit/>
                        </wps:bodyPr>
                      </wps:wsp>
                      <wps:wsp>
                        <wps:cNvPr id="42" name="AutoShape 5"/>
                        <wps:cNvSpPr>
                          <a:spLocks noChangeArrowheads="1"/>
                        </wps:cNvSpPr>
                        <wps:spPr bwMode="auto">
                          <a:xfrm>
                            <a:off x="433070" y="2863215"/>
                            <a:ext cx="3357245" cy="248920"/>
                          </a:xfrm>
                          <a:prstGeom prst="roundRect">
                            <a:avLst>
                              <a:gd name="adj" fmla="val 16667"/>
                            </a:avLst>
                          </a:prstGeom>
                          <a:solidFill>
                            <a:srgbClr val="FFFFFF"/>
                          </a:solidFill>
                          <a:ln w="9525">
                            <a:solidFill>
                              <a:srgbClr val="000000"/>
                            </a:solidFill>
                            <a:round/>
                            <a:headEnd/>
                            <a:tailEnd/>
                          </a:ln>
                        </wps:spPr>
                        <wps:txbx>
                          <w:txbxContent>
                            <w:p w:rsidR="00156228" w:rsidRDefault="00156228" w:rsidP="00802EFB">
                              <w:r>
                                <w:t>Windows OS</w:t>
                              </w:r>
                            </w:p>
                          </w:txbxContent>
                        </wps:txbx>
                        <wps:bodyPr rot="0" vert="horz" wrap="square" lIns="91440" tIns="45720" rIns="91440" bIns="45720" anchor="t" anchorCtr="0" upright="1">
                          <a:noAutofit/>
                        </wps:bodyPr>
                      </wps:wsp>
                      <wps:wsp>
                        <wps:cNvPr id="43" name="AutoShape 7"/>
                        <wps:cNvSpPr>
                          <a:spLocks noChangeArrowheads="1"/>
                        </wps:cNvSpPr>
                        <wps:spPr bwMode="auto">
                          <a:xfrm>
                            <a:off x="1680845" y="1594485"/>
                            <a:ext cx="859155"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56228" w:rsidRDefault="00156228" w:rsidP="00802EFB">
                              <w:r>
                                <w:t>Darwinet</w:t>
                              </w:r>
                              <w:r>
                                <w:br/>
                                <w:t>Domain</w:t>
                              </w:r>
                            </w:p>
                          </w:txbxContent>
                        </wps:txbx>
                        <wps:bodyPr rot="0" vert="horz" wrap="square" lIns="91440" tIns="45720" rIns="91440" bIns="45720" anchor="t" anchorCtr="0" upright="1">
                          <a:noAutofit/>
                        </wps:bodyPr>
                      </wps:wsp>
                      <wps:wsp>
                        <wps:cNvPr id="45" name="AutoShape 8"/>
                        <wps:cNvSpPr>
                          <a:spLocks noChangeArrowheads="1"/>
                        </wps:cNvSpPr>
                        <wps:spPr bwMode="auto">
                          <a:xfrm>
                            <a:off x="1680845" y="965835"/>
                            <a:ext cx="859790" cy="491490"/>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156228" w:rsidRDefault="00156228" w:rsidP="00802EFB">
                              <w:r>
                                <w:t>Domain</w:t>
                              </w:r>
                              <w:r>
                                <w:br/>
                                <w:t>View</w:t>
                              </w:r>
                            </w:p>
                          </w:txbxContent>
                        </wps:txbx>
                        <wps:bodyPr rot="0" vert="horz" wrap="square" lIns="91440" tIns="45720" rIns="91440" bIns="45720" anchor="t" anchorCtr="0" upright="1">
                          <a:noAutofit/>
                        </wps:bodyPr>
                      </wps:wsp>
                      <wps:wsp>
                        <wps:cNvPr id="47" name="AutoShape 9"/>
                        <wps:cNvSpPr>
                          <a:spLocks noChangeArrowheads="1"/>
                        </wps:cNvSpPr>
                        <wps:spPr bwMode="auto">
                          <a:xfrm>
                            <a:off x="567055" y="130175"/>
                            <a:ext cx="838835" cy="271145"/>
                          </a:xfrm>
                          <a:prstGeom prst="roundRect">
                            <a:avLst>
                              <a:gd name="adj" fmla="val 16667"/>
                            </a:avLst>
                          </a:prstGeom>
                          <a:solidFill>
                            <a:srgbClr val="FFFFFF"/>
                          </a:solidFill>
                          <a:ln w="9525">
                            <a:solidFill>
                              <a:srgbClr val="000000"/>
                            </a:solidFill>
                            <a:round/>
                            <a:headEnd/>
                            <a:tailEnd/>
                          </a:ln>
                        </wps:spPr>
                        <wps:txbx>
                          <w:txbxContent>
                            <w:p w:rsidR="00156228" w:rsidRDefault="00156228" w:rsidP="00802EFB">
                              <w:r>
                                <w:t>File System</w:t>
                              </w:r>
                            </w:p>
                          </w:txbxContent>
                        </wps:txbx>
                        <wps:bodyPr rot="0" vert="horz" wrap="square" lIns="91440" tIns="45720" rIns="91440" bIns="45720" anchor="t" anchorCtr="0" upright="1">
                          <a:noAutofit/>
                        </wps:bodyPr>
                      </wps:wsp>
                      <wps:wsp>
                        <wps:cNvPr id="49" name="AutoShape 10"/>
                        <wps:cNvSpPr>
                          <a:spLocks noChangeArrowheads="1"/>
                        </wps:cNvSpPr>
                        <wps:spPr bwMode="auto">
                          <a:xfrm>
                            <a:off x="1656715" y="128905"/>
                            <a:ext cx="910590" cy="272415"/>
                          </a:xfrm>
                          <a:prstGeom prst="roundRect">
                            <a:avLst>
                              <a:gd name="adj" fmla="val 16667"/>
                            </a:avLst>
                          </a:prstGeom>
                          <a:solidFill>
                            <a:srgbClr val="FFFFFF"/>
                          </a:solidFill>
                          <a:ln w="9525">
                            <a:solidFill>
                              <a:srgbClr val="000000"/>
                            </a:solidFill>
                            <a:round/>
                            <a:headEnd/>
                            <a:tailEnd/>
                          </a:ln>
                        </wps:spPr>
                        <wps:txbx>
                          <w:txbxContent>
                            <w:p w:rsidR="00156228" w:rsidRDefault="00156228" w:rsidP="00802EFB">
                              <w:r>
                                <w:t>Repository</w:t>
                              </w:r>
                            </w:p>
                          </w:txbxContent>
                        </wps:txbx>
                        <wps:bodyPr rot="0" vert="horz" wrap="square" lIns="91440" tIns="45720" rIns="91440" bIns="45720" anchor="t" anchorCtr="0" upright="1">
                          <a:noAutofit/>
                        </wps:bodyPr>
                      </wps:wsp>
                      <wps:wsp>
                        <wps:cNvPr id="51" name="AutoShape 11"/>
                        <wps:cNvSpPr>
                          <a:spLocks noChangeArrowheads="1"/>
                        </wps:cNvSpPr>
                        <wps:spPr bwMode="auto">
                          <a:xfrm>
                            <a:off x="2879725" y="128905"/>
                            <a:ext cx="910590" cy="272415"/>
                          </a:xfrm>
                          <a:prstGeom prst="roundRect">
                            <a:avLst>
                              <a:gd name="adj" fmla="val 16667"/>
                            </a:avLst>
                          </a:prstGeom>
                          <a:solidFill>
                            <a:srgbClr val="FFFFFF"/>
                          </a:solidFill>
                          <a:ln w="9525">
                            <a:solidFill>
                              <a:srgbClr val="000000"/>
                            </a:solidFill>
                            <a:round/>
                            <a:headEnd/>
                            <a:tailEnd/>
                          </a:ln>
                        </wps:spPr>
                        <wps:txbx>
                          <w:txbxContent>
                            <w:p w:rsidR="00156228" w:rsidRDefault="00156228" w:rsidP="00802EFB">
                              <w:r>
                                <w:t>Applications</w:t>
                              </w:r>
                            </w:p>
                          </w:txbxContent>
                        </wps:txbx>
                        <wps:bodyPr rot="0" vert="horz" wrap="square" lIns="91440" tIns="45720" rIns="91440" bIns="45720" anchor="t" anchorCtr="0" upright="1">
                          <a:noAutofit/>
                        </wps:bodyPr>
                      </wps:wsp>
                      <wps:wsp>
                        <wps:cNvPr id="53" name="AutoShape 12"/>
                        <wps:cNvCnPr>
                          <a:cxnSpLocks noChangeShapeType="1"/>
                          <a:stCxn id="42" idx="0"/>
                          <a:endCxn id="41" idx="2"/>
                        </wps:cNvCnPr>
                        <wps:spPr bwMode="auto">
                          <a:xfrm flipH="1" flipV="1">
                            <a:off x="2111375" y="2698750"/>
                            <a:ext cx="635" cy="1644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AutoShape 13"/>
                        <wps:cNvCnPr>
                          <a:cxnSpLocks noChangeShapeType="1"/>
                          <a:stCxn id="41" idx="0"/>
                          <a:endCxn id="43" idx="2"/>
                        </wps:cNvCnPr>
                        <wps:spPr bwMode="auto">
                          <a:xfrm flipH="1" flipV="1">
                            <a:off x="2110740" y="2086610"/>
                            <a:ext cx="635" cy="1200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AutoShape 14"/>
                        <wps:cNvCnPr>
                          <a:cxnSpLocks noChangeShapeType="1"/>
                          <a:stCxn id="43" idx="0"/>
                          <a:endCxn id="45" idx="2"/>
                        </wps:cNvCnPr>
                        <wps:spPr bwMode="auto">
                          <a:xfrm flipV="1">
                            <a:off x="2110740" y="1457325"/>
                            <a:ext cx="635" cy="137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AutoShape 15"/>
                        <wps:cNvCnPr>
                          <a:cxnSpLocks noChangeShapeType="1"/>
                          <a:stCxn id="45" idx="0"/>
                          <a:endCxn id="47" idx="2"/>
                        </wps:cNvCnPr>
                        <wps:spPr bwMode="auto">
                          <a:xfrm flipH="1" flipV="1">
                            <a:off x="986790" y="401320"/>
                            <a:ext cx="1123950" cy="564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AutoShape 16"/>
                        <wps:cNvCnPr>
                          <a:cxnSpLocks noChangeShapeType="1"/>
                          <a:stCxn id="45" idx="0"/>
                          <a:endCxn id="49" idx="2"/>
                        </wps:cNvCnPr>
                        <wps:spPr bwMode="auto">
                          <a:xfrm flipV="1">
                            <a:off x="2110740" y="401320"/>
                            <a:ext cx="1270" cy="564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AutoShape 17"/>
                        <wps:cNvCnPr>
                          <a:cxnSpLocks noChangeShapeType="1"/>
                          <a:stCxn id="45" idx="0"/>
                          <a:endCxn id="51" idx="2"/>
                        </wps:cNvCnPr>
                        <wps:spPr bwMode="auto">
                          <a:xfrm flipV="1">
                            <a:off x="2110740" y="401320"/>
                            <a:ext cx="1224280" cy="564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_x0000_s1667" editas="canvas" style="width:322.1pt;height:281.65pt;mso-position-horizontal-relative:char;mso-position-vertical-relative:line" coordsize="40906,35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">
                <v:shape id="_x0000_s1668" type="#_x0000_t75" style="position:absolute;width:40906;height:35769;visibility:visible;mso-wrap-style:square">
                  <v:fill o:detectmouseclick="t"/>
                  <v:path o:connecttype="none"/>
                </v:shape>
                <v:roundrect id="AutoShape 4" o:spid="_x0000_s1669" style="position:absolute;left:16821;top:22066;width:8585;height:49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87MMA&#10;AADbAAAADwAAAGRycy9kb3ducmV2LnhtbESPQWsCMRSE7wX/Q3hCbzWx2KKrUUSo9Fa6evD43Dx3&#10;Fzcva5Jdt/31TaHQ4zAz3zCrzWAb0ZMPtWMN04kCQVw4U3Op4Xh4e5qDCBHZYOOYNHxRgM169LDC&#10;zLg7f1Kfx1IkCIcMNVQxtpmUoajIYpi4ljh5F+ctxiR9KY3He4LbRj4r9Sot1pwWKmxpV1FxzTur&#10;oTCqU/7UfyzOLzH/7rsby/1N68fxsF2CiDTE//Bf+91omE3h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87MMAAADbAAAADwAAAAAAAAAAAAAAAACYAgAAZHJzL2Rv&#10;d25yZXYueG1sUEsFBgAAAAAEAAQA9QAAAIgDAAAAAA==&#10;">
                  <v:textbox>
                    <w:txbxContent>
                      <w:p w:rsidR="00156228" w:rsidRDefault="00156228" w:rsidP="00802EFB">
                        <w:r>
                          <w:t>Darwinet</w:t>
                        </w:r>
                        <w:r>
                          <w:br/>
                          <w:t>Client</w:t>
                        </w:r>
                      </w:p>
                    </w:txbxContent>
                  </v:textbox>
                </v:roundrect>
                <v:roundrect id="AutoShape 5" o:spid="_x0000_s1670" style="position:absolute;left:4330;top:28632;width:33573;height:248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1im8MA&#10;AADbAAAADwAAAGRycy9kb3ducmV2LnhtbESPQWsCMRSE74L/ITyhN02UVtrVKCJYeitde+jxuXnd&#10;Xbp5WZPsuu2vbwTB4zAz3zDr7WAb0ZMPtWMN85kCQVw4U3Op4fN4mD6DCBHZYOOYNPxSgO1mPFpj&#10;ZtyFP6jPYykShEOGGqoY20zKUFRkMcxcS5y8b+ctxiR9KY3HS4LbRi6UWkqLNaeFClvaV1T85J3V&#10;UBjVKf/Vv7+cnmL+13dnlq9nrR8mw24FItIQ7+Fb+81oeFzA9Uv6AX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1im8MAAADbAAAADwAAAAAAAAAAAAAAAACYAgAAZHJzL2Rv&#10;d25yZXYueG1sUEsFBgAAAAAEAAQA9QAAAIgDAAAAAA==&#10;">
                  <v:textbox>
                    <w:txbxContent>
                      <w:p w:rsidR="00156228" w:rsidRDefault="00156228" w:rsidP="00802EFB">
                        <w:r>
                          <w:t>Windows OS</w:t>
                        </w:r>
                      </w:p>
                    </w:txbxContent>
                  </v:textbox>
                </v:roundrect>
                <v:roundrect id="AutoShape 7" o:spid="_x0000_s1671" style="position:absolute;left:16808;top:15944;width:8592;height:492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HHAMQA&#10;AADbAAAADwAAAGRycy9kb3ducmV2LnhtbESPzW7CMBCE75V4B2sr9Vbs/oAgxSBUqVVvqIEDxyVe&#10;kqjxOthOSPv0uBISx9HMfKNZrAbbiJ58qB1reBorEMSFMzWXGnbbj8cZiBCRDTaOScMvBVgtR3cL&#10;zIw78zf1eSxFgnDIUEMVY5tJGYqKLIaxa4mTd3TeYkzSl9J4PCe4beSzUlNpsea0UGFL7xUVP3ln&#10;NRRGdcrv+838MIn5X9+dWH6etH64H9ZvICIN8Ra+tr+MhtcX+P+SfoBc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8xxwDEAAAA2wAAAA8AAAAAAAAAAAAAAAAAmAIAAGRycy9k&#10;b3ducmV2LnhtbFBLBQYAAAAABAAEAPUAAACJAwAAAAA=&#10;">
                  <v:textbox>
                    <w:txbxContent>
                      <w:p w:rsidR="00156228" w:rsidRDefault="00156228" w:rsidP="00802EFB">
                        <w:r>
                          <w:t>Darwinet</w:t>
                        </w:r>
                        <w:r>
                          <w:br/>
                          <w:t>Domain</w:t>
                        </w:r>
                      </w:p>
                    </w:txbxContent>
                  </v:textbox>
                </v:roundrect>
                <v:roundrect id="AutoShape 8" o:spid="_x0000_s1672" style="position:absolute;left:16808;top:9658;width:8598;height:491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T678MA&#10;AADbAAAADwAAAGRycy9kb3ducmV2LnhtbESPQWsCMRSE74X+h/AEbzWxaKmrUUpB6a249uDxuXnu&#10;Lm5e1iS7bvvrTaHQ4zAz3zCrzWAb0ZMPtWMN04kCQVw4U3Op4euwfXoFESKywcYxafimAJv148MK&#10;M+NuvKc+j6VIEA4ZaqhibDMpQ1GRxTBxLXHyzs5bjEn6UhqPtwS3jXxW6kVarDktVNjSe0XFJe+s&#10;hsKoTvlj/7k4zWP+03dXlrur1uPR8LYEEWmI/+G/9ofRMJvD75f0A+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5T678MAAADbAAAADwAAAAAAAAAAAAAAAACYAgAAZHJzL2Rv&#10;d25yZXYueG1sUEsFBgAAAAAEAAQA9QAAAIgDAAAAAA==&#10;">
                  <v:textbox>
                    <w:txbxContent>
                      <w:p w:rsidR="00156228" w:rsidRDefault="00156228" w:rsidP="00802EFB">
                        <w:r>
                          <w:t>Domain</w:t>
                        </w:r>
                        <w:r>
                          <w:br/>
                          <w:t>View</w:t>
                        </w:r>
                      </w:p>
                    </w:txbxContent>
                  </v:textbox>
                </v:roundrect>
                <v:roundrect id="AutoShape 9" o:spid="_x0000_s1673" style="position:absolute;left:5670;top:1301;width:8388;height:271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rBA8QA&#10;AADbAAAADwAAAGRycy9kb3ducmV2LnhtbESPzWrDMBCE74W8g9hCb43U0ubHjRJCoaW3UCeHHDfW&#10;xja1Vo4kO26fPioEchxm5htmsRpsI3ryoXas4WmsQBAXztRcathtPx5nIEJENtg4Jg2/FGC1HN0t&#10;MDPuzN/U57EUCcIhQw1VjG0mZSgqshjGriVO3tF5izFJX0rj8ZzgtpHPSk2kxZrTQoUtvVdU/OSd&#10;1VAY1Sm/7zfzw2vM//ruxPLzpPXD/bB+AxFpiLfwtf1lNLxM4f9L+gFy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KwQPEAAAA2wAAAA8AAAAAAAAAAAAAAAAAmAIAAGRycy9k&#10;b3ducmV2LnhtbFBLBQYAAAAABAAEAPUAAACJAwAAAAA=&#10;">
                  <v:textbox>
                    <w:txbxContent>
                      <w:p w:rsidR="00156228" w:rsidRDefault="00156228" w:rsidP="00802EFB">
                        <w:r>
                          <w:t>File System</w:t>
                        </w:r>
                      </w:p>
                    </w:txbxContent>
                  </v:textbox>
                </v:roundrect>
                <v:roundrect id="AutoShape 10" o:spid="_x0000_s1674" style="position:absolute;left:16567;top:1289;width:9106;height:272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nw6sMA&#10;AADbAAAADwAAAGRycy9kb3ducmV2LnhtbESPQWsCMRSE7wX/Q3hCbzWx2KKrUUSo9Fa6evD43Dx3&#10;Fzcva5Jdt/31TaHQ4zAz3zCrzWAb0ZMPtWMN04kCQVw4U3Op4Xh4e5qDCBHZYOOYNHxRgM169LDC&#10;zLg7f1Kfx1IkCIcMNVQxtpmUoajIYpi4ljh5F+ctxiR9KY3He4LbRj4r9Sot1pwWKmxpV1FxzTur&#10;oTCqU/7UfyzOLzH/7rsby/1N68fxsF2CiDTE//Bf+91omC3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tnw6sMAAADbAAAADwAAAAAAAAAAAAAAAACYAgAAZHJzL2Rv&#10;d25yZXYueG1sUEsFBgAAAAAEAAQA9QAAAIgDAAAAAA==&#10;">
                  <v:textbox>
                    <w:txbxContent>
                      <w:p w:rsidR="00156228" w:rsidRDefault="00156228" w:rsidP="00802EFB">
                        <w:r>
                          <w:t>Repository</w:t>
                        </w:r>
                      </w:p>
                    </w:txbxContent>
                  </v:textbox>
                </v:roundrect>
                <v:roundrect id="AutoShape 11" o:spid="_x0000_s1675" style="position:absolute;left:28797;top:1289;width:9106;height:272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ZqMcMA&#10;AADbAAAADwAAAGRycy9kb3ducmV2LnhtbESPQWvCQBSE74L/YXmF3syuBYumrlKElt6K0YPH1+wz&#10;CWbfxt1NTPvr3UKhx2FmvmHW29G2YiAfGsca5pkCQVw603Cl4Xh4my1BhIhssHVMGr4pwHYznawx&#10;N+7GexqKWIkE4ZCjhjrGLpcylDVZDJnriJN3dt5iTNJX0ni8Jbht5ZNSz9Jiw2mhxo52NZWXorca&#10;SqN65U/D5+prEYufob+yfL9q/fgwvr6AiDTG//Bf+8NoWMzh90v6AXJ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ZqMcMAAADbAAAADwAAAAAAAAAAAAAAAACYAgAAZHJzL2Rv&#10;d25yZXYueG1sUEsFBgAAAAAEAAQA9QAAAIgDAAAAAA==&#10;">
                  <v:textbox>
                    <w:txbxContent>
                      <w:p w:rsidR="00156228" w:rsidRDefault="00156228" w:rsidP="00802EFB">
                        <w:r>
                          <w:t>Applications</w:t>
                        </w:r>
                      </w:p>
                    </w:txbxContent>
                  </v:textbox>
                </v:roundrect>
                <v:shape id="AutoShape 12" o:spid="_x0000_s1676" type="#_x0000_t32" style="position:absolute;left:21113;top:26987;width:7;height:164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xGo8QAAADbAAAADwAAAGRycy9kb3ducmV2LnhtbESPQYvCMBSE78L+h/AWvIimq7hINUpx&#10;EURY1K7g9dE822rzUpqo9d+bBcHjMDPfMLNFaypxo8aVlhV8DSIQxJnVJecKDn+r/gSE88gaK8uk&#10;4EEOFvOPzgxjbe+8p1vqcxEg7GJUUHhfx1K6rCCDbmBr4uCdbGPQB9nkUjd4D3BTyWEUfUuDJYeF&#10;AmtaFpRd0qtR4H97m/F5v90mKfNPstscL8nyqFT3s02mIDy1/h1+tddawXgE/1/C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EajxAAAANsAAAAPAAAAAAAAAAAA&#10;AAAAAKECAABkcnMvZG93bnJldi54bWxQSwUGAAAAAAQABAD5AAAAkgMAAAAA&#10;"/>
                <v:shape id="AutoShape 13" o:spid="_x0000_s1677" type="#_x0000_t32" style="position:absolute;left:21107;top:20866;width:6;height:120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Xe18QAAADbAAAADwAAAGRycy9kb3ducmV2LnhtbESPQYvCMBSE78L+h/AWvIimK7pINUpx&#10;EURY1K7g9dE822rzUpqo9d+bBcHjMDPfMLNFaypxo8aVlhV8DSIQxJnVJecKDn+r/gSE88gaK8uk&#10;4EEOFvOPzgxjbe+8p1vqcxEg7GJUUHhfx1K6rCCDbmBr4uCdbGPQB9nkUjd4D3BTyWEUfUuDJYeF&#10;AmtaFpRd0qtR4H97m/F5v90mKfNPstscL8nyqFT3s02mIDy1/h1+tddawXgE/1/C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Fd7XxAAAANsAAAAPAAAAAAAAAAAA&#10;AAAAAKECAABkcnMvZG93bnJldi54bWxQSwUGAAAAAAQABAD5AAAAkgMAAAAA&#10;"/>
                <v:shape id="AutoShape 14" o:spid="_x0000_s1678" type="#_x0000_t32" style="position:absolute;left:21107;top:14573;width:6;height:137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AgDsMAAADbAAAADwAAAGRycy9kb3ducmV2LnhtbESPQYvCMBSE7wv+h/AEL4umFRSpRpGF&#10;hcXDgtqDx0fybIvNS02ytfvvNwuCx2FmvmE2u8G2oicfGscK8lkGglg703CloDx/TlcgQkQ22Dom&#10;Bb8UYLcdvW2wMO7BR+pPsRIJwqFABXWMXSFl0DVZDDPXESfv6rzFmKSvpPH4SHDbynmWLaXFhtNC&#10;jR191KRvpx+roDmU32X/fo9erw75xefhfGm1UpPxsF+DiDTEV/jZ/jIKFgv4/5J+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0QIA7DAAAA2wAAAA8AAAAAAAAAAAAA&#10;AAAAoQIAAGRycy9kb3ducmV2LnhtbFBLBQYAAAAABAAEAPkAAACRAwAAAAA=&#10;"/>
                <v:shape id="AutoShape 15" o:spid="_x0000_s1679" type="#_x0000_t32" style="position:absolute;left:9867;top:4013;width:11240;height:564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4aHvsMAAADbAAAADwAAAGRycy9kb3ducmV2LnhtbESPzWrDMBCE74W+g9hCb41c45jUjRJK&#10;S6GEXPJzyHGxNrKJtTLWNnHfvgoEchxm5htmvhx9p840xDawgddJBoq4DrZlZ2C/+36ZgYqCbLEL&#10;TAb+KMJy8fgwx8qGC2/ovBWnEoRjhQYakb7SOtYNeYyT0BMn7xgGj5Lk4LQd8JLgvtN5lpXaY8tp&#10;ocGePhuqT9tfb+Cw9+u3vPjyrnA72Qit2rwojXl+Gj/eQQmNcg/f2j/WwLSE65f0A/T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uGh77DAAAA2wAAAA8AAAAAAAAAAAAA&#10;AAAAoQIAAGRycy9kb3ducmV2LnhtbFBLBQYAAAAABAAEAPkAAACRAwAAAAA=&#10;">
                  <v:stroke endarrow="block"/>
                </v:shape>
                <v:shape id="AutoShape 16" o:spid="_x0000_s1680" type="#_x0000_t32" style="position:absolute;left:21107;top:4013;width:13;height:564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kx78MAAADbAAAADwAAAGRycy9kb3ducmV2LnhtbESPT2sCMRTE74V+h/AK3rrZFrSyGqUV&#10;BPFS/AN6fGyeu8HNy7KJm/XbN4LQ4zAzv2Hmy8E2oqfOG8cKPrIcBHHptOFKwfGwfp+C8AFZY+OY&#10;FNzJw3Lx+jLHQrvIO+r3oRIJwr5ABXUIbSGlL2uy6DPXEifv4jqLIcmukrrDmOC2kZ95PpEWDaeF&#10;Glta1VRe9zerwMRf07ebVfzZns5eRzL3sTNKjd6G7xmIQEP4Dz/bG61g/AW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75Me/DAAAA2wAAAA8AAAAAAAAAAAAA&#10;AAAAoQIAAGRycy9kb3ducmV2LnhtbFBLBQYAAAAABAAEAPkAAACRAwAAAAA=&#10;">
                  <v:stroke endarrow="block"/>
                </v:shape>
                <v:shape id="AutoShape 17" o:spid="_x0000_s1681" type="#_x0000_t32" style="position:absolute;left:21107;top:4013;width:12243;height:564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2alnb4AAADbAAAADwAAAGRycy9kb3ducmV2LnhtbERPy4rCMBTdC/5DuII7mzqgDNUoM4Ig&#10;bsQH6PLS3GnDNDelyTT1781iwOXhvNfbwTaip84bxwrmWQ6CuHTacKXgdt3PPkH4gKyxcUwKnuRh&#10;uxmP1lhoF/lM/SVUIoWwL1BBHUJbSOnLmiz6zLXEiftxncWQYFdJ3WFM4baRH3m+lBYNp4YaW9rV&#10;VP5e/qwCE0+mbw+7+H28P7yOZJ4LZ5SaToavFYhAQ3iL/90HrWCRxqYv6QfIzQ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fZqWdvgAAANsAAAAPAAAAAAAAAAAAAAAAAKEC&#10;AABkcnMvZG93bnJldi54bWxQSwUGAAAAAAQABAD5AAAAjAMAAAAA&#10;">
                  <v:stroke endarrow="block"/>
                </v:shape>
                <w10:anchorlock/>
              </v:group>
            </w:pict>
          </mc:Fallback>
        </mc:AlternateContent>
      </w:r>
    </w:p>
    <w:p w:rsidR="00802EFB" w:rsidRPr="00C81D35" w:rsidRDefault="00802EFB" w:rsidP="00802EFB">
      <w:pPr>
        <w:pStyle w:val="BodyText"/>
        <w:rPr>
          <w:lang w:val="en-GB"/>
        </w:rPr>
      </w:pPr>
      <w:r w:rsidRPr="00C81D35">
        <w:rPr>
          <w:lang w:val="en-GB"/>
        </w:rPr>
        <w:t>The Windows desktop Darwinet client may be an ordinary windows application that, when run, provides a user interface to open a domain.</w:t>
      </w:r>
    </w:p>
    <w:p w:rsidR="00802EFB" w:rsidRPr="00C81D35" w:rsidRDefault="00802EFB" w:rsidP="00802EFB">
      <w:pPr>
        <w:pStyle w:val="BodyText"/>
        <w:rPr>
          <w:lang w:val="en-GB"/>
        </w:rPr>
      </w:pPr>
      <w:r w:rsidRPr="00C81D35">
        <w:rPr>
          <w:lang w:val="en-GB"/>
        </w:rPr>
        <w:t>The Domain has a default view showing the current domain state through a domain view.</w:t>
      </w:r>
    </w:p>
    <w:p w:rsidR="00802EFB" w:rsidRPr="00C81D35" w:rsidRDefault="00802EFB" w:rsidP="00802EFB">
      <w:pPr>
        <w:pStyle w:val="BodyText"/>
        <w:rPr>
          <w:lang w:val="en-GB"/>
        </w:rPr>
      </w:pPr>
      <w:r w:rsidRPr="00C81D35">
        <w:rPr>
          <w:lang w:val="en-GB"/>
        </w:rPr>
        <w:t>The Domain view in turn exposes three standard interfaces.</w:t>
      </w:r>
    </w:p>
    <w:p w:rsidR="00802EFB" w:rsidRPr="00C81D35" w:rsidRDefault="00802EFB" w:rsidP="005263F1">
      <w:pPr>
        <w:pStyle w:val="BodyText"/>
        <w:numPr>
          <w:ilvl w:val="0"/>
          <w:numId w:val="15"/>
        </w:numPr>
        <w:rPr>
          <w:lang w:val="en-GB"/>
        </w:rPr>
      </w:pPr>
      <w:r w:rsidRPr="00C81D35">
        <w:rPr>
          <w:lang w:val="en-GB"/>
        </w:rPr>
        <w:t>The File Handler exposing the files of the domain in the state defined by the view.</w:t>
      </w:r>
    </w:p>
    <w:p w:rsidR="00802EFB" w:rsidRPr="00C81D35" w:rsidRDefault="00802EFB" w:rsidP="005263F1">
      <w:pPr>
        <w:pStyle w:val="BodyText"/>
        <w:numPr>
          <w:ilvl w:val="0"/>
          <w:numId w:val="15"/>
        </w:numPr>
        <w:rPr>
          <w:lang w:val="en-GB"/>
        </w:rPr>
      </w:pPr>
      <w:r w:rsidRPr="00C81D35">
        <w:rPr>
          <w:lang w:val="en-GB"/>
        </w:rPr>
        <w:t>The data repository exposing the current key, value tree of the domain as defined by current recorded Model, Instance, and Value delta stream.</w:t>
      </w:r>
    </w:p>
    <w:p w:rsidR="00802EFB" w:rsidRPr="00C81D35" w:rsidRDefault="00802EFB" w:rsidP="005263F1">
      <w:pPr>
        <w:pStyle w:val="BodyText"/>
        <w:numPr>
          <w:ilvl w:val="0"/>
          <w:numId w:val="15"/>
        </w:numPr>
        <w:rPr>
          <w:lang w:val="en-GB"/>
        </w:rPr>
      </w:pPr>
      <w:r w:rsidRPr="00C81D35">
        <w:rPr>
          <w:lang w:val="en-GB"/>
        </w:rPr>
        <w:t>An optional Application list interface of the Domain. Through this interface Darwinet applications may contact each other for data and service exchange.</w:t>
      </w:r>
    </w:p>
    <w:p w:rsidR="00802EFB" w:rsidRPr="00C81D35" w:rsidRDefault="00802EFB" w:rsidP="00802EFB">
      <w:pPr>
        <w:pStyle w:val="Heading1"/>
        <w:rPr>
          <w:lang w:val="en-GB"/>
        </w:rPr>
      </w:pPr>
      <w:bookmarkStart w:id="61" w:name="_Toc305080283"/>
      <w:r w:rsidRPr="00C81D35">
        <w:rPr>
          <w:lang w:val="en-GB"/>
        </w:rPr>
        <w:lastRenderedPageBreak/>
        <w:t>The Darwinet Domain View</w:t>
      </w:r>
      <w:bookmarkEnd w:id="61"/>
    </w:p>
    <w:p w:rsidR="00802EFB" w:rsidRPr="00C81D35" w:rsidRDefault="00802EFB" w:rsidP="00802EFB">
      <w:pPr>
        <w:pStyle w:val="Heading2"/>
        <w:rPr>
          <w:lang w:val="en-GB"/>
        </w:rPr>
      </w:pPr>
      <w:bookmarkStart w:id="62" w:name="_Toc305080284"/>
      <w:r w:rsidRPr="00C81D35">
        <w:rPr>
          <w:lang w:val="en-GB"/>
        </w:rPr>
        <w:t>Darwinet Domain View introduction</w:t>
      </w:r>
      <w:bookmarkEnd w:id="62"/>
    </w:p>
    <w:p w:rsidR="00802EFB" w:rsidRPr="00C81D35" w:rsidRDefault="00802EFB" w:rsidP="00802EFB">
      <w:pPr>
        <w:pStyle w:val="BodyText"/>
        <w:rPr>
          <w:lang w:val="en-GB"/>
        </w:rPr>
      </w:pPr>
      <w:r w:rsidRPr="00C81D35">
        <w:rPr>
          <w:lang w:val="en-GB"/>
        </w:rPr>
        <w:t>Any interaction with a Darwinet Domain is done through a Darwinet Domain View. The View defines:</w:t>
      </w:r>
    </w:p>
    <w:p w:rsidR="00802EFB" w:rsidRPr="00C81D35" w:rsidRDefault="00802EFB" w:rsidP="005263F1">
      <w:pPr>
        <w:pStyle w:val="BodyText"/>
        <w:numPr>
          <w:ilvl w:val="0"/>
          <w:numId w:val="17"/>
        </w:numPr>
        <w:rPr>
          <w:lang w:val="en-GB"/>
        </w:rPr>
      </w:pPr>
      <w:r w:rsidRPr="00C81D35">
        <w:rPr>
          <w:lang w:val="en-GB"/>
        </w:rPr>
        <w:t>A viewpoint in time</w:t>
      </w:r>
    </w:p>
    <w:p w:rsidR="00802EFB" w:rsidRPr="00C81D35" w:rsidRDefault="00802EFB" w:rsidP="005263F1">
      <w:pPr>
        <w:pStyle w:val="BodyText"/>
        <w:numPr>
          <w:ilvl w:val="0"/>
          <w:numId w:val="17"/>
        </w:numPr>
        <w:rPr>
          <w:lang w:val="en-GB"/>
        </w:rPr>
      </w:pPr>
      <w:r w:rsidRPr="00C81D35">
        <w:rPr>
          <w:lang w:val="en-GB"/>
        </w:rPr>
        <w:t>A subset of what data is exposed</w:t>
      </w:r>
    </w:p>
    <w:p w:rsidR="00802EFB" w:rsidRPr="00C81D35" w:rsidRDefault="00802EFB" w:rsidP="005263F1">
      <w:pPr>
        <w:pStyle w:val="BodyText"/>
        <w:numPr>
          <w:ilvl w:val="0"/>
          <w:numId w:val="17"/>
        </w:numPr>
        <w:rPr>
          <w:lang w:val="en-GB"/>
        </w:rPr>
      </w:pPr>
      <w:r w:rsidRPr="00C81D35">
        <w:rPr>
          <w:lang w:val="en-GB"/>
        </w:rPr>
        <w:t>A data and services “world” that maps Domain Data into a graphical user interface view-port and Application API viewport.</w:t>
      </w:r>
    </w:p>
    <w:p w:rsidR="00802EFB" w:rsidRPr="00C81D35" w:rsidRDefault="00802EFB" w:rsidP="00802EFB">
      <w:pPr>
        <w:pStyle w:val="BodyText"/>
        <w:rPr>
          <w:lang w:val="en-GB"/>
        </w:rPr>
      </w:pPr>
      <w:r w:rsidRPr="00C81D35">
        <w:rPr>
          <w:lang w:val="en-GB"/>
        </w:rPr>
        <w:t>The data exposed by the View is:</w:t>
      </w:r>
    </w:p>
    <w:p w:rsidR="00802EFB" w:rsidRPr="00C81D35" w:rsidRDefault="00802EFB" w:rsidP="005263F1">
      <w:pPr>
        <w:pStyle w:val="BodyText"/>
        <w:numPr>
          <w:ilvl w:val="0"/>
          <w:numId w:val="17"/>
        </w:numPr>
        <w:rPr>
          <w:lang w:val="en-GB"/>
        </w:rPr>
      </w:pPr>
      <w:r w:rsidRPr="00C81D35">
        <w:rPr>
          <w:lang w:val="en-GB"/>
        </w:rPr>
        <w:t>The Domain Repository contents as defined by the View Point.</w:t>
      </w:r>
    </w:p>
    <w:p w:rsidR="00802EFB" w:rsidRPr="00C81D35" w:rsidRDefault="00802EFB" w:rsidP="005263F1">
      <w:pPr>
        <w:pStyle w:val="BodyText"/>
        <w:numPr>
          <w:ilvl w:val="0"/>
          <w:numId w:val="17"/>
        </w:numPr>
        <w:rPr>
          <w:lang w:val="en-GB"/>
        </w:rPr>
      </w:pPr>
      <w:r w:rsidRPr="00C81D35">
        <w:rPr>
          <w:lang w:val="en-GB"/>
        </w:rPr>
        <w:t>The Domain File System as defined by the View Point.</w:t>
      </w:r>
    </w:p>
    <w:p w:rsidR="00802EFB" w:rsidRPr="00C81D35" w:rsidRDefault="00802EFB" w:rsidP="00802EFB">
      <w:pPr>
        <w:pStyle w:val="BodyText"/>
        <w:rPr>
          <w:lang w:val="en-GB"/>
        </w:rPr>
      </w:pPr>
      <w:r w:rsidRPr="00C81D35">
        <w:rPr>
          <w:noProof/>
        </w:rPr>
        <mc:AlternateContent>
          <mc:Choice Requires="wpc">
            <w:drawing>
              <wp:inline distT="0" distB="0" distL="0" distR="0" wp14:anchorId="36082E03" wp14:editId="72D9FC68">
                <wp:extent cx="4142740" cy="2150110"/>
                <wp:effectExtent l="0" t="0" r="635" b="2540"/>
                <wp:docPr id="40"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0" name="Text Box 20"/>
                        <wps:cNvSpPr txBox="1">
                          <a:spLocks noChangeArrowheads="1"/>
                        </wps:cNvSpPr>
                        <wps:spPr bwMode="auto">
                          <a:xfrm>
                            <a:off x="2263064" y="1471215"/>
                            <a:ext cx="867798" cy="471087"/>
                          </a:xfrm>
                          <a:prstGeom prst="rect">
                            <a:avLst/>
                          </a:prstGeom>
                          <a:solidFill>
                            <a:srgbClr val="FFFFFF"/>
                          </a:solidFill>
                          <a:ln w="9525">
                            <a:solidFill>
                              <a:srgbClr val="000000"/>
                            </a:solidFill>
                            <a:miter lim="800000"/>
                            <a:headEnd/>
                            <a:tailEnd/>
                          </a:ln>
                        </wps:spPr>
                        <wps:txbx>
                          <w:txbxContent>
                            <w:p w:rsidR="00156228" w:rsidRDefault="00156228" w:rsidP="00802EFB">
                              <w:r>
                                <w:t>File System</w:t>
                              </w:r>
                            </w:p>
                          </w:txbxContent>
                        </wps:txbx>
                        <wps:bodyPr rot="0" vert="horz" wrap="square" lIns="91440" tIns="45720" rIns="91440" bIns="45720" anchor="t" anchorCtr="0" upright="1">
                          <a:noAutofit/>
                        </wps:bodyPr>
                      </wps:wsp>
                      <wps:wsp>
                        <wps:cNvPr id="21" name="Text Box 21"/>
                        <wps:cNvSpPr txBox="1">
                          <a:spLocks noChangeArrowheads="1"/>
                        </wps:cNvSpPr>
                        <wps:spPr bwMode="auto">
                          <a:xfrm>
                            <a:off x="448804" y="1471215"/>
                            <a:ext cx="867798" cy="526558"/>
                          </a:xfrm>
                          <a:prstGeom prst="rect">
                            <a:avLst/>
                          </a:prstGeom>
                          <a:solidFill>
                            <a:srgbClr val="FFFFFF"/>
                          </a:solidFill>
                          <a:ln w="9525">
                            <a:solidFill>
                              <a:srgbClr val="000000"/>
                            </a:solidFill>
                            <a:miter lim="800000"/>
                            <a:headEnd/>
                            <a:tailEnd/>
                          </a:ln>
                        </wps:spPr>
                        <wps:txbx>
                          <w:txbxContent>
                            <w:p w:rsidR="00156228" w:rsidRDefault="00156228" w:rsidP="00802EFB">
                              <w:r>
                                <w:t>Repository</w:t>
                              </w:r>
                            </w:p>
                          </w:txbxContent>
                        </wps:txbx>
                        <wps:bodyPr rot="0" vert="horz" wrap="square" lIns="91440" tIns="45720" rIns="91440" bIns="45720" anchor="t" anchorCtr="0" upright="1">
                          <a:noAutofit/>
                        </wps:bodyPr>
                      </wps:wsp>
                      <wps:wsp>
                        <wps:cNvPr id="22" name="Text Box 22"/>
                        <wps:cNvSpPr txBox="1">
                          <a:spLocks noChangeArrowheads="1"/>
                        </wps:cNvSpPr>
                        <wps:spPr bwMode="auto">
                          <a:xfrm>
                            <a:off x="216121" y="164756"/>
                            <a:ext cx="3385073" cy="264935"/>
                          </a:xfrm>
                          <a:prstGeom prst="rect">
                            <a:avLst/>
                          </a:prstGeom>
                          <a:gradFill rotWithShape="0">
                            <a:gsLst>
                              <a:gs pos="0">
                                <a:srgbClr val="C2D69B"/>
                              </a:gs>
                              <a:gs pos="50000">
                                <a:srgbClr val="EAF1DD"/>
                              </a:gs>
                              <a:gs pos="100000">
                                <a:srgbClr val="C2D69B"/>
                              </a:gs>
                            </a:gsLst>
                            <a:lin ang="18900000" scaled="1"/>
                          </a:gradFill>
                          <a:ln w="12700">
                            <a:solidFill>
                              <a:srgbClr val="C2D69B"/>
                            </a:solidFill>
                            <a:miter lim="800000"/>
                            <a:headEnd/>
                            <a:tailEnd/>
                          </a:ln>
                          <a:effectLst>
                            <a:outerShdw dist="28398" dir="3806097" algn="ctr" rotWithShape="0">
                              <a:srgbClr val="4E6128">
                                <a:alpha val="50000"/>
                              </a:srgbClr>
                            </a:outerShdw>
                          </a:effectLst>
                        </wps:spPr>
                        <wps:txbx>
                          <w:txbxContent>
                            <w:p w:rsidR="00156228" w:rsidRDefault="00156228" w:rsidP="00802EFB">
                              <w:r>
                                <w:t>The Domain</w:t>
                              </w:r>
                            </w:p>
                          </w:txbxContent>
                        </wps:txbx>
                        <wps:bodyPr rot="0" vert="horz" wrap="square" lIns="91440" tIns="45720" rIns="91440" bIns="45720" anchor="t" anchorCtr="0" upright="1">
                          <a:noAutofit/>
                        </wps:bodyPr>
                      </wps:wsp>
                      <wps:wsp>
                        <wps:cNvPr id="23" name="AutoShape 23"/>
                        <wps:cNvSpPr>
                          <a:spLocks noChangeArrowheads="1"/>
                        </wps:cNvSpPr>
                        <wps:spPr bwMode="auto">
                          <a:xfrm>
                            <a:off x="216121" y="547256"/>
                            <a:ext cx="126692" cy="122532"/>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 name="AutoShape 24"/>
                        <wps:cNvSpPr>
                          <a:spLocks noChangeArrowheads="1"/>
                        </wps:cNvSpPr>
                        <wps:spPr bwMode="auto">
                          <a:xfrm>
                            <a:off x="342813" y="566298"/>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5" name="Oval 25"/>
                        <wps:cNvSpPr>
                          <a:spLocks noChangeArrowheads="1"/>
                        </wps:cNvSpPr>
                        <wps:spPr bwMode="auto">
                          <a:xfrm>
                            <a:off x="462053" y="548083"/>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6" name="Rectangle 26"/>
                        <wps:cNvSpPr>
                          <a:spLocks noChangeArrowheads="1"/>
                        </wps:cNvSpPr>
                        <wps:spPr bwMode="auto">
                          <a:xfrm>
                            <a:off x="584604" y="547256"/>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7" name="Rectangle 27"/>
                        <wps:cNvSpPr>
                          <a:spLocks noChangeArrowheads="1"/>
                        </wps:cNvSpPr>
                        <wps:spPr bwMode="auto">
                          <a:xfrm>
                            <a:off x="1071498" y="547256"/>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8" name="Rectangle 28"/>
                        <wps:cNvSpPr>
                          <a:spLocks noChangeArrowheads="1"/>
                        </wps:cNvSpPr>
                        <wps:spPr bwMode="auto">
                          <a:xfrm>
                            <a:off x="1194050" y="548083"/>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9" name="Rectangle 29"/>
                        <wps:cNvSpPr>
                          <a:spLocks noChangeArrowheads="1"/>
                        </wps:cNvSpPr>
                        <wps:spPr bwMode="auto">
                          <a:xfrm>
                            <a:off x="1439153" y="548083"/>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30" name="Rectangle 30"/>
                        <wps:cNvSpPr>
                          <a:spLocks noChangeArrowheads="1"/>
                        </wps:cNvSpPr>
                        <wps:spPr bwMode="auto">
                          <a:xfrm>
                            <a:off x="1684256" y="546428"/>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31" name="Rectangle 31"/>
                        <wps:cNvSpPr>
                          <a:spLocks noChangeArrowheads="1"/>
                        </wps:cNvSpPr>
                        <wps:spPr bwMode="auto">
                          <a:xfrm>
                            <a:off x="1316601" y="548083"/>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32" name="Oval 32"/>
                        <wps:cNvSpPr>
                          <a:spLocks noChangeArrowheads="1"/>
                        </wps:cNvSpPr>
                        <wps:spPr bwMode="auto">
                          <a:xfrm>
                            <a:off x="945634" y="548083"/>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33" name="Oval 33"/>
                        <wps:cNvSpPr>
                          <a:spLocks noChangeArrowheads="1"/>
                        </wps:cNvSpPr>
                        <wps:spPr bwMode="auto">
                          <a:xfrm>
                            <a:off x="1561705" y="547256"/>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34" name="AutoShape 34"/>
                        <wps:cNvSpPr>
                          <a:spLocks noChangeArrowheads="1"/>
                        </wps:cNvSpPr>
                        <wps:spPr bwMode="auto">
                          <a:xfrm>
                            <a:off x="826395" y="547256"/>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35" name="AutoShape 35"/>
                        <wps:cNvSpPr>
                          <a:spLocks noChangeArrowheads="1"/>
                        </wps:cNvSpPr>
                        <wps:spPr bwMode="auto">
                          <a:xfrm>
                            <a:off x="707156" y="548083"/>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36" name="AutoShape 38"/>
                        <wps:cNvCnPr>
                          <a:cxnSpLocks noChangeShapeType="1"/>
                          <a:stCxn id="39" idx="2"/>
                          <a:endCxn id="20" idx="0"/>
                        </wps:cNvCnPr>
                        <wps:spPr bwMode="auto">
                          <a:xfrm>
                            <a:off x="1908658" y="1123488"/>
                            <a:ext cx="788305" cy="34772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AutoShape 39"/>
                        <wps:cNvCnPr>
                          <a:cxnSpLocks noChangeShapeType="1"/>
                          <a:stCxn id="39" idx="2"/>
                          <a:endCxn id="21" idx="0"/>
                        </wps:cNvCnPr>
                        <wps:spPr bwMode="auto">
                          <a:xfrm flipH="1">
                            <a:off x="882703" y="1123488"/>
                            <a:ext cx="1025955" cy="34772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41"/>
                        <wps:cNvCnPr>
                          <a:cxnSpLocks noChangeShapeType="1"/>
                          <a:stCxn id="39" idx="0"/>
                          <a:endCxn id="30" idx="2"/>
                        </wps:cNvCnPr>
                        <wps:spPr bwMode="auto">
                          <a:xfrm flipH="1" flipV="1">
                            <a:off x="1745532" y="668960"/>
                            <a:ext cx="163126" cy="18959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Text Box 42"/>
                        <wps:cNvSpPr txBox="1">
                          <a:spLocks noChangeArrowheads="1"/>
                        </wps:cNvSpPr>
                        <wps:spPr bwMode="auto">
                          <a:xfrm>
                            <a:off x="216121" y="858554"/>
                            <a:ext cx="3385073" cy="264935"/>
                          </a:xfrm>
                          <a:prstGeom prst="rect">
                            <a:avLst/>
                          </a:prstGeom>
                          <a:gradFill rotWithShape="0">
                            <a:gsLst>
                              <a:gs pos="0">
                                <a:srgbClr val="C2D69B"/>
                              </a:gs>
                              <a:gs pos="50000">
                                <a:srgbClr val="EAF1DD"/>
                              </a:gs>
                              <a:gs pos="100000">
                                <a:srgbClr val="C2D69B"/>
                              </a:gs>
                            </a:gsLst>
                            <a:lin ang="18900000" scaled="1"/>
                          </a:gradFill>
                          <a:ln w="12700">
                            <a:solidFill>
                              <a:srgbClr val="C2D69B"/>
                            </a:solidFill>
                            <a:miter lim="800000"/>
                            <a:headEnd/>
                            <a:tailEnd/>
                          </a:ln>
                          <a:effectLst>
                            <a:outerShdw dist="28398" dir="3806097" algn="ctr" rotWithShape="0">
                              <a:srgbClr val="4E6128">
                                <a:alpha val="50000"/>
                              </a:srgbClr>
                            </a:outerShdw>
                          </a:effectLst>
                        </wps:spPr>
                        <wps:txbx>
                          <w:txbxContent>
                            <w:p w:rsidR="00156228" w:rsidRDefault="00156228" w:rsidP="00802EFB">
                              <w:r>
                                <w:t>The View</w:t>
                              </w:r>
                            </w:p>
                          </w:txbxContent>
                        </wps:txbx>
                        <wps:bodyPr rot="0" vert="horz" wrap="square" lIns="91440" tIns="45720" rIns="91440" bIns="45720" anchor="t" anchorCtr="0" upright="1">
                          <a:noAutofit/>
                        </wps:bodyPr>
                      </wps:wsp>
                    </wpc:wpc>
                  </a:graphicData>
                </a:graphic>
              </wp:inline>
            </w:drawing>
          </mc:Choice>
          <mc:Fallback>
            <w:pict>
              <v:group id="Canvas 19" o:spid="_x0000_s1682" editas="canvas" style="width:326.2pt;height:169.3pt;mso-position-horizontal-relative:char;mso-position-vertical-relative:line" coordsize="41427,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">
                <v:shape id="_x0000_s1683" type="#_x0000_t75" style="position:absolute;width:41427;height:21501;visibility:visible;mso-wrap-style:square">
                  <v:fill o:detectmouseclick="t"/>
                  <v:path o:connecttype="none"/>
                </v:shape>
                <v:shape id="Text Box 20" o:spid="_x0000_s1684" type="#_x0000_t202" style="position:absolute;left:22630;top:14712;width:8678;height:47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tGa8EA&#10;AADbAAAADwAAAGRycy9kb3ducmV2LnhtbERPz2vCMBS+C/sfwhO8yEynoq4zigiK3jYd2/XRPNti&#10;81KTWOt/bw6Cx4/v93zZmko05HxpWcHHIAFBnFldcq7g97h5n4HwAVljZZkU3MnDcvHWmWOq7Y1/&#10;qDmEXMQQ9ikqKEKoUyl9VpBBP7A1ceRO1hkMEbpcaoe3GG4qOUySiTRYcmwosKZ1Qdn5cDUKZuNd&#10;8+/3o++/bHKqPkN/2mwvTqlet119gQjUhpf46d5pBcO4Pn6JP0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bRmvBAAAA2wAAAA8AAAAAAAAAAAAAAAAAmAIAAGRycy9kb3du&#10;cmV2LnhtbFBLBQYAAAAABAAEAPUAAACGAwAAAAA=&#10;">
                  <v:textbox>
                    <w:txbxContent>
                      <w:p w:rsidR="00156228" w:rsidRDefault="00156228" w:rsidP="00802EFB">
                        <w:r>
                          <w:t>File System</w:t>
                        </w:r>
                      </w:p>
                    </w:txbxContent>
                  </v:textbox>
                </v:shape>
                <v:shape id="Text Box 21" o:spid="_x0000_s1685" type="#_x0000_t202" style="position:absolute;left:4488;top:14712;width:8678;height:5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fj8MQA&#10;AADbAAAADwAAAGRycy9kb3ducmV2LnhtbESPT2sCMRTE70K/Q3gFL1Kz2mLtahQRWvTmP+z1sXnu&#10;Lm5e1iRd129vhILHYWZ+w0znralEQ86XlhUM+gkI4szqknMFh/332xiED8gaK8uk4EYe5rOXzhRT&#10;ba+8pWYXchEh7FNUUIRQp1L6rCCDvm9r4uidrDMYonS51A6vEW4qOUySkTRYclwosKZlQdl592cU&#10;jD9Wza9fv2+O2ehUfYXeZ/NzcUp1X9vFBESgNjzD/+2VVjAcwONL/AF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X4/DEAAAA2wAAAA8AAAAAAAAAAAAAAAAAmAIAAGRycy9k&#10;b3ducmV2LnhtbFBLBQYAAAAABAAEAPUAAACJAwAAAAA=&#10;">
                  <v:textbox>
                    <w:txbxContent>
                      <w:p w:rsidR="00156228" w:rsidRDefault="00156228" w:rsidP="00802EFB">
                        <w:r>
                          <w:t>Repository</w:t>
                        </w:r>
                      </w:p>
                    </w:txbxContent>
                  </v:textbox>
                </v:shape>
                <v:shape id="Text Box 22" o:spid="_x0000_s1686" type="#_x0000_t202" style="position:absolute;left:2161;top:1647;width:33850;height:26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3zWcEA&#10;AADbAAAADwAAAGRycy9kb3ducmV2LnhtbESPQYvCMBSE7wv+h/AEb2tqhbJ0jaKC4FXXw+7t0Tzb&#10;0ualNjG2/94Iwh6HmfmGWW0G04pAvastK1jMExDEhdU1lwouP4fPLxDOI2tsLZOCkRxs1pOPFeba&#10;PvhE4exLESHsclRQed/lUrqiIoNubjvi6F1tb9BH2ZdS9/iIcNPKNEkyabDmuFBhR/uKiuZ8Nwp0&#10;c9r/hYvnZnlrs9/rbsxCGJWaTYftNwhPg/8Pv9tHrSBN4fUl/gC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981nBAAAA2wAAAA8AAAAAAAAAAAAAAAAAmAIAAGRycy9kb3du&#10;cmV2LnhtbFBLBQYAAAAABAAEAPUAAACGAwAAAAA=&#10;" fillcolor="#c2d69b" strokecolor="#c2d69b" strokeweight="1pt">
                  <v:fill color2="#eaf1dd" angle="135" focus="50%" type="gradient"/>
                  <v:shadow on="t" color="#4e6128" opacity=".5" offset="1pt"/>
                  <v:textbox>
                    <w:txbxContent>
                      <w:p w:rsidR="00156228" w:rsidRDefault="00156228" w:rsidP="00802EFB">
                        <w:r>
                          <w:t>The Domain</w:t>
                        </w:r>
                      </w:p>
                    </w:txbxContent>
                  </v:textbox>
                </v:shape>
                <v:shape id="AutoShape 23" o:spid="_x0000_s1687" style="position:absolute;left:2161;top:5472;width:1267;height:1225;visibility:visible;mso-wrap-style:square;v-text-anchor:top" coordsize="126692,122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RgPcMA&#10;AADbAAAADwAAAGRycy9kb3ducmV2LnhtbESPQWvCQBSE74X+h+UVvNVNI0pI3QQpbdWb1dLzI/tM&#10;Qnffhuyq0V/vCoLHYWa+YeblYI04Uu9bxwrexgkI4srplmsFv7uv1wyED8gajWNScCYPZfH8NMdc&#10;uxP/0HEbahEh7HNU0ITQ5VL6qiGLfuw64ujtXW8xRNnXUvd4inBrZJokM2mx5bjQYEcfDVX/24NV&#10;sFlM08n6kGbffnexn3+ZWe6lUWr0MizeQQQawiN8b6+0gnQCty/xB8j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yRgPcMAAADbAAAADwAAAAAAAAAAAAAAAACYAgAAZHJzL2Rv&#10;d25yZXYueG1sUEsFBgAAAAAEAAQA9QAAAIgDAAAAAA==&#10;" path="m,46803r48392,l63346,,78300,46803r48392,l87542,75729r14954,46803l63346,93605,24196,122532,39150,75729,,46803xe">
                  <v:stroke joinstyle="miter"/>
                  <v:path o:connecttype="custom" o:connectlocs="0,46803;48392,46803;63346,0;78300,46803;126692,46803;87542,75729;102496,122532;63346,93605;24196,122532;39150,75729;0,46803" o:connectangles="0,0,0,0,0,0,0,0,0,0,0"/>
                </v:shape>
                <v:shape id="AutoShape 24" o:spid="_x0000_s1688" type="#_x0000_t5" style="position:absolute;left:3428;top:5662;width:1192;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qw68MA&#10;AADbAAAADwAAAGRycy9kb3ducmV2LnhtbESPT4vCMBTE74LfITzBm6bqskjXKKIIvQjrn4PHt83b&#10;NmvzUppo67c3grDHYWZ+wyxWna3EnRpvHCuYjBMQxLnThgsF59NuNAfhA7LGyjEpeJCH1bLfW2Cq&#10;XcsHuh9DISKEfYoKyhDqVEqfl2TRj11NHL1f11gMUTaF1A22EW4rOU2ST2nRcFwosaZNSfn1eLMK&#10;/rJL7ux5n203P9+TwszW5nBtlRoOuvUXiEBd+A+/25lWMP2A15f4A+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qw68MAAADbAAAADwAAAAAAAAAAAAAAAACYAgAAZHJzL2Rv&#10;d25yZXYueG1sUEsFBgAAAAAEAAQA9QAAAIgDAAAAAA==&#10;" fillcolor="#f79646" strokecolor="#f2f2f2" strokeweight="1pt">
                  <v:fill color2="#974706" angle="45" focus="100%" type="gradient"/>
                  <v:shadow on="t" type="perspective" color="#fbd4b4" opacity=".5" origin=",.5" offset="0,0" matrix=",-56756f,,.5"/>
                </v:shape>
                <v:oval id="Oval 25" o:spid="_x0000_s1689" style="position:absolute;left:4620;top:5480;width:1226;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6u/sQA&#10;AADbAAAADwAAAGRycy9kb3ducmV2LnhtbESPT2vCQBTE74LfYXlCb3Wj0FKjq4hiW3rS+Of8yL5k&#10;g9m3Ibua9Nt3C4LHYWZ+wyxWva3FnVpfOVYwGScgiHOnKy4VnI671w8QPiBrrB2Tgl/ysFoOBwtM&#10;tev4QPcslCJC2KeowITQpFL63JBFP3YNcfQK11oMUbal1C12EW5rOU2Sd2mx4rhgsKGNofya3ayC&#10;7Gt23v6Uxab43Mlr3eWXbm8uSr2M+vUcRKA+PMOP9rdWMH2D/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Orv7EAAAA2wAAAA8AAAAAAAAAAAAAAAAAmAIAAGRycy9k&#10;b3ducmV2LnhtbFBLBQYAAAAABAAEAPUAAACJAwAAAAA=&#10;" fillcolor="#9bbb59" strokecolor="#f2f2f2" strokeweight="1pt">
                  <v:fill color2="#4e6128" angle="45" focus="100%" type="gradient"/>
                  <v:shadow on="t" type="perspective" color="#d6e3bc" opacity=".5" origin=",.5" offset="0,0" matrix=",-56756f,,.5"/>
                </v:oval>
                <v:rect id="Rectangle 26" o:spid="_x0000_s1690" style="position:absolute;left:5846;top:5472;width:1225;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7XwcMA&#10;AADbAAAADwAAAGRycy9kb3ducmV2LnhtbESPT2vCQBDF70K/wzIFb7qp/7DRVUpB0GNsKR6H7JgN&#10;ZmfT7Gqin94VBI+PN+/35i3Xna3EhRpfOlbwMUxAEOdOl1wo+P3ZDOYgfEDWWDkmBVfysF699ZaY&#10;atdyRpd9KESEsE9RgQmhTqX0uSGLfuhq4ugdXWMxRNkUUjfYRrit5ChJZtJiybHBYE3fhvLT/mzj&#10;G/N2sjtO6wP9Z7fkLxubQ/g0SvXfu68FiEBdeB0/01utYDSDx5YIALm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7XwcMAAADb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27" o:spid="_x0000_s1691" style="position:absolute;left:10714;top:5472;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JyWsQA&#10;AADbAAAADwAAAGRycy9kb3ducmV2LnhtbESPQWvCQBCF74X+h2UKvdWN1laN2UgRBHuMFvE4ZMds&#10;MDubZlcT++u7hYLHx5v3vXnZarCNuFLna8cKxqMEBHHpdM2Vgq/95mUOwgdkjY1jUnAjD6v88SHD&#10;VLueC7ruQiUihH2KCkwIbSqlLw1Z9CPXEkfv5DqLIcqukrrDPsJtIydJ8i4t1hwbDLa0NlSedxcb&#10;35j308/TW3uk7+InORSv5hgWRqnnp+FjCSLQEO7H/+mtVjCZwd+WCAC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iclrEAAAA2w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28" o:spid="_x0000_s1692" style="position:absolute;left:11940;top:5480;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3mKMMA&#10;AADbAAAADwAAAGRycy9kb3ducmV2LnhtbESPwWrCQBCG7wXfYRmht7qpbcWmriJCoT1GRTwO2TEb&#10;mp2N2dVEn75zKPQ4/PN/881iNfhGXamLdWADz5MMFHEZbM2Vgf3u82kOKiZki01gMnCjCKvl6GGB&#10;uQ09F3TdpkoJhGOOBlxKba51LB15jJPQEkt2Cp3HJGNXadthL3Df6GmWzbTHmuWCw5Y2jsqf7cWL&#10;xrx//T69tUc6F/fsULy4Y3p3xjyOh/UHqERD+l/+a39ZA1ORlV8EAHr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73mKMMAAADb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29" o:spid="_x0000_s1693" style="position:absolute;left:14391;top:5480;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FDs8QA&#10;AADbAAAADwAAAGRycy9kb3ducmV2LnhtbESPQWvCQBCF7wX/wzJCb3WjbSWJriJCoT1GRTwO2Uk2&#10;mJ2N2a1J++u7hUKPjzfve/PW29G24k69bxwrmM8SEMSl0w3XCk7Ht6cUhA/IGlvHpOCLPGw3k4c1&#10;5toNXND9EGoRIexzVGBC6HIpfWnIop+5jjh6lesthij7Wuoehwi3rVwkyVJabDg2GOxob6i8Hj5t&#10;fCMdXj6q1+5Ct+I7ORfP5hIyo9TjdNytQAQaw//xX/pdK1hk8LslAk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xQ7PEAAAA2w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30" o:spid="_x0000_s1694" style="position:absolute;left:16842;top:5464;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J888MA&#10;AADbAAAADwAAAGRycy9kb3ducmV2LnhtbESPwWrCQBCG7wXfYRnBW91UW7Gpq4gg2GNsEY9DdsyG&#10;ZmdjdjVpn75zKPQ4/PN/881qM/hG3amLdWADT9MMFHEZbM2Vgc+P/eMSVEzIFpvAZOCbImzWo4cV&#10;5jb0XND9mColEI45GnAptbnWsXTkMU5DSyzZJXQek4xdpW2HvcB9o2dZttAea5YLDlvaOSq/jjcv&#10;Gsv++f3y0p7pWvxkp2LuzunVGTMZD9s3UImG9L/81z5YA3Oxl18EAH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BJ888MAAADb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31" o:spid="_x0000_s1695" style="position:absolute;left:13166;top:5480;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7ZaMMA&#10;AADbAAAADwAAAGRycy9kb3ducmV2LnhtbESPT2vCQBDF70K/wzJCb7rxX0lTV5FCoR6jUjwO2TEb&#10;zM6m2a1J/fSuIHh8vHm/N2+57m0tLtT6yrGCyTgBQVw4XXGp4LD/GqUgfEDWWDsmBf/kYb16GSwx&#10;067jnC67UIoIYZ+hAhNCk0npC0MW/dg1xNE7udZiiLItpW6xi3Bby2mSvEmLFccGgw19GirOuz8b&#10;30i7+fa0aI70m1+Tn3xmjuHdKPU67DcfIAL14Xn8SH9rBbMJ3LdEAMjV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17ZaMMAAADbAAAADwAAAAAAAAAAAAAAAACYAgAAZHJzL2Rv&#10;d25yZXYueG1sUEsFBgAAAAAEAAQA9QAAAIgDAAAAAA==&#10;" fillcolor="#4bacc6" strokecolor="#f2f2f2" strokeweight="1pt">
                  <v:fill color2="#205867" angle="45" focus="100%" type="gradient"/>
                  <v:shadow on="t" type="perspective" color="#b6dde8" opacity=".5" origin=",.5" offset="0,0" matrix=",-56756f,,.5"/>
                </v:rect>
                <v:oval id="Oval 32" o:spid="_x0000_s1696" style="position:absolute;left:9456;top:5480;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6gV8QA&#10;AADbAAAADwAAAGRycy9kb3ducmV2LnhtbESPT2vCQBTE74LfYXlCb3WjhVKjq4hiW3rS+Of8yL5k&#10;g9m3Ibua9Nt3C4LHYWZ+wyxWva3FnVpfOVYwGScgiHOnKy4VnI671w8QPiBrrB2Tgl/ysFoOBwtM&#10;tev4QPcslCJC2KeowITQpFL63JBFP3YNcfQK11oMUbal1C12EW5rOU2Sd2mx4rhgsKGNofya3ayC&#10;7Gt23v6Uxab43Mlr3eWXbm8uSr2M+vUcRKA+PMOP9rdW8DaF/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oFfEAAAA2wAAAA8AAAAAAAAAAAAAAAAAmAIAAGRycy9k&#10;b3ducmV2LnhtbFBLBQYAAAAABAAEAPUAAACJAwAAAAA=&#10;" fillcolor="#9bbb59" strokecolor="#f2f2f2" strokeweight="1pt">
                  <v:fill color2="#4e6128" angle="45" focus="100%" type="gradient"/>
                  <v:shadow on="t" type="perspective" color="#d6e3bc" opacity=".5" origin=",.5" offset="0,0" matrix=",-56756f,,.5"/>
                </v:oval>
                <v:oval id="Oval 33" o:spid="_x0000_s1697" style="position:absolute;left:15617;top:5472;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IFzMQA&#10;AADbAAAADwAAAGRycy9kb3ducmV2LnhtbESPzWrDMBCE74W8g9hAbo3cBErrRjElIT/01Dppzou1&#10;toytlbGU2Hn7qlDocZiZb5hVNtpW3Kj3tWMFT/MEBHHhdM2VgvNp9/gCwgdkja1jUnAnD9l68rDC&#10;VLuBv+iWh0pECPsUFZgQulRKXxiy6OeuI45e6XqLIcq+krrHIcJtKxdJ8iwt1hwXDHa0MVQ0+dUq&#10;yA+v39uPqtyU+51s2qG4DJ/motRsOr6/gQg0hv/wX/uoFSyX8Psl/g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yBczEAAAA2wAAAA8AAAAAAAAAAAAAAAAAmAIAAGRycy9k&#10;b3ducmV2LnhtbFBLBQYAAAAABAAEAPUAAACJAwAAAAA=&#10;" fillcolor="#9bbb59" strokecolor="#f2f2f2" strokeweight="1pt">
                  <v:fill color2="#4e6128" angle="45" focus="100%" type="gradient"/>
                  <v:shadow on="t" type="perspective" color="#d6e3bc" opacity=".5" origin=",.5" offset="0,0" matrix=",-56756f,,.5"/>
                </v:oval>
                <v:shape id="AutoShape 34" o:spid="_x0000_s1698" type="#_x0000_t5" style="position:absolute;left:8263;top:5472;width:1193;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mNsMA&#10;AADbAAAADwAAAGRycy9kb3ducmV2LnhtbESPT4vCMBTE74LfITzBm6bqskjXKKIIvQjrn4PHt83b&#10;NmvzUppo67c3grDHYWZ+wyxWna3EnRpvHCuYjBMQxLnThgsF59NuNAfhA7LGyjEpeJCH1bLfW2Cq&#10;XcsHuh9DISKEfYoKyhDqVEqfl2TRj11NHL1f11gMUTaF1A22EW4rOU2ST2nRcFwosaZNSfn1eLMK&#10;/rJL7ux5n203P9+TwszW5nBtlRoOuvUXiEBd+A+/25lWMPuA15f4A+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MmNsMAAADbAAAADwAAAAAAAAAAAAAAAACYAgAAZHJzL2Rv&#10;d25yZXYueG1sUEsFBgAAAAAEAAQA9QAAAIgDAAAAAA==&#10;" fillcolor="#f79646" strokecolor="#f2f2f2" strokeweight="1pt">
                  <v:fill color2="#974706" angle="45" focus="100%" type="gradient"/>
                  <v:shadow on="t" type="perspective" color="#fbd4b4" opacity=".5" origin=",.5" offset="0,0" matrix=",-56756f,,.5"/>
                </v:shape>
                <v:shape id="AutoShape 35" o:spid="_x0000_s1699" type="#_x0000_t5" style="position:absolute;left:7071;top:5480;width:1192;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DrcMA&#10;AADbAAAADwAAAGRycy9kb3ducmV2LnhtbESPT4vCMBTE74LfITzBm6Yqu0jXKKIIvQjrn4PHt83b&#10;NmvzUppo67c3grDHYWZ+wyxWna3EnRpvHCuYjBMQxLnThgsF59NuNAfhA7LGyjEpeJCH1bLfW2Cq&#10;XcsHuh9DISKEfYoKyhDqVEqfl2TRj11NHL1f11gMUTaF1A22EW4rOU2ST2nRcFwosaZNSfn1eLMK&#10;/rJL7ux5n203P9+TwszW5nBtlRoOuvUXiEBd+A+/25lWMPuA15f4A+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DrcMAAADbAAAADwAAAAAAAAAAAAAAAACYAgAAZHJzL2Rv&#10;d25yZXYueG1sUEsFBgAAAAAEAAQA9QAAAIgDAAAAAA==&#10;" fillcolor="#f79646" strokecolor="#f2f2f2" strokeweight="1pt">
                  <v:fill color2="#974706" angle="45" focus="100%" type="gradient"/>
                  <v:shadow on="t" type="perspective" color="#fbd4b4" opacity=".5" origin=",.5" offset="0,0" matrix=",-56756f,,.5"/>
                </v:shape>
                <v:shape id="AutoShape 38" o:spid="_x0000_s1700" type="#_x0000_t32" style="position:absolute;left:19086;top:11234;width:7883;height:34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GJ9sUAAADbAAAADwAAAGRycy9kb3ducmV2LnhtbESPQWvCQBSE7wX/w/KE3uomLUiNriKC&#10;pVh6qJagt0f2mQSzb8PuaqK/3i0IPQ4z8w0zW/SmERdyvrasIB0lIIgLq2suFfzu1i/vIHxA1thY&#10;JgVX8rCYD55mmGnb8Q9dtqEUEcI+QwVVCG0mpS8qMuhHtiWO3tE6gyFKV0rtsItw08jXJBlLgzXH&#10;hQpbWlVUnLZno2D/NTnn1/ybNnk62RzQGX/bfSj1POyXUxCB+vAffrQ/tYK3Mf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BGJ9sUAAADbAAAADwAAAAAAAAAA&#10;AAAAAAChAgAAZHJzL2Rvd25yZXYueG1sUEsFBgAAAAAEAAQA+QAAAJMDAAAAAA==&#10;">
                  <v:stroke endarrow="block"/>
                </v:shape>
                <v:shape id="AutoShape 39" o:spid="_x0000_s1701" type="#_x0000_t32" style="position:absolute;left:8827;top:11234;width:10259;height:347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bUT8IAAADbAAAADwAAAGRycy9kb3ducmV2LnhtbESPQWsCMRSE74L/ITyhN81aqcrWKCoI&#10;0ouohXp8bF53g5uXZZNu1n/fCIUeh5n5hllteluLjlpvHCuYTjIQxIXThksFn9fDeAnCB2SNtWNS&#10;8CAPm/VwsMJcu8hn6i6hFAnCPkcFVQhNLqUvKrLoJ64hTt63ay2GJNtS6hZjgttavmbZXFo0nBYq&#10;bGhfUXG//FgFJp5M1xz3cffxdfM6knm8OaPUy6jfvoMI1If/8F/7qBXMFv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ybUT8IAAADbAAAADwAAAAAAAAAAAAAA&#10;AAChAgAAZHJzL2Rvd25yZXYueG1sUEsFBgAAAAAEAAQA+QAAAJADAAAAAA==&#10;">
                  <v:stroke endarrow="block"/>
                </v:shape>
                <v:shape id="AutoShape 41" o:spid="_x0000_s1702" type="#_x0000_t32" style="position:absolute;left:17455;top:6689;width:1631;height:189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pT98AAAADbAAAADwAAAGRycy9kb3ducmV2LnhtbERPS2vCQBC+F/wPywi91U1jEE1dRRSh&#10;FC8+Dh6H7HQTmp0N2VHTf989FDx+fO/levCtulMfm8AG3icZKOIq2Iadgct5/zYHFQXZYhuYDPxS&#10;hPVq9LLE0oYHH+l+EqdSCMcSDdQiXal1rGryGCehI07cd+g9SoK907bHRwr3rc6zbKY9Npwaauxo&#10;W1P1c7p5A9eLPyzyYudd4c5yFPpq8mJmzOt42HyAEhrkKf53f1oD0zQ2fUk/QK/+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iKU/fAAAAA2wAAAA8AAAAAAAAAAAAAAAAA&#10;oQIAAGRycy9kb3ducmV2LnhtbFBLBQYAAAAABAAEAPkAAACOAwAAAAA=&#10;">
                  <v:stroke endarrow="block"/>
                </v:shape>
                <v:shape id="Text Box 42" o:spid="_x0000_s1703" type="#_x0000_t202" style="position:absolute;left:2161;top:8585;width:33850;height:26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D39cIA&#10;AADbAAAADwAAAGRycy9kb3ducmV2LnhtbESPT4vCMBTE7wt+h/AEb2uqQtFqFBUWvPrnoLdH82xL&#10;m5faZGP77TcLC3scZuY3zGbXm0YE6lxlWcFsmoAgzq2uuFBwu359LkE4j6yxsUwKBnKw244+Nphp&#10;++YzhYsvRISwy1BB6X2bSenykgy6qW2Jo/e0nUEfZVdI3eE7wk0j50mSSoMVx4USWzqWlNeXb6NA&#10;1+fjI9w814tXk96fhyENYVBqMu73axCeev8f/muftILFCn6/xB8gt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QPf1wgAAANsAAAAPAAAAAAAAAAAAAAAAAJgCAABkcnMvZG93&#10;bnJldi54bWxQSwUGAAAAAAQABAD1AAAAhwMAAAAA&#10;" fillcolor="#c2d69b" strokecolor="#c2d69b" strokeweight="1pt">
                  <v:fill color2="#eaf1dd" angle="135" focus="50%" type="gradient"/>
                  <v:shadow on="t" color="#4e6128" opacity=".5" offset="1pt"/>
                  <v:textbox>
                    <w:txbxContent>
                      <w:p w:rsidR="00156228" w:rsidRDefault="00156228" w:rsidP="00802EFB">
                        <w:r>
                          <w:t>The View</w:t>
                        </w:r>
                      </w:p>
                    </w:txbxContent>
                  </v:textbox>
                </v:shape>
                <w10:anchorlock/>
              </v:group>
            </w:pict>
          </mc:Fallback>
        </mc:AlternateContent>
      </w:r>
    </w:p>
    <w:p w:rsidR="00802EFB" w:rsidRPr="00C81D35" w:rsidRDefault="00802EFB" w:rsidP="00802EFB">
      <w:pPr>
        <w:pStyle w:val="BodyText"/>
        <w:rPr>
          <w:lang w:val="en-GB"/>
        </w:rPr>
      </w:pPr>
      <w:r w:rsidRPr="00C81D35">
        <w:rPr>
          <w:lang w:val="en-GB"/>
        </w:rPr>
        <w:t>The Domain contains an evolution line of Model, Instance, Value change events. In this figure visualized as follows:</w:t>
      </w:r>
    </w:p>
    <w:p w:rsidR="00802EFB" w:rsidRPr="00C81D35" w:rsidRDefault="00802EFB" w:rsidP="005263F1">
      <w:pPr>
        <w:pStyle w:val="BodyText"/>
        <w:numPr>
          <w:ilvl w:val="0"/>
          <w:numId w:val="18"/>
        </w:numPr>
        <w:rPr>
          <w:lang w:val="en-GB"/>
        </w:rPr>
      </w:pPr>
      <w:r w:rsidRPr="00C81D35">
        <w:rPr>
          <w:noProof/>
        </w:rPr>
        <w:drawing>
          <wp:inline distT="0" distB="0" distL="0" distR="0" wp14:anchorId="2FB52163" wp14:editId="52CE9354">
            <wp:extent cx="190500" cy="1714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pic:spPr>
                </pic:pic>
              </a:graphicData>
            </a:graphic>
          </wp:inline>
        </w:drawing>
      </w:r>
      <w:r w:rsidRPr="00C81D35">
        <w:rPr>
          <w:lang w:val="en-GB"/>
        </w:rPr>
        <w:t xml:space="preserve"> denotes a creation event</w:t>
      </w:r>
    </w:p>
    <w:p w:rsidR="00802EFB" w:rsidRPr="00C81D35" w:rsidRDefault="00802EFB" w:rsidP="005263F1">
      <w:pPr>
        <w:pStyle w:val="BodyText"/>
        <w:numPr>
          <w:ilvl w:val="0"/>
          <w:numId w:val="18"/>
        </w:numPr>
        <w:rPr>
          <w:lang w:val="en-GB"/>
        </w:rPr>
      </w:pPr>
      <w:r w:rsidRPr="00C81D35">
        <w:rPr>
          <w:noProof/>
        </w:rPr>
        <w:drawing>
          <wp:inline distT="0" distB="0" distL="0" distR="0" wp14:anchorId="59F6D87A" wp14:editId="6DDBADCA">
            <wp:extent cx="180975" cy="1428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pic:spPr>
                </pic:pic>
              </a:graphicData>
            </a:graphic>
          </wp:inline>
        </w:drawing>
      </w:r>
      <w:r w:rsidRPr="00C81D35">
        <w:rPr>
          <w:lang w:val="en-GB"/>
        </w:rPr>
        <w:t xml:space="preserve"> denotes a model change (Add or delete a type)</w:t>
      </w:r>
    </w:p>
    <w:p w:rsidR="00802EFB" w:rsidRPr="00C81D35" w:rsidRDefault="00802EFB" w:rsidP="005263F1">
      <w:pPr>
        <w:pStyle w:val="BodyText"/>
        <w:numPr>
          <w:ilvl w:val="0"/>
          <w:numId w:val="18"/>
        </w:numPr>
        <w:rPr>
          <w:lang w:val="en-GB"/>
        </w:rPr>
      </w:pPr>
      <w:r w:rsidRPr="00C81D35">
        <w:rPr>
          <w:noProof/>
        </w:rPr>
        <w:drawing>
          <wp:inline distT="0" distB="0" distL="0" distR="0" wp14:anchorId="1FA706AF" wp14:editId="65B83B6B">
            <wp:extent cx="238125" cy="1524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8125" cy="152400"/>
                    </a:xfrm>
                    <a:prstGeom prst="rect">
                      <a:avLst/>
                    </a:prstGeom>
                    <a:noFill/>
                  </pic:spPr>
                </pic:pic>
              </a:graphicData>
            </a:graphic>
          </wp:inline>
        </w:drawing>
      </w:r>
      <w:r w:rsidRPr="00C81D35">
        <w:rPr>
          <w:lang w:val="en-GB"/>
        </w:rPr>
        <w:t>denotes an instance change (create or destroy a value)</w:t>
      </w:r>
    </w:p>
    <w:p w:rsidR="00802EFB" w:rsidRPr="00C81D35" w:rsidRDefault="00802EFB" w:rsidP="005263F1">
      <w:pPr>
        <w:pStyle w:val="BodyText"/>
        <w:numPr>
          <w:ilvl w:val="0"/>
          <w:numId w:val="18"/>
        </w:numPr>
        <w:rPr>
          <w:lang w:val="en-GB"/>
        </w:rPr>
      </w:pPr>
      <w:r w:rsidRPr="00C81D35">
        <w:rPr>
          <w:noProof/>
        </w:rPr>
        <w:drawing>
          <wp:inline distT="0" distB="0" distL="0" distR="0" wp14:anchorId="67CC5B86" wp14:editId="25E013D9">
            <wp:extent cx="257175" cy="1524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7175" cy="152400"/>
                    </a:xfrm>
                    <a:prstGeom prst="rect">
                      <a:avLst/>
                    </a:prstGeom>
                    <a:noFill/>
                  </pic:spPr>
                </pic:pic>
              </a:graphicData>
            </a:graphic>
          </wp:inline>
        </w:drawing>
      </w:r>
      <w:r w:rsidRPr="00C81D35">
        <w:rPr>
          <w:lang w:val="en-GB"/>
        </w:rPr>
        <w:t>denotes a value change (add or subtract a value)</w:t>
      </w:r>
    </w:p>
    <w:p w:rsidR="00802EFB" w:rsidRPr="00C81D35" w:rsidRDefault="00802EFB" w:rsidP="00802EFB">
      <w:pPr>
        <w:pStyle w:val="BodyText"/>
        <w:rPr>
          <w:lang w:val="en-GB"/>
        </w:rPr>
      </w:pPr>
      <w:r w:rsidRPr="00C81D35">
        <w:rPr>
          <w:lang w:val="en-GB"/>
        </w:rPr>
        <w:t>The View defines a point in the Domain history. It creates the Domain repository and the File System at the state defined by the View Point. The view creates this state by integrating the Model, Instance, Value change history up to the View Point.</w:t>
      </w:r>
    </w:p>
    <w:p w:rsidR="00802EFB" w:rsidRPr="00C81D35" w:rsidRDefault="00802EFB" w:rsidP="00802EFB">
      <w:pPr>
        <w:pStyle w:val="Heading1"/>
        <w:rPr>
          <w:lang w:val="en-GB"/>
        </w:rPr>
      </w:pPr>
      <w:bookmarkStart w:id="63" w:name="_Toc305080285"/>
      <w:r w:rsidRPr="00C81D35">
        <w:rPr>
          <w:lang w:val="en-GB"/>
        </w:rPr>
        <w:lastRenderedPageBreak/>
        <w:t>The Darwinet Domain view repository</w:t>
      </w:r>
      <w:bookmarkEnd w:id="63"/>
    </w:p>
    <w:p w:rsidR="00802EFB" w:rsidRPr="00C81D35" w:rsidRDefault="00802EFB" w:rsidP="00802EFB">
      <w:pPr>
        <w:pStyle w:val="Heading2"/>
        <w:rPr>
          <w:lang w:val="en-GB"/>
        </w:rPr>
      </w:pPr>
      <w:bookmarkStart w:id="64" w:name="_Toc305080286"/>
      <w:r w:rsidRPr="00C81D35">
        <w:rPr>
          <w:lang w:val="en-GB"/>
        </w:rPr>
        <w:t>Darwinet Domain View Repository introduction</w:t>
      </w:r>
      <w:bookmarkEnd w:id="64"/>
    </w:p>
    <w:p w:rsidR="00802EFB" w:rsidRPr="00C81D35" w:rsidRDefault="00802EFB" w:rsidP="00802EFB">
      <w:pPr>
        <w:pStyle w:val="BodyText"/>
        <w:rPr>
          <w:lang w:val="en-GB"/>
        </w:rPr>
      </w:pPr>
      <w:r w:rsidRPr="00C81D35">
        <w:rPr>
          <w:lang w:val="en-GB"/>
        </w:rPr>
        <w:t>The Darwinet Domain View Repository is where all the data of a specific domain view “lives”. The repository contains the current value instances stored in a Key-path, value manner as defined by the current Model.</w:t>
      </w:r>
    </w:p>
    <w:p w:rsidR="00802EFB" w:rsidRPr="00C81D35" w:rsidRDefault="00802EFB" w:rsidP="00802EFB">
      <w:pPr>
        <w:pStyle w:val="BodyText"/>
        <w:rPr>
          <w:lang w:val="en-GB"/>
        </w:rPr>
      </w:pPr>
      <w:r w:rsidRPr="00C81D35">
        <w:rPr>
          <w:lang w:val="en-GB"/>
        </w:rPr>
        <w:t>The repository is built for the view by integrating the Model, Instance, Value change history for the view.</w:t>
      </w:r>
    </w:p>
    <w:p w:rsidR="00802EFB" w:rsidRPr="00C81D35" w:rsidRDefault="00802EFB" w:rsidP="00802EFB">
      <w:pPr>
        <w:pStyle w:val="Heading1"/>
        <w:rPr>
          <w:lang w:val="en-GB"/>
        </w:rPr>
      </w:pPr>
      <w:bookmarkStart w:id="65" w:name="_Toc305080287"/>
      <w:r w:rsidRPr="00C81D35">
        <w:rPr>
          <w:lang w:val="en-GB"/>
        </w:rPr>
        <w:t>Darwinet Applications</w:t>
      </w:r>
      <w:bookmarkEnd w:id="65"/>
    </w:p>
    <w:p w:rsidR="00802EFB" w:rsidRPr="00C81D35" w:rsidRDefault="00802EFB" w:rsidP="00802EFB">
      <w:pPr>
        <w:pStyle w:val="Heading2"/>
        <w:rPr>
          <w:lang w:val="en-GB"/>
        </w:rPr>
      </w:pPr>
      <w:bookmarkStart w:id="66" w:name="_Toc305080288"/>
      <w:r w:rsidRPr="00C81D35">
        <w:rPr>
          <w:lang w:val="en-GB"/>
        </w:rPr>
        <w:t>Darwinet applications overview</w:t>
      </w:r>
      <w:bookmarkEnd w:id="66"/>
    </w:p>
    <w:p w:rsidR="00802EFB" w:rsidRPr="00C81D35" w:rsidRDefault="00802EFB" w:rsidP="00802EFB">
      <w:pPr>
        <w:pStyle w:val="BodyText"/>
        <w:rPr>
          <w:lang w:val="en-GB"/>
        </w:rPr>
      </w:pPr>
      <w:r w:rsidRPr="00C81D35">
        <w:rPr>
          <w:lang w:val="en-GB"/>
        </w:rPr>
        <w:t>A Darwinet Application is an application that may be brought to execute on the contents of the repository of a Darwinet Domain View.</w:t>
      </w:r>
    </w:p>
    <w:p w:rsidR="00802EFB" w:rsidRPr="00C81D35" w:rsidRDefault="00802EFB" w:rsidP="00802EFB">
      <w:pPr>
        <w:pStyle w:val="BodyText"/>
        <w:rPr>
          <w:lang w:val="en-GB"/>
        </w:rPr>
      </w:pPr>
      <w:r w:rsidRPr="00C81D35">
        <w:rPr>
          <w:lang w:val="en-GB"/>
        </w:rPr>
        <w:t>To enable this on multiple platforms is quite tricky and requires different schemes.</w:t>
      </w:r>
    </w:p>
    <w:p w:rsidR="00802EFB" w:rsidRPr="00C81D35" w:rsidRDefault="00802EFB" w:rsidP="00802EFB">
      <w:pPr>
        <w:pStyle w:val="Heading2"/>
        <w:rPr>
          <w:lang w:val="en-GB"/>
        </w:rPr>
      </w:pPr>
      <w:bookmarkStart w:id="67" w:name="_Toc305080289"/>
      <w:r w:rsidRPr="00C81D35">
        <w:rPr>
          <w:lang w:val="en-GB"/>
        </w:rPr>
        <w:t>Darwinet Applications on iOS</w:t>
      </w:r>
      <w:bookmarkEnd w:id="67"/>
    </w:p>
    <w:p w:rsidR="00802EFB" w:rsidRPr="00C81D35" w:rsidRDefault="00802EFB" w:rsidP="00802EFB">
      <w:pPr>
        <w:pStyle w:val="Heading3"/>
        <w:rPr>
          <w:lang w:val="en-GB"/>
        </w:rPr>
      </w:pPr>
      <w:bookmarkStart w:id="68" w:name="_Toc305080290"/>
      <w:r w:rsidRPr="00C81D35">
        <w:rPr>
          <w:lang w:val="en-GB"/>
        </w:rPr>
        <w:t>Darwinet Applications on iOS introduction</w:t>
      </w:r>
      <w:bookmarkEnd w:id="68"/>
    </w:p>
    <w:p w:rsidR="00802EFB" w:rsidRPr="00C81D35" w:rsidRDefault="00802EFB" w:rsidP="00802EFB">
      <w:pPr>
        <w:pStyle w:val="BodyText"/>
        <w:rPr>
          <w:lang w:val="en-GB"/>
        </w:rPr>
      </w:pPr>
      <w:r w:rsidRPr="00C81D35">
        <w:rPr>
          <w:lang w:val="en-GB"/>
        </w:rPr>
        <w:t>The iOS implements “sandboxing” in the sense that each iOS application really does not share any data or file system with any other application. Instead applications may interact over TCP/IP using a local URL-scheme.</w:t>
      </w:r>
    </w:p>
    <w:p w:rsidR="00802EFB" w:rsidRPr="00C81D35" w:rsidRDefault="00802EFB" w:rsidP="00802EFB">
      <w:pPr>
        <w:pStyle w:val="BodyText"/>
        <w:rPr>
          <w:lang w:val="en-GB"/>
        </w:rPr>
      </w:pPr>
      <w:r w:rsidRPr="00C81D35">
        <w:rPr>
          <w:lang w:val="en-GB"/>
        </w:rPr>
        <w:t>So how should an iOS-application access the repository and the file system of a Darwinet Domain view?</w:t>
      </w:r>
    </w:p>
    <w:p w:rsidR="00802EFB" w:rsidRPr="00C81D35" w:rsidRDefault="00802EFB" w:rsidP="00802EFB">
      <w:pPr>
        <w:pStyle w:val="Heading3"/>
        <w:rPr>
          <w:lang w:val="en-GB"/>
        </w:rPr>
      </w:pPr>
      <w:bookmarkStart w:id="69" w:name="_Toc305080291"/>
      <w:r w:rsidRPr="00C81D35">
        <w:rPr>
          <w:lang w:val="en-GB"/>
        </w:rPr>
        <w:t>Stand-Alone iOS Darwinet application</w:t>
      </w:r>
      <w:bookmarkEnd w:id="69"/>
    </w:p>
    <w:p w:rsidR="00802EFB" w:rsidRPr="00C81D35" w:rsidRDefault="00802EFB" w:rsidP="00802EFB">
      <w:pPr>
        <w:pStyle w:val="BodyText"/>
        <w:rPr>
          <w:lang w:val="en-GB"/>
        </w:rPr>
      </w:pPr>
      <w:r w:rsidRPr="00C81D35">
        <w:rPr>
          <w:lang w:val="en-GB"/>
        </w:rPr>
        <w:t>An iOS Darwinet application is a stand-alone Application. This means it acts as a separate Peer in the Domain.</w:t>
      </w:r>
    </w:p>
    <w:p w:rsidR="00802EFB" w:rsidRPr="00C81D35" w:rsidRDefault="00802EFB" w:rsidP="00802EFB">
      <w:pPr>
        <w:pStyle w:val="BodyText"/>
        <w:rPr>
          <w:lang w:val="en-GB"/>
        </w:rPr>
      </w:pPr>
      <w:r w:rsidRPr="00C81D35">
        <w:rPr>
          <w:noProof/>
        </w:rPr>
        <w:lastRenderedPageBreak/>
        <mc:AlternateContent>
          <mc:Choice Requires="wpc">
            <w:drawing>
              <wp:inline distT="0" distB="0" distL="0" distR="0" wp14:anchorId="20664274" wp14:editId="0E100EB8">
                <wp:extent cx="4194810" cy="2765425"/>
                <wp:effectExtent l="0" t="0" r="0" b="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 name="Text Box 60"/>
                        <wps:cNvSpPr txBox="1">
                          <a:spLocks noChangeArrowheads="1"/>
                        </wps:cNvSpPr>
                        <wps:spPr bwMode="auto">
                          <a:xfrm>
                            <a:off x="495991" y="201197"/>
                            <a:ext cx="2369828" cy="2309213"/>
                          </a:xfrm>
                          <a:prstGeom prst="rect">
                            <a:avLst/>
                          </a:prstGeom>
                          <a:gradFill rotWithShape="0">
                            <a:gsLst>
                              <a:gs pos="0">
                                <a:srgbClr val="FFFFFF"/>
                              </a:gs>
                              <a:gs pos="100000">
                                <a:srgbClr val="FBD4B4"/>
                              </a:gs>
                            </a:gsLst>
                            <a:lin ang="5400000" scaled="1"/>
                          </a:gradFill>
                          <a:ln w="12700">
                            <a:solidFill>
                              <a:srgbClr val="FABF8F"/>
                            </a:solidFill>
                            <a:miter lim="800000"/>
                            <a:headEnd/>
                            <a:tailEnd/>
                          </a:ln>
                          <a:effectLst>
                            <a:outerShdw dist="28398" dir="3806097" algn="ctr" rotWithShape="0">
                              <a:srgbClr val="974706">
                                <a:alpha val="50000"/>
                              </a:srgbClr>
                            </a:outerShdw>
                          </a:effectLst>
                        </wps:spPr>
                        <wps:txbx>
                          <w:txbxContent>
                            <w:p w:rsidR="00156228" w:rsidRDefault="00156228" w:rsidP="00802EFB">
                              <w:r>
                                <w:t>Darwinet iOS App</w:t>
                              </w:r>
                            </w:p>
                          </w:txbxContent>
                        </wps:txbx>
                        <wps:bodyPr rot="0" vert="horz" wrap="square" lIns="91440" tIns="45720" rIns="91440" bIns="45720" anchor="t" anchorCtr="0" upright="1">
                          <a:noAutofit/>
                        </wps:bodyPr>
                      </wps:wsp>
                      <wps:wsp>
                        <wps:cNvPr id="6" name="Text Box 55"/>
                        <wps:cNvSpPr txBox="1">
                          <a:spLocks noChangeArrowheads="1"/>
                        </wps:cNvSpPr>
                        <wps:spPr bwMode="auto">
                          <a:xfrm>
                            <a:off x="650005" y="530730"/>
                            <a:ext cx="1696638" cy="1291636"/>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outerShdw dist="28398" dir="3806097" algn="ctr" rotWithShape="0">
                              <a:srgbClr val="205867">
                                <a:alpha val="50000"/>
                              </a:srgbClr>
                            </a:outerShdw>
                          </a:effectLst>
                        </wps:spPr>
                        <wps:txbx>
                          <w:txbxContent>
                            <w:p w:rsidR="00156228" w:rsidRDefault="00156228" w:rsidP="00802EFB">
                              <w:r>
                                <w:t>Darwinet Client</w:t>
                              </w:r>
                            </w:p>
                          </w:txbxContent>
                        </wps:txbx>
                        <wps:bodyPr rot="0" vert="horz" wrap="square" lIns="91440" tIns="45720" rIns="91440" bIns="45720" anchor="t" anchorCtr="0" upright="1">
                          <a:noAutofit/>
                        </wps:bodyPr>
                      </wps:wsp>
                      <wps:wsp>
                        <wps:cNvPr id="7" name="Text Box 56"/>
                        <wps:cNvSpPr txBox="1">
                          <a:spLocks noChangeArrowheads="1"/>
                        </wps:cNvSpPr>
                        <wps:spPr bwMode="auto">
                          <a:xfrm>
                            <a:off x="698859" y="945544"/>
                            <a:ext cx="1565808" cy="264123"/>
                          </a:xfrm>
                          <a:prstGeom prst="rect">
                            <a:avLst/>
                          </a:prstGeom>
                          <a:solidFill>
                            <a:srgbClr val="FFFFFF"/>
                          </a:solidFill>
                          <a:ln w="9525">
                            <a:solidFill>
                              <a:srgbClr val="000000"/>
                            </a:solidFill>
                            <a:miter lim="800000"/>
                            <a:headEnd/>
                            <a:tailEnd/>
                          </a:ln>
                        </wps:spPr>
                        <wps:txbx>
                          <w:txbxContent>
                            <w:p w:rsidR="00156228" w:rsidRDefault="00156228" w:rsidP="00802EFB">
                              <w:r>
                                <w:t>Domain</w:t>
                              </w:r>
                            </w:p>
                          </w:txbxContent>
                        </wps:txbx>
                        <wps:bodyPr rot="0" vert="horz" wrap="square" lIns="91440" tIns="45720" rIns="91440" bIns="45720" anchor="t" anchorCtr="0" upright="1">
                          <a:noAutofit/>
                        </wps:bodyPr>
                      </wps:wsp>
                      <wps:wsp>
                        <wps:cNvPr id="8" name="Text Box 57"/>
                        <wps:cNvSpPr txBox="1">
                          <a:spLocks noChangeArrowheads="1"/>
                        </wps:cNvSpPr>
                        <wps:spPr bwMode="auto">
                          <a:xfrm>
                            <a:off x="698859" y="1209666"/>
                            <a:ext cx="1565808" cy="264123"/>
                          </a:xfrm>
                          <a:prstGeom prst="rect">
                            <a:avLst/>
                          </a:prstGeom>
                          <a:solidFill>
                            <a:srgbClr val="FFFFFF"/>
                          </a:solidFill>
                          <a:ln w="9525">
                            <a:solidFill>
                              <a:srgbClr val="000000"/>
                            </a:solidFill>
                            <a:miter lim="800000"/>
                            <a:headEnd/>
                            <a:tailEnd/>
                          </a:ln>
                        </wps:spPr>
                        <wps:txbx>
                          <w:txbxContent>
                            <w:p w:rsidR="00156228" w:rsidRDefault="00156228" w:rsidP="00802EFB">
                              <w:r>
                                <w:t>View</w:t>
                              </w:r>
                            </w:p>
                          </w:txbxContent>
                        </wps:txbx>
                        <wps:bodyPr rot="0" vert="horz" wrap="square" lIns="91440" tIns="45720" rIns="91440" bIns="45720" anchor="t" anchorCtr="0" upright="1">
                          <a:noAutofit/>
                        </wps:bodyPr>
                      </wps:wsp>
                      <wps:wsp>
                        <wps:cNvPr id="9" name="Text Box 58"/>
                        <wps:cNvSpPr txBox="1">
                          <a:spLocks noChangeArrowheads="1"/>
                        </wps:cNvSpPr>
                        <wps:spPr bwMode="auto">
                          <a:xfrm>
                            <a:off x="700515" y="1473789"/>
                            <a:ext cx="781662" cy="264123"/>
                          </a:xfrm>
                          <a:prstGeom prst="rect">
                            <a:avLst/>
                          </a:prstGeom>
                          <a:solidFill>
                            <a:srgbClr val="FFFFFF"/>
                          </a:solidFill>
                          <a:ln w="9525">
                            <a:solidFill>
                              <a:srgbClr val="000000"/>
                            </a:solidFill>
                            <a:miter lim="800000"/>
                            <a:headEnd/>
                            <a:tailEnd/>
                          </a:ln>
                        </wps:spPr>
                        <wps:txbx>
                          <w:txbxContent>
                            <w:p w:rsidR="00156228" w:rsidRDefault="00156228" w:rsidP="00802EFB">
                              <w:r>
                                <w:t>Repository</w:t>
                              </w:r>
                            </w:p>
                          </w:txbxContent>
                        </wps:txbx>
                        <wps:bodyPr rot="0" vert="horz" wrap="square" lIns="91440" tIns="45720" rIns="91440" bIns="45720" anchor="t" anchorCtr="0" upright="1">
                          <a:noAutofit/>
                        </wps:bodyPr>
                      </wps:wsp>
                      <wps:wsp>
                        <wps:cNvPr id="10" name="Text Box 59"/>
                        <wps:cNvSpPr txBox="1">
                          <a:spLocks noChangeArrowheads="1"/>
                        </wps:cNvSpPr>
                        <wps:spPr bwMode="auto">
                          <a:xfrm>
                            <a:off x="1482177" y="1473789"/>
                            <a:ext cx="782490" cy="264123"/>
                          </a:xfrm>
                          <a:prstGeom prst="rect">
                            <a:avLst/>
                          </a:prstGeom>
                          <a:solidFill>
                            <a:srgbClr val="FFFFFF"/>
                          </a:solidFill>
                          <a:ln w="9525">
                            <a:solidFill>
                              <a:srgbClr val="000000"/>
                            </a:solidFill>
                            <a:miter lim="800000"/>
                            <a:headEnd/>
                            <a:tailEnd/>
                          </a:ln>
                        </wps:spPr>
                        <wps:txbx>
                          <w:txbxContent>
                            <w:p w:rsidR="00156228" w:rsidRDefault="00156228" w:rsidP="00802EFB">
                              <w:r>
                                <w:t>Files</w:t>
                              </w:r>
                            </w:p>
                          </w:txbxContent>
                        </wps:txbx>
                        <wps:bodyPr rot="0" vert="horz" wrap="square" lIns="91440" tIns="45720" rIns="91440" bIns="45720" anchor="t" anchorCtr="0" upright="1">
                          <a:noAutofit/>
                        </wps:bodyPr>
                      </wps:wsp>
                      <wpg:wgp>
                        <wpg:cNvPr id="11" name="Group 64"/>
                        <wpg:cNvGrpSpPr>
                          <a:grpSpLocks/>
                        </wpg:cNvGrpSpPr>
                        <wpg:grpSpPr bwMode="auto">
                          <a:xfrm>
                            <a:off x="2264667" y="1014265"/>
                            <a:ext cx="281531" cy="122540"/>
                            <a:chOff x="5036" y="4179"/>
                            <a:chExt cx="341" cy="148"/>
                          </a:xfrm>
                        </wpg:grpSpPr>
                        <wps:wsp>
                          <wps:cNvPr id="12" name="Oval 62"/>
                          <wps:cNvSpPr>
                            <a:spLocks noChangeArrowheads="1"/>
                          </wps:cNvSpPr>
                          <wps:spPr bwMode="auto">
                            <a:xfrm>
                              <a:off x="5229" y="4179"/>
                              <a:ext cx="148" cy="14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 name="AutoShape 63"/>
                          <wps:cNvCnPr>
                            <a:cxnSpLocks noChangeShapeType="1"/>
                          </wps:cNvCnPr>
                          <wps:spPr bwMode="auto">
                            <a:xfrm flipH="1" flipV="1">
                              <a:off x="5036" y="4245"/>
                              <a:ext cx="193" cy="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wgp>
                        <wpg:cNvPr id="14" name="Group 65"/>
                        <wpg:cNvGrpSpPr>
                          <a:grpSpLocks/>
                        </wpg:cNvGrpSpPr>
                        <wpg:grpSpPr bwMode="auto">
                          <a:xfrm>
                            <a:off x="2264667" y="1289152"/>
                            <a:ext cx="281531" cy="122540"/>
                            <a:chOff x="5036" y="4179"/>
                            <a:chExt cx="341" cy="148"/>
                          </a:xfrm>
                        </wpg:grpSpPr>
                        <wps:wsp>
                          <wps:cNvPr id="15" name="Oval 66"/>
                          <wps:cNvSpPr>
                            <a:spLocks noChangeArrowheads="1"/>
                          </wps:cNvSpPr>
                          <wps:spPr bwMode="auto">
                            <a:xfrm>
                              <a:off x="5229" y="4179"/>
                              <a:ext cx="148" cy="14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 name="AutoShape 67"/>
                          <wps:cNvCnPr>
                            <a:cxnSpLocks noChangeShapeType="1"/>
                          </wps:cNvCnPr>
                          <wps:spPr bwMode="auto">
                            <a:xfrm flipH="1" flipV="1">
                              <a:off x="5036" y="4245"/>
                              <a:ext cx="193" cy="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wgp>
                        <wpg:cNvPr id="17" name="Group 68"/>
                        <wpg:cNvGrpSpPr>
                          <a:grpSpLocks/>
                        </wpg:cNvGrpSpPr>
                        <wpg:grpSpPr bwMode="auto">
                          <a:xfrm rot="5189075">
                            <a:off x="939827" y="1818221"/>
                            <a:ext cx="282338" cy="122549"/>
                            <a:chOff x="5036" y="4179"/>
                            <a:chExt cx="341" cy="148"/>
                          </a:xfrm>
                        </wpg:grpSpPr>
                        <wps:wsp>
                          <wps:cNvPr id="18" name="Oval 69"/>
                          <wps:cNvSpPr>
                            <a:spLocks noChangeArrowheads="1"/>
                          </wps:cNvSpPr>
                          <wps:spPr bwMode="auto">
                            <a:xfrm>
                              <a:off x="5229" y="4179"/>
                              <a:ext cx="148" cy="14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 name="AutoShape 70"/>
                          <wps:cNvCnPr>
                            <a:cxnSpLocks noChangeShapeType="1"/>
                          </wps:cNvCnPr>
                          <wps:spPr bwMode="auto">
                            <a:xfrm flipH="1" flipV="1">
                              <a:off x="5036" y="4245"/>
                              <a:ext cx="193" cy="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wgp>
                        <wpg:cNvPr id="230" name="Group 71"/>
                        <wpg:cNvGrpSpPr>
                          <a:grpSpLocks/>
                        </wpg:cNvGrpSpPr>
                        <wpg:grpSpPr bwMode="auto">
                          <a:xfrm rot="5189075">
                            <a:off x="1747986" y="1817393"/>
                            <a:ext cx="283166" cy="122549"/>
                            <a:chOff x="5036" y="4179"/>
                            <a:chExt cx="341" cy="148"/>
                          </a:xfrm>
                        </wpg:grpSpPr>
                        <wps:wsp>
                          <wps:cNvPr id="235" name="Oval 72"/>
                          <wps:cNvSpPr>
                            <a:spLocks noChangeArrowheads="1"/>
                          </wps:cNvSpPr>
                          <wps:spPr bwMode="auto">
                            <a:xfrm>
                              <a:off x="5229" y="4179"/>
                              <a:ext cx="148" cy="14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44" name="AutoShape 73"/>
                          <wps:cNvCnPr>
                            <a:cxnSpLocks noChangeShapeType="1"/>
                          </wps:cNvCnPr>
                          <wps:spPr bwMode="auto">
                            <a:xfrm flipH="1" flipV="1">
                              <a:off x="5036" y="4245"/>
                              <a:ext cx="193" cy="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inline>
            </w:drawing>
          </mc:Choice>
          <mc:Fallback>
            <w:pict>
              <v:group id="Canvas 52" o:spid="_x0000_s1704" editas="canvas" style="width:330.3pt;height:217.75pt;mso-position-horizontal-relative:char;mso-position-vertical-relative:line" coordsize="41948,27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">
                <v:shape id="_x0000_s1705" type="#_x0000_t75" style="position:absolute;width:41948;height:27654;visibility:visible;mso-wrap-style:square">
                  <v:fill o:detectmouseclick="t"/>
                  <v:path o:connecttype="none"/>
                </v:shape>
                <v:shape id="Text Box 60" o:spid="_x0000_s1706" type="#_x0000_t202" style="position:absolute;left:4959;top:2011;width:23699;height:230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GpnsMA&#10;AADaAAAADwAAAGRycy9kb3ducmV2LnhtbESPW4vCMBSE3xf8D+EIvohNFXbRbqN4QVhwQbzs+6E5&#10;tsXmpDRRq7/eCMI+DjPzDZPOWlOJKzWutKxgGMUgiDOrS84VHA/rwRiE88gaK8uk4E4OZtPOR4qJ&#10;tjfe0XXvcxEg7BJUUHhfJ1K6rCCDLrI1cfBOtjHog2xyqRu8Bbip5CiOv6TBksNCgTUtC8rO+4tR&#10;IO/b+G+Jq/7psVtNDovfySYjr1Sv286/QXhq/X/43f7RCj7hdSXcAD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GpnsMAAADaAAAADwAAAAAAAAAAAAAAAACYAgAAZHJzL2Rv&#10;d25yZXYueG1sUEsFBgAAAAAEAAQA9QAAAIgDAAAAAA==&#10;" strokecolor="#fabf8f" strokeweight="1pt">
                  <v:fill color2="#fbd4b4" focus="100%" type="gradient"/>
                  <v:shadow on="t" color="#974706" opacity=".5" offset="1pt"/>
                  <v:textbox>
                    <w:txbxContent>
                      <w:p w:rsidR="00156228" w:rsidRDefault="00156228" w:rsidP="00802EFB">
                        <w:r>
                          <w:t>Darwinet iOS App</w:t>
                        </w:r>
                      </w:p>
                    </w:txbxContent>
                  </v:textbox>
                </v:shape>
                <v:shape id="Text Box 55" o:spid="_x0000_s1707" type="#_x0000_t202" style="position:absolute;left:6500;top:5307;width:16966;height:12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NDMEA&#10;AADaAAAADwAAAGRycy9kb3ducmV2LnhtbESPT4vCMBTE7wt+h/AEb2uqh6JdoywLgggK/kGvj+bZ&#10;dm1eShJr/fZGEDwOM/MbZrboTC1acr6yrGA0TEAQ51ZXXCg4HpbfExA+IGusLZOCB3lYzHtfM8y0&#10;vfOO2n0oRISwz1BBGUKTSenzkgz6oW2Io3exzmCI0hVSO7xHuKnlOElSabDiuFBiQ38l5df9zShY&#10;O0yveGr1dmr/N2HZ5sXlPFFq0O9+f0AE6sIn/G6vtIIUXlfiDZ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z6zQzBAAAA2gAAAA8AAAAAAAAAAAAAAAAAmAIAAGRycy9kb3du&#10;cmV2LnhtbFBLBQYAAAAABAAEAPUAAACGAwAAAAA=&#10;" strokecolor="#92cddc" strokeweight="1pt">
                  <v:fill color2="#b6dde8" focus="100%" type="gradient"/>
                  <v:shadow on="t" color="#205867" opacity=".5" offset="1pt"/>
                  <v:textbox>
                    <w:txbxContent>
                      <w:p w:rsidR="00156228" w:rsidRDefault="00156228" w:rsidP="00802EFB">
                        <w:r>
                          <w:t>Darwinet Client</w:t>
                        </w:r>
                      </w:p>
                    </w:txbxContent>
                  </v:textbox>
                </v:shape>
                <v:shape id="Text Box 56" o:spid="_x0000_s1708" type="#_x0000_t202" style="position:absolute;left:6988;top:9455;width:15658;height:2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mFhsQA&#10;AADaAAAADwAAAGRycy9kb3ducmV2LnhtbESPW2sCMRSE34X+h3AKvohmq+Jlu1FKoWLfrIq+HjZn&#10;L3Rzsk3Sdfvvm4LQx2FmvmGybW8a0ZHztWUFT5MEBHFudc2lgvPpbbwC4QOyxsYyKfghD9vNwyDD&#10;VNsbf1B3DKWIEPYpKqhCaFMpfV6RQT+xLXH0CusMhihdKbXDW4SbRk6TZCEN1hwXKmzptaL88/ht&#10;FKzm++7q32eHS74omnUYLbvdl1Nq+Ni/PIMI1If/8L291wq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ZhYbEAAAA2gAAAA8AAAAAAAAAAAAAAAAAmAIAAGRycy9k&#10;b3ducmV2LnhtbFBLBQYAAAAABAAEAPUAAACJAwAAAAA=&#10;">
                  <v:textbox>
                    <w:txbxContent>
                      <w:p w:rsidR="00156228" w:rsidRDefault="00156228" w:rsidP="00802EFB">
                        <w:r>
                          <w:t>Domain</w:t>
                        </w:r>
                      </w:p>
                    </w:txbxContent>
                  </v:textbox>
                </v:shape>
                <v:shape id="Text Box 57" o:spid="_x0000_s1709" type="#_x0000_t202" style="position:absolute;left:6988;top:12096;width:15658;height:2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YR9MQA&#10;AADaAAAADwAAAGRycy9kb3ducmV2LnhtbESPT2vCQBTE70K/w/IKXkQ32qI2zUZKwWJv9Q/2+sg+&#10;k9Ds27i7xvjt3UKhx2HmN8Nkq940oiPna8sKppMEBHFhdc2lgsN+PV6C8AFZY2OZFNzIwyp/GGSY&#10;anvlLXW7UIpYwj5FBVUIbSqlLyoy6Ce2JY7eyTqDIUpXSu3wGstNI2dJMpcGa44LFbb0XlHxs7sY&#10;BcvnTfftP5++jsX81LyE0aL7ODulho/92yuIQH34D//RGx05+L0Sb4D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GEfTEAAAA2gAAAA8AAAAAAAAAAAAAAAAAmAIAAGRycy9k&#10;b3ducmV2LnhtbFBLBQYAAAAABAAEAPUAAACJAwAAAAA=&#10;">
                  <v:textbox>
                    <w:txbxContent>
                      <w:p w:rsidR="00156228" w:rsidRDefault="00156228" w:rsidP="00802EFB">
                        <w:r>
                          <w:t>View</w:t>
                        </w:r>
                      </w:p>
                    </w:txbxContent>
                  </v:textbox>
                </v:shape>
                <v:shape id="Text Box 58" o:spid="_x0000_s1710" type="#_x0000_t202" style="position:absolute;left:7005;top:14737;width:7816;height:2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q0b8QA&#10;AADaAAAADwAAAGRycy9kb3ducmV2LnhtbESPW2sCMRSE34X+h3AKvohmq+Jlu1FKoWLfrIq+HjZn&#10;L3Rzsk3Sdfvvm4LQx2FmvmGybW8a0ZHztWUFT5MEBHFudc2lgvPpbbwC4QOyxsYyKfghD9vNwyDD&#10;VNsbf1B3DKWIEPYpKqhCaFMpfV6RQT+xLXH0CusMhihdKbXDW4SbRk6TZCEN1hwXKmzptaL88/ht&#10;FKzm++7q32eHS74omnUYLbvdl1Nq+Ni/PIMI1If/8L291wr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KtG/EAAAA2gAAAA8AAAAAAAAAAAAAAAAAmAIAAGRycy9k&#10;b3ducmV2LnhtbFBLBQYAAAAABAAEAPUAAACJAwAAAAA=&#10;">
                  <v:textbox>
                    <w:txbxContent>
                      <w:p w:rsidR="00156228" w:rsidRDefault="00156228" w:rsidP="00802EFB">
                        <w:r>
                          <w:t>Repository</w:t>
                        </w:r>
                      </w:p>
                    </w:txbxContent>
                  </v:textbox>
                </v:shape>
                <v:shape id="Text Box 59" o:spid="_x0000_s1711" type="#_x0000_t202" style="position:absolute;left:14821;top:14737;width:7825;height:2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eM1sYA&#10;AADbAAAADwAAAGRycy9kb3ducmV2LnhtbESPT2/CMAzF75P4DpGRdpkgZZuAFQJCSJvYjT/TdrUa&#10;01Y0Tkmy0n37+TBpN1vv+b2fl+veNaqjEGvPBibjDBRx4W3NpYGP0+toDiomZIuNZzLwQxHWq8Hd&#10;EnPrb3yg7phKJSEcczRQpdTmWseiIodx7Fti0c4+OEyyhlLbgDcJd41+zLKpdlizNFTY0rai4nL8&#10;dgbmz7vuK74/7T+L6bl5SQ+z7u0ajLkf9psFqER9+jf/Xe+s4Au9/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eM1sYAAADbAAAADwAAAAAAAAAAAAAAAACYAgAAZHJz&#10;L2Rvd25yZXYueG1sUEsFBgAAAAAEAAQA9QAAAIsDAAAAAA==&#10;">
                  <v:textbox>
                    <w:txbxContent>
                      <w:p w:rsidR="00156228" w:rsidRDefault="00156228" w:rsidP="00802EFB">
                        <w:r>
                          <w:t>Files</w:t>
                        </w:r>
                      </w:p>
                    </w:txbxContent>
                  </v:textbox>
                </v:shape>
                <v:group id="Group 64" o:spid="_x0000_s1712" style="position:absolute;left:22646;top:10142;width:2815;height:1226" coordorigin="5036,4179" coordsize="341,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oval id="Oval 62" o:spid="_x0000_s1713" style="position:absolute;left:5229;top:4179;width:148;height: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GXuMAA&#10;AADbAAAADwAAAGRycy9kb3ducmV2LnhtbERPTWvCQBC9C/6HZQRvutGglNRVpCLYgwdjex+yYxLM&#10;zobsNKb/vlsQvM3jfc5mN7hG9dSF2rOBxTwBRVx4W3Np4Ot6nL2BCoJssfFMBn4pwG47Hm0ws/7B&#10;F+pzKVUM4ZChgUqkzbQORUUOw9y3xJG7+c6hRNiV2nb4iOGu0cskWWuHNceGClv6qKi45z/OwKHc&#10;5+tep7JKb4eTrO7f5890Ycx0MuzfQQkN8hI/3Scb5y/h/5d4gN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yGXuMAAAADbAAAADwAAAAAAAAAAAAAAAACYAgAAZHJzL2Rvd25y&#10;ZXYueG1sUEsFBgAAAAAEAAQA9QAAAIUDAAAAAA==&#10;"/>
                  <v:shape id="AutoShape 63" o:spid="_x0000_s1714" type="#_x0000_t32" style="position:absolute;left:5036;top:4245;width:193;height: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b/Y8MAAADbAAAADwAAAGRycy9kb3ducmV2LnhtbERPTWvCQBC9F/wPyxR6kbqxopTUVUJK&#10;oQiipgWvQ3aapMnOhuw2if/eFYTe5vE+Z70dTSN66lxlWcF8FoEgzq2uuFDw/fXx/ArCeWSNjWVS&#10;cCEH283kYY2xtgOfqM98IUIIuxgVlN63sZQuL8mgm9mWOHA/tjPoA+wKqTscQrhp5EsUraTBikND&#10;iS2lJeV19mcU+P10t/w9HQ5JxvyeHHfnOknPSj09jskbCE+j/xff3Z86zF/A7ZdwgNx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KW/2PDAAAA2wAAAA8AAAAAAAAAAAAA&#10;AAAAoQIAAGRycy9kb3ducmV2LnhtbFBLBQYAAAAABAAEAPkAAACRAwAAAAA=&#10;"/>
                </v:group>
                <v:group id="Group 65" o:spid="_x0000_s1715" style="position:absolute;left:22646;top:12891;width:2815;height:1225" coordorigin="5036,4179" coordsize="341,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oval id="Oval 66" o:spid="_x0000_s1716" style="position:absolute;left:5229;top:4179;width:148;height: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gPzMAA&#10;AADbAAAADwAAAGRycy9kb3ducmV2LnhtbERPTWvCQBC9C/6HZQq96caGSEldRZSCPXgw2vuQHZNg&#10;djZkpzH9992C4G0e73NWm9G1aqA+NJ4NLOYJKOLS24YrA5fz5+wdVBBki61nMvBLATbr6WSFufV3&#10;PtFQSKViCIccDdQiXa51KGtyGOa+I47c1fcOJcK+0rbHewx3rX5LkqV22HBsqLGjXU3lrfhxBvbV&#10;tlgOOpUsve4Pkt2+j1/pwpjXl3H7AUpolKf44T7YOD+D/1/iAXr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MgPzMAAAADbAAAADwAAAAAAAAAAAAAAAACYAgAAZHJzL2Rvd25y&#10;ZXYueG1sUEsFBgAAAAAEAAQA9QAAAIUDAAAAAA==&#10;"/>
                  <v:shape id="AutoShape 67" o:spid="_x0000_s1717" type="#_x0000_t32" style="position:absolute;left:5036;top:4245;width:193;height: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Fc+8IAAADbAAAADwAAAGRycy9kb3ducmV2LnhtbERPTWvCQBC9F/oflin0UnSjUCnRVUKk&#10;IIESTQteh+yYRLOzIbs16b93BaG3ebzPWW1G04or9a6xrGA2jUAQl1Y3XCn4+f6cfIBwHllja5kU&#10;/JGDzfr5aYWxtgMf6Fr4SoQQdjEqqL3vYildWZNBN7UdceBOtjfoA+wrqXscQrhp5TyKFtJgw6Gh&#10;xo7SmspL8WsU+K+37P18yPOkYN4m++x4SdKjUq8vY7IE4Wn0/+KHe6fD/AXcfwkHyP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uFc+8IAAADbAAAADwAAAAAAAAAAAAAA&#10;AAChAgAAZHJzL2Rvd25yZXYueG1sUEsFBgAAAAAEAAQA+QAAAJADAAAAAA==&#10;"/>
                </v:group>
                <v:group id="Group 68" o:spid="_x0000_s1718" style="position:absolute;left:9398;top:18182;width:2823;height:1225;rotation:5667854fd" coordorigin="5036,4179" coordsize="341,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">
                  <v:oval id="Oval 69" o:spid="_x0000_s1719" style="position:absolute;left:5229;top:4179;width:148;height: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mgUsMA&#10;AADbAAAADwAAAGRycy9kb3ducmV2LnhtbESPQWvCQBCF74X+h2UKvdWNBkVSVxGlYA89NNr7kB2T&#10;YHY2ZKcx/fedQ6G3Gd6b977Z7KbQmZGG1EZ2MJ9lYIir6FuuHVzOby9rMEmQPXaRycEPJdhtHx82&#10;WPh4508aS6mNhnAq0EEj0hfWpqqhgGkWe2LVrnEIKLoOtfUD3jU8dHaRZSsbsGVtaLCnQ0PVrfwO&#10;Do71vlyNNpdlfj2eZHn7+njP5849P037VzBCk/yb/65PXvEVVn/RAez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mgUsMAAADbAAAADwAAAAAAAAAAAAAAAACYAgAAZHJzL2Rv&#10;d25yZXYueG1sUEsFBgAAAAAEAAQA9QAAAIgDAAAAAA==&#10;"/>
                  <v:shape id="AutoShape 70" o:spid="_x0000_s1720" type="#_x0000_t32" style="position:absolute;left:5036;top:4245;width:193;height: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7IicMAAADbAAAADwAAAGRycy9kb3ducmV2LnhtbERPTWvCQBC9F/wPyxR6kbqxoNjUVUJK&#10;oQiipgWvQ3aapMnOhuw2if/eFYTe5vE+Z70dTSN66lxlWcF8FoEgzq2uuFDw/fXxvALhPLLGxjIp&#10;uJCD7WbysMZY24FP1Ge+ECGEXYwKSu/bWEqXl2TQzWxLHLgf2xn0AXaF1B0OIdw08iWKltJgxaGh&#10;xJbSkvI6+zMK/H66W/yeDockY35PjrtznaRnpZ4ex+QNhKfR/4vv7k8d5r/C7ZdwgNx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N+yInDAAAA2wAAAA8AAAAAAAAAAAAA&#10;AAAAoQIAAGRycy9kb3ducmV2LnhtbFBLBQYAAAAABAAEAPkAAACRAwAAAAA=&#10;"/>
                </v:group>
                <v:group id="Group 71" o:spid="_x0000_s1721" style="position:absolute;left:17479;top:18173;width:2832;height:1226;rotation:5667854fd" coordorigin="5036,4179" coordsize="341,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">
                  <v:oval id="Oval 72" o:spid="_x0000_s1722" style="position:absolute;left:5229;top:4179;width:148;height: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9ht8MA&#10;AADcAAAADwAAAGRycy9kb3ducmV2LnhtbESPQWvCQBSE74L/YXlCb7rRECmpq0iloIceGtv7I/tM&#10;gtm3Ifsa4793hUKPw8x8w2x2o2vVQH1oPBtYLhJQxKW3DVcGvs8f81dQQZAttp7JwJ0C7LbTyQZz&#10;62/8RUMhlYoQDjkaqEW6XOtQ1uQwLHxHHL2L7x1KlH2lbY+3CHetXiXJWjtsOC7U2NF7TeW1+HUG&#10;DtW+WA86lSy9HI6SXX8+T+nSmJfZuH8DJTTKf/ivfbQGVmkGzzPxCOj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J9ht8MAAADcAAAADwAAAAAAAAAAAAAAAACYAgAAZHJzL2Rv&#10;d25yZXYueG1sUEsFBgAAAAAEAAQA9QAAAIgDAAAAAA==&#10;"/>
                  <v:shape id="AutoShape 73" o:spid="_x0000_s1723" type="#_x0000_t32" style="position:absolute;left:5036;top:4245;width:193;height: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yR6MYAAADcAAAADwAAAGRycy9kb3ducmV2LnhtbESPQWvCQBSE70L/w/IKvYhuKrGU1FWC&#10;pSBCsUkFr4/sa5KafRuy2yT++64geBxm5htmtRlNI3rqXG1ZwfM8AkFcWF1zqeD4/TF7BeE8ssbG&#10;Mim4kIPN+mGywkTbgTPqc1+KAGGXoILK+zaR0hUVGXRz2xIH78d2Bn2QXSl1h0OAm0YuouhFGqw5&#10;LFTY0rai4pz/GQX+c7pf/maHQ5ozv6df+9M53Z6Uenoc0zcQnkZ/D9/aO61gEcdwPROOgF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HMkejGAAAA3AAAAA8AAAAAAAAA&#10;AAAAAAAAoQIAAGRycy9kb3ducmV2LnhtbFBLBQYAAAAABAAEAPkAAACUAwAAAAA=&#10;"/>
                </v:group>
                <w10:anchorlock/>
              </v:group>
            </w:pict>
          </mc:Fallback>
        </mc:AlternateContent>
      </w:r>
    </w:p>
    <w:p w:rsidR="00802EFB" w:rsidRPr="00C81D35" w:rsidRDefault="00802EFB" w:rsidP="00802EFB">
      <w:pPr>
        <w:pStyle w:val="Note"/>
        <w:rPr>
          <w:lang w:val="en-GB"/>
        </w:rPr>
      </w:pPr>
      <w:r w:rsidRPr="00C81D35">
        <w:rPr>
          <w:lang w:val="en-GB"/>
        </w:rPr>
        <w:t>Note: This means that each app on the iOS device may mirror the same data within the Domain. The amount of data actually mirrored should be minimized to the data actually shared.</w:t>
      </w:r>
    </w:p>
    <w:p w:rsidR="00802EFB" w:rsidRPr="00C81D35" w:rsidRDefault="00802EFB" w:rsidP="00802EFB">
      <w:pPr>
        <w:pStyle w:val="Heading1"/>
        <w:rPr>
          <w:lang w:val="en-GB"/>
        </w:rPr>
      </w:pPr>
      <w:bookmarkStart w:id="70" w:name="_Toc305080292"/>
      <w:r w:rsidRPr="00C81D35">
        <w:rPr>
          <w:lang w:val="en-GB"/>
        </w:rPr>
        <w:t>The Darwinet domain development and deployment tools</w:t>
      </w:r>
      <w:bookmarkEnd w:id="70"/>
    </w:p>
    <w:p w:rsidR="00802EFB" w:rsidRPr="00C81D35" w:rsidRDefault="00802EFB" w:rsidP="00802EFB">
      <w:pPr>
        <w:pStyle w:val="Heading2"/>
        <w:rPr>
          <w:lang w:val="en-GB"/>
        </w:rPr>
      </w:pPr>
      <w:bookmarkStart w:id="71" w:name="_Toc305080293"/>
      <w:r w:rsidRPr="00C81D35">
        <w:rPr>
          <w:lang w:val="en-GB"/>
        </w:rPr>
        <w:t>Darwinet development and deployment tools overview</w:t>
      </w:r>
      <w:bookmarkEnd w:id="71"/>
    </w:p>
    <w:p w:rsidR="00802EFB" w:rsidRPr="00C81D35" w:rsidRDefault="00802EFB" w:rsidP="00802EFB">
      <w:pPr>
        <w:pStyle w:val="BodyText"/>
        <w:rPr>
          <w:lang w:val="en-GB"/>
        </w:rPr>
      </w:pPr>
      <w:r w:rsidRPr="00C81D35">
        <w:rPr>
          <w:lang w:val="en-GB"/>
        </w:rPr>
        <w:t>Some changes to a domain may need to be deployed as a pre-defined set of changes where all intermediate changes have been eliminated.</w:t>
      </w:r>
    </w:p>
    <w:p w:rsidR="00802EFB" w:rsidRPr="00C81D35" w:rsidRDefault="00802EFB" w:rsidP="005263F1">
      <w:pPr>
        <w:pStyle w:val="BodyText"/>
        <w:numPr>
          <w:ilvl w:val="0"/>
          <w:numId w:val="23"/>
        </w:numPr>
        <w:rPr>
          <w:lang w:val="en-GB"/>
        </w:rPr>
      </w:pPr>
      <w:r w:rsidRPr="00C81D35">
        <w:rPr>
          <w:lang w:val="en-GB"/>
        </w:rPr>
        <w:t>When deploying a new or an updated application.</w:t>
      </w:r>
    </w:p>
    <w:p w:rsidR="00802EFB" w:rsidRPr="00C81D35" w:rsidRDefault="00802EFB" w:rsidP="005263F1">
      <w:pPr>
        <w:pStyle w:val="BodyText"/>
        <w:numPr>
          <w:ilvl w:val="0"/>
          <w:numId w:val="23"/>
        </w:numPr>
        <w:rPr>
          <w:lang w:val="en-GB"/>
        </w:rPr>
      </w:pPr>
      <w:r w:rsidRPr="00C81D35">
        <w:rPr>
          <w:lang w:val="en-GB"/>
        </w:rPr>
        <w:t>When deploying an update to a sub set of the environment of one or several applications.</w:t>
      </w:r>
    </w:p>
    <w:p w:rsidR="00802EFB" w:rsidRPr="00C81D35" w:rsidRDefault="00802EFB" w:rsidP="005263F1">
      <w:pPr>
        <w:pStyle w:val="BodyText"/>
        <w:numPr>
          <w:ilvl w:val="0"/>
          <w:numId w:val="23"/>
        </w:numPr>
        <w:rPr>
          <w:lang w:val="en-GB"/>
        </w:rPr>
      </w:pPr>
      <w:r w:rsidRPr="00C81D35">
        <w:rPr>
          <w:lang w:val="en-GB"/>
        </w:rPr>
        <w:t>When deploying large architectural changes to a domain data model or state.</w:t>
      </w:r>
    </w:p>
    <w:p w:rsidR="00802EFB" w:rsidRPr="00C81D35" w:rsidRDefault="00802EFB" w:rsidP="00802EFB">
      <w:pPr>
        <w:pStyle w:val="Heading2"/>
        <w:rPr>
          <w:lang w:val="en-GB"/>
        </w:rPr>
      </w:pPr>
      <w:bookmarkStart w:id="72" w:name="_Toc305080294"/>
      <w:r w:rsidRPr="00C81D35">
        <w:rPr>
          <w:lang w:val="en-GB"/>
        </w:rPr>
        <w:lastRenderedPageBreak/>
        <w:t>The Darwinet Environment diff extractor</w:t>
      </w:r>
      <w:bookmarkEnd w:id="72"/>
    </w:p>
    <w:p w:rsidR="00802EFB" w:rsidRPr="00C81D35" w:rsidRDefault="00802EFB" w:rsidP="00802EFB">
      <w:pPr>
        <w:pStyle w:val="Heading3"/>
        <w:rPr>
          <w:lang w:val="en-GB"/>
        </w:rPr>
      </w:pPr>
      <w:bookmarkStart w:id="73" w:name="_Toc305080295"/>
      <w:r w:rsidRPr="00C81D35">
        <w:rPr>
          <w:lang w:val="en-GB"/>
        </w:rPr>
        <w:t>The Darwinet Diff Extractor overview</w:t>
      </w:r>
      <w:bookmarkEnd w:id="73"/>
    </w:p>
    <w:p w:rsidR="00802EFB" w:rsidRPr="00C81D35" w:rsidRDefault="00802EFB" w:rsidP="00802EFB">
      <w:pPr>
        <w:pStyle w:val="BodyText"/>
        <w:rPr>
          <w:lang w:val="en-GB"/>
        </w:rPr>
      </w:pPr>
      <w:r w:rsidRPr="00C81D35">
        <w:rPr>
          <w:lang w:val="en-GB"/>
        </w:rPr>
        <w:t>The Darwinet Diff extractor is a tool that calculates the shortest evolution path between two views. It may be used to deploy an update to an application and its environment to a Domain. The Old Application and its environment are in one view and the final state of the developed application and its environment are in another view. The Darwinet diff extractor is then used to create the shortest evolution path from current application release view and the new updated one. The Evolution path is then deployed to the Domain causing the default Domain view to evolve to the new updated application and its environment.</w:t>
      </w:r>
    </w:p>
    <w:p w:rsidR="00802EFB" w:rsidRPr="00C81D35" w:rsidRDefault="00802EFB" w:rsidP="00802EFB">
      <w:pPr>
        <w:pStyle w:val="BodyText"/>
        <w:rPr>
          <w:lang w:val="en-GB"/>
        </w:rPr>
      </w:pPr>
      <w:r w:rsidRPr="00C81D35">
        <w:rPr>
          <w:noProof/>
        </w:rPr>
        <mc:AlternateContent>
          <mc:Choice Requires="wpc">
            <w:drawing>
              <wp:inline distT="0" distB="0" distL="0" distR="0" wp14:anchorId="191173A0" wp14:editId="4D8D7F3D">
                <wp:extent cx="4637988" cy="6296229"/>
                <wp:effectExtent l="0" t="0" r="10795" b="0"/>
                <wp:docPr id="114"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25" name="Rectangle 325"/>
                        <wps:cNvSpPr/>
                        <wps:spPr>
                          <a:xfrm>
                            <a:off x="61531" y="4227515"/>
                            <a:ext cx="4481886" cy="1954026"/>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 name="Rectangle 324"/>
                        <wps:cNvSpPr/>
                        <wps:spPr>
                          <a:xfrm>
                            <a:off x="60952" y="89137"/>
                            <a:ext cx="4482465" cy="1609628"/>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Straight Arrow Connector 263"/>
                        <wps:cNvCnPr/>
                        <wps:spPr>
                          <a:xfrm>
                            <a:off x="3218230" y="1535638"/>
                            <a:ext cx="0" cy="12735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48" name="AutoShape 23"/>
                        <wps:cNvSpPr>
                          <a:spLocks noChangeArrowheads="1"/>
                        </wps:cNvSpPr>
                        <wps:spPr bwMode="auto">
                          <a:xfrm>
                            <a:off x="216121" y="575000"/>
                            <a:ext cx="126692" cy="122532"/>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9" name="AutoShape 24"/>
                        <wps:cNvSpPr>
                          <a:spLocks noChangeArrowheads="1"/>
                        </wps:cNvSpPr>
                        <wps:spPr bwMode="auto">
                          <a:xfrm>
                            <a:off x="342813" y="594042"/>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50" name="Oval 249"/>
                        <wps:cNvSpPr>
                          <a:spLocks noChangeArrowheads="1"/>
                        </wps:cNvSpPr>
                        <wps:spPr bwMode="auto">
                          <a:xfrm>
                            <a:off x="462053" y="575827"/>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51" name="Rectangle 250"/>
                        <wps:cNvSpPr>
                          <a:spLocks noChangeArrowheads="1"/>
                        </wps:cNvSpPr>
                        <wps:spPr bwMode="auto">
                          <a:xfrm>
                            <a:off x="584604" y="575000"/>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2" name="Rectangle 251"/>
                        <wps:cNvSpPr>
                          <a:spLocks noChangeArrowheads="1"/>
                        </wps:cNvSpPr>
                        <wps:spPr bwMode="auto">
                          <a:xfrm>
                            <a:off x="1071498" y="575000"/>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3" name="Rectangle 252"/>
                        <wps:cNvSpPr>
                          <a:spLocks noChangeArrowheads="1"/>
                        </wps:cNvSpPr>
                        <wps:spPr bwMode="auto">
                          <a:xfrm>
                            <a:off x="1194050" y="575827"/>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4" name="Rectangle 253"/>
                        <wps:cNvSpPr>
                          <a:spLocks noChangeArrowheads="1"/>
                        </wps:cNvSpPr>
                        <wps:spPr bwMode="auto">
                          <a:xfrm>
                            <a:off x="1439153" y="575827"/>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5" name="Rectangle 254"/>
                        <wps:cNvSpPr>
                          <a:spLocks noChangeArrowheads="1"/>
                        </wps:cNvSpPr>
                        <wps:spPr bwMode="auto">
                          <a:xfrm>
                            <a:off x="1684256" y="574172"/>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7" name="Rectangle 255"/>
                        <wps:cNvSpPr>
                          <a:spLocks noChangeArrowheads="1"/>
                        </wps:cNvSpPr>
                        <wps:spPr bwMode="auto">
                          <a:xfrm>
                            <a:off x="1316601" y="575827"/>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81" name="Oval 81"/>
                        <wps:cNvSpPr>
                          <a:spLocks noChangeArrowheads="1"/>
                        </wps:cNvSpPr>
                        <wps:spPr bwMode="auto">
                          <a:xfrm>
                            <a:off x="945634" y="575827"/>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00" name="Oval 100"/>
                        <wps:cNvSpPr>
                          <a:spLocks noChangeArrowheads="1"/>
                        </wps:cNvSpPr>
                        <wps:spPr bwMode="auto">
                          <a:xfrm>
                            <a:off x="1561705" y="575000"/>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01" name="AutoShape 34"/>
                        <wps:cNvSpPr>
                          <a:spLocks noChangeArrowheads="1"/>
                        </wps:cNvSpPr>
                        <wps:spPr bwMode="auto">
                          <a:xfrm>
                            <a:off x="826395" y="575000"/>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02" name="AutoShape 35"/>
                        <wps:cNvSpPr>
                          <a:spLocks noChangeArrowheads="1"/>
                        </wps:cNvSpPr>
                        <wps:spPr bwMode="auto">
                          <a:xfrm>
                            <a:off x="707156" y="575827"/>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15" name="Text Box 115"/>
                        <wps:cNvSpPr txBox="1"/>
                        <wps:spPr>
                          <a:xfrm>
                            <a:off x="-1" y="-1"/>
                            <a:ext cx="0" cy="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r>
                                <w:t>App evolution line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6" name="Text Box 116"/>
                        <wps:cNvSpPr txBox="1"/>
                        <wps:spPr>
                          <a:xfrm>
                            <a:off x="-1" y="-1"/>
                            <a:ext cx="0" cy="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r>
                                <w:t>Release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7" name="Left Brace 117"/>
                        <wps:cNvSpPr/>
                        <wps:spPr>
                          <a:xfrm rot="5400000">
                            <a:off x="890462" y="-345595"/>
                            <a:ext cx="241756" cy="1590438"/>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 name="Text Box 120"/>
                        <wps:cNvSpPr txBox="1"/>
                        <wps:spPr>
                          <a:xfrm>
                            <a:off x="1559644" y="1017696"/>
                            <a:ext cx="467994" cy="302259"/>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156228" w:rsidRDefault="00156228" w:rsidP="00802EFB">
                              <w:r>
                                <w:t>View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2" name="Elbow Connector 122"/>
                        <wps:cNvCnPr>
                          <a:stCxn id="254" idx="3"/>
                          <a:endCxn id="120" idx="0"/>
                        </wps:cNvCnPr>
                        <wps:spPr>
                          <a:xfrm flipH="1">
                            <a:off x="1793641" y="635438"/>
                            <a:ext cx="13167" cy="382258"/>
                          </a:xfrm>
                          <a:prstGeom prst="bentConnector4">
                            <a:avLst>
                              <a:gd name="adj1" fmla="val -1736159"/>
                              <a:gd name="adj2" fmla="val 58014"/>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3" name="Text Box 123"/>
                        <wps:cNvSpPr txBox="1"/>
                        <wps:spPr>
                          <a:xfrm>
                            <a:off x="2962188" y="799038"/>
                            <a:ext cx="1120775" cy="736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r>
                                <w:t>App.exe (n)</w:t>
                              </w:r>
                            </w:p>
                            <w:p w:rsidR="00156228" w:rsidRDefault="00156228" w:rsidP="00802EFB">
                              <w:r>
                                <w:t>Appconfig.ini (n)</w:t>
                              </w:r>
                            </w:p>
                            <w:p w:rsidR="00156228" w:rsidRDefault="00156228" w:rsidP="00802EFB">
                              <w:r>
                                <w:t>Repository.bin (n)</w:t>
                              </w:r>
                            </w:p>
                            <w:p w:rsidR="00156228" w:rsidRDefault="00156228" w:rsidP="00802EFB">
                              <w:r>
                                <w: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4" name="Flowchart: Magnetic Disk 124"/>
                        <wps:cNvSpPr/>
                        <wps:spPr>
                          <a:xfrm>
                            <a:off x="2374749" y="876244"/>
                            <a:ext cx="320511" cy="584911"/>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 name="Straight Arrow Connector 125"/>
                        <wps:cNvCnPr>
                          <a:stCxn id="120" idx="3"/>
                          <a:endCxn id="124" idx="2"/>
                        </wps:cNvCnPr>
                        <wps:spPr>
                          <a:xfrm flipV="1">
                            <a:off x="2027638" y="1168700"/>
                            <a:ext cx="347111" cy="12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6" name="Straight Arrow Connector 126"/>
                        <wps:cNvCnPr>
                          <a:stCxn id="124" idx="4"/>
                          <a:endCxn id="123" idx="1"/>
                        </wps:cNvCnPr>
                        <wps:spPr>
                          <a:xfrm flipV="1">
                            <a:off x="2695260" y="1167338"/>
                            <a:ext cx="268074" cy="136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58" name="Flowchart: Magnetic Disk 258"/>
                        <wps:cNvSpPr/>
                        <wps:spPr>
                          <a:xfrm>
                            <a:off x="2374759" y="1913790"/>
                            <a:ext cx="320040" cy="58483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6228" w:rsidRDefault="00156228" w:rsidP="00802EFB"/>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9" name="Straight Arrow Connector 259"/>
                        <wps:cNvCnPr>
                          <a:stCxn id="258" idx="4"/>
                          <a:endCxn id="127" idx="1"/>
                        </wps:cNvCnPr>
                        <wps:spPr>
                          <a:xfrm flipV="1">
                            <a:off x="2694799" y="2205850"/>
                            <a:ext cx="267780" cy="35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7" name="Text Box 127"/>
                        <wps:cNvSpPr txBox="1"/>
                        <wps:spPr>
                          <a:xfrm>
                            <a:off x="2962207" y="1828616"/>
                            <a:ext cx="1227454" cy="754379"/>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156228" w:rsidRDefault="00156228" w:rsidP="00802EFB">
                              <w:r>
                                <w:t>App.exe (n+1)</w:t>
                              </w:r>
                            </w:p>
                            <w:p w:rsidR="00156228" w:rsidRDefault="00156228" w:rsidP="00802EFB">
                              <w:r>
                                <w:t>Appconfig.ini (n+1)</w:t>
                              </w:r>
                            </w:p>
                            <w:p w:rsidR="00156228" w:rsidRDefault="00156228" w:rsidP="00802EFB">
                              <w:r>
                                <w:t>Repository.bin(n+1)</w:t>
                              </w:r>
                            </w:p>
                            <w:p w:rsidR="00156228" w:rsidRDefault="00156228" w:rsidP="00802EFB">
                              <w:r>
                                <w:t>… (n+1)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60" name="Text Box 260"/>
                        <wps:cNvSpPr txBox="1"/>
                        <wps:spPr>
                          <a:xfrm>
                            <a:off x="216032" y="1909891"/>
                            <a:ext cx="1765352" cy="58865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rsidR="00156228" w:rsidRDefault="00156228" w:rsidP="00802EFB">
                              <w:r w:rsidRPr="00173C81">
                                <w:rPr>
                                  <w:b/>
                                </w:rPr>
                                <w:t>(1)</w:t>
                              </w:r>
                              <w:r>
                                <w:t xml:space="preserve"> Develop new version of the Application and its environment.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1" name="Straight Arrow Connector 261"/>
                        <wps:cNvCnPr>
                          <a:stCxn id="260" idx="3"/>
                          <a:endCxn id="258" idx="2"/>
                        </wps:cNvCnPr>
                        <wps:spPr>
                          <a:xfrm>
                            <a:off x="1981162" y="2204221"/>
                            <a:ext cx="393597" cy="198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62" name="Text Box 262"/>
                        <wps:cNvSpPr txBox="1"/>
                        <wps:spPr>
                          <a:xfrm>
                            <a:off x="-1" y="-1"/>
                            <a:ext cx="0" cy="0"/>
                          </a:xfrm>
                          <a:prstGeom prst="rect">
                            <a:avLst/>
                          </a:prstGeom>
                          <a:ln/>
                        </wps:spPr>
                        <wps:style>
                          <a:lnRef idx="0">
                            <a:schemeClr val="accent3"/>
                          </a:lnRef>
                          <a:fillRef idx="3">
                            <a:schemeClr val="accent3"/>
                          </a:fillRef>
                          <a:effectRef idx="3">
                            <a:schemeClr val="accent3"/>
                          </a:effectRef>
                          <a:fontRef idx="minor">
                            <a:schemeClr val="lt1"/>
                          </a:fontRef>
                        </wps:style>
                        <wps:txbx>
                          <w:txbxContent>
                            <w:p w:rsidR="00156228" w:rsidRDefault="00156228" w:rsidP="00802EFB">
                              <w:r>
                                <w:t>Darwinet diff extractor tool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64" name="Straight Arrow Connector 264"/>
                        <wps:cNvCnPr/>
                        <wps:spPr>
                          <a:xfrm>
                            <a:off x="3862829" y="2582835"/>
                            <a:ext cx="484" cy="2262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66" name="AutoShape 24"/>
                        <wps:cNvSpPr>
                          <a:spLocks noChangeArrowheads="1"/>
                        </wps:cNvSpPr>
                        <wps:spPr bwMode="auto">
                          <a:xfrm>
                            <a:off x="2359634" y="3557735"/>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67" name="Oval 267"/>
                        <wps:cNvSpPr>
                          <a:spLocks noChangeArrowheads="1"/>
                        </wps:cNvSpPr>
                        <wps:spPr bwMode="auto">
                          <a:xfrm>
                            <a:off x="2974874" y="3558998"/>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68" name="Rectangle 268"/>
                        <wps:cNvSpPr>
                          <a:spLocks noChangeArrowheads="1"/>
                        </wps:cNvSpPr>
                        <wps:spPr bwMode="auto">
                          <a:xfrm>
                            <a:off x="3718826" y="3557728"/>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69" name="Rectangle 269"/>
                        <wps:cNvSpPr>
                          <a:spLocks noChangeArrowheads="1"/>
                        </wps:cNvSpPr>
                        <wps:spPr bwMode="auto">
                          <a:xfrm>
                            <a:off x="3863799" y="3557728"/>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70" name="Rectangle 270"/>
                        <wps:cNvSpPr>
                          <a:spLocks noChangeArrowheads="1"/>
                        </wps:cNvSpPr>
                        <wps:spPr bwMode="auto">
                          <a:xfrm>
                            <a:off x="3985776" y="3558363"/>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71" name="Rectangle 271"/>
                        <wps:cNvSpPr>
                          <a:spLocks noChangeArrowheads="1"/>
                        </wps:cNvSpPr>
                        <wps:spPr bwMode="auto">
                          <a:xfrm>
                            <a:off x="4227494" y="3558363"/>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72" name="Rectangle 272"/>
                        <wps:cNvSpPr>
                          <a:spLocks noChangeArrowheads="1"/>
                        </wps:cNvSpPr>
                        <wps:spPr bwMode="auto">
                          <a:xfrm>
                            <a:off x="4372970" y="3558998"/>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73" name="Rectangle 273"/>
                        <wps:cNvSpPr>
                          <a:spLocks noChangeArrowheads="1"/>
                        </wps:cNvSpPr>
                        <wps:spPr bwMode="auto">
                          <a:xfrm>
                            <a:off x="4107753" y="3557093"/>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74" name="Oval 274"/>
                        <wps:cNvSpPr>
                          <a:spLocks noChangeArrowheads="1"/>
                        </wps:cNvSpPr>
                        <wps:spPr bwMode="auto">
                          <a:xfrm>
                            <a:off x="3096892" y="3558363"/>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75" name="Oval 275"/>
                        <wps:cNvSpPr>
                          <a:spLocks noChangeArrowheads="1"/>
                        </wps:cNvSpPr>
                        <wps:spPr bwMode="auto">
                          <a:xfrm>
                            <a:off x="2849878" y="3557728"/>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76" name="AutoShape 34"/>
                        <wps:cNvSpPr>
                          <a:spLocks noChangeArrowheads="1"/>
                        </wps:cNvSpPr>
                        <wps:spPr bwMode="auto">
                          <a:xfrm>
                            <a:off x="2730502" y="3557093"/>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77" name="AutoShape 35"/>
                        <wps:cNvSpPr>
                          <a:spLocks noChangeArrowheads="1"/>
                        </wps:cNvSpPr>
                        <wps:spPr bwMode="auto">
                          <a:xfrm>
                            <a:off x="2596530" y="3558363"/>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78" name="AutoShape 24"/>
                        <wps:cNvSpPr>
                          <a:spLocks noChangeArrowheads="1"/>
                        </wps:cNvSpPr>
                        <wps:spPr bwMode="auto">
                          <a:xfrm>
                            <a:off x="2218865" y="3557093"/>
                            <a:ext cx="118110"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280" name="AutoShape 24"/>
                        <wps:cNvSpPr>
                          <a:spLocks noChangeArrowheads="1"/>
                        </wps:cNvSpPr>
                        <wps:spPr bwMode="auto">
                          <a:xfrm>
                            <a:off x="2478305" y="3558363"/>
                            <a:ext cx="118110"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281" name="Rectangle 281"/>
                        <wps:cNvSpPr>
                          <a:spLocks noChangeArrowheads="1"/>
                        </wps:cNvSpPr>
                        <wps:spPr bwMode="auto">
                          <a:xfrm>
                            <a:off x="3597506" y="3557093"/>
                            <a:ext cx="121285"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282" name="Rectangle 282"/>
                        <wps:cNvSpPr>
                          <a:spLocks noChangeArrowheads="1"/>
                        </wps:cNvSpPr>
                        <wps:spPr bwMode="auto">
                          <a:xfrm>
                            <a:off x="3216806" y="3558363"/>
                            <a:ext cx="121285"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283" name="Rectangle 283"/>
                        <wps:cNvSpPr>
                          <a:spLocks noChangeArrowheads="1"/>
                        </wps:cNvSpPr>
                        <wps:spPr bwMode="auto">
                          <a:xfrm>
                            <a:off x="3339449" y="3557093"/>
                            <a:ext cx="121285"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284" name="Rectangle 284"/>
                        <wps:cNvSpPr>
                          <a:spLocks noChangeArrowheads="1"/>
                        </wps:cNvSpPr>
                        <wps:spPr bwMode="auto">
                          <a:xfrm>
                            <a:off x="3476188" y="3558998"/>
                            <a:ext cx="121285"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285" name="Text Box 285"/>
                        <wps:cNvSpPr txBox="1"/>
                        <wps:spPr>
                          <a:xfrm>
                            <a:off x="2805531" y="2818085"/>
                            <a:ext cx="1583055" cy="229870"/>
                          </a:xfrm>
                          <a:prstGeom prst="rect">
                            <a:avLst/>
                          </a:prstGeom>
                          <a:ln/>
                        </wps:spPr>
                        <wps:style>
                          <a:lnRef idx="0">
                            <a:schemeClr val="accent3"/>
                          </a:lnRef>
                          <a:fillRef idx="3">
                            <a:schemeClr val="accent3"/>
                          </a:fillRef>
                          <a:effectRef idx="3">
                            <a:schemeClr val="accent3"/>
                          </a:effectRef>
                          <a:fontRef idx="minor">
                            <a:schemeClr val="lt1"/>
                          </a:fontRef>
                        </wps:style>
                        <wps:txbx>
                          <w:txbxContent>
                            <w:p w:rsidR="00156228" w:rsidRDefault="00156228" w:rsidP="00802EFB">
                              <w:r>
                                <w:t>Darwinet diff extractor tool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86" name="Left Brace 286"/>
                        <wps:cNvSpPr/>
                        <wps:spPr>
                          <a:xfrm rot="5400000">
                            <a:off x="3235953" y="2292254"/>
                            <a:ext cx="241300" cy="2272613"/>
                          </a:xfrm>
                          <a:prstGeom prst="leftBrace">
                            <a:avLst/>
                          </a:prstGeom>
                        </wps:spPr>
                        <wps:style>
                          <a:lnRef idx="1">
                            <a:schemeClr val="accent1"/>
                          </a:lnRef>
                          <a:fillRef idx="0">
                            <a:schemeClr val="accent1"/>
                          </a:fillRef>
                          <a:effectRef idx="0">
                            <a:schemeClr val="accent1"/>
                          </a:effectRef>
                          <a:fontRef idx="minor">
                            <a:schemeClr val="tx1"/>
                          </a:fontRef>
                        </wps:style>
                        <wps:txbx>
                          <w:txbxContent>
                            <w:p w:rsidR="00156228" w:rsidRDefault="00156228" w:rsidP="00802EFB"/>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7" name="Straight Arrow Connector 287"/>
                        <wps:cNvCnPr>
                          <a:endCxn id="286" idx="1"/>
                        </wps:cNvCnPr>
                        <wps:spPr>
                          <a:xfrm>
                            <a:off x="3356181" y="3047860"/>
                            <a:ext cx="422" cy="26005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88" name="Text Box 288"/>
                        <wps:cNvSpPr txBox="1"/>
                        <wps:spPr>
                          <a:xfrm>
                            <a:off x="703842" y="89140"/>
                            <a:ext cx="679450" cy="2397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r>
                                <w:t>Release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89" name="AutoShape 23"/>
                        <wps:cNvSpPr>
                          <a:spLocks noChangeArrowheads="1"/>
                        </wps:cNvSpPr>
                        <wps:spPr bwMode="auto">
                          <a:xfrm>
                            <a:off x="322464" y="4805977"/>
                            <a:ext cx="126365" cy="121920"/>
                          </a:xfrm>
                          <a:prstGeom prst="star5">
                            <a:avLst/>
                          </a:prstGeom>
                          <a:solidFill>
                            <a:srgbClr val="FFFFFF"/>
                          </a:solidFill>
                          <a:ln w="9525">
                            <a:solidFill>
                              <a:srgbClr val="000000"/>
                            </a:solidFill>
                            <a:miter lim="800000"/>
                            <a:headEnd/>
                            <a:tailEnd/>
                          </a:ln>
                        </wps:spPr>
                        <wps:txbx>
                          <w:txbxContent>
                            <w:p w:rsidR="00156228" w:rsidRDefault="00156228" w:rsidP="00802EFB"/>
                          </w:txbxContent>
                        </wps:txbx>
                        <wps:bodyPr rot="0" vert="horz" wrap="square" lIns="91440" tIns="45720" rIns="91440" bIns="45720" anchor="t" anchorCtr="0" upright="1">
                          <a:noAutofit/>
                        </wps:bodyPr>
                      </wps:wsp>
                      <wps:wsp>
                        <wps:cNvPr id="290" name="AutoShape 24"/>
                        <wps:cNvSpPr>
                          <a:spLocks noChangeArrowheads="1"/>
                        </wps:cNvSpPr>
                        <wps:spPr bwMode="auto">
                          <a:xfrm>
                            <a:off x="445902" y="4828543"/>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91" name="Oval 291"/>
                        <wps:cNvSpPr>
                          <a:spLocks noChangeArrowheads="1"/>
                        </wps:cNvSpPr>
                        <wps:spPr bwMode="auto">
                          <a:xfrm>
                            <a:off x="539408" y="4824302"/>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92" name="Rectangle 292"/>
                        <wps:cNvSpPr>
                          <a:spLocks noChangeArrowheads="1"/>
                        </wps:cNvSpPr>
                        <wps:spPr bwMode="auto">
                          <a:xfrm>
                            <a:off x="663231" y="4827375"/>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93" name="Rectangle 293"/>
                        <wps:cNvSpPr>
                          <a:spLocks noChangeArrowheads="1"/>
                        </wps:cNvSpPr>
                        <wps:spPr bwMode="auto">
                          <a:xfrm>
                            <a:off x="1149642" y="483583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94" name="Rectangle 294"/>
                        <wps:cNvSpPr>
                          <a:spLocks noChangeArrowheads="1"/>
                        </wps:cNvSpPr>
                        <wps:spPr bwMode="auto">
                          <a:xfrm>
                            <a:off x="1272197" y="483647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95" name="Rectangle 295"/>
                        <wps:cNvSpPr>
                          <a:spLocks noChangeArrowheads="1"/>
                        </wps:cNvSpPr>
                        <wps:spPr bwMode="auto">
                          <a:xfrm>
                            <a:off x="1517307" y="483647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96" name="Rectangle 296"/>
                        <wps:cNvSpPr>
                          <a:spLocks noChangeArrowheads="1"/>
                        </wps:cNvSpPr>
                        <wps:spPr bwMode="auto">
                          <a:xfrm>
                            <a:off x="1762417" y="483520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97" name="Rectangle 297"/>
                        <wps:cNvSpPr>
                          <a:spLocks noChangeArrowheads="1"/>
                        </wps:cNvSpPr>
                        <wps:spPr bwMode="auto">
                          <a:xfrm>
                            <a:off x="1394752" y="483647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98" name="Oval 298"/>
                        <wps:cNvSpPr>
                          <a:spLocks noChangeArrowheads="1"/>
                        </wps:cNvSpPr>
                        <wps:spPr bwMode="auto">
                          <a:xfrm>
                            <a:off x="1023912" y="4836471"/>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299" name="Oval 299"/>
                        <wps:cNvSpPr>
                          <a:spLocks noChangeArrowheads="1"/>
                        </wps:cNvSpPr>
                        <wps:spPr bwMode="auto">
                          <a:xfrm>
                            <a:off x="1639862" y="4835836"/>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300" name="AutoShape 34"/>
                        <wps:cNvSpPr>
                          <a:spLocks noChangeArrowheads="1"/>
                        </wps:cNvSpPr>
                        <wps:spPr bwMode="auto">
                          <a:xfrm>
                            <a:off x="904532" y="4835836"/>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301" name="AutoShape 35"/>
                        <wps:cNvSpPr>
                          <a:spLocks noChangeArrowheads="1"/>
                        </wps:cNvSpPr>
                        <wps:spPr bwMode="auto">
                          <a:xfrm>
                            <a:off x="785152" y="4836471"/>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02EFB"/>
                          </w:txbxContent>
                        </wps:txbx>
                        <wps:bodyPr rot="0" vert="horz" wrap="square" lIns="91440" tIns="45720" rIns="91440" bIns="45720" anchor="t" anchorCtr="0" upright="1">
                          <a:noAutofit/>
                        </wps:bodyPr>
                      </wps:wsp>
                      <wps:wsp>
                        <wps:cNvPr id="302" name="Left Brace 302"/>
                        <wps:cNvSpPr/>
                        <wps:spPr>
                          <a:xfrm rot="5400000">
                            <a:off x="968667" y="3915086"/>
                            <a:ext cx="241300" cy="1590040"/>
                          </a:xfrm>
                          <a:prstGeom prst="leftBrace">
                            <a:avLst/>
                          </a:prstGeom>
                        </wps:spPr>
                        <wps:style>
                          <a:lnRef idx="1">
                            <a:schemeClr val="accent1"/>
                          </a:lnRef>
                          <a:fillRef idx="0">
                            <a:schemeClr val="accent1"/>
                          </a:fillRef>
                          <a:effectRef idx="0">
                            <a:schemeClr val="accent1"/>
                          </a:effectRef>
                          <a:fontRef idx="minor">
                            <a:schemeClr val="tx1"/>
                          </a:fontRef>
                        </wps:style>
                        <wps:txbx>
                          <w:txbxContent>
                            <w:p w:rsidR="00156228" w:rsidRDefault="00156228" w:rsidP="00802EFB"/>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3" name="AutoShape 24"/>
                        <wps:cNvSpPr>
                          <a:spLocks noChangeArrowheads="1"/>
                        </wps:cNvSpPr>
                        <wps:spPr bwMode="auto">
                          <a:xfrm>
                            <a:off x="2076122" y="4843987"/>
                            <a:ext cx="118110"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04" name="Oval 304"/>
                        <wps:cNvSpPr>
                          <a:spLocks noChangeArrowheads="1"/>
                        </wps:cNvSpPr>
                        <wps:spPr bwMode="auto">
                          <a:xfrm>
                            <a:off x="2691437" y="4845257"/>
                            <a:ext cx="121285" cy="12065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05" name="Rectangle 305"/>
                        <wps:cNvSpPr>
                          <a:spLocks noChangeArrowheads="1"/>
                        </wps:cNvSpPr>
                        <wps:spPr bwMode="auto">
                          <a:xfrm>
                            <a:off x="3435022" y="4843987"/>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06" name="Rectangle 306"/>
                        <wps:cNvSpPr>
                          <a:spLocks noChangeArrowheads="1"/>
                        </wps:cNvSpPr>
                        <wps:spPr bwMode="auto">
                          <a:xfrm>
                            <a:off x="3579802" y="4843987"/>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07" name="Rectangle 307"/>
                        <wps:cNvSpPr>
                          <a:spLocks noChangeArrowheads="1"/>
                        </wps:cNvSpPr>
                        <wps:spPr bwMode="auto">
                          <a:xfrm>
                            <a:off x="3702357" y="4844622"/>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08" name="Rectangle 308"/>
                        <wps:cNvSpPr>
                          <a:spLocks noChangeArrowheads="1"/>
                        </wps:cNvSpPr>
                        <wps:spPr bwMode="auto">
                          <a:xfrm>
                            <a:off x="3943657" y="4844622"/>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09" name="Rectangle 309"/>
                        <wps:cNvSpPr>
                          <a:spLocks noChangeArrowheads="1"/>
                        </wps:cNvSpPr>
                        <wps:spPr bwMode="auto">
                          <a:xfrm>
                            <a:off x="4089072" y="4845257"/>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0" name="Rectangle 310"/>
                        <wps:cNvSpPr>
                          <a:spLocks noChangeArrowheads="1"/>
                        </wps:cNvSpPr>
                        <wps:spPr bwMode="auto">
                          <a:xfrm>
                            <a:off x="3824277" y="4843352"/>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1" name="Oval 311"/>
                        <wps:cNvSpPr>
                          <a:spLocks noChangeArrowheads="1"/>
                        </wps:cNvSpPr>
                        <wps:spPr bwMode="auto">
                          <a:xfrm>
                            <a:off x="2813357" y="4844622"/>
                            <a:ext cx="121285" cy="12065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2" name="Oval 312"/>
                        <wps:cNvSpPr>
                          <a:spLocks noChangeArrowheads="1"/>
                        </wps:cNvSpPr>
                        <wps:spPr bwMode="auto">
                          <a:xfrm>
                            <a:off x="2566342" y="4843987"/>
                            <a:ext cx="121285" cy="12065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3" name="AutoShape 34"/>
                        <wps:cNvSpPr>
                          <a:spLocks noChangeArrowheads="1"/>
                        </wps:cNvSpPr>
                        <wps:spPr bwMode="auto">
                          <a:xfrm>
                            <a:off x="2446962" y="4843352"/>
                            <a:ext cx="118110"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4" name="AutoShape 35"/>
                        <wps:cNvSpPr>
                          <a:spLocks noChangeArrowheads="1"/>
                        </wps:cNvSpPr>
                        <wps:spPr bwMode="auto">
                          <a:xfrm>
                            <a:off x="2312977" y="4844622"/>
                            <a:ext cx="118110"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5" name="AutoShape 24"/>
                        <wps:cNvSpPr>
                          <a:spLocks noChangeArrowheads="1"/>
                        </wps:cNvSpPr>
                        <wps:spPr bwMode="auto">
                          <a:xfrm>
                            <a:off x="1935152" y="4843352"/>
                            <a:ext cx="117475"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6" name="AutoShape 24"/>
                        <wps:cNvSpPr>
                          <a:spLocks noChangeArrowheads="1"/>
                        </wps:cNvSpPr>
                        <wps:spPr bwMode="auto">
                          <a:xfrm>
                            <a:off x="2194867" y="4844622"/>
                            <a:ext cx="117475"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7" name="Rectangle 317"/>
                        <wps:cNvSpPr>
                          <a:spLocks noChangeArrowheads="1"/>
                        </wps:cNvSpPr>
                        <wps:spPr bwMode="auto">
                          <a:xfrm>
                            <a:off x="3313737" y="4843352"/>
                            <a:ext cx="120650"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8" name="Rectangle 318"/>
                        <wps:cNvSpPr>
                          <a:spLocks noChangeArrowheads="1"/>
                        </wps:cNvSpPr>
                        <wps:spPr bwMode="auto">
                          <a:xfrm>
                            <a:off x="2933372" y="4844622"/>
                            <a:ext cx="120650"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9" name="Rectangle 319"/>
                        <wps:cNvSpPr>
                          <a:spLocks noChangeArrowheads="1"/>
                        </wps:cNvSpPr>
                        <wps:spPr bwMode="auto">
                          <a:xfrm>
                            <a:off x="3055927" y="4843352"/>
                            <a:ext cx="120650"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20" name="Rectangle 320"/>
                        <wps:cNvSpPr>
                          <a:spLocks noChangeArrowheads="1"/>
                        </wps:cNvSpPr>
                        <wps:spPr bwMode="auto">
                          <a:xfrm>
                            <a:off x="3192452" y="4845257"/>
                            <a:ext cx="120650"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21" name="Left Brace 321"/>
                        <wps:cNvSpPr/>
                        <wps:spPr>
                          <a:xfrm rot="5400000">
                            <a:off x="2952104" y="3578750"/>
                            <a:ext cx="240665" cy="2272030"/>
                          </a:xfrm>
                          <a:prstGeom prst="leftBrace">
                            <a:avLst/>
                          </a:prstGeom>
                        </wps:spPr>
                        <wps:style>
                          <a:lnRef idx="1">
                            <a:schemeClr val="accent1"/>
                          </a:lnRef>
                          <a:fillRef idx="0">
                            <a:schemeClr val="accent1"/>
                          </a:fillRef>
                          <a:effectRef idx="0">
                            <a:schemeClr val="accent1"/>
                          </a:effectRef>
                          <a:fontRef idx="minor">
                            <a:schemeClr val="tx1"/>
                          </a:fontRef>
                        </wps:style>
                        <wps:txbx>
                          <w:txbxContent>
                            <w:p w:rsidR="00156228" w:rsidRDefault="00156228" w:rsidP="00802EFB">
                              <w:pPr>
                                <w:pStyle w:val="NormalWeb"/>
                              </w:pPr>
                              <w:r>
                                <w:rPr>
                                  <w:rFonts w:cs="Angsana New"/>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2" name="Text Box 322"/>
                        <wps:cNvSpPr txBox="1"/>
                        <wps:spPr>
                          <a:xfrm>
                            <a:off x="769092" y="4342873"/>
                            <a:ext cx="679450" cy="24175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r>
                                <w:t>Release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3" name="Text Box 323"/>
                        <wps:cNvSpPr txBox="1"/>
                        <wps:spPr>
                          <a:xfrm>
                            <a:off x="2644712" y="4351338"/>
                            <a:ext cx="814705" cy="2305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r>
                                <w:t>Release n+1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7" name="Text Box 327"/>
                        <wps:cNvSpPr txBox="1"/>
                        <wps:spPr>
                          <a:xfrm>
                            <a:off x="1635330" y="5418886"/>
                            <a:ext cx="467994" cy="229869"/>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156228" w:rsidRDefault="00156228" w:rsidP="00802EFB">
                              <w:r>
                                <w:t>View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8" name="Elbow Connector 328"/>
                        <wps:cNvCnPr>
                          <a:stCxn id="309" idx="3"/>
                          <a:endCxn id="327" idx="0"/>
                        </wps:cNvCnPr>
                        <wps:spPr>
                          <a:xfrm flipH="1">
                            <a:off x="1855246" y="4905900"/>
                            <a:ext cx="2355111" cy="513162"/>
                          </a:xfrm>
                          <a:prstGeom prst="bentConnector4">
                            <a:avLst>
                              <a:gd name="adj1" fmla="val -9707"/>
                              <a:gd name="adj2" fmla="val 55909"/>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29" name="Flowchart: Magnetic Disk 329"/>
                        <wps:cNvSpPr/>
                        <wps:spPr>
                          <a:xfrm>
                            <a:off x="2446677" y="5277195"/>
                            <a:ext cx="320040" cy="58483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56228" w:rsidRDefault="00156228" w:rsidP="00802EFB"/>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0" name="Text Box 330"/>
                        <wps:cNvSpPr txBox="1"/>
                        <wps:spPr>
                          <a:xfrm>
                            <a:off x="3104254" y="5265012"/>
                            <a:ext cx="1259204" cy="686412"/>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156228" w:rsidRDefault="00156228" w:rsidP="00802EFB">
                              <w:r>
                                <w:t>App.exe (n+1)</w:t>
                              </w:r>
                            </w:p>
                            <w:p w:rsidR="00156228" w:rsidRDefault="00156228" w:rsidP="00802EFB">
                              <w:r>
                                <w:t>Appconfig (n+1)</w:t>
                              </w:r>
                            </w:p>
                            <w:p w:rsidR="00156228" w:rsidRDefault="00156228" w:rsidP="00802EFB">
                              <w:r>
                                <w:t>Repository.bin (n+1)</w:t>
                              </w:r>
                            </w:p>
                            <w:p w:rsidR="00156228" w:rsidRDefault="00156228" w:rsidP="00802EFB">
                              <w:r>
                                <w:t>… (n+1)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1" name="Straight Arrow Connector 331"/>
                        <wps:cNvCnPr>
                          <a:stCxn id="327" idx="3"/>
                          <a:endCxn id="329" idx="2"/>
                        </wps:cNvCnPr>
                        <wps:spPr>
                          <a:xfrm>
                            <a:off x="2074955" y="5533997"/>
                            <a:ext cx="371722" cy="3561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2" name="Straight Arrow Connector 332"/>
                        <wps:cNvCnPr>
                          <a:stCxn id="329" idx="4"/>
                          <a:endCxn id="330" idx="1"/>
                        </wps:cNvCnPr>
                        <wps:spPr>
                          <a:xfrm>
                            <a:off x="2766717" y="5569613"/>
                            <a:ext cx="337537" cy="386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3" name="Straight Arrow Connector 333"/>
                        <wps:cNvCnPr>
                          <a:endCxn id="323" idx="0"/>
                        </wps:cNvCnPr>
                        <wps:spPr>
                          <a:xfrm flipH="1">
                            <a:off x="3052065" y="3767658"/>
                            <a:ext cx="166343" cy="583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4" name="Text Box 334"/>
                        <wps:cNvSpPr txBox="1"/>
                        <wps:spPr>
                          <a:xfrm>
                            <a:off x="3658849" y="89143"/>
                            <a:ext cx="884555"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173C81" w:rsidRDefault="00156228" w:rsidP="00802EFB">
                              <w:pPr>
                                <w:rPr>
                                  <w:b/>
                                </w:rPr>
                              </w:pPr>
                              <w:r w:rsidRPr="00173C81">
                                <w:rPr>
                                  <w:b/>
                                </w:rPr>
                                <w:t>App Domain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5" name="Text Box 335"/>
                        <wps:cNvSpPr txBox="1"/>
                        <wps:spPr>
                          <a:xfrm>
                            <a:off x="3680388" y="4229795"/>
                            <a:ext cx="884555" cy="230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173C81" w:rsidRDefault="00156228" w:rsidP="00802EFB">
                              <w:pPr>
                                <w:rPr>
                                  <w:b/>
                                </w:rPr>
                              </w:pPr>
                              <w:r w:rsidRPr="00173C81">
                                <w:rPr>
                                  <w:b/>
                                </w:rPr>
                                <w:t>App Domain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6" name="Text Box 336"/>
                        <wps:cNvSpPr txBox="1"/>
                        <wps:spPr>
                          <a:xfrm>
                            <a:off x="1311079" y="3788859"/>
                            <a:ext cx="1333500" cy="262890"/>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rsidR="00156228" w:rsidRDefault="00156228" w:rsidP="00802EFB">
                              <w:r w:rsidRPr="004E581F">
                                <w:rPr>
                                  <w:b/>
                                </w:rPr>
                                <w:t>(3)</w:t>
                              </w:r>
                              <w:r>
                                <w:t xml:space="preserve"> Deploy to Domain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338" name="Text Box 338"/>
                        <wps:cNvSpPr txBox="1"/>
                        <wps:spPr>
                          <a:xfrm>
                            <a:off x="212656" y="2795062"/>
                            <a:ext cx="2106295" cy="26987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rsidR="00156228" w:rsidRDefault="00156228" w:rsidP="00802EFB">
                              <w:r w:rsidRPr="004E581F">
                                <w:rPr>
                                  <w:b/>
                                </w:rPr>
                                <w:t>(2)</w:t>
                              </w:r>
                              <w:r>
                                <w:t xml:space="preserve"> Diff new version with old version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_x0000_s1724" editas="canvas" style="width:365.2pt;height:495.75pt;mso-position-horizontal-relative:char;mso-position-vertical-relative:line" coordsize="46374,6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">
                <v:shape id="_x0000_s1725" type="#_x0000_t75" style="position:absolute;width:46374;height:62960;visibility:visible;mso-wrap-style:square">
                  <v:fill o:detectmouseclick="t"/>
                  <v:path o:connecttype="none"/>
                </v:shape>
                <v:rect id="Rectangle 325" o:spid="_x0000_s1726" style="position:absolute;left:615;top:42275;width:44819;height:19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QvPMYA&#10;AADcAAAADwAAAGRycy9kb3ducmV2LnhtbESPW2vCQBSE34X+h+UUfNONlnpJXcUGhTxU8Fbs4yF7&#10;mgSzZ0N2q/HfuwXBx2FmvmFmi9ZU4kKNKy0rGPQjEMSZ1SXnCo6HdW8CwnlkjZVlUnAjB4v5S2eG&#10;sbZX3tFl73MRIOxiVFB4X8dSuqwgg65va+Lg/drGoA+yyaVu8BrgppLDKBpJgyWHhQJrSgrKzvs/&#10;oyA5pYNku1lvT+nP+Mt802e9mu6U6r62yw8Qnlr/DD/aqVbwNnyH/zPh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QvPMYAAADcAAAADwAAAAAAAAAAAAAAAACYAgAAZHJz&#10;L2Rvd25yZXYueG1sUEsFBgAAAAAEAAQA9QAAAIsDAAAAAA==&#10;" fillcolor="#cdddac [1622]" strokecolor="#94b64e [3046]">
                  <v:fill color2="#f0f4e6 [502]" rotate="t" angle="180" colors="0 #dafda7;22938f #e4fdc2;1 #f5ffe6" focus="100%" type="gradient"/>
                  <v:shadow on="t" color="black" opacity="24903f" origin=",.5" offset="0,.55556mm"/>
                </v:rect>
                <v:rect id="Rectangle 324" o:spid="_x0000_s1727" style="position:absolute;left:609;top:891;width:44825;height:16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iKp8YA&#10;AADcAAAADwAAAGRycy9kb3ducmV2LnhtbESPW2vCQBSE34X+h+UUfNONtnhJXcUGhTxU8Fbs4yF7&#10;mgSzZ0N2q/HfuwXBx2FmvmFmi9ZU4kKNKy0rGPQjEMSZ1SXnCo6HdW8CwnlkjZVlUnAjB4v5S2eG&#10;sbZX3tFl73MRIOxiVFB4X8dSuqwgg65va+Lg/drGoA+yyaVu8BrgppLDKBpJgyWHhQJrSgrKzvs/&#10;oyA5pYNku1lvT+nP+Mt802e9mu6U6r62yw8Qnlr/DD/aqVbwNnyH/zPh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iKp8YAAADcAAAADwAAAAAAAAAAAAAAAACYAgAAZHJz&#10;L2Rvd25yZXYueG1sUEsFBgAAAAAEAAQA9QAAAIsDAAAAAA==&#10;" fillcolor="#cdddac [1622]" strokecolor="#94b64e [3046]">
                  <v:fill color2="#f0f4e6 [502]" rotate="t" angle="180" colors="0 #dafda7;22938f #e4fdc2;1 #f5ffe6" focus="100%" type="gradient"/>
                  <v:shadow on="t" color="black" opacity="24903f" origin=",.5" offset="0,.55556mm"/>
                </v:rect>
                <v:shape id="Straight Arrow Connector 263" o:spid="_x0000_s1728" type="#_x0000_t32" style="position:absolute;left:32182;top:15356;width:0;height:127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IlscQAAADcAAAADwAAAGRycy9kb3ducmV2LnhtbESPQWuDQBSE74H+h+UVcotrIwaxWSUE&#10;pLk2bSC9vbovKnXfirtG+++7hUKPw8x8w+zLxfTiTqPrLCt4imIQxLXVHTcK3t+qTQbCeWSNvWVS&#10;8E0OyuJhtcdc25lf6X72jQgQdjkqaL0fcild3ZJBF9mBOHg3Oxr0QY6N1CPOAW56uY3jnTTYcVho&#10;caBjS/XXeTIKktvn8pL5g8yqqz1OU5qml+pDqfXjcngG4Wnx/+G/9kkr2O4S+D0TjoAs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0iWxxAAAANwAAAAPAAAAAAAAAAAA&#10;AAAAAKECAABkcnMvZG93bnJldi54bWxQSwUGAAAAAAQABAD5AAAAkgMAAAAA&#10;" strokecolor="#4579b8 [3044]">
                  <v:stroke endarrow="open"/>
                </v:shape>
                <v:shape id="AutoShape 23" o:spid="_x0000_s1729" style="position:absolute;left:2161;top:5750;width:1267;height:1225;visibility:visible;mso-wrap-style:square;v-text-anchor:top" coordsize="126692,122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O4cIA&#10;AADcAAAADwAAAGRycy9kb3ducmV2LnhtbERPyWrDMBC9F/oPYgq51XKdtBjHSgilSdpblpLzYI0X&#10;Ko2MpSROvr46FHp8vL1cjtaICw2+c6zgJUlBEFdOd9wo+D6un3MQPiBrNI5JwY08LBePDyUW2l15&#10;T5dDaEQMYV+ggjaEvpDSVy1Z9InriSNXu8FiiHBopB7wGsOtkVmavkmLHceGFnt6b6n6OZytgt3q&#10;NZt+nbN84493+3HKzbaWRqnJ07iagwg0hn/xn/tTK8hmcW08E4+A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z87hwgAAANwAAAAPAAAAAAAAAAAAAAAAAJgCAABkcnMvZG93&#10;bnJldi54bWxQSwUGAAAAAAQABAD1AAAAhwMAAAAA&#10;" path="m,46803r48392,l63346,,78300,46803r48392,l87542,75729r14954,46803l63346,93605,24196,122532,39150,75729,,46803xe">
                  <v:stroke joinstyle="miter"/>
                  <v:path o:connecttype="custom" o:connectlocs="0,46803;48392,46803;63346,0;78300,46803;126692,46803;87542,75729;102496,122532;63346,93605;24196,122532;39150,75729;0,46803" o:connectangles="0,0,0,0,0,0,0,0,0,0,0"/>
                </v:shape>
                <v:shape id="AutoShape 24" o:spid="_x0000_s1730" type="#_x0000_t5" style="position:absolute;left:3428;top:5940;width:1192;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R7PcUA&#10;AADcAAAADwAAAGRycy9kb3ducmV2LnhtbESPT2vCQBTE70K/w/IKvelGW4pGVxGLkEvBPzl4fGaf&#10;ydbs25BdTfrtu0LB4zAzv2EWq97W4k6tN44VjEcJCOLCacOlgvy4HU5B+ICssXZMCn7Jw2r5Mlhg&#10;ql3He7ofQikihH2KCqoQmlRKX1Rk0Y9cQxy9i2sthijbUuoWuwi3tZwkyae0aDguVNjQpqLierhZ&#10;BT/ZqXA2/86+NufduDTva7O/dkq9vfbrOYhAfXiG/9uZVjD5mMHjTDw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BHs9xQAAANwAAAAPAAAAAAAAAAAAAAAAAJgCAABkcnMv&#10;ZG93bnJldi54bWxQSwUGAAAAAAQABAD1AAAAigMAAAAA&#10;" fillcolor="#f79646" strokecolor="#f2f2f2" strokeweight="1pt">
                  <v:fill color2="#974706" angle="45" focus="100%" type="gradient"/>
                  <v:shadow on="t" type="perspective" color="#fbd4b4" opacity=".5" origin=",.5" offset="0,0" matrix=",-56756f,,.5"/>
                </v:shape>
                <v:oval id="Oval 249" o:spid="_x0000_s1731" style="position:absolute;left:4620;top:5758;width:1226;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XKcsIA&#10;AADcAAAADwAAAGRycy9kb3ducmV2LnhtbERPy2rCQBTdF/oPwy1010wqVNroKGLxgauaqutL5iYT&#10;zNwJmdHEv3cWgsvDeU/ng23ElTpfO1bwmaQgiAuna64UHP5XH98gfEDW2DgmBTfyMJ+9vkwx067n&#10;PV3zUIkYwj5DBSaENpPSF4Ys+sS1xJErXWcxRNhVUnfYx3DbyFGajqXFmmODwZaWhopzfrEK8s3P&#10;8XdXlctyvZLnpi9O/Z85KfX+NiwmIAIN4Sl+uLdawegrzo9n4hGQs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pcpywgAAANwAAAAPAAAAAAAAAAAAAAAAAJgCAABkcnMvZG93&#10;bnJldi54bWxQSwUGAAAAAAQABAD1AAAAhwMAAAAA&#10;" fillcolor="#9bbb59" strokecolor="#f2f2f2" strokeweight="1pt">
                  <v:fill color2="#4e6128" angle="45" focus="100%" type="gradient"/>
                  <v:shadow on="t" type="perspective" color="#d6e3bc" opacity=".5" origin=",.5" offset="0,0" matrix=",-56756f,,.5"/>
                </v:oval>
                <v:rect id="Rectangle 250" o:spid="_x0000_s1732" style="position:absolute;left:5846;top:5750;width:1225;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v/1MUA&#10;AADcAAAADwAAAGRycy9kb3ducmV2LnhtbESPQWvCQBCF70L/wzIFb7pRa0nTrFIEwR6jpXgcspNs&#10;aHY2za4m7a/vFgSPjzfve/Py7WhbcaXeN44VLOYJCOLS6YZrBR+n/SwF4QOyxtYxKfghD9vNwyTH&#10;TLuBC7oeQy0ihH2GCkwIXSalLw1Z9HPXEUevcr3FEGVfS93jEOG2lcskeZYWG44NBjvaGSq/jhcb&#10;30iHp/dq3Z3pu/hNPouVOYcXo9T0cXx7BRFoDPfjW/qgFSzXC/gfEwkgN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m//U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251" o:spid="_x0000_s1733" style="position:absolute;left:10714;top:5750;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lho8UA&#10;AADcAAAADwAAAGRycy9kb3ducmV2LnhtbESPQWvCQBCF70L/wzIFb2bTWItNXaUIgj1GpXgcspNs&#10;aHY2za4m7a/vFgSPjzfve/NWm9G24kq9bxwreEpSEMSl0w3XCk7H3WwJwgdkja1jUvBDHjbrh8kK&#10;c+0GLuh6CLWIEPY5KjAhdLmUvjRk0SeuI45e5XqLIcq+lrrHIcJtK7M0fZEWG44NBjvaGiq/Dhcb&#10;31gOzx/VojvTd/GbfhZzcw6vRqnp4/j+BiLQGO7Ht/ReK8gWGfyPiQS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SWGj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252" o:spid="_x0000_s1734" style="position:absolute;left:11940;top:5758;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XEOMUA&#10;AADcAAAADwAAAGRycy9kb3ducmV2LnhtbESPT2vCQBDF70K/wzKF3nRT/5Q0dRURhHqMluJxyI7Z&#10;0Oxsml1N9NO7guDx8eb93rz5sre1OFPrK8cK3kcJCOLC6YpLBT/7zTAF4QOyxtoxKbiQh+XiZTDH&#10;TLuOczrvQikihH2GCkwITSalLwxZ9CPXEEfv6FqLIcq2lLrFLsJtLcdJ8iEtVhwbDDa0NlT87U42&#10;vpF20+1x1hzoP78mv/nEHMKnUerttV99gQjUh+fxI/2tFYxnE7iPiQSQ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BcQ4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253" o:spid="_x0000_s1735" style="position:absolute;left:14391;top:5758;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cTMUA&#10;AADcAAAADwAAAGRycy9kb3ducmV2LnhtbESPT2vCQBDF74V+h2UK3nRT/5QYXUWEgj1Gi3gcsmM2&#10;mJ1Ns1sT++ldQejx8eb93rzlure1uFLrK8cK3kcJCOLC6YpLBd+Hz2EKwgdkjbVjUnAjD+vV68sS&#10;M+06zum6D6WIEPYZKjAhNJmUvjBk0Y9cQxy9s2sthijbUuoWuwi3tRwnyYe0WHFsMNjQ1lBx2f/a&#10;+EbaTb/Os+ZEP/lfcswn5hTmRqnBW79ZgAjUh//jZ3qnFYxnU3iMiQS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7FxM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254" o:spid="_x0000_s1736" style="position:absolute;left:16842;top:5741;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D518QA&#10;AADcAAAADwAAAGRycy9kb3ducmV2LnhtbESPQWvCQBCF7wX/wzJCb3VTbcSmriKC0B6jIh6H7JgN&#10;zc7G7Gqiv94VCj0+3rzvzZsve1uLK7W+cqzgfZSAIC6crrhUsN9t3mYgfEDWWDsmBTfysFwMXuaY&#10;addxTtdtKEWEsM9QgQmhyaT0hSGLfuQa4uidXGsxRNmWUrfYRbit5ThJptJixbHBYENrQ8Xv9mLj&#10;G7Pu4+eUNkc65/fkkE/MMXwapV6H/eoLRKA+/B//pb+1gnGawnNMJI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g+df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255" o:spid="_x0000_s1737" style="position:absolute;left:13166;top:5758;width:1225;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7CO8UA&#10;AADcAAAADwAAAGRycy9kb3ducmV2LnhtbESPQWvCQBCF70L/wzIFb7qp1hqjqxRBqMfYUjwO2Uk2&#10;mJ1Ns1uT9te7hYLHx5v3vXmb3WAbcaXO144VPE0TEMSF0zVXCj7eD5MUhA/IGhvHpOCHPOy2D6MN&#10;Ztr1nNP1FCoRIewzVGBCaDMpfWHIop+6ljh6pesshii7SuoO+wi3jZwlyYu0WHNsMNjS3lBxOX3b&#10;+EbaPx/LRXumr/w3+czn5hxWRqnx4/C6BhFoCPfj//SbVjBbLOFvTCSA3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PsI7xQAAANwAAAAPAAAAAAAAAAAAAAAAAJgCAABkcnMv&#10;ZG93bnJldi54bWxQSwUGAAAAAAQABAD1AAAAigMAAAAA&#10;" fillcolor="#4bacc6" strokecolor="#f2f2f2" strokeweight="1pt">
                  <v:fill color2="#205867" angle="45" focus="100%" type="gradient"/>
                  <v:shadow on="t" type="perspective" color="#b6dde8" opacity=".5" origin=",.5" offset="0,0" matrix=",-56756f,,.5"/>
                </v:rect>
                <v:oval id="Oval 81" o:spid="_x0000_s1738" style="position:absolute;left:9456;top:5758;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P3x8QA&#10;AADbAAAADwAAAGRycy9kb3ducmV2LnhtbESPQWvCQBSE70L/w/IKvZmNHoqmbkKxaIunmraeH9mX&#10;bDD7NmS3Jv33bkHwOMzMN8ymmGwnLjT41rGCRZKCIK6cbrlR8P21m69A+ICssXNMCv7IQ5E/zDaY&#10;aTfykS5laESEsM9QgQmhz6T0lSGLPnE9cfRqN1gMUQ6N1AOOEW47uUzTZ2mx5bhgsKetoepc/loF&#10;5fv65+3Q1Nt6v5PnbqxO46c5KfX0OL2+gAg0hXv41v7QClYL+P8Sf4DM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T98fEAAAA2wAAAA8AAAAAAAAAAAAAAAAAmAIAAGRycy9k&#10;b3ducmV2LnhtbFBLBQYAAAAABAAEAPUAAACJAwAAAAA=&#10;" fillcolor="#9bbb59" strokecolor="#f2f2f2" strokeweight="1pt">
                  <v:fill color2="#4e6128" angle="45" focus="100%" type="gradient"/>
                  <v:shadow on="t" type="perspective" color="#d6e3bc" opacity=".5" origin=",.5" offset="0,0" matrix=",-56756f,,.5"/>
                </v:oval>
                <v:oval id="Oval 100" o:spid="_x0000_s1739" style="position:absolute;left:15617;top:5750;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OEE8QA&#10;AADcAAAADwAAAGRycy9kb3ducmV2LnhtbESPQW/CMAyF70j7D5GRuEHKDoh1BDQxsU07sbJxthq3&#10;qWicqslo9+/nAxI3W+/5vc+b3ehbdaU+NoENLBcZKOIy2IZrA9+nw3wNKiZki21gMvBHEXbbh8kG&#10;cxsG/qJrkWolIRxzNOBS6nKtY+nIY1yEjli0KvQek6x9rW2Pg4T7Vj9m2Up7bFgaHHa0d1Reil9v&#10;oHh/+nn9rKt99XbQl3Yoz8PRnY2ZTceXZ1CJxnQ3364/rOBngi/PyAR6+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zhBPEAAAA3AAAAA8AAAAAAAAAAAAAAAAAmAIAAGRycy9k&#10;b3ducmV2LnhtbFBLBQYAAAAABAAEAPUAAACJAwAAAAA=&#10;" fillcolor="#9bbb59" strokecolor="#f2f2f2" strokeweight="1pt">
                  <v:fill color2="#4e6128" angle="45" focus="100%" type="gradient"/>
                  <v:shadow on="t" type="perspective" color="#d6e3bc" opacity=".5" origin=",.5" offset="0,0" matrix=",-56756f,,.5"/>
                </v:oval>
                <v:shape id="AutoShape 34" o:spid="_x0000_s1740" type="#_x0000_t5" style="position:absolute;left:8263;top:5750;width:1193;height:10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2vh8MA&#10;AADcAAAADwAAAGRycy9kb3ducmV2LnhtbERPPWvDMBDdA/0P4grdYtkplOBGCSGl4KVQJx4yXq2r&#10;rcY6GUux3X9fFQLZ7vE+b7ObbSdGGrxxrCBLUhDEtdOGGwXV6X25BuEDssbOMSn4JQ+77cNig7l2&#10;E5c0HkMjYgj7HBW0IfS5lL5uyaJPXE8cuW83WAwRDo3UA04x3HZylaYv0qLh2NBiT4eW6svxahX8&#10;FOfa2eqjeDt8fWaNed6b8jIp9fQ4719BBJrDXXxzFzrOTzP4fyZeIL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2vh8MAAADcAAAADwAAAAAAAAAAAAAAAACYAgAAZHJzL2Rv&#10;d25yZXYueG1sUEsFBgAAAAAEAAQA9QAAAIgDAAAAAA==&#10;" fillcolor="#f79646" strokecolor="#f2f2f2" strokeweight="1pt">
                  <v:fill color2="#974706" angle="45" focus="100%" type="gradient"/>
                  <v:shadow on="t" type="perspective" color="#fbd4b4" opacity=".5" origin=",.5" offset="0,0" matrix=",-56756f,,.5"/>
                </v:shape>
                <v:shape id="AutoShape 35" o:spid="_x0000_s1741" type="#_x0000_t5" style="position:absolute;left:7071;top:5758;width:1192;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8x8MMA&#10;AADcAAAADwAAAGRycy9kb3ducmV2LnhtbERPTWvCQBC9F/wPywi9NRsVSolZJSiFXAS1HnqcZsdk&#10;TXY2ZLcm/fduodDbPN7n5NvJduJOgzeOFSySFARx5bThWsHl4/3lDYQPyBo7x6TghzxsN7OnHDPt&#10;Rj7R/RxqEUPYZ6igCaHPpPRVQxZ94nriyF3dYDFEONRSDzjGcNvJZZq+SouGY0ODPe0aqtrzt1Vw&#10;Kz8rZy+Hcr/7Oi5qsyrMqR2Vep5PxRpEoCn8i//cpY7z0yX8PhMvkJ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8x8MMAAADcAAAADwAAAAAAAAAAAAAAAACYAgAAZHJzL2Rv&#10;d25yZXYueG1sUEsFBgAAAAAEAAQA9QAAAIgDAAAAAA==&#10;" fillcolor="#f79646" strokecolor="#f2f2f2" strokeweight="1pt">
                  <v:fill color2="#974706" angle="45" focus="100%" type="gradient"/>
                  <v:shadow on="t" type="perspective" color="#fbd4b4" opacity=".5" origin=",.5" offset="0,0" matrix=",-56756f,,.5"/>
                </v:shape>
                <v:shape id="Text Box 115" o:spid="_x0000_s1742" type="#_x0000_t202"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vn0sMA&#10;AADcAAAADwAAAGRycy9kb3ducmV2LnhtbERPTWsCMRC9C/6HMIIXqVmFSlmN0hZapFilWsTjsJlu&#10;FjeTJYm6/ntTELzN433ObNHaWpzJh8qxgtEwA0FcOF1xqeB39/H0AiJEZI21Y1JwpQCLebczw1y7&#10;C//QeRtLkUI45KjAxNjkUobCkMUwdA1x4v6ctxgT9KXUHi8p3NZynGUTabHi1GCwoXdDxXF7sgqO&#10;5muwyT6/3/aT5dWvdyd38KuDUv1e+zoFEamND/HdvdRp/ugZ/p9JF8j5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fvn0sMAAADcAAAADwAAAAAAAAAAAAAAAACYAgAAZHJzL2Rv&#10;d25yZXYueG1sUEsFBgAAAAAEAAQA9QAAAIgDAAAAAA==&#10;" filled="f" stroked="f" strokeweight=".5pt">
                  <v:textbox>
                    <w:txbxContent>
                      <w:p w:rsidR="00156228" w:rsidRDefault="00156228" w:rsidP="00802EFB">
                        <w:r>
                          <w:t>App evolution line</w:t>
                        </w:r>
                      </w:p>
                    </w:txbxContent>
                  </v:textbox>
                </v:shape>
                <v:shape id="Text Box 116" o:spid="_x0000_s1743" type="#_x0000_t202"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l5pcQA&#10;AADcAAAADwAAAGRycy9kb3ducmV2LnhtbERPS2sCMRC+C/0PYQpeSs3qYZGtUdpCRcQH1VI8Dpvp&#10;ZnEzWZKo6783QsHbfHzPmcw624gz+VA7VjAcZCCIS6drrhT87L9exyBCRNbYOCYFVwowmz71Jlho&#10;d+FvOu9iJVIIhwIVmBjbQspQGrIYBq4lTtyf8xZjgr6S2uMlhdtGjrIslxZrTg0GW/o0VB53J6vg&#10;aJYv22y+/vjNF1e/2Z/cwa8OSvWfu/c3EJG6+BD/uxc6zR/mcH8mXSC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peaXEAAAA3AAAAA8AAAAAAAAAAAAAAAAAmAIAAGRycy9k&#10;b3ducmV2LnhtbFBLBQYAAAAABAAEAPUAAACJAwAAAAA=&#10;" filled="f" stroked="f" strokeweight=".5pt">
                  <v:textbox>
                    <w:txbxContent>
                      <w:p w:rsidR="00156228" w:rsidRDefault="00156228" w:rsidP="00802EFB">
                        <w:r>
                          <w:t>Release n</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17" o:spid="_x0000_s1744" type="#_x0000_t87" style="position:absolute;left:8904;top:-3456;width:2418;height:1590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k0C8IA&#10;AADcAAAADwAAAGRycy9kb3ducmV2LnhtbERPS4vCMBC+L/gfwgje1lTBtVSjiCDoQVgfe9jb2My2&#10;ZZtJSaKt/94Igrf5+J4zX3amFjdyvrKsYDRMQBDnVldcKDifNp8pCB+QNdaWScGdPCwXvY85Ztq2&#10;fKDbMRQihrDPUEEZQpNJ6fOSDPqhbYgj92edwRChK6R22MZwU8txknxJgxXHhhIbWpeU/x+vRsFP&#10;ek5Ok4Pbr/iS7nf+e9xOfo1Sg363moEI1IW3+OXe6jh/NIXnM/EC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aTQLwgAAANwAAAAPAAAAAAAAAAAAAAAAAJgCAABkcnMvZG93&#10;bnJldi54bWxQSwUGAAAAAAQABAD1AAAAhwMAAAAA&#10;" adj="274" strokecolor="#4579b8 [3044]"/>
                <v:shape id="Text Box 120" o:spid="_x0000_s1745" type="#_x0000_t202" style="position:absolute;left:15596;top:10176;width:4680;height:302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EaVscA&#10;AADcAAAADwAAAGRycy9kb3ducmV2LnhtbESPQWvCQBCF74X+h2UKvdWNEYqkrlIKoYXYg1oLvY3Z&#10;MQlmZ0N2a+K/dw6Ctxnem/e+WaxG16oz9aHxbGA6SUARl942XBn42eUvc1AhIltsPZOBCwVYLR8f&#10;FphZP/CGzttYKQnhkKGBOsYu0zqUNTkME98Ri3b0vcMoa19p2+Mg4a7VaZK8aocNS0ONHX3UVJ62&#10;/87A5+z7Lz1cwnq23+yL39M6H6ZFa8zz0/j+BirSGO/m2/WXFfxU8OUZmUAv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RGlbHAAAA3AAAAA8AAAAAAAAAAAAAAAAAmAIAAGRy&#10;cy9kb3ducmV2LnhtbFBLBQYAAAAABAAEAPUAAACMAwAAAAA=&#10;" fillcolor="#cdddac [1622]" strokecolor="#94b64e [3046]">
                  <v:fill color2="#f0f4e6 [502]" rotate="t" angle="180" colors="0 #dafda7;22938f #e4fdc2;1 #f5ffe6" focus="100%" type="gradient"/>
                  <v:shadow on="t" color="black" opacity="24903f" origin=",.5" offset="0,.55556mm"/>
                  <v:textbox>
                    <w:txbxContent>
                      <w:p w:rsidR="00156228" w:rsidRDefault="00156228" w:rsidP="00802EFB">
                        <w:r>
                          <w:t>View</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Elbow Connector 122" o:spid="_x0000_s1746" type="#_x0000_t35" style="position:absolute;left:17936;top:6354;width:132;height:3822;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x0MAAAADcAAAADwAAAGRycy9kb3ducmV2LnhtbERPTWvCQBC9C/6HZYTezMa0lRpdg0iF&#10;XqvJfbo7JmmzsyG7jfHfdwuF3ubxPmdXTLYTIw2+daxglaQgiLUzLdcKystp+QLCB2SDnWNScCcP&#10;xX4+22Fu3I3faTyHWsQQ9jkqaELocym9bsiiT1xPHLmrGyyGCIdamgFvMdx2MkvTtbTYcmxosKdj&#10;Q/rr/G0VyKvWz1X3+lliheFx9fG0aY1T6mExHbYgAk3hX/znfjNxfpbB7zPxArn/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7UMdDAAAAA3AAAAA8AAAAAAAAAAAAAAAAA&#10;oQIAAGRycy9kb3ducmV2LnhtbFBLBQYAAAAABAAEAPkAAACOAwAAAAA=&#10;" adj="-375010,12531" strokecolor="#4579b8 [3044]">
                  <v:stroke endarrow="open"/>
                </v:shape>
                <v:shape id="Text Box 123" o:spid="_x0000_s1747" type="#_x0000_t202" style="position:absolute;left:29621;top:7990;width:11208;height:736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l4FcIA&#10;AADcAAAADwAAAGRycy9kb3ducmV2LnhtbERP24rCMBB9X/Afwgi+rakWpXSNIqIgCIs3cB9nm+mF&#10;bSalidr9eyMIvs3hXGe26EwtbtS6yrKC0TACQZxZXXGh4HzafCYgnEfWWFsmBf/kYDHvfcww1fbO&#10;B7odfSFCCLsUFZTeN6mULivJoBvahjhwuW0N+gDbQuoW7yHc1HIcRVNpsOLQUGJDq5Kyv+PVKPhe&#10;Te0k/u2SfL3f2UORx/JnclFq0O+WXyA8df4tfrm3Oswfx/B8Jlw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iXgVwgAAANwAAAAPAAAAAAAAAAAAAAAAAJgCAABkcnMvZG93&#10;bnJldi54bWxQSwUGAAAAAAQABAD1AAAAhwMAAAAA&#10;" fillcolor="white [3201]" strokeweight=".5pt">
                  <v:textbox>
                    <w:txbxContent>
                      <w:p w:rsidR="00156228" w:rsidRDefault="00156228" w:rsidP="00802EFB">
                        <w:r>
                          <w:t>App.exe (n)</w:t>
                        </w:r>
                      </w:p>
                      <w:p w:rsidR="00156228" w:rsidRDefault="00156228" w:rsidP="00802EFB">
                        <w:r>
                          <w:t>Appconfig.ini (n)</w:t>
                        </w:r>
                      </w:p>
                      <w:p w:rsidR="00156228" w:rsidRDefault="00156228" w:rsidP="00802EFB">
                        <w:r>
                          <w:t>Repository.bin (n)</w:t>
                        </w:r>
                      </w:p>
                      <w:p w:rsidR="00156228" w:rsidRDefault="00156228" w:rsidP="00802EFB">
                        <w:r>
                          <w:t>…(n)</w:t>
                        </w:r>
                      </w:p>
                    </w:txbxContent>
                  </v:textbox>
                </v:shape>
                <v:shape id="Flowchart: Magnetic Disk 124" o:spid="_x0000_s1748" type="#_x0000_t132" style="position:absolute;left:23747;top:8762;width:3205;height:58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cbnMIA&#10;AADcAAAADwAAAGRycy9kb3ducmV2LnhtbERP24rCMBB9F/yHMMK+LJoqi9ZqFFlx9WFhvX3A0Ixt&#10;sZmUJtr690ZY8G0O5zrzZWtKcafaFZYVDAcRCOLU6oIzBefTph+DcB5ZY2mZFDzIwXLR7cwx0bbh&#10;A92PPhMhhF2CCnLvq0RKl+Zk0A1sRRy4i60N+gDrTOoamxBuSjmKorE0WHBoyLGi75zS6/FmFMSm&#10;mqyb8QPd5/bHTfX+98+sY6U+eu1qBsJT69/if/dOh/mjL3g9Ey6Qi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dxucwgAAANwAAAAPAAAAAAAAAAAAAAAAAJgCAABkcnMvZG93&#10;bnJldi54bWxQSwUGAAAAAAQABAD1AAAAhwMAAAAA&#10;" fillcolor="#4f81bd [3204]" strokecolor="#243f60 [1604]" strokeweight="2pt"/>
                <v:shape id="Straight Arrow Connector 125" o:spid="_x0000_s1749" type="#_x0000_t32" style="position:absolute;left:20276;top:11687;width:3471;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EbB8YAAADcAAAADwAAAGRycy9kb3ducmV2LnhtbESPQWvCQBCF7wX/wzKCt7pRtEh0FVEK&#10;LUJLVBBvY3ZMgtnZsLua9N93CwVvM7w373uzWHWmFg9yvrKsYDRMQBDnVldcKDge3l9nIHxA1lhb&#10;JgU/5GG17L0sMNW25Ywe+1CIGMI+RQVlCE0qpc9LMuiHtiGO2tU6gyGurpDaYRvDTS3HSfImDVYc&#10;CSU2tCkpv+3vJkK2k2y6O+0uE8rW3+3l8/wV3FmpQb9bz0EE6sLT/H/9oWP98RT+nokT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GwfGAAAA3AAAAA8AAAAAAAAA&#10;AAAAAAAAoQIAAGRycy9kb3ducmV2LnhtbFBLBQYAAAAABAAEAPkAAACUAwAAAAA=&#10;" strokecolor="#4579b8 [3044]">
                  <v:stroke endarrow="open"/>
                </v:shape>
                <v:shape id="Straight Arrow Connector 126" o:spid="_x0000_s1750" type="#_x0000_t32" style="position:absolute;left:26952;top:11673;width:2681;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OFcMYAAADcAAAADwAAAGRycy9kb3ducmV2LnhtbESPQWvCQBCF7wX/wzKCt7pRrEh0FVEK&#10;LUJLVBBvY3ZMgtnZsLua9N93CwVvM7w373uzWHWmFg9yvrKsYDRMQBDnVldcKDge3l9nIHxA1lhb&#10;JgU/5GG17L0sMNW25Ywe+1CIGMI+RQVlCE0qpc9LMuiHtiGO2tU6gyGurpDaYRvDTS3HSTKVBiuO&#10;hBIb2pSU3/Z3EyHbSfa2O+0uE8rW3+3l8/wV3FmpQb9bz0EE6sLT/H/9oWP98RT+nokT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9jhXDGAAAA3AAAAA8AAAAAAAAA&#10;AAAAAAAAoQIAAGRycy9kb3ducmV2LnhtbFBLBQYAAAAABAAEAPkAAACUAwAAAAA=&#10;" strokecolor="#4579b8 [3044]">
                  <v:stroke endarrow="open"/>
                </v:shape>
                <v:shape id="Flowchart: Magnetic Disk 258" o:spid="_x0000_s1751" type="#_x0000_t132" style="position:absolute;left:23747;top:19137;width:3200;height:58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kDmMIA&#10;AADcAAAADwAAAGRycy9kb3ducmV2LnhtbERPy2rCQBTdC/7DcIVuik4aqKbRUaShtQvBVvsBl8w1&#10;CWbuhMw0j7/vLASXh/Pe7AZTi45aV1lW8LKIQBDnVldcKPi9fMwTEM4ja6wtk4KRHOy208kGU217&#10;/qHu7AsRQtilqKD0vkmldHlJBt3CNsSBu9rWoA+wLaRusQ/hppZxFC2lwYpDQ4kNvZeU385/RkFi&#10;mlXWL0d0z4dP96a/jyeTJUo9zYb9GoSnwT/Ed/eXVhC/hrXhTDgCcvs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GQOYwgAAANwAAAAPAAAAAAAAAAAAAAAAAJgCAABkcnMvZG93&#10;bnJldi54bWxQSwUGAAAAAAQABAD1AAAAhwMAAAAA&#10;" fillcolor="#4f81bd [3204]" strokecolor="#243f60 [1604]" strokeweight="2pt">
                  <v:textbox>
                    <w:txbxContent>
                      <w:p w:rsidR="00156228" w:rsidRDefault="00156228" w:rsidP="00802EFB"/>
                    </w:txbxContent>
                  </v:textbox>
                </v:shape>
                <v:shape id="Straight Arrow Connector 259" o:spid="_x0000_s1752" type="#_x0000_t32" style="position:absolute;left:26947;top:22058;width:2678;height: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8DA8UAAADcAAAADwAAAGRycy9kb3ducmV2LnhtbESPX2vCMBTF3wf7DuEO9jbTiYqrRhHH&#10;YENwtA7Et2tz1xabm5Jktn57Iwh7PJw/P8582ZtGnMn52rKC10ECgriwuuZSwc/u42UKwgdkjY1l&#10;UnAhD8vF48McU207zuich1LEEfYpKqhCaFMpfVGRQT+wLXH0fq0zGKJ0pdQOuzhuGjlMkok0WHMk&#10;VNjSuqLilP+ZCHkfZePNfnMcUbb67o5fh21wB6Wen/rVDESgPvyH7+1PrWA4foP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d8DA8UAAADcAAAADwAAAAAAAAAA&#10;AAAAAAChAgAAZHJzL2Rvd25yZXYueG1sUEsFBgAAAAAEAAQA+QAAAJMDAAAAAA==&#10;" strokecolor="#4579b8 [3044]">
                  <v:stroke endarrow="open"/>
                </v:shape>
                <v:shape id="Text Box 127" o:spid="_x0000_s1753" type="#_x0000_t202" style="position:absolute;left:29622;top:18286;width:12274;height:754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xdMMcA&#10;AADcAAAADwAAAGRycy9kb3ducmV2LnhtbESPQWvCQBCF70L/wzKFXsRs1GIlZhVbKhZEitpLb0N2&#10;zAazsyG7avz3bqHgbYb35n1v8kVna3Gh1leOFQyTFARx4XTFpYKfw2owBeEDssbaMSm4kYfF/KmX&#10;Y6bdlXd02YdSxBD2GSowITSZlL4wZNEnriGO2tG1FkNc21LqFq8x3NZylKYTabHiSDDY0Ieh4rQ/&#10;2wgZjs/9blWb1+n3p3xf/27L3War1Mtzt5yBCNSFh/n/+kvH+qM3+HsmTi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OMXTDHAAAA3AAAAA8AAAAAAAAAAAAAAAAAmAIAAGRy&#10;cy9kb3ducmV2LnhtbFBLBQYAAAAABAAEAPUAAACMAwAAAAA=&#10;" fillcolor="#fbcaa2 [1625]" strokecolor="#f68c36 [3049]">
                  <v:fill color2="#fdefe3 [505]" rotate="t" angle="180" colors="0 #ffbe86;22938f #ffd0aa;1 #ffebdb" focus="100%" type="gradient"/>
                  <v:shadow on="t" color="black" opacity="24903f" origin=",.5" offset="0,.55556mm"/>
                  <v:textbox>
                    <w:txbxContent>
                      <w:p w:rsidR="00156228" w:rsidRDefault="00156228" w:rsidP="00802EFB">
                        <w:r>
                          <w:t>App.exe (n+1)</w:t>
                        </w:r>
                      </w:p>
                      <w:p w:rsidR="00156228" w:rsidRDefault="00156228" w:rsidP="00802EFB">
                        <w:r>
                          <w:t>Appconfig.ini (n+1)</w:t>
                        </w:r>
                      </w:p>
                      <w:p w:rsidR="00156228" w:rsidRDefault="00156228" w:rsidP="00802EFB">
                        <w:r>
                          <w:t>Repository.bin(n+1)</w:t>
                        </w:r>
                      </w:p>
                      <w:p w:rsidR="00156228" w:rsidRDefault="00156228" w:rsidP="00802EFB">
                        <w:r>
                          <w:t>… (n+1)</w:t>
                        </w:r>
                      </w:p>
                    </w:txbxContent>
                  </v:textbox>
                </v:shape>
                <v:shape id="Text Box 260" o:spid="_x0000_s1754" type="#_x0000_t202" style="position:absolute;left:2160;top:19098;width:17653;height:58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Sky8UA&#10;AADcAAAADwAAAGRycy9kb3ducmV2LnhtbERPz2vCMBS+C/4P4Qlexkx100lnWkRwDA86dYft9tY8&#10;22LzUpKo3X+/HAYeP77fi7wzjbiS87VlBeNRAoK4sLrmUsHncf04B+EDssbGMin4JQ951u8tMNX2&#10;xnu6HkIpYgj7FBVUIbSplL6oyKAf2ZY4cifrDIYIXSm1w1sMN42cJMlMGqw5NlTY0qqi4ny4GAXH&#10;5/3Pg56+zb+e6uX2Y/Oy+964k1LDQbd8BRGoC3fxv/tdK5jM4vx4Jh4B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BKTLxQAAANwAAAAPAAAAAAAAAAAAAAAAAJgCAABkcnMv&#10;ZG93bnJldi54bWxQSwUGAAAAAAQABAD1AAAAigMAAAAA&#10;" filled="f" stroked="f" strokeweight="2pt">
                  <v:textbox>
                    <w:txbxContent>
                      <w:p w:rsidR="00156228" w:rsidRDefault="00156228" w:rsidP="00802EFB">
                        <w:r w:rsidRPr="00173C81">
                          <w:rPr>
                            <w:b/>
                          </w:rPr>
                          <w:t>(1)</w:t>
                        </w:r>
                        <w:r>
                          <w:t xml:space="preserve"> Develop new version of the Application and its environment.</w:t>
                        </w:r>
                      </w:p>
                    </w:txbxContent>
                  </v:textbox>
                </v:shape>
                <v:shape id="Straight Arrow Connector 261" o:spid="_x0000_s1755" type="#_x0000_t32" style="position:absolute;left:19811;top:22042;width:3936;height: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weXcIAAADcAAAADwAAAGRycy9kb3ducmV2LnhtbESPQYvCMBSE74L/ITzBm6YqlVKNIkLR&#10;q7oL6+3ZPNti81KaVOu/3ywIexxm5htmve1NLZ7Uusqygtk0AkGcW11xoeDrkk0SEM4ja6wtk4I3&#10;OdhuhoM1ptq++ETPsy9EgLBLUUHpfZNK6fKSDLqpbYiDd7etQR9kW0jd4ivATS3nUbSUBisOCyU2&#10;tC8pf5w7o2Bxv/WHxO9kkv3YfdfFcfydXZUaj/rdCoSn3v+HP+2jVjBfzuDvTDgCc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kweXcIAAADcAAAADwAAAAAAAAAAAAAA&#10;AAChAgAAZHJzL2Rvd25yZXYueG1sUEsFBgAAAAAEAAQA+QAAAJADAAAAAA==&#10;" strokecolor="#4579b8 [3044]">
                  <v:stroke endarrow="open"/>
                </v:shape>
                <v:shape id="Text Box 262" o:spid="_x0000_s1756" type="#_x0000_t202"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RoxMYA&#10;AADcAAAADwAAAGRycy9kb3ducmV2LnhtbESPQWsCMRSE74X+h/AK3mrWPWhZjSJCy3qxqKX0+Ng8&#10;k103L8sm6ra/vhEKPQ4z8w2zWA2uFVfqQ+1ZwWScgSCuvK7ZKPg4vj6/gAgRWWPrmRR8U4DV8vFh&#10;gYX2N97T9RCNSBAOBSqwMXaFlKGy5DCMfUecvJPvHcYkeyN1j7cEd63Ms2wqHdacFix2tLFUnQ8X&#10;p2BWmnL7/tbYyaxpzO7rszme8x+lRk/Deg4i0hD/w3/tUivIpzncz6Qj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RoxMYAAADcAAAADwAAAAAAAAAAAAAAAACYAgAAZHJz&#10;L2Rvd25yZXYueG1sUEsFBgAAAAAEAAQA9QAAAIsDAAAAAA==&#10;" fillcolor="#506329 [1638]" stroked="f">
                  <v:fill color2="#93b64c [3014]" rotate="t" angle="180" colors="0 #769535;52429f #9bc348;1 #9cc746" focus="100%" type="gradient">
                    <o:fill v:ext="view" type="gradientUnscaled"/>
                  </v:fill>
                  <v:shadow on="t" color="black" opacity="22937f" origin=",.5" offset="0,.63889mm"/>
                  <v:textbox>
                    <w:txbxContent>
                      <w:p w:rsidR="00156228" w:rsidRDefault="00156228" w:rsidP="00802EFB">
                        <w:r>
                          <w:t>Darwinet diff extractor tool</w:t>
                        </w:r>
                      </w:p>
                    </w:txbxContent>
                  </v:textbox>
                </v:shape>
                <v:shape id="Straight Arrow Connector 264" o:spid="_x0000_s1757" type="#_x0000_t32" style="position:absolute;left:38628;top:25828;width:5;height:22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u9xcMAAADcAAAADwAAAGRycy9kb3ducmV2LnhtbESPQYvCMBSE74L/ITxhb5qqWynVKCIU&#10;97ruLujt2TzbYvNSmlTrvzeCsMdhZr5hVpve1OJGrassK5hOIhDEudUVFwp+f7JxAsJ5ZI21ZVLw&#10;IAeb9XCwwlTbO3/T7eALESDsUlRQet+kUrq8JINuYhvi4F1sa9AH2RZSt3gPcFPLWRQtpMGKw0KJ&#10;De1Kyq+HziiYX879PvFbmWRHu+u6OI7/spNSH6N+uwThqff/4Xf7SyuYLT7hdSYcAbl+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47vcXDAAAA3AAAAA8AAAAAAAAAAAAA&#10;AAAAoQIAAGRycy9kb3ducmV2LnhtbFBLBQYAAAAABAAEAPkAAACRAwAAAAA=&#10;" strokecolor="#4579b8 [3044]">
                  <v:stroke endarrow="open"/>
                </v:shape>
                <v:shape id="AutoShape 24" o:spid="_x0000_s1758" type="#_x0000_t5" style="position:absolute;left:23596;top:35577;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6zL8MA&#10;AADcAAAADwAAAGRycy9kb3ducmV2LnhtbESPQYvCMBSE7wv+h/AEb2uqQlmqUUQRehFW14PHZ/Ns&#10;o81LaaLt/vvNguBxmJlvmMWqt7V4UuuNYwWTcQKCuHDacKng9LP7/ALhA7LG2jEp+CUPq+XgY4GZ&#10;dh0f6HkMpYgQ9hkqqEJoMil9UZFFP3YNcfSurrUYomxLqVvsItzWcpokqbRoOC5U2NCmouJ+fFgF&#10;t/xcOHva59vN5XtSmtnaHO6dUqNhv56DCNSHd/jVzrWCaZrC/5l4BO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y6zL8MAAADcAAAADwAAAAAAAAAAAAAAAACYAgAAZHJzL2Rv&#10;d25yZXYueG1sUEsFBgAAAAAEAAQA9QAAAIgDAAAAAA==&#10;" fillcolor="#f79646" strokecolor="#f2f2f2" strokeweight="1pt">
                  <v:fill color2="#974706" angle="45" focus="100%" type="gradient"/>
                  <v:shadow on="t" type="perspective" color="#fbd4b4" opacity=".5" origin=",.5" offset="0,0" matrix=",-56756f,,.5"/>
                  <v:textbox>
                    <w:txbxContent>
                      <w:p w:rsidR="00156228" w:rsidRDefault="00156228" w:rsidP="00802EFB"/>
                    </w:txbxContent>
                  </v:textbox>
                </v:shape>
                <v:oval id="Oval 267" o:spid="_x0000_s1759" style="position:absolute;left:29748;top:35589;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Yu8UA&#10;AADcAAAADwAAAGRycy9kb3ducmV2LnhtbESPzW7CMBCE75V4B2uRuBUHDrQEDEIgCuqphJ/zKt7E&#10;EfE6il0S3r6uVKnH0cx8o1mue1uLB7W+cqxgMk5AEOdOV1wquJz3r+8gfEDWWDsmBU/ysF4NXpaY&#10;atfxiR5ZKEWEsE9RgQmhSaX0uSGLfuwa4ugVrrUYomxLqVvsItzWcpokM2mx4rhgsKGtofyefVsF&#10;2WF+3X2Wxbb42Mt73eW37svclBoN+80CRKA+/If/2ketYDp7g98z8Qj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IJi7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156228" w:rsidRDefault="00156228" w:rsidP="00802EFB"/>
                    </w:txbxContent>
                  </v:textbox>
                </v:oval>
                <v:rect id="Rectangle 268" o:spid="_x0000_s1760" style="position:absolute;left:37188;top:35577;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2c9MQA&#10;AADcAAAADwAAAGRycy9kb3ducmV2LnhtbESPwWrCQBCG7wXfYRnBW92ordjUVaQg2GO0FI9DdswG&#10;s7MxuzVpn75zKPQ4/PN/8816O/hG3amLdWADs2kGirgMtubKwMdp/7gCFROyxSYwGfimCNvN6GGN&#10;uQ09F3Q/pkoJhGOOBlxKba51LB15jNPQEkt2CZ3HJGNXadthL3Df6HmWLbXHmuWCw5beHJXX45cX&#10;jVX/9H55bs90K36yz2LhzunFGTMZD7tXUImG9L/81z5YA/Ol2Mo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NnPT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txbxContent>
                  </v:textbox>
                </v:rect>
                <v:rect id="Rectangle 269" o:spid="_x0000_s1761" style="position:absolute;left:38637;top:35577;width:1220;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E5b8UA&#10;AADcAAAADwAAAGRycy9kb3ducmV2LnhtbESPQWvCQBCF70L/wzKF3nRTW4OmWUWEQnuMLcXjkJ1k&#10;Q7OzMbua6K/vFgSPjzfve/PyzWhbcabeN44VPM8SEMSl0w3XCr6/3qdLED4ga2wdk4ILedisHyY5&#10;ZtoNXNB5H2oRIewzVGBC6DIpfWnIop+5jjh6lesthij7Wuoehwi3rZwnSSotNhwbDHa0M1T+7k82&#10;vrEcXj+rRXegY3FNfooXcwgro9TT47h9AxFoDPfjW/pDK5inK/gfEwk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gTlv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02EFB"/>
                    </w:txbxContent>
                  </v:textbox>
                </v:rect>
                <v:rect id="Rectangle 270" o:spid="_x0000_s1762" style="position:absolute;left:39857;top:35583;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IGL8UA&#10;AADcAAAADwAAAGRycy9kb3ducmV2LnhtbESPTU/DMAyG70j7D5EncWPpNthHWTahSUhw7IbQjlbj&#10;NRWN0zVhLfx6fEDa0Xr9Pn682Q2+UVfqYh3YwHSSgSIug625MvBxfH1YgYoJ2WITmAz8UITddnS3&#10;wdyGngu6HlKlBMIxRwMupTbXOpaOPMZJaIklO4fOY5Kxq7TtsBe4b/QsyxbaY81ywWFLe0fl1+Hb&#10;i8aqf3w/P7UnuhS/2Wcxd6e0dsbcj4eXZ1CJhnRb/m+/WQOzpejLM0IAv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YgYv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02EFB"/>
                    </w:txbxContent>
                  </v:textbox>
                </v:rect>
                <v:rect id="Rectangle 271" o:spid="_x0000_s1763" style="position:absolute;left:42274;top:35583;width:1220;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6jtMUA&#10;AADcAAAADwAAAGRycy9kb3ducmV2LnhtbESPT2vCQBDF7wW/wzKCt7pR+yeNriIFoT3GingcspNs&#10;MDsbs1sT++m7hYLHx5v3e/NWm8E24kqdrx0rmE0TEMSF0zVXCg5fu8cUhA/IGhvHpOBGHjbr0cMK&#10;M+16zum6D5WIEPYZKjAhtJmUvjBk0U9dSxy90nUWQ5RdJXWHfYTbRs6T5EVarDk2GGzp3VBx3n/b&#10;+EbaP32Wz+2JLvlPcswX5hTejFKT8bBdggg0hPvxf/pDK5i/zuBvTCS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LqO0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02EFB"/>
                    </w:txbxContent>
                  </v:textbox>
                </v:rect>
                <v:rect id="Rectangle 272" o:spid="_x0000_s1764" style="position:absolute;left:43729;top:35589;width:1219;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w9w8QA&#10;AADcAAAADwAAAGRycy9kb3ducmV2LnhtbESPQWvCQBCF70L/wzKF3nTTVKtGVylCQY+xRTwO2TEb&#10;mp1Ns6tJ/fWuIPT4ePO+N2+57m0tLtT6yrGC11ECgrhwuuJSwffX53AGwgdkjbVjUvBHHtarp8ES&#10;M+06zumyD6WIEPYZKjAhNJmUvjBk0Y9cQxy9k2sthijbUuoWuwi3tUyT5F1arDg2GGxoY6j42Z9t&#10;fGPWjXenSXOk3/yaHPI3cwxzo9TLc/+xABGoD//Hj/RWK0inKdzHRAL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8PcP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txbxContent>
                  </v:textbox>
                </v:rect>
                <v:rect id="Rectangle 273" o:spid="_x0000_s1765" style="position:absolute;left:41077;top:35570;width:1219;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CYWMQA&#10;AADcAAAADwAAAGRycy9kb3ducmV2LnhtbESPQWvCQBCF74L/YRmhN92orbWpq5SCUI9REY9DdsyG&#10;Zmdjdmuiv94VCh4fb9735i1Wna3EhRpfOlYwHiUgiHOnSy4U7Hfr4RyED8gaK8ek4EoeVst+b4Gp&#10;di1ndNmGQkQI+xQVmBDqVEqfG7LoR64mjt7JNRZDlE0hdYNthNtKTpJkJi2WHBsM1vRtKP/d/tn4&#10;xrx93Zze6iOds1tyyKbmGD6MUi+D7usTRKAuPI//0z9aweR9Co8xkQB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wmFj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txbxContent>
                  </v:textbox>
                </v:rect>
                <v:oval id="Oval 274" o:spid="_x0000_s1766" style="position:absolute;left:30968;top:35583;width:1220;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uQEcUA&#10;AADcAAAADwAAAGRycy9kb3ducmV2LnhtbESPT2vCQBTE74V+h+UVvOlGkbZGVxFFW3qy8c/5kX3J&#10;BrNvQ3Y16bfvFoQeh5n5DbNY9bYWd2p95VjBeJSAIM6drrhUcDruhu8gfEDWWDsmBT/kYbV8flpg&#10;ql3H33TPQikihH2KCkwITSqlzw1Z9CPXEEevcK3FEGVbSt1iF+G2lpMkeZUWK44LBhvaGMqv2c0q&#10;yD5m5+1XWWyK/U5e6y6/dAdzUWrw0q/nIAL14T/8aH9qBZO3Kfydi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K5AR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156228" w:rsidRDefault="00156228" w:rsidP="00802EFB"/>
                    </w:txbxContent>
                  </v:textbox>
                </v:oval>
                <v:oval id="Oval 275" o:spid="_x0000_s1767" style="position:absolute;left:28498;top:35577;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c1isUA&#10;AADcAAAADwAAAGRycy9kb3ducmV2LnhtbESPT2vCQBTE74V+h+UVvOlGwbZGVxFFW3qy8c/5kX3J&#10;BrNvQ3Y16bfvFoQeh5n5DbNY9bYWd2p95VjBeJSAIM6drrhUcDruhu8gfEDWWDsmBT/kYbV8flpg&#10;ql3H33TPQikihH2KCkwITSqlzw1Z9CPXEEevcK3FEGVbSt1iF+G2lpMkeZUWK44LBhvaGMqv2c0q&#10;yD5m5+1XWWyK/U5e6y6/dAdzUWrw0q/nIAL14T/8aH9qBZO3Kfydi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ZzWK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156228" w:rsidRDefault="00156228" w:rsidP="00802EFB"/>
                    </w:txbxContent>
                  </v:textbox>
                </v:oval>
                <v:shape id="AutoShape 34" o:spid="_x0000_s1768" type="#_x0000_t5" style="position:absolute;left:27305;top:35570;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cl8sQA&#10;AADcAAAADwAAAGRycy9kb3ducmV2LnhtbESPT4vCMBTE78J+h/CEvWmqCyrVKOIi9LLgv8Me3zbP&#10;Ntq8lCba7rc3guBxmJnfMItVZytxp8YbxwpGwwQEce604ULB6bgdzED4gKyxckwK/snDavnRW2Cq&#10;Xct7uh9CISKEfYoKyhDqVEqfl2TRD11NHL2zayyGKJtC6gbbCLeVHCfJRFo0HBdKrGlTUn493KyC&#10;S/abO3v6yb43f7tRYb7WZn9tlfrsd+s5iEBdeIdf7UwrGE8n8DwTj4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3JfL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156228" w:rsidRDefault="00156228" w:rsidP="00802EFB"/>
                    </w:txbxContent>
                  </v:textbox>
                </v:shape>
                <v:shape id="AutoShape 35" o:spid="_x0000_s1769" type="#_x0000_t5" style="position:absolute;left:25965;top:35583;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uAacQA&#10;AADcAAAADwAAAGRycy9kb3ducmV2LnhtbESPQYvCMBSE7wv+h/AEb2uqgi7VKKIs9CKsrgePz+bZ&#10;RpuX0mRt/fcbQfA4zMw3zGLV2UrcqfHGsYLRMAFBnDttuFBw/P3+/ALhA7LGyjEpeJCH1bL3scBU&#10;u5b3dD+EQkQI+xQVlCHUqZQ+L8miH7qaOHoX11gMUTaF1A22EW4rOU6SqbRoOC6UWNOmpPx2+LMK&#10;rtkpd/a4y7ab88+oMJO12d9apQb9bj0HEagL7/CrnWkF49kMnmfiEZ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7gGn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156228" w:rsidRDefault="00156228" w:rsidP="00802EFB"/>
                    </w:txbxContent>
                  </v:textbox>
                </v:shape>
                <v:shape id="AutoShape 24" o:spid="_x0000_s1770" type="#_x0000_t5" style="position:absolute;left:22188;top:35570;width:1181;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QUG8EA&#10;AADcAAAADwAAAGRycy9kb3ducmV2LnhtbERPy4rCMBTdC/MP4Q7MTlMdUKlGEQehG8FHF7O801zb&#10;jM1NaaKtf28WgsvDeS/Xva3FnVpvHCsYjxIQxIXThksF+Xk3nIPwAVlj7ZgUPMjDevUxWGKqXcdH&#10;up9CKWII+xQVVCE0qZS+qMiiH7mGOHIX11oMEbal1C12MdzWcpIkU2nRcGyosKFtRcX1dLMK/rPf&#10;wtl8n/1s/w7j0nxvzPHaKfX12W8WIAL14S1+uTOtYDKLa+OZeAT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AkFBvBAAAA3AAAAA8AAAAAAAAAAAAAAAAAmAIAAGRycy9kb3du&#10;cmV2LnhtbFBLBQYAAAAABAAEAPUAAACGAwAAAAA=&#10;" fillcolor="#f79646" strokecolor="#f2f2f2" strokeweight="1pt">
                  <v:fill color2="#974706" angle="45" focus="100%" type="gradient"/>
                  <v:shadow on="t" type="perspective" color="#fbd4b4" opacity=".5" origin=",.5" offset="0,0" matrix=",-56756f,,.5"/>
                  <v:textbox>
                    <w:txbxContent>
                      <w:p w:rsidR="00156228" w:rsidRDefault="00156228" w:rsidP="00802EFB">
                        <w:pPr>
                          <w:pStyle w:val="NormalWeb"/>
                        </w:pPr>
                        <w:r>
                          <w:rPr>
                            <w:rFonts w:cs="Angsana New"/>
                            <w:szCs w:val="20"/>
                          </w:rPr>
                          <w:t> </w:t>
                        </w:r>
                      </w:p>
                    </w:txbxContent>
                  </v:textbox>
                </v:shape>
                <v:shape id="AutoShape 24" o:spid="_x0000_s1771" type="#_x0000_t5" style="position:absolute;left:24783;top:35583;width:1181;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doOsIA&#10;AADcAAAADwAAAGRycy9kb3ducmV2LnhtbERPz2vCMBS+D/wfwhN2m6kKo1SjlMqgF0E7Dzu+Nc82&#10;2ryUJrPdf28Ogx0/vt/b/WQ78aDBG8cKlosEBHHttOFGweXz4y0F4QOyxs4xKfglD/vd7GWLmXYj&#10;n+lRhUbEEPYZKmhD6DMpfd2SRb9wPXHkrm6wGCIcGqkHHGO47eQqSd6lRcOxocWeipbqe/VjFdzK&#10;r9rZy7E8FN+nZWPWuTnfR6Ve51O+ARFoCv/iP3epFazSOD+eiUdA7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h2g6wgAAANwAAAAPAAAAAAAAAAAAAAAAAJgCAABkcnMvZG93&#10;bnJldi54bWxQSwUGAAAAAAQABAD1AAAAhwMAAAAA&#10;" fillcolor="#f79646" strokecolor="#f2f2f2" strokeweight="1pt">
                  <v:fill color2="#974706" angle="45" focus="100%" type="gradient"/>
                  <v:shadow on="t" type="perspective" color="#fbd4b4" opacity=".5" origin=",.5" offset="0,0" matrix=",-56756f,,.5"/>
                  <v:textbox>
                    <w:txbxContent>
                      <w:p w:rsidR="00156228" w:rsidRDefault="00156228" w:rsidP="00802EFB">
                        <w:pPr>
                          <w:pStyle w:val="NormalWeb"/>
                        </w:pPr>
                        <w:r>
                          <w:rPr>
                            <w:rFonts w:cs="Angsana New"/>
                            <w:szCs w:val="20"/>
                          </w:rPr>
                          <w:t> </w:t>
                        </w:r>
                      </w:p>
                    </w:txbxContent>
                  </v:textbox>
                </v:shape>
                <v:rect id="Rectangle 281" o:spid="_x0000_s1772" style="position:absolute;left:35975;top:35570;width:1212;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vTk8QA&#10;AADcAAAADwAAAGRycy9kb3ducmV2LnhtbESPT2vCQBDF7wW/wzIFb3Xjn0qaukopCPYYFfE4ZMds&#10;aHY2ZlcT++ldQejx8eb93rzFqre1uFLrK8cKxqMEBHHhdMWlgv1u/ZaC8AFZY+2YFNzIw2o5eFlg&#10;pl3HOV23oRQRwj5DBSaEJpPSF4Ys+pFriKN3cq3FEGVbSt1iF+G2lpMkmUuLFccGgw19Gyp+txcb&#10;30i72c/pvTnSOf9LDvnUHMOHUWr42n99ggjUh//jZ3qjFUzSMTzGRAL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705P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rect id="Rectangle 282" o:spid="_x0000_s1773" style="position:absolute;left:32168;top:35583;width:1212;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lN5MQA&#10;AADcAAAADwAAAGRycy9kb3ducmV2LnhtbESPQWvCQBCF7wX/wzJCb3Vj2kqMrlIKgj1GRTwO2TEb&#10;zM7G7Gpif323UOjx8eZ9b95yPdhG3KnztWMF00kCgrh0uuZKwWG/eclA+ICssXFMCh7kYb0aPS0x&#10;167ngu67UIkIYZ+jAhNCm0vpS0MW/cS1xNE7u85iiLKrpO6wj3DbyDRJZtJizbHBYEufhsrL7mbj&#10;G1n/9nV+b090Lb6TY/FqTmFulHoeDx8LEIGG8H/8l95qBWmWwu+YSA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pTeT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rect id="Rectangle 283" o:spid="_x0000_s1774" style="position:absolute;left:33394;top:35570;width:1213;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Xof8QA&#10;AADcAAAADwAAAGRycy9kb3ducmV2LnhtbESPQWvCQBCF74L/YRnBW91UraSpq0hBaI9REY9DdsyG&#10;ZmdjdmvS/npXEDw+3rzvzVuue1uLK7W+cqzgdZKAIC6crrhUcNhvX1IQPiBrrB2Tgj/ysF4NB0vM&#10;tOs4p+sulCJC2GeowITQZFL6wpBFP3ENcfTOrrUYomxLqVvsItzWcpokC2mx4thgsKFPQ8XP7tfG&#10;N9Ju/n1+a050yf+TYz4zp/BulBqP+s0HiEB9eB4/0l9awTSdwX1MJIB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l6H/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rect id="Rectangle 284" o:spid="_x0000_s1775" style="position:absolute;left:34761;top:35589;width:1213;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xwC8UA&#10;AADcAAAADwAAAGRycy9kb3ducmV2LnhtbESPQWvCQBCF7wX/wzJCb7qpVUnTrCKFQnuMingcspNs&#10;aHY2Zrcm+uu7hUKPjzfve/Py7WhbcaXeN44VPM0TEMSl0w3XCo6H91kKwgdkja1jUnAjD9vN5CHH&#10;TLuBC7ruQy0ihH2GCkwIXSalLw1Z9HPXEUevcr3FEGVfS93jEOG2lYskWUuLDccGgx29GSq/9t82&#10;vpEOy89q1Z3pUtyTU/FszuHFKPU4HXevIAKN4f/4L/2hFSzSJfyOiQSQm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jHAL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shape id="Text Box 285" o:spid="_x0000_s1776" type="#_x0000_t202" style="position:absolute;left:28055;top:28180;width:15830;height:22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EWSsYA&#10;AADcAAAADwAAAGRycy9kb3ducmV2LnhtbESPQUvDQBSE74L/YXmCN7tpQFtiN0EEJV6UNiIeH9nn&#10;btLs25Bd2+ivdwsFj8PMfMNsqtkN4kBT6DwrWC4yEMSt1x0bBe/N080aRIjIGgfPpOCHAlTl5cUG&#10;C+2PvKXDLhqRIBwKVGBjHAspQ2vJYVj4kTh5X35yGJOcjNQTHhPcDTLPsjvpsOO0YHGkR0vtfvft&#10;FKxqU7+8Pfd2uep78/r50Tf7/Fep66v54R5EpDn+h8/tWivI17dwOpOOg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1EWSsYAAADcAAAADwAAAAAAAAAAAAAAAACYAgAAZHJz&#10;L2Rvd25yZXYueG1sUEsFBgAAAAAEAAQA9QAAAIsDAAAAAA==&#10;" fillcolor="#506329 [1638]" stroked="f">
                  <v:fill color2="#93b64c [3014]" rotate="t" angle="180" colors="0 #769535;52429f #9bc348;1 #9cc746" focus="100%" type="gradient">
                    <o:fill v:ext="view" type="gradientUnscaled"/>
                  </v:fill>
                  <v:shadow on="t" color="black" opacity="22937f" origin=",.5" offset="0,.63889mm"/>
                  <v:textbox>
                    <w:txbxContent>
                      <w:p w:rsidR="00156228" w:rsidRDefault="00156228" w:rsidP="00802EFB">
                        <w:r>
                          <w:t>Darwinet diff extractor tool</w:t>
                        </w:r>
                      </w:p>
                    </w:txbxContent>
                  </v:textbox>
                </v:shape>
                <v:shape id="Left Brace 286" o:spid="_x0000_s1777" type="#_x0000_t87" style="position:absolute;left:32359;top:22922;width:2413;height:2272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6TpcMA&#10;AADcAAAADwAAAGRycy9kb3ducmV2LnhtbESPzWrDMBCE74W+g9hCb7VkH0JwooQQSMmhtCTxAyzW&#10;1ja1Vq6k+Oftq0Khx2FmvmG2+9n2YiQfOsca8kyBIK6d6bjRUN1OL2sQISIb7B2ThoUC7HePD1ss&#10;jZv4QuM1NiJBOJSooY1xKKUMdUsWQ+YG4uR9Om8xJukbaTxOCW57WSi1khY7TgstDnRsqf663q0G&#10;/7qMaqn4vVKnGS/57Tt/+0Ctn5/mwwZEpDn+h//aZ6OhWK/g90w6AnL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u6TpcMAAADcAAAADwAAAAAAAAAAAAAAAACYAgAAZHJzL2Rv&#10;d25yZXYueG1sUEsFBgAAAAAEAAQA9QAAAIgDAAAAAA==&#10;" adj="191" strokecolor="#4579b8 [3044]">
                  <v:textbox>
                    <w:txbxContent>
                      <w:p w:rsidR="00156228" w:rsidRDefault="00156228" w:rsidP="00802EFB"/>
                    </w:txbxContent>
                  </v:textbox>
                </v:shape>
                <v:shape id="Straight Arrow Connector 287" o:spid="_x0000_s1778" type="#_x0000_t32" style="position:absolute;left:33561;top:30478;width:5;height:26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XFSMMAAADcAAAADwAAAGRycy9kb3ducmV2LnhtbESPT4vCMBTE78J+h/AWvGmqS91SjSJC&#10;Wa/+Wdi9PZtnW2xeSpNq/fZGEDwOM/MbZrHqTS2u1LrKsoLJOAJBnFtdcaHgeMhGCQjnkTXWlknB&#10;nRyslh+DBaba3nhH170vRICwS1FB6X2TSunykgy6sW2Ig3e2rUEfZFtI3eItwE0tp1E0kwYrDgsl&#10;NrQpKb/sO6Pg63zqfxK/lkn2ZzddF8fxb/av1PCzX89BeOr9O/xqb7WCafIN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7lxUjDAAAA3AAAAA8AAAAAAAAAAAAA&#10;AAAAoQIAAGRycy9kb3ducmV2LnhtbFBLBQYAAAAABAAEAPkAAACRAwAAAAA=&#10;" strokecolor="#4579b8 [3044]">
                  <v:stroke endarrow="open"/>
                </v:shape>
                <v:shape id="Text Box 288" o:spid="_x0000_s1779" type="#_x0000_t202" style="position:absolute;left:7038;top:891;width:6794;height:239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W8t8MA&#10;AADcAAAADwAAAGRycy9kb3ducmV2LnhtbERPy2oCMRTdC/2HcAtuRDN1ITIaRQstIq3iA3F5mVwn&#10;g5ObIYk6/n2zKLg8nPd03tpa3MmHyrGCj0EGgrhwuuJSwfHw1R+DCBFZY+2YFDwpwHz21plirt2D&#10;d3Tfx1KkEA45KjAxNrmUoTBkMQxcQ5y4i/MWY4K+lNrjI4XbWg6zbCQtVpwaDDb0aai47m9WwdWs&#10;e9vs+3d5Gq2efnO4ubP/OSvVfW8XExCR2vgS/7tXWsFwnNamM+kI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W8t8MAAADcAAAADwAAAAAAAAAAAAAAAACYAgAAZHJzL2Rv&#10;d25yZXYueG1sUEsFBgAAAAAEAAQA9QAAAIgDAAAAAA==&#10;" filled="f" stroked="f" strokeweight=".5pt">
                  <v:textbox>
                    <w:txbxContent>
                      <w:p w:rsidR="00156228" w:rsidRDefault="00156228" w:rsidP="00802EFB">
                        <w:r>
                          <w:t>Release n</w:t>
                        </w:r>
                      </w:p>
                    </w:txbxContent>
                  </v:textbox>
                </v:shape>
                <v:shape id="AutoShape 23" o:spid="_x0000_s1780" style="position:absolute;left:3224;top:48059;width:1264;height:1219;visibility:visible;mso-wrap-style:square;v-text-anchor:top" coordsize="126365,1219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C2+cUA&#10;AADcAAAADwAAAGRycy9kb3ducmV2LnhtbESPQWvCQBSE7wX/w/IEb3VjQNHUVcQiFnoQo9L29sg+&#10;s8Hs2zS71fTfu0Khx2FmvmHmy87W4kqtrxwrGA0TEMSF0xWXCo6HzfMUhA/IGmvHpOCXPCwXvac5&#10;ZtrdeE/XPJQiQthnqMCE0GRS+sKQRT90DXH0zq61GKJsS6lbvEW4rWWaJBNpseK4YLChtaHikv9Y&#10;BZ+T17Ep3pvz9ut0TJk/5Cz/3ik16HerFxCBuvAf/mu/aQXpdAaPM/EI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ELb5xQAAANwAAAAPAAAAAAAAAAAAAAAAAJgCAABkcnMv&#10;ZG93bnJldi54bWxQSwUGAAAAAAQABAD1AAAAigMAAAAA&#10;" adj="-11796480,,5400" path="m,46569r48267,1l63183,,78098,46570r48267,-1l87316,75350r14915,46570l63183,93138,24134,121920,39049,75350,,46569xe">
                  <v:stroke joinstyle="miter"/>
                  <v:formulas/>
                  <v:path o:connecttype="custom" o:connectlocs="0,46569;48267,46570;63183,0;78098,46570;126365,46569;87316,75350;102231,121920;63183,93138;24134,121920;39049,75350;0,46569" o:connectangles="0,0,0,0,0,0,0,0,0,0,0" textboxrect="0,0,126365,121920"/>
                  <v:textbox>
                    <w:txbxContent>
                      <w:p w:rsidR="00156228" w:rsidRDefault="00156228" w:rsidP="00802EFB"/>
                    </w:txbxContent>
                  </v:textbox>
                </v:shape>
                <v:shape id="AutoShape 24" o:spid="_x0000_s1781" type="#_x0000_t5" style="position:absolute;left:4459;top:48285;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7+58EA&#10;AADcAAAADwAAAGRycy9kb3ducmV2LnhtbERPy4rCMBTdC/MP4Q7MTlMdEK1GEQehG8FHF7O801zb&#10;jM1NaaKtf28WgsvDeS/Xva3FnVpvHCsYjxIQxIXThksF+Xk3nIHwAVlj7ZgUPMjDevUxWGKqXcdH&#10;up9CKWII+xQVVCE0qZS+qMiiH7mGOHIX11oMEbal1C12MdzWcpIkU2nRcGyosKFtRcX1dLMK/rPf&#10;wtl8n/1s/w7j0nxvzPHaKfX12W8WIAL14S1+uTOtYDKP8+OZeAT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e/ufBAAAA3AAAAA8AAAAAAAAAAAAAAAAAmAIAAGRycy9kb3du&#10;cmV2LnhtbFBLBQYAAAAABAAEAPUAAACGAwAAAAA=&#10;" fillcolor="#f79646" strokecolor="#f2f2f2" strokeweight="1pt">
                  <v:fill color2="#974706" angle="45" focus="100%" type="gradient"/>
                  <v:shadow on="t" type="perspective" color="#fbd4b4" opacity=".5" origin=",.5" offset="0,0" matrix=",-56756f,,.5"/>
                  <v:textbox>
                    <w:txbxContent>
                      <w:p w:rsidR="00156228" w:rsidRDefault="00156228" w:rsidP="00802EFB"/>
                    </w:txbxContent>
                  </v:textbox>
                </v:shape>
                <v:oval id="Oval 291" o:spid="_x0000_s1782" style="position:absolute;left:5394;top:48243;width:1219;height:1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DVc8QA&#10;AADcAAAADwAAAGRycy9kb3ducmV2LnhtbESPQWvCQBSE74L/YXmCN93oQWrqKkXRFk8aW8+P7Es2&#10;mH0bsluT/nu3IHgcZuYbZrXpbS3u1PrKsYLZNAFBnDtdcang+7KfvIHwAVlj7ZgU/JGHzXo4WGGq&#10;XcdnumehFBHCPkUFJoQmldLnhiz6qWuIo1e41mKIsi2lbrGLcFvLeZIspMWK44LBhraG8lv2axVk&#10;n8uf3bEstsVhL291l1+7k7kqNR71H+8gAvXhFX62v7SC+XIG/2fiEZ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Q1XPEAAAA3AAAAA8AAAAAAAAAAAAAAAAAmAIAAGRycy9k&#10;b3ducmV2LnhtbFBLBQYAAAAABAAEAPUAAACJAwAAAAA=&#10;" fillcolor="#9bbb59" strokecolor="#f2f2f2" strokeweight="1pt">
                  <v:fill color2="#4e6128" angle="45" focus="100%" type="gradient"/>
                  <v:shadow on="t" type="perspective" color="#d6e3bc" opacity=".5" origin=",.5" offset="0,0" matrix=",-56756f,,.5"/>
                  <v:textbox>
                    <w:txbxContent>
                      <w:p w:rsidR="00156228" w:rsidRDefault="00156228" w:rsidP="00802EFB"/>
                    </w:txbxContent>
                  </v:textbox>
                </v:oval>
                <v:rect id="Rectangle 292" o:spid="_x0000_s1783" style="position:absolute;left:6632;top:48273;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bOcUA&#10;AADcAAAADwAAAGRycy9kb3ducmV2LnhtbESPQWvCQBCF74L/YRmhN92Y1qJpVikFoT1GpXgcspNs&#10;aHY2ZleT9td3CwWPjzfve/Py3WhbcaPeN44VLBcJCOLS6YZrBafjfr4G4QOyxtYxKfgmD7vtdJJj&#10;pt3ABd0OoRYRwj5DBSaELpPSl4Ys+oXriKNXud5iiLKvpe5xiHDbyjRJnqXFhmODwY7eDJVfh6uN&#10;b6yHp49q1Z3pUvwkn8WjOYeNUephNr6+gAg0hvvxf/pdK0g3KfyNiQS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8Ns5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02EFB"/>
                    </w:txbxContent>
                  </v:textbox>
                </v:rect>
                <v:rect id="Rectangle 293" o:spid="_x0000_s1784" style="position:absolute;left:11496;top:48358;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x+osQA&#10;AADcAAAADwAAAGRycy9kb3ducmV2LnhtbESPQWvCQBCF74L/YRnBm26qVTR1FREEe4xK8Thkx2xo&#10;djZmVxP767uFgsfHm/e9eatNZyvxoMaXjhW8jRMQxLnTJRcKzqf9aAHCB2SNlWNS8CQPm3W/t8JU&#10;u5YzehxDISKEfYoKTAh1KqXPDVn0Y1cTR+/qGoshyqaQusE2wm0lJ0kylxZLjg0Ga9oZyr+Pdxvf&#10;WLTvn9dZfaFb9pN8ZVNzCUuj1HDQbT9ABOrC6/g/fdAKJssp/I2JBJ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8fqL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txbxContent>
                  </v:textbox>
                </v:rect>
                <v:rect id="Rectangle 294" o:spid="_x0000_s1785" style="position:absolute;left:12721;top:48364;width:1220;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Xm1sUA&#10;AADcAAAADwAAAGRycy9kb3ducmV2LnhtbESPQWvCQBCF70L/wzKF3nSj1RJjNlIKhXqMFvE4ZMds&#10;MDubZrcm7a93CwWPjzfve/Py7WhbcaXeN44VzGcJCOLK6YZrBZ+H92kKwgdkja1jUvBDHrbFwyTH&#10;TLuBS7ruQy0ihH2GCkwIXSalrwxZ9DPXEUfv7HqLIcq+lrrHIcJtKxdJ8iItNhwbDHb0Zqi67L9t&#10;fCMdlrvzqjvRV/mbHMtncwpro9TT4/i6ARFoDPfj//SHVrBYL+FvTCSALG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VebW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02EFB"/>
                    </w:txbxContent>
                  </v:textbox>
                </v:rect>
                <v:rect id="Rectangle 295" o:spid="_x0000_s1786" style="position:absolute;left:15173;top:48364;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lDTcQA&#10;AADcAAAADwAAAGRycy9kb3ducmV2LnhtbESPQWvCQBCF7wX/wzKCN91Uq2jqKiII9hiV4nHIjtnQ&#10;7GzMrib667sFocfHm/e9ect1Zytxp8aXjhW8jxIQxLnTJRcKTsfdcA7CB2SNlWNS8CAP61XvbYmp&#10;di1ndD+EQkQI+xQVmBDqVEqfG7LoR64mjt7FNRZDlE0hdYNthNtKjpNkJi2WHBsM1rQ1lP8cbja+&#10;MW8/vi7T+kzX7Jl8ZxNzDguj1KDfbT5BBOrC//ErvdcKxosp/I2JBJ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ZQ03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txbxContent>
                  </v:textbox>
                </v:rect>
                <v:rect id="Rectangle 296" o:spid="_x0000_s1787" style="position:absolute;left:17624;top:48352;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vdOsUA&#10;AADcAAAADwAAAGRycy9kb3ducmV2LnhtbESPQWvCQBCF70L/wzKF3nRTW4OmWUWEQnuMLcXjkJ1k&#10;Q7OzMbua6K/vFgSPjzfve/PyzWhbcabeN44VPM8SEMSl0w3XCr6/3qdLED4ga2wdk4ILedisHyY5&#10;ZtoNXNB5H2oRIewzVGBC6DIpfWnIop+5jjh6lesthij7Wuoehwi3rZwnSSotNhwbDHa0M1T+7k82&#10;vrEcXj+rRXegY3FNfooXcwgro9TT47h9AxFoDPfjW/pDK5ivUvgfEwk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y906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02EFB"/>
                    </w:txbxContent>
                  </v:textbox>
                </v:rect>
                <v:rect id="Rectangle 297" o:spid="_x0000_s1788" style="position:absolute;left:13947;top:48364;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d4ocUA&#10;AADcAAAADwAAAGRycy9kb3ducmV2LnhtbESPT2vCQBDF70K/wzIFb7qp9k+SukoRhHqMLcXjkB2z&#10;odnZNLua6Kd3hYLHx5v3e/MWq8E24kSdrx0reJomIIhLp2uuFHx/bSYpCB+QNTaOScGZPKyWD6MF&#10;5tr1XNBpFyoRIexzVGBCaHMpfWnIop+6ljh6B9dZDFF2ldQd9hFuGzlLkldpsebYYLCltaHyd3e0&#10;8Y20f94eXto9/RWX5KeYm33IjFLjx+HjHUSgIdyP/9OfWsEse4PbmEgAu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h3ih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02EFB"/>
                    </w:txbxContent>
                  </v:textbox>
                </v:rect>
                <v:oval id="Oval 298" o:spid="_x0000_s1789" style="position:absolute;left:10239;top:48364;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p87sIA&#10;AADcAAAADwAAAGRycy9kb3ducmV2LnhtbERPPU/DMBDdkfofrEPqRhwyVDTUrVCq0ooJ0jbzKb7E&#10;UeNzFJsm/Hs8IDE+ve/Nbra9uNPoO8cKnpMUBHHtdMetgsv58PQCwgdkjb1jUvBDHnbbxcMGc+0m&#10;/qJ7GVoRQ9jnqMCEMORS+tqQRZ+4gThyjRsthgjHVuoRpxhue5ml6Upa7Dg2GByoMFTfym+roDyu&#10;r/uPtima94O89VNdTZ+mUmr5OL+9ggg0h3/xn/ukFWTruDaeiUd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anzuwgAAANwAAAAPAAAAAAAAAAAAAAAAAJgCAABkcnMvZG93&#10;bnJldi54bWxQSwUGAAAAAAQABAD1AAAAhwMAAAAA&#10;" fillcolor="#9bbb59" strokecolor="#f2f2f2" strokeweight="1pt">
                  <v:fill color2="#4e6128" angle="45" focus="100%" type="gradient"/>
                  <v:shadow on="t" type="perspective" color="#d6e3bc" opacity=".5" origin=",.5" offset="0,0" matrix=",-56756f,,.5"/>
                  <v:textbox>
                    <w:txbxContent>
                      <w:p w:rsidR="00156228" w:rsidRDefault="00156228" w:rsidP="00802EFB"/>
                    </w:txbxContent>
                  </v:textbox>
                </v:oval>
                <v:oval id="Oval 299" o:spid="_x0000_s1790" style="position:absolute;left:16398;top:48358;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bZdcQA&#10;AADcAAAADwAAAGRycy9kb3ducmV2LnhtbESPQWvCQBSE74L/YXlCb7rRQ2lSVxGLrXjStPX8yL5k&#10;g9m3Ibs18d+7BcHjMDPfMMv1YBtxpc7XjhXMZwkI4sLpmisFP9+76RsIH5A1No5JwY08rFfj0RIz&#10;7Xo+0TUPlYgQ9hkqMCG0mZS+MGTRz1xLHL3SdRZDlF0ldYd9hNtGLpLkVVqsOS4YbGlrqLjkf1ZB&#10;/pX+fhyqclt+7uSl6YtzfzRnpV4mw+YdRKAhPMOP9l4rWKQp/J+JR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m2XXEAAAA3AAAAA8AAAAAAAAAAAAAAAAAmAIAAGRycy9k&#10;b3ducmV2LnhtbFBLBQYAAAAABAAEAPUAAACJAwAAAAA=&#10;" fillcolor="#9bbb59" strokecolor="#f2f2f2" strokeweight="1pt">
                  <v:fill color2="#4e6128" angle="45" focus="100%" type="gradient"/>
                  <v:shadow on="t" type="perspective" color="#d6e3bc" opacity=".5" origin=",.5" offset="0,0" matrix=",-56756f,,.5"/>
                  <v:textbox>
                    <w:txbxContent>
                      <w:p w:rsidR="00156228" w:rsidRDefault="00156228" w:rsidP="00802EFB"/>
                    </w:txbxContent>
                  </v:textbox>
                </v:oval>
                <v:shape id="AutoShape 34" o:spid="_x0000_s1791" type="#_x0000_t5" style="position:absolute;left:9045;top:48358;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Vk/cEA&#10;AADcAAAADwAAAGRycy9kb3ducmV2LnhtbERPy4rCMBTdC/5DuMLsNFVBpGMs4jDQzYCvhcs7zZ02&#10;0+amNNHWvzcLweXhvDfZYBtxp84bxwrmswQEceG04VLB5fw9XYPwAVlj45gUPMhDth2PNphq1/OR&#10;7qdQihjCPkUFVQhtKqUvKrLoZ64ljtyf6yyGCLtS6g77GG4buUiSlbRoODZU2NK+oqI+3ayC//xa&#10;OHv5yb/2v4d5aZY7c6x7pT4mw+4TRKAhvMUvd64VLJM4P56JR0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C1ZP3BAAAA3AAAAA8AAAAAAAAAAAAAAAAAmAIAAGRycy9kb3du&#10;cmV2LnhtbFBLBQYAAAAABAAEAPUAAACGAwAAAAA=&#10;" fillcolor="#f79646" strokecolor="#f2f2f2" strokeweight="1pt">
                  <v:fill color2="#974706" angle="45" focus="100%" type="gradient"/>
                  <v:shadow on="t" type="perspective" color="#fbd4b4" opacity=".5" origin=",.5" offset="0,0" matrix=",-56756f,,.5"/>
                  <v:textbox>
                    <w:txbxContent>
                      <w:p w:rsidR="00156228" w:rsidRDefault="00156228" w:rsidP="00802EFB"/>
                    </w:txbxContent>
                  </v:textbox>
                </v:shape>
                <v:shape id="AutoShape 35" o:spid="_x0000_s1792" type="#_x0000_t5" style="position:absolute;left:7851;top:48364;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BZsQA&#10;AADcAAAADwAAAGRycy9kb3ducmV2LnhtbESPT4vCMBTE7wt+h/AWvK1pFUS6RhFF6EXw32GPb5u3&#10;bdbmpTTR1m9vBMHjMDO/YebL3tbiRq03jhWkowQEceG04VLB+bT9moHwAVlj7ZgU3MnDcjH4mGOm&#10;XccHuh1DKSKEfYYKqhCaTEpfVGTRj1xDHL0/11oMUbal1C12EW5rOU6SqbRoOC5U2NC6ouJyvFoF&#10;//lP4ex5l2/Wv/u0NJOVOVw6pYaf/eobRKA+vMOvdq4VTJIUnmfiEZ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5wWb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156228" w:rsidRDefault="00156228" w:rsidP="00802EFB"/>
                    </w:txbxContent>
                  </v:textbox>
                </v:shape>
                <v:shape id="Left Brace 302" o:spid="_x0000_s1793" type="#_x0000_t87" style="position:absolute;left:9686;top:39150;width:2413;height:1590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JTfsQA&#10;AADcAAAADwAAAGRycy9kb3ducmV2LnhtbESPQWsCMRSE74L/ITyhN826liJboxTbSk8FVw8eH5vX&#10;bOjmZUmyuv77plDocZiZb5jNbnSduFKI1rOC5aIAQdx4bdkoOJ/e52sQMSFr7DyTgjtF2G2nkw1W&#10;2t/4SNc6GZEhHCtU0KbUV1LGpiWHceF74ux9+eAwZRmM1AFvGe46WRbFk3RoOS+02NO+pea7HpyC&#10;/mLQHg/DJ4fzYWUuj/f69c0q9TAbX55BJBrTf/iv/aEVrIoSfs/kIy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iU37EAAAA3AAAAA8AAAAAAAAAAAAAAAAAmAIAAGRycy9k&#10;b3ducmV2LnhtbFBLBQYAAAAABAAEAPUAAACJAwAAAAA=&#10;" adj="273" strokecolor="#4579b8 [3044]">
                  <v:textbox>
                    <w:txbxContent>
                      <w:p w:rsidR="00156228" w:rsidRDefault="00156228" w:rsidP="00802EFB"/>
                    </w:txbxContent>
                  </v:textbox>
                </v:shape>
                <v:shape id="AutoShape 24" o:spid="_x0000_s1794" type="#_x0000_t5" style="position:absolute;left:20761;top:48439;width:1181;height:1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f6isQA&#10;AADcAAAADwAAAGRycy9kb3ducmV2LnhtbESPT4vCMBTE74LfIbwFb5pqQaRrFFGEXhbWPwePz+Zt&#10;m7V5KU3W1m+/EQSPw8z8hlmue1uLO7XeOFYwnSQgiAunDZcKzqf9eAHCB2SNtWNS8CAP69VwsMRM&#10;u44PdD+GUkQI+wwVVCE0mZS+qMiin7iGOHo/rrUYomxLqVvsItzWcpYkc2nRcFyosKFtRcXt+GcV&#10;/OaXwtnzV77bXr+npUk35nDrlBp99JtPEIH68A6/2rlWkCYpPM/EI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n+or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156228" w:rsidRDefault="00156228" w:rsidP="00802EFB">
                        <w:pPr>
                          <w:pStyle w:val="NormalWeb"/>
                        </w:pPr>
                        <w:r>
                          <w:rPr>
                            <w:rFonts w:cs="Angsana New"/>
                            <w:szCs w:val="20"/>
                          </w:rPr>
                          <w:t> </w:t>
                        </w:r>
                      </w:p>
                    </w:txbxContent>
                  </v:textbox>
                </v:shape>
                <v:oval id="Oval 304" o:spid="_x0000_s1795" style="position:absolute;left:26914;top:48452;width:1213;height:1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s8cUA&#10;AADcAAAADwAAAGRycy9kb3ducmV2LnhtbESPT2vCQBTE7wW/w/KE3nRjW4pGVxGLtvTUxj/nR/Yl&#10;G8y+DdnVxG/vFoQeh5n5DbNY9bYWV2p95VjBZJyAIM6drrhUcNhvR1MQPiBrrB2Tght5WC0HTwtM&#10;tev4l65ZKEWEsE9RgQmhSaX0uSGLfuwa4ugVrrUYomxLqVvsItzW8iVJ3qXFiuOCwYY2hvJzdrEK&#10;ss/Z8eO7LDbFbivPdZefuh9zUup52K/nIAL14T/8aH9pBa/JG/yd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zOzx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156228" w:rsidRDefault="00156228" w:rsidP="00802EFB">
                        <w:pPr>
                          <w:pStyle w:val="NormalWeb"/>
                        </w:pPr>
                        <w:r>
                          <w:rPr>
                            <w:rFonts w:cs="Angsana New"/>
                            <w:szCs w:val="20"/>
                          </w:rPr>
                          <w:t> </w:t>
                        </w:r>
                      </w:p>
                    </w:txbxContent>
                  </v:textbox>
                </v:oval>
                <v:rect id="Rectangle 305" o:spid="_x0000_s1796" style="position:absolute;left:34350;top:48439;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LZV8QA&#10;AADcAAAADwAAAGRycy9kb3ducmV2LnhtbESPQWsCMRCF7wX/QxihN02sVXQ1ihSE9ri2iMdhM24W&#10;N5N1E91tf31TEHp8vHnfm7fe9q4Wd2pD5VnDZKxAEBfeVFxq+PrcjxYgQkQ2WHsmDd8UYLsZPK0x&#10;M77jnO6HWIoE4ZChBhtjk0kZCksOw9g3xMk7+9ZhTLItpWmxS3BXyxel5tJhxanBYkNvlorL4ebS&#10;G4vu9eM8a050zX/UMZ/aU1xarZ+H/W4FIlIf/48f6XejYapm8DcmEU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y2Vf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rect id="Rectangle 306" o:spid="_x0000_s1797" style="position:absolute;left:35798;top:48439;width:1212;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BHIMQA&#10;AADcAAAADwAAAGRycy9kb3ducmV2LnhtbESPQWsCMRCF70L/QxihN02sVexqlCIU6nFtKR6HzbhZ&#10;3Ey2m+hu/fWNIHh8vHnfm7fa9K4WF2pD5VnDZKxAEBfeVFxq+P76GC1AhIhssPZMGv4owGb9NFhh&#10;ZnzHOV32sRQJwiFDDTbGJpMyFJYchrFviJN39K3DmGRbStNil+Culi9KzaXDilODxYa2lorT/uzS&#10;G4vudXecNQf6za/qJ5/aQ3yzWj8P+/cliEh9fBzf059Gw1TN4TYmEU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gRyD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rect id="Rectangle 307" o:spid="_x0000_s1798" style="position:absolute;left:37023;top:48446;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ziu8QA&#10;AADcAAAADwAAAGRycy9kb3ducmV2LnhtbESPQWsCMRCF74X+hzAFbzWp1lZXo4hQqMe1pXgcNuNm&#10;6WaybqK79dcbQejx8eZ9b95i1btanKkNlWcNL0MFgrjwpuJSw/fXx/MURIjIBmvPpOGPAqyWjw8L&#10;zIzvOKfzLpYiQThkqMHG2GRShsKSwzD0DXHyDr51GJNsS2la7BLc1XKk1Jt0WHFqsNjQxlLxuzu5&#10;9Ma0e90eJs2ejvlF/eRju48zq/XgqV/PQUTq4//xPf1pNIzVO9zGJAL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s4rv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rect id="Rectangle 308" o:spid="_x0000_s1799" style="position:absolute;left:39436;top:48446;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2ycQA&#10;AADcAAAADwAAAGRycy9kb3ducmV2LnhtbESPwU7DMAyG70i8Q2QkbixhAzTKsglNmgTHbhPa0Wq8&#10;pqJxSpOthaefD5M4Wr//z58XqzG06kx9aiJbeJwYUMRVdA3XFva7zcMcVMrIDtvIZOGXEqyWtzcL&#10;LFwcuKTzNtdKIJwKtOBz7gqtU+UpYJrEjliyY+wDZhn7WrseB4GHVk+NedEBG5YLHjtae6q+t6cg&#10;GvPh6fP43B3op/wzX+XMH/Krt/b+bnx/A5VpzP/L1/aHszAzYivPCAH08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zdsn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rect id="Rectangle 309" o:spid="_x0000_s1800" style="position:absolute;left:40890;top:48452;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TUsQA&#10;AADcAAAADwAAAGRycy9kb3ducmV2LnhtbESPQWsCMRCF70L/QxihN02stehqlCIU6nFtKR6HzbhZ&#10;3Ey2m+hu/fWNIHh8vHnfm7fa9K4WF2pD5VnDZKxAEBfeVFxq+P76GM1BhIhssPZMGv4owGb9NFhh&#10;ZnzHOV32sRQJwiFDDTbGJpMyFJYchrFviJN39K3DmGRbStNil+Culi9KvUmHFacGiw1tLRWn/dml&#10;N+bd6+44aw70m1/VTz61h7iwWj8P+/cliEh9fBzf059Gw1Qt4DYmEU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01L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rect id="Rectangle 310" o:spid="_x0000_s1801" style="position:absolute;left:38242;top:48433;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zsEsQA&#10;AADcAAAADwAAAGRycy9kb3ducmV2LnhtbESPwWrCQBCG70LfYZlCb7qxWrHRVUpBqMeoFI9DdswG&#10;s7NpdjVpn75zKPQ4/PN/8816O/hG3amLdWAD00kGirgMtubKwOm4Gy9BxYRssQlMBr4pwnbzMFpj&#10;bkPPBd0PqVIC4ZijAZdSm2sdS0ce4yS0xJJdQucxydhV2nbYC9w3+jnLFtpjzXLBYUvvjsrr4eZF&#10;Y9nP95eX9kxfxU/2WczcOb06Y54eh7cVqERD+l/+a39YA7Op6Ms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c7BL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oval id="Oval 311" o:spid="_x0000_s1802" style="position:absolute;left:28133;top:48446;width:1213;height:12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LZtMUA&#10;AADcAAAADwAAAGRycy9kb3ducmV2LnhtbESPQWvCQBSE7wX/w/IK3ppNFEqNrlIUtfRU0+r5kX3J&#10;BrNvQ3Y16b/vFgo9DjPzDbPajLYVd+p941hBlqQgiEunG64VfH3un15A+ICssXVMCr7Jw2Y9eVhh&#10;rt3AJ7oXoRYRwj5HBSaELpfSl4Ys+sR1xNGrXG8xRNnXUvc4RLht5SxNn6XFhuOCwY62hsprcbMK&#10;iuPivHuvq2112MtrO5SX4cNclJo+jq9LEIHG8B/+a79pBfMsg98z8Qj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Ytm0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156228" w:rsidRDefault="00156228" w:rsidP="00802EFB">
                        <w:pPr>
                          <w:pStyle w:val="NormalWeb"/>
                        </w:pPr>
                        <w:r>
                          <w:rPr>
                            <w:rFonts w:cs="Angsana New"/>
                            <w:szCs w:val="20"/>
                          </w:rPr>
                          <w:t> </w:t>
                        </w:r>
                      </w:p>
                    </w:txbxContent>
                  </v:textbox>
                </v:oval>
                <v:oval id="Oval 312" o:spid="_x0000_s1803" style="position:absolute;left:25663;top:48439;width:1213;height:1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BHw8UA&#10;AADcAAAADwAAAGRycy9kb3ducmV2LnhtbESPQWvCQBSE70L/w/IKvdWNFkqN2YgotqUnja3nR/Yl&#10;G8y+DdnVpP++WxA8DjPzDZOtRtuKK/W+caxgNk1AEJdON1wr+D7unt9A+ICssXVMCn7Jwyp/mGSY&#10;ajfwga5FqEWEsE9RgQmhS6X0pSGLfuo64uhVrrcYouxrqXscIty2cp4kr9Jiw3HBYEcbQ+W5uFgF&#10;xcfiZ/tVV5vqfSfP7VCehr05KfX0OK6XIAKN4R6+tT+1gpfZHP7PxCMg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sEfD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156228" w:rsidRDefault="00156228" w:rsidP="00802EFB">
                        <w:pPr>
                          <w:pStyle w:val="NormalWeb"/>
                        </w:pPr>
                        <w:r>
                          <w:rPr>
                            <w:rFonts w:cs="Angsana New"/>
                            <w:szCs w:val="20"/>
                          </w:rPr>
                          <w:t> </w:t>
                        </w:r>
                      </w:p>
                    </w:txbxContent>
                  </v:textbox>
                </v:oval>
                <v:shape id="AutoShape 34" o:spid="_x0000_s1804" type="#_x0000_t5" style="position:absolute;left:24469;top:48433;width:1181;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5sV8QA&#10;AADcAAAADwAAAGRycy9kb3ducmV2LnhtbESPQWvCQBSE7wX/w/IEb3UTA1Kiq4gi5CJU66HH1+wz&#10;Wc2+DdnVxH/fFQo9DjPzDbNcD7YRD+q8cawgnSYgiEunDVcKzl/79w8QPiBrbByTgid5WK9Gb0vM&#10;tev5SI9TqESEsM9RQR1Cm0vpy5os+qlriaN3cZ3FEGVXSd1hH+G2kbMkmUuLhuNCjS1taypvp7tV&#10;cC2+S2fPh2K3/flMK5NtzPHWKzUZD5sFiEBD+A//tQutIEszeJ2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bFf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156228" w:rsidRDefault="00156228" w:rsidP="00802EFB">
                        <w:pPr>
                          <w:pStyle w:val="NormalWeb"/>
                        </w:pPr>
                        <w:r>
                          <w:rPr>
                            <w:rFonts w:cs="Angsana New"/>
                            <w:szCs w:val="20"/>
                          </w:rPr>
                          <w:t> </w:t>
                        </w:r>
                      </w:p>
                    </w:txbxContent>
                  </v:textbox>
                </v:shape>
                <v:shape id="AutoShape 35" o:spid="_x0000_s1805" type="#_x0000_t5" style="position:absolute;left:23129;top:48446;width:1181;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0I8UA&#10;AADcAAAADwAAAGRycy9kb3ducmV2LnhtbESPT4vCMBTE74LfITzBm6bVZZFqFFEWehHWPwePz+bZ&#10;RpuX0mRt99tvFhb2OMzMb5jVpre1eFHrjWMF6TQBQVw4bbhUcDl/TBYgfEDWWDsmBd/kYbMeDlaY&#10;adfxkV6nUIoIYZ+hgiqEJpPSFxVZ9FPXEEfv7lqLIcq2lLrFLsJtLWdJ8i4tGo4LFTa0q6h4nr6s&#10;gkd+LZy9HPL97vaZlma+Ncdnp9R41G+XIAL14T/81861gnn6Br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V/QjxQAAANwAAAAPAAAAAAAAAAAAAAAAAJgCAABkcnMv&#10;ZG93bnJldi54bWxQSwUGAAAAAAQABAD1AAAAigMAAAAA&#10;" fillcolor="#f79646" strokecolor="#f2f2f2" strokeweight="1pt">
                  <v:fill color2="#974706" angle="45" focus="100%" type="gradient"/>
                  <v:shadow on="t" type="perspective" color="#fbd4b4" opacity=".5" origin=",.5" offset="0,0" matrix=",-56756f,,.5"/>
                  <v:textbox>
                    <w:txbxContent>
                      <w:p w:rsidR="00156228" w:rsidRDefault="00156228" w:rsidP="00802EFB">
                        <w:pPr>
                          <w:pStyle w:val="NormalWeb"/>
                        </w:pPr>
                        <w:r>
                          <w:rPr>
                            <w:rFonts w:cs="Angsana New"/>
                            <w:szCs w:val="20"/>
                          </w:rPr>
                          <w:t> </w:t>
                        </w:r>
                      </w:p>
                    </w:txbxContent>
                  </v:textbox>
                </v:shape>
                <v:shape id="AutoShape 24" o:spid="_x0000_s1806" type="#_x0000_t5" style="position:absolute;left:19351;top:48433;width:1175;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tRuMUA&#10;AADcAAAADwAAAGRycy9kb3ducmV2LnhtbESPT4vCMBTE74LfITzBm6ZVdpFqFFEWehHWPwePz+bZ&#10;RpuX0mRt99tvFhb2OMzMb5jVpre1eFHrjWMF6TQBQVw4bbhUcDl/TBYgfEDWWDsmBd/kYbMeDlaY&#10;adfxkV6nUIoIYZ+hgiqEJpPSFxVZ9FPXEEfv7lqLIcq2lLrFLsJtLWdJ8i4tGo4LFTa0q6h4nr6s&#10;gkd+LZy9HPL97vaZlma+Ncdnp9R41G+XIAL14T/81861gnn6Br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G1G4xQAAANwAAAAPAAAAAAAAAAAAAAAAAJgCAABkcnMv&#10;ZG93bnJldi54bWxQSwUGAAAAAAQABAD1AAAAigMAAAAA&#10;" fillcolor="#f79646" strokecolor="#f2f2f2" strokeweight="1pt">
                  <v:fill color2="#974706" angle="45" focus="100%" type="gradient"/>
                  <v:shadow on="t" type="perspective" color="#fbd4b4" opacity=".5" origin=",.5" offset="0,0" matrix=",-56756f,,.5"/>
                  <v:textbox>
                    <w:txbxContent>
                      <w:p w:rsidR="00156228" w:rsidRDefault="00156228" w:rsidP="00802EFB">
                        <w:pPr>
                          <w:pStyle w:val="NormalWeb"/>
                        </w:pPr>
                        <w:r>
                          <w:rPr>
                            <w:rFonts w:cs="Angsana New"/>
                            <w:szCs w:val="20"/>
                          </w:rPr>
                          <w:t> </w:t>
                        </w:r>
                      </w:p>
                    </w:txbxContent>
                  </v:textbox>
                </v:shape>
                <v:shape id="AutoShape 24" o:spid="_x0000_s1807" type="#_x0000_t5" style="position:absolute;left:21948;top:48446;width:1175;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nPz8MA&#10;AADcAAAADwAAAGRycy9kb3ducmV2LnhtbESPQYvCMBSE74L/ITzBm6ZdQZZqFFGEXgR1PXh8Ns82&#10;2ryUJmvrv98sLOxxmJlvmOW6t7V4UeuNYwXpNAFBXDhtuFRw+dpPPkH4gKyxdkwK3uRhvRoOlphp&#10;1/GJXudQighhn6GCKoQmk9IXFVn0U9cQR+/uWoshyraUusUuwm0tP5JkLi0ajgsVNrStqHiev62C&#10;R34tnL0c8t32dkxLM9uY07NTajzqNwsQgfrwH/5r51rBLJ3D75l4BO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nPz8MAAADcAAAADwAAAAAAAAAAAAAAAACYAgAAZHJzL2Rv&#10;d25yZXYueG1sUEsFBgAAAAAEAAQA9QAAAIgDAAAAAA==&#10;" fillcolor="#f79646" strokecolor="#f2f2f2" strokeweight="1pt">
                  <v:fill color2="#974706" angle="45" focus="100%" type="gradient"/>
                  <v:shadow on="t" type="perspective" color="#fbd4b4" opacity=".5" origin=",.5" offset="0,0" matrix=",-56756f,,.5"/>
                  <v:textbox>
                    <w:txbxContent>
                      <w:p w:rsidR="00156228" w:rsidRDefault="00156228" w:rsidP="00802EFB">
                        <w:pPr>
                          <w:pStyle w:val="NormalWeb"/>
                        </w:pPr>
                        <w:r>
                          <w:rPr>
                            <w:rFonts w:cs="Angsana New"/>
                            <w:szCs w:val="20"/>
                          </w:rPr>
                          <w:t> </w:t>
                        </w:r>
                      </w:p>
                    </w:txbxContent>
                  </v:textbox>
                </v:shape>
                <v:rect id="Rectangle 317" o:spid="_x0000_s1808" style="position:absolute;left:33137;top:48433;width:1206;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V0ZsUA&#10;AADcAAAADwAAAGRycy9kb3ducmV2LnhtbESPQWvCQBCF74X+h2UKvdWNVWuMrlIKBT3GluJxyE6y&#10;wexsmt2a1F/vCoLHx5v3vXmrzWAbcaLO144VjEcJCOLC6ZorBd9fny8pCB+QNTaOScE/edisHx9W&#10;mGnXc06nfahEhLDPUIEJoc2k9IUhi37kWuLola6zGKLsKqk77CPcNvI1Sd6kxZpjg8GWPgwVx/2f&#10;jW+k/XRXztoD/ebn5CefmENYGKWen4b3JYhAQ7gf39JbrWAynsN1TCSAX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tXRm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rect id="Rectangle 318" o:spid="_x0000_s1809" style="position:absolute;left:29333;top:48446;width:1207;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rgFMQA&#10;AADcAAAADwAAAGRycy9kb3ducmV2LnhtbESPwWrCQBCG70LfYZlCb7qxWrHRVUpBqMeoFI9DdswG&#10;s7NpdjVpn75zKPQ4/PN/8816O/hG3amLdWAD00kGirgMtubKwOm4Gy9BxYRssQlMBr4pwnbzMFpj&#10;bkPPBd0PqVIC4ZijAZdSm2sdS0ce4yS0xJJdQucxydhV2nbYC9w3+jnLFtpjzXLBYUvvjsrr4eZF&#10;Y9nP95eX9kxfxU/2WczcOb06Y54eh7cVqERD+l/+a39YA7Op2Mo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q4BT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rect id="Rectangle 319" o:spid="_x0000_s1810" style="position:absolute;left:30559;top:48433;width:1206;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ZFj8UA&#10;AADcAAAADwAAAGRycy9kb3ducmV2LnhtbESPQWvCQBCF7wX/wzIFb3UTbSWmWUUEoT1GpXgcsmM2&#10;NDsbs6tJ++u7hUKPjzfve/OKzWhbcafeN44VpLMEBHHldMO1gtNx/5SB8AFZY+uYFHyRh8168lBg&#10;rt3AJd0PoRYRwj5HBSaELpfSV4Ys+pnriKN3cb3FEGVfS93jEOG2lfMkWUqLDccGgx3tDFWfh5uN&#10;b2TD8/vlpTvTtfxOPsqFOYeVUWr6OG5fQQQaw//xX/pNK1ikK/gdEwk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ZkWP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rect id="Rectangle 320" o:spid="_x0000_s1811" style="position:absolute;left:31924;top:48452;width:1207;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Amr8QA&#10;AADcAAAADwAAAGRycy9kb3ducmV2LnhtbESPwWrCQBCG70LfYZlCb7qpWtHoKqVQqMeoiMchO2aD&#10;2dk0uzVpn75zKPQ4/PN/881mN/hG3amLdWADz5MMFHEZbM2VgdPxfbwEFROyxSYwGfimCLvtw2iD&#10;uQ09F3Q/pEoJhGOOBlxKba51LB15jJPQEkt2DZ3HJGNXadthL3Df6GmWLbTHmuWCw5beHJW3w5cX&#10;jWU/319f2gt9Fj/ZuZi5S1o5Y54eh9c1qERD+l/+a39YA7Op6Ms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wJq/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shape id="Left Brace 321" o:spid="_x0000_s1812" type="#_x0000_t87" style="position:absolute;left:29521;top:35787;width:2406;height:2272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BbdsMA&#10;AADcAAAADwAAAGRycy9kb3ducmV2LnhtbESPUWvCMBSF3wf+h3CFvc2kDkQ6o4jg8EE21P6AS3PX&#10;FpubmmS1/ffLQPDxcM75Dme1GWwrevKhcawhmykQxKUzDVcaisv+bQkiRGSDrWPSMFKAzXryssLc&#10;uDufqD/HSiQIhxw11DF2uZShrMlimLmOOHk/zluMSfpKGo/3BLetnCu1kBYbTgs1drSrqbyef60G&#10;/zn2aiz4q1D7AU/Z5ZYdv1Hr1+mw/QARaYjP8KN9MBre5xn8n0lH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YBbdsMAAADcAAAADwAAAAAAAAAAAAAAAACYAgAAZHJzL2Rv&#10;d25yZXYueG1sUEsFBgAAAAAEAAQA9QAAAIgDAAAAAA==&#10;" adj="191" strokecolor="#4579b8 [3044]">
                  <v:textbox>
                    <w:txbxContent>
                      <w:p w:rsidR="00156228" w:rsidRDefault="00156228" w:rsidP="00802EFB">
                        <w:pPr>
                          <w:pStyle w:val="NormalWeb"/>
                        </w:pPr>
                        <w:r>
                          <w:rPr>
                            <w:rFonts w:cs="Angsana New"/>
                            <w:szCs w:val="20"/>
                          </w:rPr>
                          <w:t> </w:t>
                        </w:r>
                      </w:p>
                    </w:txbxContent>
                  </v:textbox>
                </v:shape>
                <v:shape id="Text Box 322" o:spid="_x0000_s1813" type="#_x0000_t202" style="position:absolute;left:7690;top:43428;width:6795;height:241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Gzb8QA&#10;AADcAAAADwAAAGRycy9kb3ducmV2LnhtbESP3YrCMBSE7xd8h3AE79bUFkWqUUQUFgRZXUEvj83p&#10;DzYnpclqffuNIOzlMDPfMPNlZ2pxp9ZVlhWMhhEI4szqigsFp5/t5xSE88gaa8uk4EkOlovexxxT&#10;bR98oPvRFyJA2KWooPS+SaV0WUkG3dA2xMHLbWvQB9kWUrf4CHBTyziKJtJgxWGhxIbWJWW3469R&#10;sF9P7Di5dtN8872zhyJP5GV8VmrQ71YzEJ46/x9+t7+0giSO4XU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Bs2/EAAAA3AAAAA8AAAAAAAAAAAAAAAAAmAIAAGRycy9k&#10;b3ducmV2LnhtbFBLBQYAAAAABAAEAPUAAACJAwAAAAA=&#10;" fillcolor="white [3201]" strokeweight=".5pt">
                  <v:textbox>
                    <w:txbxContent>
                      <w:p w:rsidR="00156228" w:rsidRDefault="00156228" w:rsidP="00802EFB">
                        <w:r>
                          <w:t>Release n</w:t>
                        </w:r>
                      </w:p>
                    </w:txbxContent>
                  </v:textbox>
                </v:shape>
                <v:shape id="Text Box 323" o:spid="_x0000_s1814" type="#_x0000_t202" style="position:absolute;left:26447;top:43513;width:8147;height:23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W9MQA&#10;AADcAAAADwAAAGRycy9kb3ducmV2LnhtbESPW4vCMBSE3xf8D+EIvq2pFqV0jSKiIAiLN3Afzzan&#10;F7Y5KU3U7r83guDjMDPfMLNFZ2pxo9ZVlhWMhhEI4szqigsF59PmMwHhPLLG2jIp+CcHi3nvY4ap&#10;tnc+0O3oCxEg7FJUUHrfpFK6rCSDbmgb4uDltjXog2wLqVu8B7ip5TiKptJgxWGhxIZWJWV/x6tR&#10;8L2a2kn82yX5er+zhyKP5c/kotSg3y2/QHjq/Dv8am+1gngcw/NMOAJ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NFvTEAAAA3AAAAA8AAAAAAAAAAAAAAAAAmAIAAGRycy9k&#10;b3ducmV2LnhtbFBLBQYAAAAABAAEAPUAAACJAwAAAAA=&#10;" fillcolor="white [3201]" strokeweight=".5pt">
                  <v:textbox>
                    <w:txbxContent>
                      <w:p w:rsidR="00156228" w:rsidRDefault="00156228" w:rsidP="00802EFB">
                        <w:r>
                          <w:t>Release n+1</w:t>
                        </w:r>
                      </w:p>
                    </w:txbxContent>
                  </v:textbox>
                </v:shape>
                <v:shape id="Text Box 327" o:spid="_x0000_s1815" type="#_x0000_t202" style="position:absolute;left:16353;top:54188;width:4680;height:22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zsw8YA&#10;AADcAAAADwAAAGRycy9kb3ducmV2LnhtbESPQWvCQBSE74L/YXmF3nRjArZEVymCKKgHbS14e2af&#10;STD7NmS3Jv57Vyh4HGbmG2Y670wlbtS40rKC0TACQZxZXXKu4Od7OfgE4TyyxsoyKbiTg/ms35ti&#10;qm3Le7odfC4ChF2KCgrv61RKlxVk0A1tTRy8i20M+iCbXOoG2wA3lYyjaCwNlhwWCqxpUVB2PfwZ&#10;Batkd4rPd7dNjvvj5ve6XbajTaXU+1v3NQHhqfOv8H97rRUk8Qc8z4QjIG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Xzsw8YAAADcAAAADwAAAAAAAAAAAAAAAACYAgAAZHJz&#10;L2Rvd25yZXYueG1sUEsFBgAAAAAEAAQA9QAAAIsDAAAAAA==&#10;" fillcolor="#cdddac [1622]" strokecolor="#94b64e [3046]">
                  <v:fill color2="#f0f4e6 [502]" rotate="t" angle="180" colors="0 #dafda7;22938f #e4fdc2;1 #f5ffe6" focus="100%" type="gradient"/>
                  <v:shadow on="t" color="black" opacity="24903f" origin=",.5" offset="0,.55556mm"/>
                  <v:textbox>
                    <w:txbxContent>
                      <w:p w:rsidR="00156228" w:rsidRDefault="00156228" w:rsidP="00802EFB">
                        <w:r>
                          <w:t>View</w:t>
                        </w:r>
                      </w:p>
                    </w:txbxContent>
                  </v:textbox>
                </v:shape>
                <v:shape id="Elbow Connector 328" o:spid="_x0000_s1816" type="#_x0000_t35" style="position:absolute;left:18552;top:49059;width:23551;height:5131;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NJyb0AAADcAAAADwAAAGRycy9kb3ducmV2LnhtbERPvQrCMBDeBd8hnOCmqQoi1SgiCg6C&#10;qB0cz+Zsq82lNLHWtzeD4Pjx/S9WrSlFQ7UrLCsYDSMQxKnVBWcKkstuMAPhPLLG0jIp+JCD1bLb&#10;WWCs7ZtP1Jx9JkIIuxgV5N5XsZQuzcmgG9qKOHB3Wxv0AdaZ1DW+Q7gp5TiKptJgwaEhx4o2OaXP&#10;88soYPfRzXFNB1c2xfWmX8lGP7ZK9Xvteg7CU+v/4p97rxVMxmFtOBOOgFx+A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BYTScm9AAAA3AAAAA8AAAAAAAAAAAAAAAAAoQIA&#10;AGRycy9kb3ducmV2LnhtbFBLBQYAAAAABAAEAPkAAACLAwAAAAA=&#10;" adj="-2097,12076" strokecolor="#4579b8 [3044]">
                  <v:stroke endarrow="open"/>
                </v:shape>
                <v:shape id="Flowchart: Magnetic Disk 329" o:spid="_x0000_s1817" type="#_x0000_t132" style="position:absolute;left:24466;top:52771;width:3201;height:58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La48YA&#10;AADcAAAADwAAAGRycy9kb3ducmV2LnhtbESP3WrCQBSE7wu+w3KE3hTdNIKN0VVKQ9ULoa36AIfs&#10;aRKaPRuy2/y8vSsUejnMzDfMZjeYWnTUusqygud5BII4t7riQsH18j5LQDiPrLG2TApGcrDbTh42&#10;mGrb8xd1Z1+IAGGXooLS+yaV0uUlGXRz2xAH79u2Bn2QbSF1i32Am1rGUbSUBisOCyU29FZS/nP+&#10;NQoS07xk/XJE93TYu5X+PH2YLFHqcTq8rkF4Gvx/+K991AoW8QruZ8IRkN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rLa48YAAADcAAAADwAAAAAAAAAAAAAAAACYAgAAZHJz&#10;L2Rvd25yZXYueG1sUEsFBgAAAAAEAAQA9QAAAIsDAAAAAA==&#10;" fillcolor="#4f81bd [3204]" strokecolor="#243f60 [1604]" strokeweight="2pt">
                  <v:textbox>
                    <w:txbxContent>
                      <w:p w:rsidR="00156228" w:rsidRDefault="00156228" w:rsidP="00802EFB"/>
                    </w:txbxContent>
                  </v:textbox>
                </v:shape>
                <v:shape id="Text Box 330" o:spid="_x0000_s1818" type="#_x0000_t202" style="position:absolute;left:31042;top:52650;width:12592;height:686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g9eMMA&#10;AADcAAAADwAAAGRycy9kb3ducmV2LnhtbERPS2vCQBC+C/0Pywi9iG5spEjqKm2ptCBSfFy8Ddlp&#10;NpidDdlV03/fORQ8fnzvxar3jbpSF+vABqaTDBRxGWzNlYHjYT2eg4oJ2WITmAz8UoTV8mGwwMKG&#10;G+/ouk+VkhCOBRpwKbWF1rF05DFOQkss3E/oPCaBXaVthzcJ941+yrJn7bFmaXDY0ruj8ry/eCmZ&#10;5pdRv27cbP79od8+T9tqt9ka8zjsX19AJerTXfzv/rIG8lzmyxk5Anr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g9eMMAAADc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w:txbxContent>
                      <w:p w:rsidR="00156228" w:rsidRDefault="00156228" w:rsidP="00802EFB">
                        <w:r>
                          <w:t>App.exe (n+1)</w:t>
                        </w:r>
                      </w:p>
                      <w:p w:rsidR="00156228" w:rsidRDefault="00156228" w:rsidP="00802EFB">
                        <w:r>
                          <w:t>Appconfig (n+1)</w:t>
                        </w:r>
                      </w:p>
                      <w:p w:rsidR="00156228" w:rsidRDefault="00156228" w:rsidP="00802EFB">
                        <w:r>
                          <w:t>Repository.bin (n+1)</w:t>
                        </w:r>
                      </w:p>
                      <w:p w:rsidR="00156228" w:rsidRDefault="00156228" w:rsidP="00802EFB">
                        <w:r>
                          <w:t>… (n+1)</w:t>
                        </w:r>
                      </w:p>
                    </w:txbxContent>
                  </v:textbox>
                </v:shape>
                <v:shape id="Straight Arrow Connector 331" o:spid="_x0000_s1819" type="#_x0000_t32" style="position:absolute;left:20749;top:55339;width:3717;height:3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4+3cMAAADcAAAADwAAAGRycy9kb3ducmV2LnhtbESPT4vCMBTE78J+h/CEvdnUlUqpRhGh&#10;6HX9A7u3Z/Nsi81LaVLtfvuNIHgcZn4zzHI9mEbcqXO1ZQXTKAZBXFhdc6ngdMwnKQjnkTU2lknB&#10;HzlYrz5GS8y0ffA33Q++FKGEXYYKKu/bTEpXVGTQRbYlDt7VdgZ9kF0pdYePUG4a+RXHc2mw5rBQ&#10;YUvbiorboTcKZtfLsEv9Rqb5j932fZIk5/xXqc/xsFmA8DT4d/hF73XgZlN4nglHQK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ePt3DAAAA3AAAAA8AAAAAAAAAAAAA&#10;AAAAoQIAAGRycy9kb3ducmV2LnhtbFBLBQYAAAAABAAEAPkAAACRAwAAAAA=&#10;" strokecolor="#4579b8 [3044]">
                  <v:stroke endarrow="open"/>
                </v:shape>
                <v:shape id="Straight Arrow Connector 332" o:spid="_x0000_s1820" type="#_x0000_t32" style="position:absolute;left:27667;top:55696;width:3375;height:3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ygqsIAAADcAAAADwAAAGRycy9kb3ducmV2LnhtbESPT4vCMBTE7wt+h/AEb2u6SqV0jSJC&#10;0av/QG9vm2dbtnkpTar12xtB8DjM/GaY+bI3tbhR6yrLCn7GEQji3OqKCwXHQ/adgHAeWWNtmRQ8&#10;yMFyMfiaY6rtnXd02/tChBJ2KSoovW9SKV1ekkE3tg1x8K62NeiDbAupW7yHclPLSRTNpMGKw0KJ&#10;Da1Lyv/3nVEwvf71m8SvZJKd7brr4jg+ZRelRsN+9QvCU+8/4Te91YGbTuB1JhwBuXg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8ygqsIAAADcAAAADwAAAAAAAAAAAAAA&#10;AAChAgAAZHJzL2Rvd25yZXYueG1sUEsFBgAAAAAEAAQA+QAAAJADAAAAAA==&#10;" strokecolor="#4579b8 [3044]">
                  <v:stroke endarrow="open"/>
                </v:shape>
                <v:shape id="Straight Arrow Connector 333" o:spid="_x0000_s1821" type="#_x0000_t32" style="position:absolute;left:30520;top:37676;width:1664;height:58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ne1MUAAADcAAAADwAAAGRycy9kb3ducmV2LnhtbESPX2vCMBTF3wd+h3AHe5vprBvSGUUc&#10;gw1BqQri27W5a4vNTUkyW7+9EQZ7PJw/P8503ptGXMj52rKCl2ECgriwuuZSwX73+TwB4QOyxsYy&#10;KbiSh/ls8DDFTNuOc7psQyniCPsMFVQhtJmUvqjIoB/aljh6P9YZDFG6UmqHXRw3jRwlyZs0WHMk&#10;VNjSsqLivP01EfIxzl9Xh9VpTPli052+j+vgjko9PfaLdxCB+vAf/mt/aQVpmsL9TDwC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wne1MUAAADcAAAADwAAAAAAAAAA&#10;AAAAAAChAgAAZHJzL2Rvd25yZXYueG1sUEsFBgAAAAAEAAQA+QAAAJMDAAAAAA==&#10;" strokecolor="#4579b8 [3044]">
                  <v:stroke endarrow="open"/>
                </v:shape>
                <v:shape id="Text Box 334" o:spid="_x0000_s1822" type="#_x0000_t202" style="position:absolute;left:36588;top:891;width:8846;height:26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ZwyMcA&#10;AADcAAAADwAAAGRycy9kb3ducmV2LnhtbESP3WoCMRSE7wXfIRyhN1Kz/iBla5RWsEjRlmopXh42&#10;p5vFzcmSRF3fvhGEXg4z8w0zW7S2FmfyoXKsYDjIQBAXTldcKvjerx6fQISIrLF2TAquFGAx73Zm&#10;mGt34S8672IpEoRDjgpMjE0uZSgMWQwD1xAn79d5izFJX0rt8ZLgtpajLJtKixWnBYMNLQ0Vx93J&#10;Kjia9/5n9rZ9/Zmur/5jf3IHvzko9dBrX55BRGrjf/jeXmsF4/EEbmfSE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GcMjHAAAA3AAAAA8AAAAAAAAAAAAAAAAAmAIAAGRy&#10;cy9kb3ducmV2LnhtbFBLBQYAAAAABAAEAPUAAACMAwAAAAA=&#10;" filled="f" stroked="f" strokeweight=".5pt">
                  <v:textbox>
                    <w:txbxContent>
                      <w:p w:rsidR="00156228" w:rsidRPr="00173C81" w:rsidRDefault="00156228" w:rsidP="00802EFB">
                        <w:pPr>
                          <w:rPr>
                            <w:b/>
                          </w:rPr>
                        </w:pPr>
                        <w:r w:rsidRPr="00173C81">
                          <w:rPr>
                            <w:b/>
                          </w:rPr>
                          <w:t>App Domain</w:t>
                        </w:r>
                      </w:p>
                    </w:txbxContent>
                  </v:textbox>
                </v:shape>
                <v:shape id="Text Box 335" o:spid="_x0000_s1823" type="#_x0000_t202" style="position:absolute;left:36803;top:42297;width:8846;height:23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rVU8YA&#10;AADcAAAADwAAAGRycy9kb3ducmV2LnhtbESPQWsCMRSE74L/ITyhF6lZFaVsjdIKFinaUi3F42Pz&#10;ulncvCxJ1PXfN4LQ4zAz3zCzRWtrcSYfKscKhoMMBHHhdMWlgu/96vEJRIjIGmvHpOBKARbzbmeG&#10;uXYX/qLzLpYiQTjkqMDE2ORShsKQxTBwDXHyfp23GJP0pdQeLwluaznKsqm0WHFaMNjQ0lBx3J2s&#10;gqN5739mb9vXn+n66j/2J3fwm4NSD7325RlEpDb+h+/ttVYwHk/gdiY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4rVU8YAAADcAAAADwAAAAAAAAAAAAAAAACYAgAAZHJz&#10;L2Rvd25yZXYueG1sUEsFBgAAAAAEAAQA9QAAAIsDAAAAAA==&#10;" filled="f" stroked="f" strokeweight=".5pt">
                  <v:textbox>
                    <w:txbxContent>
                      <w:p w:rsidR="00156228" w:rsidRPr="00173C81" w:rsidRDefault="00156228" w:rsidP="00802EFB">
                        <w:pPr>
                          <w:rPr>
                            <w:b/>
                          </w:rPr>
                        </w:pPr>
                        <w:r w:rsidRPr="00173C81">
                          <w:rPr>
                            <w:b/>
                          </w:rPr>
                          <w:t>App Domain</w:t>
                        </w:r>
                      </w:p>
                    </w:txbxContent>
                  </v:textbox>
                </v:shape>
                <v:shape id="Text Box 336" o:spid="_x0000_s1824" type="#_x0000_t202" style="position:absolute;left:13110;top:37888;width:13335;height:26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0ZeMMA&#10;AADcAAAADwAAAGRycy9kb3ducmV2LnhtbESPzWoCMRSF90LfIdxCd5pRQWRqZhChpYtuOirY3WVy&#10;nQxOboYkatqnbwqFLg/n5+Ns6mQHcSMfescK5rMCBHHrdM+dgsP+ZboGESKyxsExKfiiAHX1MNlg&#10;qd2dP+jWxE7kEQ4lKjAxjqWUoTVkMczcSJy9s/MWY5a+k9rjPY/bQS6KYiUt9pwJBkfaGWovzdVm&#10;LnYufRpq/Gn/7kzxPX9Nx0Gpp8e0fQYRKcX/8F/7TStYLlfweyYfAVn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S0ZeMMAAADcAAAADwAAAAAAAAAAAAAAAACYAgAAZHJzL2Rv&#10;d25yZXYueG1sUEsFBgAAAAAEAAQA9QAAAIgDAAAAAA==&#10;" filled="f" stroked="f" strokeweight="2pt">
                  <v:textbox style="mso-fit-shape-to-text:t">
                    <w:txbxContent>
                      <w:p w:rsidR="00156228" w:rsidRDefault="00156228" w:rsidP="00802EFB">
                        <w:r w:rsidRPr="004E581F">
                          <w:rPr>
                            <w:b/>
                          </w:rPr>
                          <w:t>(3)</w:t>
                        </w:r>
                        <w:r>
                          <w:t xml:space="preserve"> Deploy to Domain</w:t>
                        </w:r>
                      </w:p>
                    </w:txbxContent>
                  </v:textbox>
                </v:shape>
                <v:shape id="Text Box 338" o:spid="_x0000_s1825" type="#_x0000_t202" style="position:absolute;left:2126;top:27950;width:21063;height:26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ELs8EA&#10;AADcAAAADwAAAGRycy9kb3ducmV2LnhtbERPTWsCMRC9C/6HMII3zW6FardmRYSC9lCs9tDjsJkm&#10;wc1k2URd/31zKPT4eN/rzeBbcaM+usAKynkBgrgJ2rFR8HV+m61AxISssQ1MCh4UYVOPR2usdLjz&#10;J91OyYgcwrFCBTalrpIyNpY8xnnoiDP3E3qPKcPeSN3jPYf7Vj4VxbP06Dg3WOxoZ6m5nK5egTuu&#10;LJYv8tDGpTH7j/P799ahUtPJsH0FkWhI/+I/914rWCzy2nwmHwFZ/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ERC7PBAAAA3AAAAA8AAAAAAAAAAAAAAAAAmAIAAGRycy9kb3du&#10;cmV2LnhtbFBLBQYAAAAABAAEAPUAAACGAwAAAAA=&#10;" filled="f" stroked="f" strokeweight="2pt">
                  <v:textbox>
                    <w:txbxContent>
                      <w:p w:rsidR="00156228" w:rsidRDefault="00156228" w:rsidP="00802EFB">
                        <w:r w:rsidRPr="004E581F">
                          <w:rPr>
                            <w:b/>
                          </w:rPr>
                          <w:t>(2)</w:t>
                        </w:r>
                        <w:r>
                          <w:t xml:space="preserve"> Diff new version with old version</w:t>
                        </w:r>
                      </w:p>
                    </w:txbxContent>
                  </v:textbox>
                </v:shape>
                <w10:anchorlock/>
              </v:group>
            </w:pict>
          </mc:Fallback>
        </mc:AlternateContent>
      </w:r>
    </w:p>
    <w:p w:rsidR="00802EFB" w:rsidRPr="00C81D35" w:rsidRDefault="00802EFB" w:rsidP="00802EFB">
      <w:pPr>
        <w:pStyle w:val="Heading1"/>
        <w:rPr>
          <w:lang w:val="en-GB"/>
        </w:rPr>
      </w:pPr>
      <w:bookmarkStart w:id="74" w:name="_Toc305080296"/>
      <w:r w:rsidRPr="00C81D35">
        <w:rPr>
          <w:lang w:val="en-GB"/>
        </w:rPr>
        <w:lastRenderedPageBreak/>
        <w:t>The Darwinet Local API Independent Platform model</w:t>
      </w:r>
      <w:bookmarkEnd w:id="74"/>
    </w:p>
    <w:p w:rsidR="00802EFB" w:rsidRPr="00C81D35" w:rsidRDefault="00802EFB" w:rsidP="00802EFB">
      <w:pPr>
        <w:pStyle w:val="Heading2"/>
        <w:rPr>
          <w:lang w:val="en-GB"/>
        </w:rPr>
      </w:pPr>
      <w:bookmarkStart w:id="75" w:name="_Toc305080297"/>
      <w:r w:rsidRPr="00C81D35">
        <w:rPr>
          <w:lang w:val="en-GB"/>
        </w:rPr>
        <w:t>Overview</w:t>
      </w:r>
      <w:bookmarkEnd w:id="75"/>
    </w:p>
    <w:p w:rsidR="00802EFB" w:rsidRPr="00C81D35" w:rsidRDefault="00802EFB" w:rsidP="00802EFB">
      <w:pPr>
        <w:pStyle w:val="BodyText"/>
        <w:rPr>
          <w:lang w:val="en-GB"/>
        </w:rPr>
      </w:pPr>
      <w:r w:rsidRPr="00C81D35">
        <w:rPr>
          <w:lang w:val="en-GB"/>
        </w:rPr>
        <w:t>A Darwinet network must be specified in a platform independent way. This enables Darwinet nodes to be implemented on any web-connected device.</w:t>
      </w:r>
    </w:p>
    <w:p w:rsidR="00802EFB" w:rsidRPr="00C81D35" w:rsidRDefault="00802EFB" w:rsidP="00802EFB">
      <w:pPr>
        <w:pStyle w:val="BodyText"/>
        <w:rPr>
          <w:lang w:val="en-GB"/>
        </w:rPr>
      </w:pPr>
      <w:r w:rsidRPr="00C81D35">
        <w:rPr>
          <w:lang w:val="en-GB"/>
        </w:rPr>
        <w:t>Each web-connected device may have its own platform, framework and operating system. And the installed Darwinet node executable may implement the application API using any suitable framework on that platform. This must not disable these applications to interact with other Darwinet nodes.</w:t>
      </w:r>
    </w:p>
    <w:p w:rsidR="00802EFB" w:rsidRPr="00C81D35" w:rsidRDefault="00802EFB" w:rsidP="00802EFB">
      <w:pPr>
        <w:pStyle w:val="BodyText"/>
        <w:rPr>
          <w:lang w:val="en-GB"/>
        </w:rPr>
      </w:pPr>
      <w:r w:rsidRPr="00C81D35">
        <w:rPr>
          <w:lang w:val="en-GB"/>
        </w:rPr>
        <w:t>TBD.</w:t>
      </w:r>
    </w:p>
    <w:p w:rsidR="00802EFB" w:rsidRPr="00C81D35" w:rsidRDefault="00802EFB" w:rsidP="00802EFB">
      <w:pPr>
        <w:pStyle w:val="Heading2"/>
        <w:rPr>
          <w:lang w:val="en-GB"/>
        </w:rPr>
      </w:pPr>
      <w:bookmarkStart w:id="76" w:name="_Toc305080298"/>
      <w:r w:rsidRPr="00C81D35">
        <w:rPr>
          <w:lang w:val="en-GB"/>
        </w:rPr>
        <w:t>Roles and actors of the Darwinet network</w:t>
      </w:r>
      <w:bookmarkEnd w:id="76"/>
    </w:p>
    <w:p w:rsidR="00802EFB" w:rsidRPr="00C81D35" w:rsidRDefault="00802EFB" w:rsidP="00802EFB">
      <w:pPr>
        <w:pStyle w:val="C1HBullet"/>
        <w:rPr>
          <w:lang w:val="en-GB"/>
        </w:rPr>
      </w:pPr>
      <w:r w:rsidRPr="00C81D35">
        <w:rPr>
          <w:lang w:val="en-GB"/>
        </w:rPr>
        <w:t>A Darwinet node. This is a single executable with a unique node Id that provides Darwinet applications with access to other nodes in a Darwinet network.</w:t>
      </w:r>
    </w:p>
    <w:p w:rsidR="00802EFB" w:rsidRPr="00C81D35" w:rsidRDefault="00802EFB" w:rsidP="00802EFB">
      <w:pPr>
        <w:pStyle w:val="C1HBullet"/>
        <w:rPr>
          <w:lang w:val="en-GB"/>
        </w:rPr>
      </w:pPr>
      <w:r w:rsidRPr="00C81D35">
        <w:rPr>
          <w:lang w:val="en-GB"/>
        </w:rPr>
        <w:t>A Darwinet Domain. This is a collection of defined users and nodes. Only users and nodes that are members of the Domain may share information.</w:t>
      </w:r>
    </w:p>
    <w:p w:rsidR="00802EFB" w:rsidRPr="00C81D35" w:rsidRDefault="00802EFB" w:rsidP="00802EFB">
      <w:pPr>
        <w:pStyle w:val="C1HBullet"/>
        <w:rPr>
          <w:lang w:val="en-GB"/>
        </w:rPr>
      </w:pPr>
      <w:r w:rsidRPr="00C81D35">
        <w:rPr>
          <w:lang w:val="en-GB"/>
        </w:rPr>
        <w:t>A Darwinet User.</w:t>
      </w:r>
    </w:p>
    <w:p w:rsidR="00802EFB" w:rsidRPr="00C81D35" w:rsidRDefault="00802EFB" w:rsidP="00802EFB">
      <w:pPr>
        <w:pStyle w:val="C1HBullet"/>
        <w:rPr>
          <w:lang w:val="en-GB"/>
        </w:rPr>
      </w:pPr>
      <w:r w:rsidRPr="00C81D35">
        <w:rPr>
          <w:lang w:val="en-GB"/>
        </w:rPr>
        <w:t>A Darwinet Application. This is an executable that uses a Darwinet node to share information with other Darwinet nodes.</w:t>
      </w:r>
    </w:p>
    <w:p w:rsidR="00802EFB" w:rsidRPr="00C81D35" w:rsidRDefault="00802EFB" w:rsidP="00802EFB">
      <w:pPr>
        <w:pStyle w:val="Heading3"/>
        <w:rPr>
          <w:lang w:val="en-GB"/>
        </w:rPr>
      </w:pPr>
      <w:bookmarkStart w:id="77" w:name="_Toc305080299"/>
      <w:r w:rsidRPr="00C81D35">
        <w:rPr>
          <w:lang w:val="en-GB"/>
        </w:rPr>
        <w:t>The Darwinet network architecture</w:t>
      </w:r>
      <w:bookmarkEnd w:id="77"/>
    </w:p>
    <w:p w:rsidR="00802EFB" w:rsidRPr="00C81D35" w:rsidRDefault="00802EFB" w:rsidP="00802EFB">
      <w:pPr>
        <w:pStyle w:val="BodyText"/>
        <w:rPr>
          <w:lang w:val="en-GB"/>
        </w:rPr>
      </w:pPr>
      <w:r w:rsidRPr="00C81D35">
        <w:rPr>
          <w:lang w:val="en-GB"/>
        </w:rPr>
        <w:t>The Darwinet service provider holds user accounts and provides Darwinet services to Darwinet domains.</w:t>
      </w:r>
    </w:p>
    <w:p w:rsidR="00802EFB" w:rsidRPr="00C81D35" w:rsidRDefault="00802EFB" w:rsidP="00802EFB">
      <w:pPr>
        <w:pStyle w:val="BodyText"/>
        <w:rPr>
          <w:lang w:val="en-GB"/>
        </w:rPr>
      </w:pPr>
      <w:r w:rsidRPr="00C81D35">
        <w:rPr>
          <w:lang w:val="en-GB"/>
        </w:rPr>
        <w:t>Services of the Darwinet service provider are:</w:t>
      </w:r>
    </w:p>
    <w:p w:rsidR="00802EFB" w:rsidRPr="00C81D35" w:rsidRDefault="00802EFB" w:rsidP="00802EFB">
      <w:pPr>
        <w:pStyle w:val="C1HBullet"/>
        <w:rPr>
          <w:lang w:val="en-GB"/>
        </w:rPr>
      </w:pPr>
      <w:r w:rsidRPr="00C81D35">
        <w:rPr>
          <w:lang w:val="en-GB"/>
        </w:rPr>
        <w:t>Provides the Darwinet framework nodes that are applications that may run on the platform of the Darwinet node and enables communication with other Darwinet nodes.</w:t>
      </w:r>
    </w:p>
    <w:p w:rsidR="00802EFB" w:rsidRPr="00C81D35" w:rsidRDefault="00802EFB" w:rsidP="00802EFB">
      <w:pPr>
        <w:pStyle w:val="C1HBullet"/>
        <w:rPr>
          <w:lang w:val="en-GB"/>
        </w:rPr>
      </w:pPr>
      <w:r w:rsidRPr="00C81D35">
        <w:rPr>
          <w:lang w:val="en-GB"/>
        </w:rPr>
        <w:t>Provides Darwinet framework updates and configuration.</w:t>
      </w:r>
    </w:p>
    <w:p w:rsidR="00802EFB" w:rsidRPr="00C81D35" w:rsidRDefault="00802EFB" w:rsidP="00802EFB">
      <w:pPr>
        <w:pStyle w:val="C1HBullet"/>
        <w:rPr>
          <w:lang w:val="en-GB"/>
        </w:rPr>
      </w:pPr>
      <w:r w:rsidRPr="00C81D35">
        <w:rPr>
          <w:lang w:val="en-GB"/>
        </w:rPr>
        <w:t>Provides payment services to Darwinet applications to enable them to charge for provided services. The service provider forwards payments to the application developer.</w:t>
      </w:r>
    </w:p>
    <w:p w:rsidR="00802EFB" w:rsidRPr="00C81D35" w:rsidRDefault="00802EFB" w:rsidP="00802EFB">
      <w:pPr>
        <w:pStyle w:val="C1HBullet2A"/>
        <w:rPr>
          <w:lang w:val="en-GB"/>
        </w:rPr>
      </w:pPr>
      <w:r w:rsidRPr="00C81D35">
        <w:rPr>
          <w:lang w:val="en-GB"/>
        </w:rPr>
        <w:t>Service providers are allowed to charge 30% for their services and pay the rest to the application developer (the apple way)</w:t>
      </w:r>
    </w:p>
    <w:p w:rsidR="00802EFB" w:rsidRPr="00C81D35" w:rsidRDefault="00802EFB" w:rsidP="00802EFB">
      <w:pPr>
        <w:pStyle w:val="C1HBullet"/>
        <w:numPr>
          <w:ilvl w:val="0"/>
          <w:numId w:val="0"/>
        </w:numPr>
        <w:ind w:left="2880"/>
        <w:rPr>
          <w:lang w:val="en-GB"/>
        </w:rPr>
      </w:pPr>
      <w:r w:rsidRPr="00C81D35">
        <w:rPr>
          <w:lang w:val="en-GB"/>
        </w:rPr>
        <w:t>A Darwinet service provides service a Darwinet domain. This domain is base domain in which users may create user domains of their own.</w:t>
      </w:r>
    </w:p>
    <w:p w:rsidR="00802EFB" w:rsidRPr="00C81D35" w:rsidRDefault="00802EFB" w:rsidP="00802EFB">
      <w:pPr>
        <w:pStyle w:val="C1HBullet"/>
        <w:numPr>
          <w:ilvl w:val="0"/>
          <w:numId w:val="0"/>
        </w:numPr>
        <w:ind w:left="2880"/>
        <w:rPr>
          <w:lang w:val="en-GB"/>
        </w:rPr>
      </w:pPr>
      <w:r w:rsidRPr="00C81D35">
        <w:rPr>
          <w:lang w:val="en-GB"/>
        </w:rPr>
        <w:lastRenderedPageBreak/>
        <w:t>A user domain is a set of users set up to work together using a defined data domain and a set of Darwinet applications.</w:t>
      </w:r>
    </w:p>
    <w:p w:rsidR="00802EFB" w:rsidRPr="00C81D35" w:rsidRDefault="00802EFB" w:rsidP="00802EFB">
      <w:pPr>
        <w:pStyle w:val="Heading2"/>
        <w:rPr>
          <w:lang w:val="en-GB"/>
        </w:rPr>
      </w:pPr>
      <w:bookmarkStart w:id="78" w:name="_Toc305080300"/>
      <w:r w:rsidRPr="00C81D35">
        <w:rPr>
          <w:lang w:val="en-GB"/>
        </w:rPr>
        <w:t>Darwinet nodes data exchange scenarios</w:t>
      </w:r>
      <w:bookmarkEnd w:id="78"/>
    </w:p>
    <w:p w:rsidR="00802EFB" w:rsidRPr="00C81D35" w:rsidRDefault="00802EFB" w:rsidP="00802EFB">
      <w:pPr>
        <w:pStyle w:val="Heading3"/>
        <w:rPr>
          <w:lang w:val="en-GB"/>
        </w:rPr>
      </w:pPr>
      <w:bookmarkStart w:id="79" w:name="_Toc305080301"/>
      <w:r w:rsidRPr="00C81D35">
        <w:rPr>
          <w:lang w:val="en-GB"/>
        </w:rPr>
        <w:t>Overview</w:t>
      </w:r>
      <w:bookmarkEnd w:id="79"/>
    </w:p>
    <w:p w:rsidR="00802EFB" w:rsidRPr="00C81D35" w:rsidRDefault="00802EFB" w:rsidP="00802EFB">
      <w:pPr>
        <w:pStyle w:val="BodyText"/>
        <w:rPr>
          <w:lang w:val="en-GB"/>
        </w:rPr>
      </w:pPr>
      <w:r w:rsidRPr="00C81D35">
        <w:rPr>
          <w:lang w:val="en-GB"/>
        </w:rPr>
        <w:t>The Darwinet must support asynchronous evolution of the data in the network domain. One user may change data off-line at one node of the network while another one changes data on-line at another node. A third user at a third node will then at some future time receive the changes made online and off-line and end up with the correct state of the data. Also – the third user must be able to work with known state of data until the changes made by the other two users are received.</w:t>
      </w:r>
    </w:p>
    <w:p w:rsidR="00802EFB" w:rsidRPr="00C81D35" w:rsidRDefault="00802EFB" w:rsidP="00802EFB">
      <w:pPr>
        <w:pStyle w:val="BodyText"/>
        <w:rPr>
          <w:lang w:val="en-GB"/>
        </w:rPr>
      </w:pPr>
      <w:r w:rsidRPr="00C81D35">
        <w:rPr>
          <w:lang w:val="en-GB"/>
        </w:rPr>
        <w:t>The solution to create this behavior is the following:</w:t>
      </w:r>
    </w:p>
    <w:p w:rsidR="00802EFB" w:rsidRPr="00C81D35" w:rsidRDefault="00802EFB" w:rsidP="005263F1">
      <w:pPr>
        <w:pStyle w:val="BodyText"/>
        <w:numPr>
          <w:ilvl w:val="0"/>
          <w:numId w:val="9"/>
        </w:numPr>
        <w:rPr>
          <w:lang w:val="en-GB"/>
        </w:rPr>
      </w:pPr>
      <w:r w:rsidRPr="00C81D35">
        <w:rPr>
          <w:lang w:val="en-GB"/>
        </w:rPr>
        <w:t>All changes are recorded as changes (diffs) from current state and sent to the other nodes as changes to the defined state.</w:t>
      </w:r>
    </w:p>
    <w:p w:rsidR="00802EFB" w:rsidRPr="00C81D35" w:rsidRDefault="00802EFB" w:rsidP="005263F1">
      <w:pPr>
        <w:pStyle w:val="BodyText"/>
        <w:numPr>
          <w:ilvl w:val="0"/>
          <w:numId w:val="9"/>
        </w:numPr>
        <w:rPr>
          <w:lang w:val="en-GB"/>
        </w:rPr>
      </w:pPr>
      <w:r w:rsidRPr="00C81D35">
        <w:rPr>
          <w:lang w:val="en-GB"/>
        </w:rPr>
        <w:t>Changes may be:</w:t>
      </w:r>
    </w:p>
    <w:p w:rsidR="00802EFB" w:rsidRPr="00C81D35" w:rsidRDefault="00802EFB" w:rsidP="005263F1">
      <w:pPr>
        <w:pStyle w:val="BodyText"/>
        <w:numPr>
          <w:ilvl w:val="1"/>
          <w:numId w:val="9"/>
        </w:numPr>
        <w:rPr>
          <w:lang w:val="en-GB"/>
        </w:rPr>
      </w:pPr>
      <w:r w:rsidRPr="00C81D35">
        <w:rPr>
          <w:lang w:val="en-GB"/>
        </w:rPr>
        <w:t>Data model changes (declaration changes)</w:t>
      </w:r>
    </w:p>
    <w:p w:rsidR="00802EFB" w:rsidRPr="00C81D35" w:rsidRDefault="00802EFB" w:rsidP="005263F1">
      <w:pPr>
        <w:pStyle w:val="BodyText"/>
        <w:numPr>
          <w:ilvl w:val="1"/>
          <w:numId w:val="9"/>
        </w:numPr>
        <w:rPr>
          <w:lang w:val="en-GB"/>
        </w:rPr>
      </w:pPr>
      <w:r w:rsidRPr="00C81D35">
        <w:rPr>
          <w:lang w:val="en-GB"/>
        </w:rPr>
        <w:t>Data instance changes (definition changes)</w:t>
      </w:r>
    </w:p>
    <w:p w:rsidR="00802EFB" w:rsidRPr="00C81D35" w:rsidRDefault="00802EFB" w:rsidP="005263F1">
      <w:pPr>
        <w:pStyle w:val="BodyText"/>
        <w:numPr>
          <w:ilvl w:val="1"/>
          <w:numId w:val="9"/>
        </w:numPr>
        <w:rPr>
          <w:lang w:val="en-GB"/>
        </w:rPr>
      </w:pPr>
      <w:r w:rsidRPr="00C81D35">
        <w:rPr>
          <w:lang w:val="en-GB"/>
        </w:rPr>
        <w:t>Value changes (assignments changes)</w:t>
      </w:r>
    </w:p>
    <w:p w:rsidR="00802EFB" w:rsidRPr="00C81D35" w:rsidRDefault="00802EFB" w:rsidP="005263F1">
      <w:pPr>
        <w:pStyle w:val="BodyText"/>
        <w:numPr>
          <w:ilvl w:val="0"/>
          <w:numId w:val="9"/>
        </w:numPr>
        <w:rPr>
          <w:lang w:val="en-GB"/>
        </w:rPr>
      </w:pPr>
      <w:r w:rsidRPr="00C81D35">
        <w:rPr>
          <w:lang w:val="en-GB"/>
        </w:rPr>
        <w:t>All changes must be reversible based on the change information only. This enables backward changes to be created from received forward changes. Local storage may be based on saving latest state and a series of reverse changes although changes are exchanged from older to newer state.</w:t>
      </w:r>
    </w:p>
    <w:p w:rsidR="00802EFB" w:rsidRPr="00C81D35" w:rsidRDefault="00802EFB" w:rsidP="00802EFB">
      <w:pPr>
        <w:pStyle w:val="Heading2"/>
        <w:rPr>
          <w:lang w:val="en-GB"/>
        </w:rPr>
      </w:pPr>
      <w:bookmarkStart w:id="80" w:name="_Toc305080302"/>
      <w:r w:rsidRPr="00C81D35">
        <w:rPr>
          <w:lang w:val="en-GB"/>
        </w:rPr>
        <w:t>Darwinet network system scenarios</w:t>
      </w:r>
      <w:bookmarkEnd w:id="80"/>
    </w:p>
    <w:p w:rsidR="00802EFB" w:rsidRPr="00C81D35" w:rsidRDefault="00802EFB" w:rsidP="00802EFB">
      <w:pPr>
        <w:pStyle w:val="Heading3"/>
        <w:rPr>
          <w:lang w:val="en-GB"/>
        </w:rPr>
      </w:pPr>
      <w:bookmarkStart w:id="81" w:name="_Toc305080303"/>
      <w:r w:rsidRPr="00C81D35">
        <w:rPr>
          <w:lang w:val="en-GB"/>
        </w:rPr>
        <w:t>Creating the first node of a user domain</w:t>
      </w:r>
      <w:bookmarkEnd w:id="81"/>
    </w:p>
    <w:p w:rsidR="00802EFB" w:rsidRPr="00C81D35" w:rsidRDefault="00802EFB" w:rsidP="00802EFB">
      <w:pPr>
        <w:pStyle w:val="BodyText"/>
        <w:rPr>
          <w:lang w:val="en-GB"/>
        </w:rPr>
      </w:pPr>
      <w:r w:rsidRPr="00C81D35">
        <w:rPr>
          <w:lang w:val="en-GB"/>
        </w:rPr>
        <w:t>A user that wants to create a Darwinet user domain starts of by creating the first Darwinet domain. The steps are as follows:</w:t>
      </w:r>
    </w:p>
    <w:p w:rsidR="00802EFB" w:rsidRPr="00C81D35" w:rsidRDefault="00802EFB" w:rsidP="00802EFB">
      <w:pPr>
        <w:pStyle w:val="C1HBullet"/>
        <w:rPr>
          <w:lang w:val="en-GB"/>
        </w:rPr>
      </w:pPr>
      <w:r w:rsidRPr="00C81D35">
        <w:rPr>
          <w:lang w:val="en-GB"/>
        </w:rPr>
        <w:t xml:space="preserve">Contact a Darwinet service provider; register an e-mail </w:t>
      </w:r>
      <w:r w:rsidR="006C3A25" w:rsidRPr="00C81D35">
        <w:rPr>
          <w:lang w:val="en-GB"/>
        </w:rPr>
        <w:t>address</w:t>
      </w:r>
      <w:r w:rsidRPr="00C81D35">
        <w:rPr>
          <w:lang w:val="en-GB"/>
        </w:rPr>
        <w:t xml:space="preserve"> to get an account.</w:t>
      </w:r>
    </w:p>
    <w:p w:rsidR="00802EFB" w:rsidRPr="00C81D35" w:rsidRDefault="00802EFB" w:rsidP="00802EFB">
      <w:pPr>
        <w:pStyle w:val="C1HBullet"/>
        <w:rPr>
          <w:lang w:val="en-GB"/>
        </w:rPr>
      </w:pPr>
      <w:r w:rsidRPr="00C81D35">
        <w:rPr>
          <w:lang w:val="en-GB"/>
        </w:rPr>
        <w:t xml:space="preserve">The Darwinet service providers mail a “Darwinet node seed” to this mail </w:t>
      </w:r>
      <w:r w:rsidR="006C3A25" w:rsidRPr="00C81D35">
        <w:rPr>
          <w:lang w:val="en-GB"/>
        </w:rPr>
        <w:t>address</w:t>
      </w:r>
      <w:r w:rsidRPr="00C81D35">
        <w:rPr>
          <w:lang w:val="en-GB"/>
        </w:rPr>
        <w:t>. The seed may be one of the following:</w:t>
      </w:r>
    </w:p>
    <w:p w:rsidR="00802EFB" w:rsidRPr="00C81D35" w:rsidRDefault="00802EFB" w:rsidP="00802EFB">
      <w:pPr>
        <w:pStyle w:val="C1HBullet2A"/>
        <w:rPr>
          <w:lang w:val="en-GB"/>
        </w:rPr>
      </w:pPr>
      <w:r w:rsidRPr="00C81D35">
        <w:rPr>
          <w:lang w:val="en-GB"/>
        </w:rPr>
        <w:t>A file with a configuration of the Darwinet node.</w:t>
      </w:r>
    </w:p>
    <w:p w:rsidR="00802EFB" w:rsidRPr="00C81D35" w:rsidRDefault="00802EFB" w:rsidP="00802EFB">
      <w:pPr>
        <w:pStyle w:val="C1HBullet2A"/>
        <w:rPr>
          <w:lang w:val="en-GB"/>
        </w:rPr>
      </w:pPr>
      <w:r w:rsidRPr="00C81D35">
        <w:rPr>
          <w:lang w:val="en-GB"/>
        </w:rPr>
        <w:t>A small executable that will download the Darwinet framework.</w:t>
      </w:r>
    </w:p>
    <w:p w:rsidR="00802EFB" w:rsidRPr="00C81D35" w:rsidRDefault="00802EFB" w:rsidP="00802EFB">
      <w:pPr>
        <w:pStyle w:val="C1HBullet2A"/>
        <w:rPr>
          <w:lang w:val="en-GB"/>
        </w:rPr>
      </w:pPr>
      <w:r w:rsidRPr="00C81D35">
        <w:rPr>
          <w:lang w:val="en-GB"/>
        </w:rPr>
        <w:t>Other? The seed must enable installation and configuration of the Darwinet node framework on the platform at hand. Examples of platforms are Windows PC, Macintosh PC, Mobile phone, other portable device.</w:t>
      </w:r>
    </w:p>
    <w:p w:rsidR="00802EFB" w:rsidRPr="00C81D35" w:rsidRDefault="00802EFB" w:rsidP="00802EFB">
      <w:pPr>
        <w:pStyle w:val="C1HBullet"/>
        <w:rPr>
          <w:lang w:val="en-GB"/>
        </w:rPr>
      </w:pPr>
      <w:r w:rsidRPr="00C81D35">
        <w:rPr>
          <w:lang w:val="en-GB"/>
        </w:rPr>
        <w:t>The user uses the seed to install the Darwinet node framework on the platform where the node is to execute.</w:t>
      </w:r>
    </w:p>
    <w:p w:rsidR="00802EFB" w:rsidRPr="00C81D35" w:rsidRDefault="00802EFB" w:rsidP="00802EFB">
      <w:pPr>
        <w:pStyle w:val="C1HBullet"/>
        <w:rPr>
          <w:lang w:val="en-GB"/>
        </w:rPr>
      </w:pPr>
      <w:r w:rsidRPr="00C81D35">
        <w:rPr>
          <w:lang w:val="en-GB"/>
        </w:rPr>
        <w:t>The user starts the Darwinet framework administrator interface and creates the user domain.</w:t>
      </w:r>
    </w:p>
    <w:p w:rsidR="00802EFB" w:rsidRPr="00C81D35" w:rsidRDefault="00802EFB" w:rsidP="00802EFB">
      <w:pPr>
        <w:pStyle w:val="C1HBullet"/>
        <w:rPr>
          <w:lang w:val="en-GB"/>
        </w:rPr>
      </w:pPr>
      <w:r w:rsidRPr="00C81D35">
        <w:rPr>
          <w:lang w:val="en-GB"/>
        </w:rPr>
        <w:lastRenderedPageBreak/>
        <w:t>The user domain defines the following:</w:t>
      </w:r>
    </w:p>
    <w:p w:rsidR="00802EFB" w:rsidRPr="00C81D35" w:rsidRDefault="00802EFB" w:rsidP="00802EFB">
      <w:pPr>
        <w:pStyle w:val="C1HBullet2A"/>
        <w:rPr>
          <w:lang w:val="en-GB"/>
        </w:rPr>
      </w:pPr>
      <w:r w:rsidRPr="00C81D35">
        <w:rPr>
          <w:lang w:val="en-GB"/>
        </w:rPr>
        <w:t>The user domain name</w:t>
      </w:r>
    </w:p>
    <w:p w:rsidR="00802EFB" w:rsidRPr="00C81D35" w:rsidRDefault="00802EFB" w:rsidP="00802EFB">
      <w:pPr>
        <w:pStyle w:val="C1HBullet2A"/>
        <w:rPr>
          <w:lang w:val="en-GB"/>
        </w:rPr>
      </w:pPr>
      <w:r w:rsidRPr="00C81D35">
        <w:rPr>
          <w:lang w:val="en-GB"/>
        </w:rPr>
        <w:t>The users that are members of the user domain</w:t>
      </w:r>
    </w:p>
    <w:p w:rsidR="00802EFB" w:rsidRPr="00C81D35" w:rsidRDefault="00802EFB" w:rsidP="00802EFB">
      <w:pPr>
        <w:pStyle w:val="C1HBullet2A"/>
        <w:rPr>
          <w:lang w:val="en-GB"/>
        </w:rPr>
      </w:pPr>
      <w:r w:rsidRPr="00C81D35">
        <w:rPr>
          <w:lang w:val="en-GB"/>
        </w:rPr>
        <w:t>The physical nodes of the domain. This is the locations where there will be user nodes executing that are allowed to participate in this domain.</w:t>
      </w:r>
    </w:p>
    <w:p w:rsidR="00802EFB" w:rsidRPr="00C81D35" w:rsidRDefault="00802EFB" w:rsidP="00802EFB">
      <w:pPr>
        <w:pStyle w:val="C1HBullet2A"/>
        <w:rPr>
          <w:lang w:val="en-GB"/>
        </w:rPr>
      </w:pPr>
      <w:r w:rsidRPr="00C81D35">
        <w:rPr>
          <w:lang w:val="en-GB"/>
        </w:rPr>
        <w:t>Darwinet Applications which are available within the domain.</w:t>
      </w:r>
    </w:p>
    <w:p w:rsidR="00802EFB" w:rsidRPr="00C81D35" w:rsidRDefault="00802EFB" w:rsidP="00802EFB">
      <w:pPr>
        <w:pStyle w:val="C1HBullet2A"/>
        <w:rPr>
          <w:lang w:val="en-GB"/>
        </w:rPr>
      </w:pPr>
      <w:r w:rsidRPr="00C81D35">
        <w:rPr>
          <w:lang w:val="en-GB"/>
        </w:rPr>
        <w:t>The folder structure and file contents of the shared files.</w:t>
      </w:r>
    </w:p>
    <w:p w:rsidR="00802EFB" w:rsidRPr="00C81D35" w:rsidRDefault="00802EFB" w:rsidP="00802EFB">
      <w:pPr>
        <w:pStyle w:val="BodyText"/>
        <w:rPr>
          <w:lang w:val="en-GB"/>
        </w:rPr>
      </w:pPr>
      <w:r w:rsidRPr="00C81D35">
        <w:rPr>
          <w:lang w:val="en-GB"/>
        </w:rPr>
        <w:t>Note that all aspects except the domain name may be altered during the life-time of the domain. New users may be added. New physical execution locations of nodes may be added. New applications may be added. The folder structure of the shared files may be altered.</w:t>
      </w:r>
    </w:p>
    <w:p w:rsidR="00802EFB" w:rsidRPr="00C81D35" w:rsidRDefault="00802EFB" w:rsidP="00802EFB">
      <w:pPr>
        <w:pStyle w:val="BodyText"/>
        <w:rPr>
          <w:lang w:val="en-GB"/>
        </w:rPr>
      </w:pPr>
      <w:r w:rsidRPr="00C81D35">
        <w:rPr>
          <w:lang w:val="en-GB"/>
        </w:rPr>
        <w:t>And all alterations are recorded in a time-line allowing each user to access change history of any aspect of the domain.</w:t>
      </w:r>
    </w:p>
    <w:p w:rsidR="00802EFB" w:rsidRPr="00C81D35" w:rsidRDefault="00802EFB" w:rsidP="00802EFB">
      <w:pPr>
        <w:pStyle w:val="Heading3"/>
        <w:rPr>
          <w:lang w:val="en-GB"/>
        </w:rPr>
      </w:pPr>
      <w:bookmarkStart w:id="82" w:name="_Toc305080304"/>
      <w:r w:rsidRPr="00C81D35">
        <w:rPr>
          <w:lang w:val="en-GB"/>
        </w:rPr>
        <w:t>Adding applications provided by the Darwinet service provider</w:t>
      </w:r>
      <w:bookmarkEnd w:id="82"/>
    </w:p>
    <w:p w:rsidR="00802EFB" w:rsidRPr="00C81D35" w:rsidRDefault="00802EFB" w:rsidP="00802EFB">
      <w:pPr>
        <w:pStyle w:val="BodyText"/>
        <w:rPr>
          <w:lang w:val="en-GB"/>
        </w:rPr>
      </w:pPr>
      <w:r w:rsidRPr="00C81D35">
        <w:rPr>
          <w:lang w:val="en-GB"/>
        </w:rPr>
        <w:t>The Darwinet service provider provides Darwinet applications to be installed and used in Darwinet user domains.</w:t>
      </w:r>
    </w:p>
    <w:p w:rsidR="00802EFB" w:rsidRPr="00C81D35" w:rsidRDefault="00802EFB" w:rsidP="00802EFB">
      <w:pPr>
        <w:pStyle w:val="C1HNumber"/>
        <w:rPr>
          <w:lang w:val="en-GB"/>
        </w:rPr>
      </w:pPr>
      <w:r w:rsidRPr="00C81D35">
        <w:rPr>
          <w:lang w:val="en-GB"/>
        </w:rPr>
        <w:t>Darwinet applications are developed by third party developers. Anyone is allowed to develop and distribute Darwinet applications.</w:t>
      </w:r>
    </w:p>
    <w:p w:rsidR="00802EFB" w:rsidRPr="00C81D35" w:rsidRDefault="00802EFB" w:rsidP="00802EFB">
      <w:pPr>
        <w:pStyle w:val="C1HNumber"/>
        <w:rPr>
          <w:lang w:val="en-GB"/>
        </w:rPr>
      </w:pPr>
      <w:r w:rsidRPr="00C81D35">
        <w:rPr>
          <w:lang w:val="en-GB"/>
        </w:rPr>
        <w:t>Darwinet applications are provided by the Darwinet service provider. Anyone is allowed to set up a Darwinet service provider.</w:t>
      </w:r>
    </w:p>
    <w:p w:rsidR="00802EFB" w:rsidRPr="00C81D35" w:rsidRDefault="00802EFB" w:rsidP="00802EFB">
      <w:pPr>
        <w:pStyle w:val="C1HNumber"/>
        <w:rPr>
          <w:lang w:val="en-GB"/>
        </w:rPr>
      </w:pPr>
      <w:r w:rsidRPr="00C81D35">
        <w:rPr>
          <w:lang w:val="en-GB"/>
        </w:rPr>
        <w:t xml:space="preserve">A Darwinet application developer cuts a deal with one or many Darwinet service providers to provide their application. The deal defines the price (if </w:t>
      </w:r>
      <w:r w:rsidR="006C3A25" w:rsidRPr="00C81D35">
        <w:rPr>
          <w:lang w:val="en-GB"/>
        </w:rPr>
        <w:t>any</w:t>
      </w:r>
      <w:r w:rsidRPr="00C81D35">
        <w:rPr>
          <w:lang w:val="en-GB"/>
        </w:rPr>
        <w:t>) the user must pay to use the application in their user domain.</w:t>
      </w:r>
    </w:p>
    <w:p w:rsidR="00802EFB" w:rsidRPr="00C81D35" w:rsidRDefault="00802EFB" w:rsidP="00802EFB">
      <w:pPr>
        <w:pStyle w:val="BodyText"/>
        <w:rPr>
          <w:lang w:val="en-GB"/>
        </w:rPr>
      </w:pPr>
      <w:r w:rsidRPr="00C81D35">
        <w:rPr>
          <w:lang w:val="en-GB"/>
        </w:rPr>
        <w:t>When the Darwinet service provider is set up with the new Darwinet application it is instantly available to be installable into Darwinet user domains.</w:t>
      </w:r>
    </w:p>
    <w:p w:rsidR="00802EFB" w:rsidRPr="00C81D35" w:rsidRDefault="00802EFB" w:rsidP="00802EFB">
      <w:pPr>
        <w:pStyle w:val="C1HBullet"/>
        <w:rPr>
          <w:lang w:val="en-GB"/>
        </w:rPr>
      </w:pPr>
      <w:r w:rsidRPr="00C81D35">
        <w:rPr>
          <w:lang w:val="en-GB"/>
        </w:rPr>
        <w:t>A user of a Darwinet user domain may open the “Darwinet application store” and select to buy an application.</w:t>
      </w:r>
    </w:p>
    <w:p w:rsidR="00802EFB" w:rsidRPr="00C81D35" w:rsidRDefault="00802EFB" w:rsidP="00802EFB">
      <w:pPr>
        <w:pStyle w:val="C1HBullet"/>
        <w:rPr>
          <w:lang w:val="en-GB"/>
        </w:rPr>
      </w:pPr>
      <w:r w:rsidRPr="00C81D35">
        <w:rPr>
          <w:lang w:val="en-GB"/>
        </w:rPr>
        <w:t>The user pays for the application and the application is installed for use by the user in the user domain.</w:t>
      </w:r>
    </w:p>
    <w:p w:rsidR="00802EFB" w:rsidRPr="00C81D35" w:rsidRDefault="00802EFB" w:rsidP="00802EFB">
      <w:pPr>
        <w:pStyle w:val="C1HBullet"/>
        <w:rPr>
          <w:lang w:val="en-GB"/>
        </w:rPr>
      </w:pPr>
      <w:r w:rsidRPr="00C81D35">
        <w:rPr>
          <w:lang w:val="en-GB"/>
        </w:rPr>
        <w:t>Applications bought by a single user are only available to that user. But it is available on all physical nodes of the user domain.</w:t>
      </w:r>
    </w:p>
    <w:p w:rsidR="00802EFB" w:rsidRPr="00C81D35" w:rsidRDefault="00802EFB" w:rsidP="00802EFB">
      <w:pPr>
        <w:pStyle w:val="C1HBullet"/>
        <w:rPr>
          <w:lang w:val="en-GB"/>
        </w:rPr>
      </w:pPr>
      <w:r w:rsidRPr="00C81D35">
        <w:rPr>
          <w:lang w:val="en-GB"/>
        </w:rPr>
        <w:t>A user domain administrator may select to buy and application to be used by all users of the domain. In this way the administrator may populate a user domain with the applications of choice.</w:t>
      </w:r>
    </w:p>
    <w:p w:rsidR="00802EFB" w:rsidRPr="00C81D35" w:rsidRDefault="00802EFB" w:rsidP="00802EFB">
      <w:pPr>
        <w:pStyle w:val="Heading3"/>
        <w:rPr>
          <w:lang w:val="en-GB"/>
        </w:rPr>
      </w:pPr>
      <w:bookmarkStart w:id="83" w:name="_Toc305080305"/>
      <w:r w:rsidRPr="00C81D35">
        <w:rPr>
          <w:lang w:val="en-GB"/>
        </w:rPr>
        <w:t>Example of a Darwinet user domain usage scenario</w:t>
      </w:r>
      <w:bookmarkEnd w:id="83"/>
    </w:p>
    <w:p w:rsidR="00802EFB" w:rsidRPr="00C81D35" w:rsidRDefault="00802EFB" w:rsidP="00802EFB">
      <w:pPr>
        <w:pStyle w:val="BodyText"/>
        <w:rPr>
          <w:lang w:val="en-GB"/>
        </w:rPr>
      </w:pPr>
      <w:r w:rsidRPr="00C81D35">
        <w:rPr>
          <w:lang w:val="en-GB"/>
        </w:rPr>
        <w:t>A company starts a project to develop a new product.</w:t>
      </w:r>
    </w:p>
    <w:p w:rsidR="00802EFB" w:rsidRPr="00C81D35" w:rsidRDefault="00802EFB" w:rsidP="00802EFB">
      <w:pPr>
        <w:pStyle w:val="BodyText"/>
        <w:rPr>
          <w:lang w:val="en-GB"/>
        </w:rPr>
      </w:pPr>
      <w:r w:rsidRPr="00C81D35">
        <w:rPr>
          <w:lang w:val="en-GB"/>
        </w:rPr>
        <w:t>The project needs to share a project plan, project files and the ability to report time they spend in the project.</w:t>
      </w:r>
    </w:p>
    <w:p w:rsidR="00802EFB" w:rsidRPr="00C81D35" w:rsidRDefault="00802EFB" w:rsidP="00802EFB">
      <w:pPr>
        <w:pStyle w:val="BodyText"/>
        <w:rPr>
          <w:lang w:val="en-GB"/>
        </w:rPr>
      </w:pPr>
      <w:r w:rsidRPr="00C81D35">
        <w:rPr>
          <w:lang w:val="en-GB"/>
        </w:rPr>
        <w:t>The project leader decides to create a protected Darwinet user domain for the project.</w:t>
      </w:r>
    </w:p>
    <w:p w:rsidR="00802EFB" w:rsidRPr="00C81D35" w:rsidRDefault="00802EFB" w:rsidP="00802EFB">
      <w:pPr>
        <w:pStyle w:val="C1HBullet"/>
        <w:rPr>
          <w:lang w:val="en-GB"/>
        </w:rPr>
      </w:pPr>
      <w:r w:rsidRPr="00C81D35">
        <w:rPr>
          <w:lang w:val="en-GB"/>
        </w:rPr>
        <w:lastRenderedPageBreak/>
        <w:t xml:space="preserve">The project leader visits the web-site of a Darwinet domain service provider and creates a user account using an e-mail </w:t>
      </w:r>
      <w:r w:rsidR="006C3A25" w:rsidRPr="00C81D35">
        <w:rPr>
          <w:lang w:val="en-GB"/>
        </w:rPr>
        <w:t>address</w:t>
      </w:r>
      <w:r w:rsidRPr="00C81D35">
        <w:rPr>
          <w:lang w:val="en-GB"/>
        </w:rPr>
        <w:t>.</w:t>
      </w:r>
    </w:p>
    <w:p w:rsidR="00802EFB" w:rsidRPr="00C81D35" w:rsidRDefault="00802EFB" w:rsidP="00802EFB">
      <w:pPr>
        <w:pStyle w:val="C1HBullet"/>
        <w:rPr>
          <w:lang w:val="en-GB"/>
        </w:rPr>
      </w:pPr>
      <w:r w:rsidRPr="00C81D35">
        <w:rPr>
          <w:lang w:val="en-GB"/>
        </w:rPr>
        <w:t>The service provider provides the domain seed to the mail-address selected.</w:t>
      </w:r>
    </w:p>
    <w:p w:rsidR="00802EFB" w:rsidRPr="00C81D35" w:rsidRDefault="00802EFB" w:rsidP="00802EFB">
      <w:pPr>
        <w:pStyle w:val="C1HBullet"/>
        <w:rPr>
          <w:lang w:val="en-GB"/>
        </w:rPr>
      </w:pPr>
      <w:r w:rsidRPr="00C81D35">
        <w:rPr>
          <w:lang w:val="en-GB"/>
        </w:rPr>
        <w:t>The project leader confirms the e-mail address and installs the Darwinet node framework using the seed.</w:t>
      </w:r>
    </w:p>
    <w:p w:rsidR="00802EFB" w:rsidRPr="00C81D35" w:rsidRDefault="00802EFB" w:rsidP="00802EFB">
      <w:pPr>
        <w:pStyle w:val="C1HBullet"/>
        <w:rPr>
          <w:lang w:val="en-GB"/>
        </w:rPr>
      </w:pPr>
      <w:r w:rsidRPr="00C81D35">
        <w:rPr>
          <w:lang w:val="en-GB"/>
        </w:rPr>
        <w:t>When the node is installed the project leader opens the Darwinet domain administrator interface and creates the Darwinet user domain giving it a unique name.</w:t>
      </w:r>
    </w:p>
    <w:p w:rsidR="00802EFB" w:rsidRPr="00C81D35" w:rsidRDefault="00802EFB" w:rsidP="00802EFB">
      <w:pPr>
        <w:pStyle w:val="C1HBullet"/>
        <w:rPr>
          <w:lang w:val="en-GB"/>
        </w:rPr>
      </w:pPr>
      <w:r w:rsidRPr="00C81D35">
        <w:rPr>
          <w:lang w:val="en-GB"/>
        </w:rPr>
        <w:t>The project leader then opens the administrator interface of the created user domain and performs the following:</w:t>
      </w:r>
    </w:p>
    <w:p w:rsidR="00802EFB" w:rsidRPr="00C81D35" w:rsidRDefault="00802EFB" w:rsidP="00802EFB">
      <w:pPr>
        <w:pStyle w:val="C1HBullet2A"/>
        <w:rPr>
          <w:lang w:val="en-GB"/>
        </w:rPr>
      </w:pPr>
      <w:r w:rsidRPr="00C81D35">
        <w:rPr>
          <w:lang w:val="en-GB"/>
        </w:rPr>
        <w:t>Buys a project administration application and adds it to be used by all users of the domain.</w:t>
      </w:r>
    </w:p>
    <w:p w:rsidR="00802EFB" w:rsidRPr="00C81D35" w:rsidRDefault="00802EFB" w:rsidP="00802EFB">
      <w:pPr>
        <w:pStyle w:val="C1HBullet2A"/>
        <w:rPr>
          <w:lang w:val="en-GB"/>
        </w:rPr>
      </w:pPr>
      <w:r w:rsidRPr="00C81D35">
        <w:rPr>
          <w:lang w:val="en-GB"/>
        </w:rPr>
        <w:t>Buys a time report application and adds it to the domain to be used by all users of the domain.</w:t>
      </w:r>
    </w:p>
    <w:p w:rsidR="00802EFB" w:rsidRPr="00C81D35" w:rsidRDefault="00802EFB" w:rsidP="00802EFB">
      <w:pPr>
        <w:pStyle w:val="C1HBullet2A"/>
        <w:rPr>
          <w:lang w:val="en-GB"/>
        </w:rPr>
      </w:pPr>
      <w:r w:rsidRPr="00C81D35">
        <w:rPr>
          <w:lang w:val="en-GB"/>
        </w:rPr>
        <w:t>Creates a project folder in the shared files folder for the domain.</w:t>
      </w:r>
    </w:p>
    <w:p w:rsidR="00802EFB" w:rsidRPr="00C81D35" w:rsidRDefault="00802EFB" w:rsidP="00802EFB">
      <w:pPr>
        <w:pStyle w:val="BodyText"/>
        <w:rPr>
          <w:lang w:val="en-GB"/>
        </w:rPr>
      </w:pPr>
      <w:r w:rsidRPr="00C81D35">
        <w:rPr>
          <w:lang w:val="en-GB"/>
        </w:rPr>
        <w:t>The project leader now starts to use the applications of the domain to set up the project.</w:t>
      </w:r>
    </w:p>
    <w:p w:rsidR="00802EFB" w:rsidRPr="00C81D35" w:rsidRDefault="00802EFB" w:rsidP="00802EFB">
      <w:pPr>
        <w:pStyle w:val="BodyText"/>
        <w:rPr>
          <w:lang w:val="en-GB"/>
        </w:rPr>
      </w:pPr>
      <w:r w:rsidRPr="00C81D35">
        <w:rPr>
          <w:lang w:val="en-GB"/>
        </w:rPr>
        <w:t>The project leader then clones the node for all the users of the project.</w:t>
      </w:r>
    </w:p>
    <w:p w:rsidR="00802EFB" w:rsidRPr="00C81D35" w:rsidRDefault="00802EFB" w:rsidP="00802EFB">
      <w:pPr>
        <w:pStyle w:val="BodyText"/>
        <w:rPr>
          <w:lang w:val="en-GB"/>
        </w:rPr>
      </w:pPr>
      <w:r w:rsidRPr="00C81D35">
        <w:rPr>
          <w:lang w:val="en-GB"/>
        </w:rPr>
        <w:t>The node cloning is made as follows:</w:t>
      </w:r>
    </w:p>
    <w:p w:rsidR="00802EFB" w:rsidRPr="00C81D35" w:rsidRDefault="00802EFB" w:rsidP="00802EFB">
      <w:pPr>
        <w:pStyle w:val="C1HBullet"/>
        <w:rPr>
          <w:lang w:val="en-GB"/>
        </w:rPr>
      </w:pPr>
      <w:r w:rsidRPr="00C81D35">
        <w:rPr>
          <w:lang w:val="en-GB"/>
        </w:rPr>
        <w:t>The project leader opens the user domain interface and selects to invite new users to the domain.</w:t>
      </w:r>
    </w:p>
    <w:p w:rsidR="00802EFB" w:rsidRPr="00C81D35" w:rsidRDefault="00802EFB" w:rsidP="00802EFB">
      <w:pPr>
        <w:pStyle w:val="C1HBullet"/>
        <w:rPr>
          <w:lang w:val="en-GB"/>
        </w:rPr>
      </w:pPr>
      <w:r w:rsidRPr="00C81D35">
        <w:rPr>
          <w:lang w:val="en-GB"/>
        </w:rPr>
        <w:t xml:space="preserve">Each user is defined using an e-mail </w:t>
      </w:r>
      <w:r w:rsidR="006C3A25" w:rsidRPr="00C81D35">
        <w:rPr>
          <w:lang w:val="en-GB"/>
        </w:rPr>
        <w:t>address</w:t>
      </w:r>
      <w:r w:rsidRPr="00C81D35">
        <w:rPr>
          <w:lang w:val="en-GB"/>
        </w:rPr>
        <w:t xml:space="preserve"> of the user.</w:t>
      </w:r>
    </w:p>
    <w:p w:rsidR="00802EFB" w:rsidRPr="00C81D35" w:rsidRDefault="00802EFB" w:rsidP="00802EFB">
      <w:pPr>
        <w:pStyle w:val="C1HBullet"/>
        <w:rPr>
          <w:lang w:val="en-GB"/>
        </w:rPr>
      </w:pPr>
      <w:r w:rsidRPr="00C81D35">
        <w:rPr>
          <w:lang w:val="en-GB"/>
        </w:rPr>
        <w:t>The Darwinet framework creates a node seed for each user and mails it to the user.</w:t>
      </w:r>
    </w:p>
    <w:p w:rsidR="00802EFB" w:rsidRPr="00C81D35" w:rsidRDefault="00802EFB" w:rsidP="00802EFB">
      <w:pPr>
        <w:pStyle w:val="C1HBullet"/>
        <w:rPr>
          <w:lang w:val="en-GB"/>
        </w:rPr>
      </w:pPr>
      <w:r w:rsidRPr="00C81D35">
        <w:rPr>
          <w:lang w:val="en-GB"/>
        </w:rPr>
        <w:t>Each user installs the user domain node using the seed received on mail.</w:t>
      </w:r>
    </w:p>
    <w:p w:rsidR="00802EFB" w:rsidRPr="00C81D35" w:rsidRDefault="00802EFB" w:rsidP="00802EFB">
      <w:pPr>
        <w:pStyle w:val="Heading3"/>
        <w:rPr>
          <w:lang w:val="en-GB"/>
        </w:rPr>
      </w:pPr>
      <w:bookmarkStart w:id="84" w:name="_Toc305080306"/>
      <w:r w:rsidRPr="00C81D35">
        <w:rPr>
          <w:lang w:val="en-GB"/>
        </w:rPr>
        <w:t>Installing a Darwinet user domain node using a seed received on mail</w:t>
      </w:r>
      <w:bookmarkEnd w:id="84"/>
    </w:p>
    <w:p w:rsidR="00802EFB" w:rsidRPr="00C81D35" w:rsidRDefault="00802EFB" w:rsidP="00802EFB">
      <w:pPr>
        <w:pStyle w:val="BodyText"/>
        <w:rPr>
          <w:lang w:val="en-GB"/>
        </w:rPr>
      </w:pPr>
      <w:r w:rsidRPr="00C81D35">
        <w:rPr>
          <w:lang w:val="en-GB"/>
        </w:rPr>
        <w:t>The Darwinet domain service provider holds the user accounts of all users of the serviced Darwinet domain.</w:t>
      </w:r>
    </w:p>
    <w:p w:rsidR="00802EFB" w:rsidRPr="00C81D35" w:rsidRDefault="00802EFB" w:rsidP="00802EFB">
      <w:pPr>
        <w:pStyle w:val="BodyText"/>
        <w:rPr>
          <w:lang w:val="en-GB"/>
        </w:rPr>
      </w:pPr>
      <w:r w:rsidRPr="00C81D35">
        <w:rPr>
          <w:lang w:val="en-GB"/>
        </w:rPr>
        <w:t>When a new user is invited to a user domain the Darwinet service provider provides the Darwinet node framework to the new user.</w:t>
      </w:r>
    </w:p>
    <w:p w:rsidR="00802EFB" w:rsidRPr="00C81D35" w:rsidRDefault="00802EFB" w:rsidP="00802EFB">
      <w:pPr>
        <w:pStyle w:val="BodyText"/>
        <w:rPr>
          <w:lang w:val="en-GB"/>
        </w:rPr>
      </w:pPr>
      <w:r w:rsidRPr="00C81D35">
        <w:rPr>
          <w:lang w:val="en-GB"/>
        </w:rPr>
        <w:t>This scenario is the following:</w:t>
      </w:r>
    </w:p>
    <w:p w:rsidR="00802EFB" w:rsidRPr="00C81D35" w:rsidRDefault="00802EFB" w:rsidP="00802EFB">
      <w:pPr>
        <w:pStyle w:val="C1HBullet"/>
        <w:rPr>
          <w:lang w:val="en-GB"/>
        </w:rPr>
      </w:pPr>
      <w:r w:rsidRPr="00C81D35">
        <w:rPr>
          <w:lang w:val="en-GB"/>
        </w:rPr>
        <w:t>The user receives a user domain seed on mail.</w:t>
      </w:r>
    </w:p>
    <w:p w:rsidR="00802EFB" w:rsidRPr="00C81D35" w:rsidRDefault="00802EFB" w:rsidP="00802EFB">
      <w:pPr>
        <w:pStyle w:val="C1HBullet"/>
        <w:rPr>
          <w:lang w:val="en-GB"/>
        </w:rPr>
      </w:pPr>
      <w:r w:rsidRPr="00C81D35">
        <w:rPr>
          <w:lang w:val="en-GB"/>
        </w:rPr>
        <w:t>The seed is a special link to the Darwinet service provider to manage the user invitation</w:t>
      </w:r>
    </w:p>
    <w:p w:rsidR="00802EFB" w:rsidRPr="00C81D35" w:rsidRDefault="00802EFB" w:rsidP="00802EFB">
      <w:pPr>
        <w:pStyle w:val="C1HBullet"/>
        <w:rPr>
          <w:lang w:val="en-GB"/>
        </w:rPr>
      </w:pPr>
      <w:r w:rsidRPr="00C81D35">
        <w:rPr>
          <w:lang w:val="en-GB"/>
        </w:rPr>
        <w:t>The user clicks the link and is brought to a web-page.</w:t>
      </w:r>
    </w:p>
    <w:p w:rsidR="00802EFB" w:rsidRPr="00C81D35" w:rsidRDefault="00802EFB" w:rsidP="00802EFB">
      <w:pPr>
        <w:pStyle w:val="C1HBullet"/>
        <w:rPr>
          <w:lang w:val="en-GB"/>
        </w:rPr>
      </w:pPr>
      <w:r w:rsidRPr="00C81D35">
        <w:rPr>
          <w:lang w:val="en-GB"/>
        </w:rPr>
        <w:t>The user has to log in to the user account, creating the account if the user is not yet a member.</w:t>
      </w:r>
    </w:p>
    <w:p w:rsidR="00802EFB" w:rsidRPr="00C81D35" w:rsidRDefault="00802EFB" w:rsidP="00802EFB">
      <w:pPr>
        <w:pStyle w:val="C1HBullet"/>
        <w:rPr>
          <w:lang w:val="en-GB"/>
        </w:rPr>
      </w:pPr>
      <w:r w:rsidRPr="00C81D35">
        <w:rPr>
          <w:lang w:val="en-GB"/>
        </w:rPr>
        <w:t>If the user creates a new account a new mail will be created where the user has to verify the mail-</w:t>
      </w:r>
      <w:r w:rsidR="006C3A25" w:rsidRPr="00C81D35">
        <w:rPr>
          <w:lang w:val="en-GB"/>
        </w:rPr>
        <w:t>address</w:t>
      </w:r>
      <w:r w:rsidRPr="00C81D35">
        <w:rPr>
          <w:lang w:val="en-GB"/>
        </w:rPr>
        <w:t xml:space="preserve"> and activate the account.</w:t>
      </w:r>
    </w:p>
    <w:p w:rsidR="00802EFB" w:rsidRPr="00C81D35" w:rsidRDefault="00802EFB" w:rsidP="00802EFB">
      <w:pPr>
        <w:pStyle w:val="C1HBullet"/>
        <w:rPr>
          <w:lang w:val="en-GB"/>
        </w:rPr>
      </w:pPr>
      <w:r w:rsidRPr="00C81D35">
        <w:rPr>
          <w:lang w:val="en-GB"/>
        </w:rPr>
        <w:t>When the user logs in it is able to install the Darwinet framework and the user domain configuration.</w:t>
      </w:r>
    </w:p>
    <w:p w:rsidR="00802EFB" w:rsidRPr="00C81D35" w:rsidRDefault="00802EFB" w:rsidP="00802EFB">
      <w:pPr>
        <w:pStyle w:val="C1HBullet"/>
        <w:rPr>
          <w:lang w:val="en-GB"/>
        </w:rPr>
      </w:pPr>
      <w:r w:rsidRPr="00C81D35">
        <w:rPr>
          <w:lang w:val="en-GB"/>
        </w:rPr>
        <w:lastRenderedPageBreak/>
        <w:t>The user performs the installation and the result is a Darwinet domain node configured to act as the user domain node in the user domain to which the user was invited.</w:t>
      </w:r>
    </w:p>
    <w:p w:rsidR="00802EFB" w:rsidRPr="00C81D35" w:rsidRDefault="00802EFB" w:rsidP="00802EFB">
      <w:pPr>
        <w:pStyle w:val="BodyText"/>
        <w:rPr>
          <w:lang w:val="en-GB"/>
        </w:rPr>
      </w:pPr>
      <w:r w:rsidRPr="00C81D35">
        <w:rPr>
          <w:lang w:val="en-GB"/>
        </w:rPr>
        <w:t>Also see other scenario where an existing member of a user domain clones the existing node to be used on another location.</w:t>
      </w:r>
    </w:p>
    <w:p w:rsidR="00802EFB" w:rsidRPr="00C81D35" w:rsidRDefault="00802EFB" w:rsidP="00802EFB">
      <w:pPr>
        <w:pStyle w:val="Heading3"/>
        <w:rPr>
          <w:lang w:val="en-GB"/>
        </w:rPr>
      </w:pPr>
      <w:bookmarkStart w:id="85" w:name="_Toc305080307"/>
      <w:r w:rsidRPr="00C81D35">
        <w:rPr>
          <w:lang w:val="en-GB"/>
        </w:rPr>
        <w:t>Domain growth through new node scenario</w:t>
      </w:r>
      <w:bookmarkEnd w:id="85"/>
    </w:p>
    <w:p w:rsidR="00802EFB" w:rsidRPr="00C81D35" w:rsidRDefault="00802EFB" w:rsidP="00802EFB">
      <w:pPr>
        <w:pStyle w:val="BodyText"/>
        <w:rPr>
          <w:lang w:val="en-GB"/>
        </w:rPr>
      </w:pPr>
      <w:r w:rsidRPr="00C81D35">
        <w:rPr>
          <w:lang w:val="en-GB"/>
        </w:rPr>
        <w:t xml:space="preserve">The Domain should grow with new nodes in a way controlled by mechanisms within the Domain. </w:t>
      </w:r>
    </w:p>
    <w:p w:rsidR="00802EFB" w:rsidRPr="00C81D35" w:rsidRDefault="00802EFB" w:rsidP="00802EFB">
      <w:pPr>
        <w:pStyle w:val="BodyText"/>
        <w:rPr>
          <w:lang w:val="en-GB"/>
        </w:rPr>
      </w:pPr>
      <w:r w:rsidRPr="00C81D35">
        <w:rPr>
          <w:lang w:val="en-GB"/>
        </w:rPr>
        <w:t>Member of the Domain with the right privileges are allowed to clone an existing node for a new or existing user. And the new node must be given a unique ID when installed to distinguish it from other nodes.</w:t>
      </w:r>
    </w:p>
    <w:p w:rsidR="00802EFB" w:rsidRPr="00C81D35" w:rsidRDefault="00802EFB" w:rsidP="00802EFB">
      <w:pPr>
        <w:pStyle w:val="BodyText"/>
        <w:rPr>
          <w:lang w:val="en-GB"/>
        </w:rPr>
      </w:pPr>
      <w:r w:rsidRPr="00C81D35">
        <w:rPr>
          <w:lang w:val="en-GB"/>
        </w:rPr>
        <w:t>This would impose the following scenario when a new node is cloned, installed and authorized.</w:t>
      </w:r>
    </w:p>
    <w:p w:rsidR="00802EFB" w:rsidRPr="00C81D35" w:rsidRDefault="00802EFB" w:rsidP="00802EFB">
      <w:pPr>
        <w:pStyle w:val="C1HNumber"/>
        <w:rPr>
          <w:lang w:val="en-GB"/>
        </w:rPr>
      </w:pPr>
      <w:r w:rsidRPr="00C81D35">
        <w:rPr>
          <w:lang w:val="en-GB"/>
        </w:rPr>
        <w:t>Node N1 is used by User A to create a Domain node clone for User B. We call this node for Node N*.</w:t>
      </w:r>
    </w:p>
    <w:p w:rsidR="00802EFB" w:rsidRPr="00C81D35" w:rsidRDefault="00802EFB" w:rsidP="00802EFB">
      <w:pPr>
        <w:pStyle w:val="C1HNumber"/>
        <w:rPr>
          <w:lang w:val="en-GB"/>
        </w:rPr>
      </w:pPr>
      <w:r w:rsidRPr="00C81D35">
        <w:rPr>
          <w:lang w:val="en-GB"/>
        </w:rPr>
        <w:t>User B installs node N* in a lap top.</w:t>
      </w:r>
    </w:p>
    <w:p w:rsidR="00802EFB" w:rsidRPr="00C81D35" w:rsidRDefault="00802EFB" w:rsidP="00802EFB">
      <w:pPr>
        <w:pStyle w:val="C1HNumber"/>
        <w:rPr>
          <w:lang w:val="en-GB"/>
        </w:rPr>
      </w:pPr>
      <w:r w:rsidRPr="00C81D35">
        <w:rPr>
          <w:lang w:val="en-GB"/>
        </w:rPr>
        <w:t>The User B starts node N* and logs in.</w:t>
      </w:r>
    </w:p>
    <w:p w:rsidR="00802EFB" w:rsidRPr="00C81D35" w:rsidRDefault="00802EFB" w:rsidP="00802EFB">
      <w:pPr>
        <w:pStyle w:val="C1HNumber"/>
        <w:rPr>
          <w:lang w:val="en-GB"/>
        </w:rPr>
      </w:pPr>
      <w:r w:rsidRPr="00C81D35">
        <w:rPr>
          <w:lang w:val="en-GB"/>
        </w:rPr>
        <w:t>The Node identifies it has not yet been authorized and asks for access to node N1 through the nodes it has record of in the installation.</w:t>
      </w:r>
    </w:p>
    <w:p w:rsidR="00802EFB" w:rsidRPr="00C81D35" w:rsidRDefault="00802EFB" w:rsidP="00802EFB">
      <w:pPr>
        <w:pStyle w:val="C1HNumber"/>
        <w:rPr>
          <w:lang w:val="en-GB"/>
        </w:rPr>
      </w:pPr>
      <w:r w:rsidRPr="00C81D35">
        <w:rPr>
          <w:lang w:val="en-GB"/>
        </w:rPr>
        <w:t>N1 receives the authorization request and produces a task to user A to authorize the new node.</w:t>
      </w:r>
    </w:p>
    <w:p w:rsidR="00802EFB" w:rsidRPr="00C81D35" w:rsidRDefault="00802EFB" w:rsidP="00802EFB">
      <w:pPr>
        <w:pStyle w:val="C1HNumber"/>
        <w:rPr>
          <w:lang w:val="en-GB"/>
        </w:rPr>
      </w:pPr>
      <w:r w:rsidRPr="00C81D35">
        <w:rPr>
          <w:lang w:val="en-GB"/>
        </w:rPr>
        <w:t>User A sees the task and attends to it. User A is then presented with a description of node N* including a description of the location, the machine etc. that identifies where the node is installed.</w:t>
      </w:r>
    </w:p>
    <w:p w:rsidR="00802EFB" w:rsidRPr="00C81D35" w:rsidRDefault="00802EFB" w:rsidP="00802EFB">
      <w:pPr>
        <w:pStyle w:val="C1HNumber"/>
        <w:rPr>
          <w:lang w:val="en-GB"/>
        </w:rPr>
      </w:pPr>
      <w:r w:rsidRPr="00C81D35">
        <w:rPr>
          <w:lang w:val="en-GB"/>
        </w:rPr>
        <w:t>User A fins all satisfactory and grants N* to be member of the Domain. N* gets the Id N73.</w:t>
      </w:r>
    </w:p>
    <w:p w:rsidR="00802EFB" w:rsidRPr="00C81D35" w:rsidRDefault="00802EFB" w:rsidP="00802EFB">
      <w:pPr>
        <w:pStyle w:val="C1HNumber"/>
        <w:rPr>
          <w:lang w:val="en-GB"/>
        </w:rPr>
      </w:pPr>
      <w:r w:rsidRPr="00C81D35">
        <w:rPr>
          <w:lang w:val="en-GB"/>
        </w:rPr>
        <w:t>Node N73 to allows User B to launch any of the applications of the Domain.</w:t>
      </w:r>
    </w:p>
    <w:p w:rsidR="00802EFB" w:rsidRPr="00C81D35" w:rsidRDefault="00802EFB" w:rsidP="00802EFB">
      <w:pPr>
        <w:pStyle w:val="Heading3"/>
        <w:rPr>
          <w:lang w:val="en-GB"/>
        </w:rPr>
      </w:pPr>
      <w:bookmarkStart w:id="86" w:name="_Toc305080308"/>
      <w:r w:rsidRPr="00C81D35">
        <w:rPr>
          <w:lang w:val="en-GB"/>
        </w:rPr>
        <w:t>Triple A Scenario</w:t>
      </w:r>
      <w:bookmarkEnd w:id="86"/>
    </w:p>
    <w:p w:rsidR="00802EFB" w:rsidRPr="00C81D35" w:rsidRDefault="00802EFB" w:rsidP="00802EFB">
      <w:pPr>
        <w:pStyle w:val="BodyText"/>
        <w:rPr>
          <w:lang w:val="en-GB"/>
        </w:rPr>
      </w:pPr>
      <w:r w:rsidRPr="00C81D35">
        <w:rPr>
          <w:lang w:val="en-GB"/>
        </w:rPr>
        <w:t>Consider to implement the Triple A scenario to all changes within the Darwinet.</w:t>
      </w:r>
    </w:p>
    <w:p w:rsidR="00802EFB" w:rsidRPr="00C81D35" w:rsidRDefault="00802EFB" w:rsidP="00802EFB">
      <w:pPr>
        <w:pStyle w:val="C1HBullet"/>
        <w:rPr>
          <w:lang w:val="en-GB"/>
        </w:rPr>
      </w:pPr>
      <w:r w:rsidRPr="00C81D35">
        <w:rPr>
          <w:lang w:val="en-GB"/>
        </w:rPr>
        <w:t>Authenticate the change – Meaning all changes have a producer that may provide an authentication of the produced change.</w:t>
      </w:r>
      <w:r w:rsidRPr="00C81D35">
        <w:rPr>
          <w:lang w:val="en-GB"/>
        </w:rPr>
        <w:br/>
        <w:t>An example of this may be a weather forecast producer that authenticates all produced data to be correct and produced by them.</w:t>
      </w:r>
    </w:p>
    <w:p w:rsidR="00802EFB" w:rsidRPr="00C81D35" w:rsidRDefault="00802EFB" w:rsidP="00802EFB">
      <w:pPr>
        <w:pStyle w:val="C1HBullet"/>
        <w:rPr>
          <w:lang w:val="en-GB"/>
        </w:rPr>
      </w:pPr>
      <w:r w:rsidRPr="00C81D35">
        <w:rPr>
          <w:lang w:val="en-GB"/>
        </w:rPr>
        <w:t>Authorize the change – Meaning that no change is accepted unless the producer are Authorized to publish the change.</w:t>
      </w:r>
    </w:p>
    <w:p w:rsidR="00802EFB" w:rsidRPr="00C81D35" w:rsidRDefault="00802EFB" w:rsidP="00802EFB">
      <w:pPr>
        <w:pStyle w:val="C1HBullet"/>
        <w:rPr>
          <w:lang w:val="en-GB"/>
        </w:rPr>
      </w:pPr>
      <w:r w:rsidRPr="00C81D35">
        <w:rPr>
          <w:lang w:val="en-GB"/>
        </w:rPr>
        <w:t>Account the change – Meaning the change actually takes effect in other nodes. It also means that information may be charged for and debited the consumer of the information.</w:t>
      </w:r>
    </w:p>
    <w:p w:rsidR="00802EFB" w:rsidRPr="00C81D35" w:rsidRDefault="00802EFB" w:rsidP="00802EFB">
      <w:pPr>
        <w:pStyle w:val="Heading1"/>
        <w:rPr>
          <w:lang w:val="en-GB"/>
        </w:rPr>
      </w:pPr>
      <w:bookmarkStart w:id="87" w:name="_Toc305080309"/>
      <w:r w:rsidRPr="00C81D35">
        <w:rPr>
          <w:lang w:val="en-GB"/>
        </w:rPr>
        <w:lastRenderedPageBreak/>
        <w:t>The Darwinet framework</w:t>
      </w:r>
      <w:bookmarkEnd w:id="87"/>
    </w:p>
    <w:p w:rsidR="00802EFB" w:rsidRPr="00C81D35" w:rsidRDefault="00802EFB" w:rsidP="00802EFB">
      <w:pPr>
        <w:pStyle w:val="Heading2"/>
        <w:rPr>
          <w:lang w:val="en-GB"/>
        </w:rPr>
      </w:pPr>
      <w:bookmarkStart w:id="88" w:name="_Toc305080310"/>
      <w:r w:rsidRPr="00C81D35">
        <w:rPr>
          <w:lang w:val="en-GB"/>
        </w:rPr>
        <w:t>Darwinet data management</w:t>
      </w:r>
      <w:bookmarkEnd w:id="88"/>
    </w:p>
    <w:p w:rsidR="00802EFB" w:rsidRPr="00C81D35" w:rsidRDefault="00802EFB" w:rsidP="00802EFB">
      <w:pPr>
        <w:pStyle w:val="BodyText"/>
        <w:rPr>
          <w:lang w:val="en-GB"/>
        </w:rPr>
      </w:pPr>
      <w:r w:rsidRPr="00C81D35">
        <w:rPr>
          <w:lang w:val="en-GB"/>
        </w:rPr>
        <w:t>The Darwinet data management is the technology to store and distribute data within a Darwinet network.</w:t>
      </w:r>
    </w:p>
    <w:p w:rsidR="00802EFB" w:rsidRPr="00C81D35" w:rsidRDefault="00802EFB" w:rsidP="00802EFB">
      <w:pPr>
        <w:pStyle w:val="BodyText"/>
        <w:rPr>
          <w:lang w:val="en-GB"/>
        </w:rPr>
      </w:pPr>
      <w:r w:rsidRPr="00C81D35">
        <w:rPr>
          <w:lang w:val="en-GB"/>
        </w:rPr>
        <w:t>Data is stored in a Model, Instance, and Value layer model built from deltas (changes) within each layer.</w:t>
      </w:r>
    </w:p>
    <w:p w:rsidR="00802EFB" w:rsidRPr="00C81D35" w:rsidRDefault="00802EFB" w:rsidP="00802EFB">
      <w:pPr>
        <w:pStyle w:val="Heading2"/>
        <w:rPr>
          <w:lang w:val="en-GB"/>
        </w:rPr>
      </w:pPr>
      <w:bookmarkStart w:id="89" w:name="_Toc305080311"/>
      <w:r w:rsidRPr="00C81D35">
        <w:rPr>
          <w:lang w:val="en-GB"/>
        </w:rPr>
        <w:t>The MIV (Model, Instance, Value) data structure</w:t>
      </w:r>
      <w:bookmarkEnd w:id="89"/>
    </w:p>
    <w:p w:rsidR="00802EFB" w:rsidRPr="00C81D35" w:rsidRDefault="00802EFB" w:rsidP="00802EFB">
      <w:pPr>
        <w:pStyle w:val="BodyText"/>
        <w:rPr>
          <w:lang w:val="en-GB"/>
        </w:rPr>
      </w:pPr>
      <w:r w:rsidRPr="00C81D35">
        <w:rPr>
          <w:lang w:val="en-GB"/>
        </w:rPr>
        <w:t>All data within a Darwinet domain are defined in a MIV (Model, Instance, and Value layer model).</w:t>
      </w:r>
    </w:p>
    <w:p w:rsidR="00802EFB" w:rsidRPr="00C81D35" w:rsidRDefault="00802EFB" w:rsidP="00802EFB">
      <w:pPr>
        <w:pStyle w:val="BodyText"/>
        <w:rPr>
          <w:lang w:val="en-GB"/>
        </w:rPr>
      </w:pPr>
      <w:r w:rsidRPr="00C81D35">
        <w:rPr>
          <w:lang w:val="en-GB"/>
        </w:rPr>
        <w:t>The Model is the highest structure and defines available data structures or “types” within the domain.</w:t>
      </w:r>
    </w:p>
    <w:p w:rsidR="00802EFB" w:rsidRPr="00C81D35" w:rsidRDefault="00802EFB" w:rsidP="00802EFB">
      <w:pPr>
        <w:pStyle w:val="BodyText"/>
        <w:rPr>
          <w:lang w:val="en-GB"/>
        </w:rPr>
      </w:pPr>
      <w:r w:rsidRPr="00C81D35">
        <w:rPr>
          <w:lang w:val="en-GB"/>
        </w:rPr>
        <w:t>The Instance structure defines current instances of types in the Model.</w:t>
      </w:r>
    </w:p>
    <w:p w:rsidR="00802EFB" w:rsidRPr="00C81D35" w:rsidRDefault="00802EFB" w:rsidP="00802EFB">
      <w:pPr>
        <w:pStyle w:val="BodyText"/>
        <w:rPr>
          <w:lang w:val="en-GB"/>
        </w:rPr>
      </w:pPr>
      <w:r w:rsidRPr="00C81D35">
        <w:rPr>
          <w:lang w:val="en-GB"/>
        </w:rPr>
        <w:t>And finally the Value structure defines the current value of model instances.</w:t>
      </w:r>
    </w:p>
    <w:p w:rsidR="00802EFB" w:rsidRPr="00C81D35" w:rsidRDefault="00802EFB" w:rsidP="00802EFB">
      <w:pPr>
        <w:pStyle w:val="Heading2"/>
        <w:rPr>
          <w:lang w:val="en-GB"/>
        </w:rPr>
      </w:pPr>
      <w:bookmarkStart w:id="90" w:name="_Toc305080312"/>
      <w:r w:rsidRPr="00C81D35">
        <w:rPr>
          <w:lang w:val="en-GB"/>
        </w:rPr>
        <w:t>Model, Instance, Value deltas (changes)</w:t>
      </w:r>
      <w:bookmarkEnd w:id="90"/>
    </w:p>
    <w:p w:rsidR="00802EFB" w:rsidRPr="00C81D35" w:rsidRDefault="00802EFB" w:rsidP="00802EFB">
      <w:pPr>
        <w:pStyle w:val="BodyText"/>
        <w:rPr>
          <w:lang w:val="en-GB"/>
        </w:rPr>
      </w:pPr>
      <w:r w:rsidRPr="00C81D35">
        <w:rPr>
          <w:lang w:val="en-GB"/>
        </w:rPr>
        <w:t>All data of a Darwinet domain are built from recorded changes within the Model, Instance, Value layers. A change is called a “Delta”.</w:t>
      </w:r>
    </w:p>
    <w:p w:rsidR="00802EFB" w:rsidRPr="00C81D35" w:rsidRDefault="00802EFB" w:rsidP="00802EFB">
      <w:pPr>
        <w:pStyle w:val="BodyText"/>
        <w:rPr>
          <w:lang w:val="en-GB"/>
        </w:rPr>
      </w:pPr>
      <w:r w:rsidRPr="00C81D35">
        <w:rPr>
          <w:lang w:val="en-GB"/>
        </w:rPr>
        <w:t>Thus a change to the Model is recorded as a Model delta (ΔM), an Instance Delta (ΔI) or a Value Delta (ΔV).</w:t>
      </w:r>
    </w:p>
    <w:p w:rsidR="00802EFB" w:rsidRPr="00C81D35" w:rsidRDefault="00802EFB" w:rsidP="00802EFB">
      <w:pPr>
        <w:pStyle w:val="BodyText"/>
        <w:rPr>
          <w:lang w:val="en-GB"/>
        </w:rPr>
      </w:pPr>
      <w:r w:rsidRPr="00C81D35">
        <w:rPr>
          <w:lang w:val="en-GB"/>
        </w:rPr>
        <w:t>The current state of the Model, Instance, and Value layer stack is then defined by the sum of all Deltas up to the current time.</w:t>
      </w:r>
    </w:p>
    <w:p w:rsidR="00802EFB" w:rsidRPr="00C81D35" w:rsidRDefault="00802EFB" w:rsidP="00802EFB">
      <w:pPr>
        <w:pStyle w:val="Heading2"/>
        <w:rPr>
          <w:lang w:val="en-GB"/>
        </w:rPr>
      </w:pPr>
      <w:bookmarkStart w:id="91" w:name="_Toc305080313"/>
      <w:r w:rsidRPr="00C81D35">
        <w:rPr>
          <w:lang w:val="en-GB"/>
        </w:rPr>
        <w:t>Data exchange</w:t>
      </w:r>
      <w:bookmarkEnd w:id="91"/>
    </w:p>
    <w:p w:rsidR="00802EFB" w:rsidRPr="00C81D35" w:rsidRDefault="00802EFB" w:rsidP="00802EFB">
      <w:pPr>
        <w:pStyle w:val="BodyText"/>
        <w:rPr>
          <w:lang w:val="en-GB"/>
        </w:rPr>
      </w:pPr>
      <w:r w:rsidRPr="00C81D35">
        <w:rPr>
          <w:lang w:val="en-GB"/>
        </w:rPr>
        <w:t>Data between nodes of a Darwinet domain is exchanged in the form of recorded changes. Thus the data that flows between the nodes are streams of deltas.</w:t>
      </w:r>
    </w:p>
    <w:p w:rsidR="00802EFB" w:rsidRPr="00C81D35" w:rsidRDefault="00802EFB" w:rsidP="00802EFB">
      <w:pPr>
        <w:pStyle w:val="Heading2"/>
        <w:rPr>
          <w:lang w:val="en-GB"/>
        </w:rPr>
      </w:pPr>
      <w:bookmarkStart w:id="92" w:name="_Toc305080314"/>
      <w:r w:rsidRPr="00C81D35">
        <w:rPr>
          <w:lang w:val="en-GB"/>
        </w:rPr>
        <w:t>The Darwinet API stack</w:t>
      </w:r>
      <w:bookmarkEnd w:id="92"/>
    </w:p>
    <w:p w:rsidR="00802EFB" w:rsidRPr="00C81D35" w:rsidRDefault="00802EFB" w:rsidP="00802EFB">
      <w:pPr>
        <w:pStyle w:val="BodyText"/>
        <w:rPr>
          <w:lang w:val="en-GB"/>
        </w:rPr>
      </w:pPr>
      <w:r w:rsidRPr="00C81D35">
        <w:rPr>
          <w:lang w:val="en-GB"/>
        </w:rPr>
        <w:t>The Darwinet API stack is the architecture of Darwinet services of a Darwinet node that provides access to Darwinet controlled data and services.</w:t>
      </w:r>
    </w:p>
    <w:p w:rsidR="00802EFB" w:rsidRPr="00C81D35" w:rsidRDefault="00802EFB" w:rsidP="00802EFB">
      <w:pPr>
        <w:pStyle w:val="BodyText"/>
        <w:rPr>
          <w:lang w:val="en-GB"/>
        </w:rPr>
      </w:pPr>
      <w:r w:rsidRPr="00C81D35">
        <w:rPr>
          <w:lang w:val="en-GB"/>
        </w:rPr>
        <w:t>As the name implies these services are organized into layers, one layer working on the data and services of the layer below.</w:t>
      </w:r>
    </w:p>
    <w:p w:rsidR="00802EFB" w:rsidRPr="00C81D35" w:rsidRDefault="00802EFB" w:rsidP="00802EFB">
      <w:pPr>
        <w:pStyle w:val="Heading2"/>
        <w:rPr>
          <w:lang w:val="en-GB"/>
        </w:rPr>
      </w:pPr>
      <w:bookmarkStart w:id="93" w:name="_Toc305080315"/>
      <w:r w:rsidRPr="00C81D35">
        <w:rPr>
          <w:lang w:val="en-GB"/>
        </w:rPr>
        <w:t>Darwinet data distribution policy layer</w:t>
      </w:r>
      <w:bookmarkEnd w:id="93"/>
    </w:p>
    <w:p w:rsidR="00802EFB" w:rsidRPr="00C81D35" w:rsidRDefault="00802EFB" w:rsidP="00802EFB">
      <w:pPr>
        <w:pStyle w:val="BodyText"/>
        <w:rPr>
          <w:lang w:val="en-GB"/>
        </w:rPr>
      </w:pPr>
      <w:r w:rsidRPr="00C81D35">
        <w:rPr>
          <w:lang w:val="en-GB"/>
        </w:rPr>
        <w:t>This is the Darwinet stack layer responsible for implementing the data distribution policy.</w:t>
      </w:r>
    </w:p>
    <w:p w:rsidR="00802EFB" w:rsidRPr="00C81D35" w:rsidRDefault="00802EFB" w:rsidP="00802EFB">
      <w:pPr>
        <w:pStyle w:val="BodyText"/>
        <w:rPr>
          <w:lang w:val="en-GB"/>
        </w:rPr>
      </w:pPr>
      <w:r w:rsidRPr="00C81D35">
        <w:rPr>
          <w:lang w:val="en-GB"/>
        </w:rPr>
        <w:lastRenderedPageBreak/>
        <w:t>Data is distributed based on:</w:t>
      </w:r>
    </w:p>
    <w:p w:rsidR="00802EFB" w:rsidRPr="00C81D35" w:rsidRDefault="00802EFB" w:rsidP="005263F1">
      <w:pPr>
        <w:pStyle w:val="BodyText"/>
        <w:numPr>
          <w:ilvl w:val="0"/>
          <w:numId w:val="10"/>
        </w:numPr>
        <w:rPr>
          <w:lang w:val="en-GB"/>
        </w:rPr>
      </w:pPr>
      <w:r w:rsidRPr="00C81D35">
        <w:rPr>
          <w:lang w:val="en-GB"/>
        </w:rPr>
        <w:t>Locally assigned storage size. Nodes configured to not store the whole body of data are assigned to store a selected fraction and fetch needed data from other nodes on demand.</w:t>
      </w:r>
    </w:p>
    <w:p w:rsidR="00802EFB" w:rsidRPr="00C81D35" w:rsidRDefault="00802EFB" w:rsidP="005263F1">
      <w:pPr>
        <w:pStyle w:val="BodyText"/>
        <w:numPr>
          <w:ilvl w:val="0"/>
          <w:numId w:val="10"/>
        </w:numPr>
        <w:rPr>
          <w:lang w:val="en-GB"/>
        </w:rPr>
      </w:pPr>
      <w:r w:rsidRPr="00C81D35">
        <w:rPr>
          <w:lang w:val="en-GB"/>
        </w:rPr>
        <w:t>Redundancy requirements. Data may be marked to be stored with a degree of redundancy like “At least two nodes” or “maximum number of nodes”.</w:t>
      </w:r>
    </w:p>
    <w:p w:rsidR="00802EFB" w:rsidRPr="00C81D35" w:rsidRDefault="00802EFB" w:rsidP="005263F1">
      <w:pPr>
        <w:pStyle w:val="BodyText"/>
        <w:numPr>
          <w:ilvl w:val="0"/>
          <w:numId w:val="10"/>
        </w:numPr>
        <w:rPr>
          <w:lang w:val="en-GB"/>
        </w:rPr>
      </w:pPr>
      <w:r w:rsidRPr="00C81D35">
        <w:rPr>
          <w:lang w:val="en-GB"/>
        </w:rPr>
        <w:t>Access time requirement. Data may be required to be stored on nodes accessible through high data rates or with high online time.</w:t>
      </w:r>
    </w:p>
    <w:p w:rsidR="00802EFB" w:rsidRPr="00C81D35" w:rsidRDefault="00802EFB" w:rsidP="005263F1">
      <w:pPr>
        <w:pStyle w:val="BodyText"/>
        <w:numPr>
          <w:ilvl w:val="0"/>
          <w:numId w:val="10"/>
        </w:numPr>
        <w:rPr>
          <w:lang w:val="en-GB"/>
        </w:rPr>
      </w:pPr>
      <w:r w:rsidRPr="00C81D35">
        <w:rPr>
          <w:lang w:val="en-GB"/>
        </w:rPr>
        <w:t>Etc...</w:t>
      </w:r>
    </w:p>
    <w:p w:rsidR="00802EFB" w:rsidRPr="00C81D35" w:rsidRDefault="00802EFB" w:rsidP="00802EFB">
      <w:pPr>
        <w:pStyle w:val="Heading2"/>
        <w:rPr>
          <w:lang w:val="en-GB"/>
        </w:rPr>
      </w:pPr>
      <w:bookmarkStart w:id="94" w:name="_Toc305080316"/>
      <w:r w:rsidRPr="00C81D35">
        <w:rPr>
          <w:lang w:val="en-GB"/>
        </w:rPr>
        <w:t>Darwinet data protection layer</w:t>
      </w:r>
      <w:bookmarkEnd w:id="94"/>
    </w:p>
    <w:p w:rsidR="00802EFB" w:rsidRPr="00C81D35" w:rsidRDefault="00802EFB" w:rsidP="00802EFB">
      <w:pPr>
        <w:pStyle w:val="BodyText"/>
        <w:rPr>
          <w:lang w:val="en-GB"/>
        </w:rPr>
      </w:pPr>
      <w:r w:rsidRPr="00C81D35">
        <w:rPr>
          <w:lang w:val="en-GB"/>
        </w:rPr>
        <w:t>The Darwinet data protection layer is responsible for protecting the data from unauthorized access.</w:t>
      </w:r>
    </w:p>
    <w:p w:rsidR="00802EFB" w:rsidRPr="00C81D35" w:rsidRDefault="00802EFB" w:rsidP="00802EFB">
      <w:pPr>
        <w:pStyle w:val="BodyText"/>
        <w:rPr>
          <w:lang w:val="en-GB"/>
        </w:rPr>
      </w:pPr>
      <w:r w:rsidRPr="00C81D35">
        <w:rPr>
          <w:lang w:val="en-GB"/>
        </w:rPr>
        <w:t>Data access may be granted based on a combination of:</w:t>
      </w:r>
    </w:p>
    <w:p w:rsidR="00802EFB" w:rsidRPr="00C81D35" w:rsidRDefault="00802EFB" w:rsidP="005263F1">
      <w:pPr>
        <w:pStyle w:val="BodyText"/>
        <w:numPr>
          <w:ilvl w:val="0"/>
          <w:numId w:val="11"/>
        </w:numPr>
        <w:rPr>
          <w:lang w:val="en-GB"/>
        </w:rPr>
      </w:pPr>
      <w:r w:rsidRPr="00C81D35">
        <w:rPr>
          <w:lang w:val="en-GB"/>
        </w:rPr>
        <w:t>Current node</w:t>
      </w:r>
    </w:p>
    <w:p w:rsidR="00802EFB" w:rsidRPr="00C81D35" w:rsidRDefault="00802EFB" w:rsidP="005263F1">
      <w:pPr>
        <w:pStyle w:val="BodyText"/>
        <w:numPr>
          <w:ilvl w:val="0"/>
          <w:numId w:val="11"/>
        </w:numPr>
        <w:rPr>
          <w:lang w:val="en-GB"/>
        </w:rPr>
      </w:pPr>
      <w:r w:rsidRPr="00C81D35">
        <w:rPr>
          <w:lang w:val="en-GB"/>
        </w:rPr>
        <w:t>Current application</w:t>
      </w:r>
    </w:p>
    <w:p w:rsidR="00802EFB" w:rsidRPr="00C81D35" w:rsidRDefault="00802EFB" w:rsidP="005263F1">
      <w:pPr>
        <w:pStyle w:val="BodyText"/>
        <w:numPr>
          <w:ilvl w:val="0"/>
          <w:numId w:val="11"/>
        </w:numPr>
        <w:rPr>
          <w:lang w:val="en-GB"/>
        </w:rPr>
      </w:pPr>
      <w:r w:rsidRPr="00C81D35">
        <w:rPr>
          <w:lang w:val="en-GB"/>
        </w:rPr>
        <w:t>Current user</w:t>
      </w:r>
    </w:p>
    <w:p w:rsidR="00802EFB" w:rsidRPr="00C81D35" w:rsidRDefault="00802EFB" w:rsidP="005263F1">
      <w:pPr>
        <w:pStyle w:val="BodyText"/>
        <w:numPr>
          <w:ilvl w:val="0"/>
          <w:numId w:val="11"/>
        </w:numPr>
        <w:rPr>
          <w:lang w:val="en-GB"/>
        </w:rPr>
      </w:pPr>
      <w:r w:rsidRPr="00C81D35">
        <w:rPr>
          <w:lang w:val="en-GB"/>
        </w:rPr>
        <w:t>Current time</w:t>
      </w:r>
    </w:p>
    <w:p w:rsidR="00802EFB" w:rsidRPr="00C81D35" w:rsidRDefault="00802EFB" w:rsidP="005263F1">
      <w:pPr>
        <w:pStyle w:val="BodyText"/>
        <w:numPr>
          <w:ilvl w:val="0"/>
          <w:numId w:val="11"/>
        </w:numPr>
        <w:rPr>
          <w:lang w:val="en-GB"/>
        </w:rPr>
      </w:pPr>
      <w:r w:rsidRPr="00C81D35">
        <w:rPr>
          <w:lang w:val="en-GB"/>
        </w:rPr>
        <w:t>Current location</w:t>
      </w:r>
    </w:p>
    <w:p w:rsidR="00802EFB" w:rsidRPr="00C81D35" w:rsidRDefault="00802EFB" w:rsidP="005263F1">
      <w:pPr>
        <w:pStyle w:val="BodyText"/>
        <w:numPr>
          <w:ilvl w:val="0"/>
          <w:numId w:val="11"/>
        </w:numPr>
        <w:rPr>
          <w:lang w:val="en-GB"/>
        </w:rPr>
      </w:pPr>
      <w:r w:rsidRPr="00C81D35">
        <w:rPr>
          <w:lang w:val="en-GB"/>
        </w:rPr>
        <w:t>Current communication line properties</w:t>
      </w:r>
    </w:p>
    <w:p w:rsidR="00802EFB" w:rsidRPr="00C81D35" w:rsidRDefault="00802EFB" w:rsidP="005263F1">
      <w:pPr>
        <w:pStyle w:val="BodyText"/>
        <w:numPr>
          <w:ilvl w:val="0"/>
          <w:numId w:val="11"/>
        </w:numPr>
        <w:rPr>
          <w:lang w:val="en-GB"/>
        </w:rPr>
      </w:pPr>
      <w:r w:rsidRPr="00C81D35">
        <w:rPr>
          <w:lang w:val="en-GB"/>
        </w:rPr>
        <w:t>Current environment OS</w:t>
      </w:r>
    </w:p>
    <w:p w:rsidR="00802EFB" w:rsidRPr="00C81D35" w:rsidRDefault="00802EFB" w:rsidP="005263F1">
      <w:pPr>
        <w:pStyle w:val="BodyText"/>
        <w:numPr>
          <w:ilvl w:val="0"/>
          <w:numId w:val="11"/>
        </w:numPr>
        <w:rPr>
          <w:lang w:val="en-GB"/>
        </w:rPr>
      </w:pPr>
      <w:r w:rsidRPr="00C81D35">
        <w:rPr>
          <w:lang w:val="en-GB"/>
        </w:rPr>
        <w:t>Etc...</w:t>
      </w:r>
    </w:p>
    <w:p w:rsidR="00802EFB" w:rsidRPr="00C81D35" w:rsidRDefault="00802EFB" w:rsidP="00802EFB">
      <w:pPr>
        <w:pStyle w:val="Heading2"/>
        <w:rPr>
          <w:lang w:val="en-GB"/>
        </w:rPr>
      </w:pPr>
      <w:bookmarkStart w:id="95" w:name="_Toc305080317"/>
      <w:r w:rsidRPr="00C81D35">
        <w:rPr>
          <w:lang w:val="en-GB"/>
        </w:rPr>
        <w:t>Darwinet Authentication service</w:t>
      </w:r>
      <w:bookmarkEnd w:id="95"/>
    </w:p>
    <w:p w:rsidR="00802EFB" w:rsidRPr="00C81D35" w:rsidRDefault="00802EFB" w:rsidP="00802EFB">
      <w:pPr>
        <w:pStyle w:val="BodyText"/>
        <w:rPr>
          <w:lang w:val="en-GB"/>
        </w:rPr>
      </w:pPr>
      <w:r w:rsidRPr="00C81D35">
        <w:rPr>
          <w:lang w:val="en-GB"/>
        </w:rPr>
        <w:t>The Darwinet Authentication service is a layer of the API stack that checks the authentication of Darwinet network role players.</w:t>
      </w:r>
    </w:p>
    <w:p w:rsidR="00802EFB" w:rsidRPr="00C81D35" w:rsidRDefault="00802EFB" w:rsidP="005263F1">
      <w:pPr>
        <w:pStyle w:val="BodyText"/>
        <w:numPr>
          <w:ilvl w:val="0"/>
          <w:numId w:val="12"/>
        </w:numPr>
        <w:rPr>
          <w:lang w:val="en-GB"/>
        </w:rPr>
      </w:pPr>
      <w:r w:rsidRPr="00C81D35">
        <w:rPr>
          <w:lang w:val="en-GB"/>
        </w:rPr>
        <w:t>Node authentication</w:t>
      </w:r>
    </w:p>
    <w:p w:rsidR="00802EFB" w:rsidRPr="00C81D35" w:rsidRDefault="00802EFB" w:rsidP="005263F1">
      <w:pPr>
        <w:pStyle w:val="BodyText"/>
        <w:numPr>
          <w:ilvl w:val="0"/>
          <w:numId w:val="12"/>
        </w:numPr>
        <w:rPr>
          <w:lang w:val="en-GB"/>
        </w:rPr>
      </w:pPr>
      <w:r w:rsidRPr="00C81D35">
        <w:rPr>
          <w:lang w:val="en-GB"/>
        </w:rPr>
        <w:t>Application authentication</w:t>
      </w:r>
    </w:p>
    <w:p w:rsidR="00802EFB" w:rsidRPr="00C81D35" w:rsidRDefault="00802EFB" w:rsidP="005263F1">
      <w:pPr>
        <w:pStyle w:val="BodyText"/>
        <w:numPr>
          <w:ilvl w:val="0"/>
          <w:numId w:val="12"/>
        </w:numPr>
        <w:rPr>
          <w:lang w:val="en-GB"/>
        </w:rPr>
      </w:pPr>
      <w:r w:rsidRPr="00C81D35">
        <w:rPr>
          <w:lang w:val="en-GB"/>
        </w:rPr>
        <w:t>Domain authentication</w:t>
      </w:r>
    </w:p>
    <w:p w:rsidR="00802EFB" w:rsidRPr="00C81D35" w:rsidRDefault="00802EFB" w:rsidP="005263F1">
      <w:pPr>
        <w:pStyle w:val="BodyText"/>
        <w:numPr>
          <w:ilvl w:val="0"/>
          <w:numId w:val="12"/>
        </w:numPr>
        <w:rPr>
          <w:lang w:val="en-GB"/>
        </w:rPr>
      </w:pPr>
      <w:r w:rsidRPr="00C81D35">
        <w:rPr>
          <w:lang w:val="en-GB"/>
        </w:rPr>
        <w:t>User authentication</w:t>
      </w:r>
    </w:p>
    <w:p w:rsidR="00802EFB" w:rsidRPr="00C81D35" w:rsidRDefault="00802EFB" w:rsidP="005263F1">
      <w:pPr>
        <w:pStyle w:val="BodyText"/>
        <w:numPr>
          <w:ilvl w:val="0"/>
          <w:numId w:val="12"/>
        </w:numPr>
        <w:rPr>
          <w:lang w:val="en-GB"/>
        </w:rPr>
      </w:pPr>
      <w:r w:rsidRPr="00C81D35">
        <w:rPr>
          <w:lang w:val="en-GB"/>
        </w:rPr>
        <w:t>Etc…</w:t>
      </w:r>
    </w:p>
    <w:p w:rsidR="00802EFB" w:rsidRPr="00C81D35" w:rsidRDefault="00802EFB" w:rsidP="00802EFB">
      <w:pPr>
        <w:pStyle w:val="Heading2"/>
        <w:rPr>
          <w:lang w:val="en-GB"/>
        </w:rPr>
      </w:pPr>
      <w:bookmarkStart w:id="96" w:name="_Toc305080318"/>
      <w:r w:rsidRPr="00C81D35">
        <w:rPr>
          <w:lang w:val="en-GB"/>
        </w:rPr>
        <w:t>Darwinet encryption service</w:t>
      </w:r>
      <w:bookmarkEnd w:id="96"/>
    </w:p>
    <w:p w:rsidR="00802EFB" w:rsidRPr="00C81D35" w:rsidRDefault="00802EFB" w:rsidP="00802EFB">
      <w:pPr>
        <w:pStyle w:val="BodyText"/>
        <w:rPr>
          <w:lang w:val="en-GB"/>
        </w:rPr>
      </w:pPr>
      <w:r w:rsidRPr="00C81D35">
        <w:rPr>
          <w:lang w:val="en-GB"/>
        </w:rPr>
        <w:t>The Darwinet encryption service is the API stack layer handling encryption of data in a Darwinet domain.</w:t>
      </w:r>
    </w:p>
    <w:p w:rsidR="00802EFB" w:rsidRPr="00C81D35" w:rsidRDefault="00802EFB" w:rsidP="00802EFB">
      <w:pPr>
        <w:pStyle w:val="BodyText"/>
        <w:rPr>
          <w:lang w:val="en-GB"/>
        </w:rPr>
      </w:pPr>
      <w:r w:rsidRPr="00C81D35">
        <w:rPr>
          <w:lang w:val="en-GB"/>
        </w:rPr>
        <w:t>Data may be encrypted for access only by:</w:t>
      </w:r>
    </w:p>
    <w:p w:rsidR="00802EFB" w:rsidRPr="00C81D35" w:rsidRDefault="00802EFB" w:rsidP="005263F1">
      <w:pPr>
        <w:pStyle w:val="BodyText"/>
        <w:numPr>
          <w:ilvl w:val="0"/>
          <w:numId w:val="13"/>
        </w:numPr>
        <w:rPr>
          <w:lang w:val="en-GB"/>
        </w:rPr>
      </w:pPr>
      <w:r w:rsidRPr="00C81D35">
        <w:rPr>
          <w:lang w:val="en-GB"/>
        </w:rPr>
        <w:t>A domain</w:t>
      </w:r>
    </w:p>
    <w:p w:rsidR="00802EFB" w:rsidRPr="00C81D35" w:rsidRDefault="00802EFB" w:rsidP="005263F1">
      <w:pPr>
        <w:pStyle w:val="BodyText"/>
        <w:numPr>
          <w:ilvl w:val="0"/>
          <w:numId w:val="13"/>
        </w:numPr>
        <w:rPr>
          <w:lang w:val="en-GB"/>
        </w:rPr>
      </w:pPr>
      <w:r w:rsidRPr="00C81D35">
        <w:rPr>
          <w:lang w:val="en-GB"/>
        </w:rPr>
        <w:t>A Node</w:t>
      </w:r>
    </w:p>
    <w:p w:rsidR="00802EFB" w:rsidRPr="00C81D35" w:rsidRDefault="00802EFB" w:rsidP="005263F1">
      <w:pPr>
        <w:pStyle w:val="BodyText"/>
        <w:numPr>
          <w:ilvl w:val="0"/>
          <w:numId w:val="13"/>
        </w:numPr>
        <w:rPr>
          <w:lang w:val="en-GB"/>
        </w:rPr>
      </w:pPr>
      <w:r w:rsidRPr="00C81D35">
        <w:rPr>
          <w:lang w:val="en-GB"/>
        </w:rPr>
        <w:t>A user</w:t>
      </w:r>
    </w:p>
    <w:p w:rsidR="00802EFB" w:rsidRPr="00C81D35" w:rsidRDefault="00802EFB" w:rsidP="005263F1">
      <w:pPr>
        <w:pStyle w:val="BodyText"/>
        <w:numPr>
          <w:ilvl w:val="0"/>
          <w:numId w:val="13"/>
        </w:numPr>
        <w:rPr>
          <w:lang w:val="en-GB"/>
        </w:rPr>
      </w:pPr>
      <w:r w:rsidRPr="00C81D35">
        <w:rPr>
          <w:lang w:val="en-GB"/>
        </w:rPr>
        <w:t>End-to-end between two nodes</w:t>
      </w:r>
    </w:p>
    <w:p w:rsidR="00802EFB" w:rsidRPr="00C81D35" w:rsidRDefault="00802EFB" w:rsidP="005263F1">
      <w:pPr>
        <w:pStyle w:val="BodyText"/>
        <w:numPr>
          <w:ilvl w:val="0"/>
          <w:numId w:val="13"/>
        </w:numPr>
        <w:rPr>
          <w:lang w:val="en-GB"/>
        </w:rPr>
      </w:pPr>
      <w:r w:rsidRPr="00C81D35">
        <w:rPr>
          <w:lang w:val="en-GB"/>
        </w:rPr>
        <w:lastRenderedPageBreak/>
        <w:t>An environment OS</w:t>
      </w:r>
    </w:p>
    <w:p w:rsidR="00802EFB" w:rsidRPr="00C81D35" w:rsidRDefault="00802EFB" w:rsidP="005263F1">
      <w:pPr>
        <w:pStyle w:val="BodyText"/>
        <w:numPr>
          <w:ilvl w:val="0"/>
          <w:numId w:val="13"/>
        </w:numPr>
        <w:rPr>
          <w:lang w:val="en-GB"/>
        </w:rPr>
      </w:pPr>
      <w:r w:rsidRPr="00C81D35">
        <w:rPr>
          <w:lang w:val="en-GB"/>
        </w:rPr>
        <w:t>An Application</w:t>
      </w:r>
    </w:p>
    <w:p w:rsidR="00802EFB" w:rsidRPr="00C81D35" w:rsidRDefault="00802EFB" w:rsidP="005263F1">
      <w:pPr>
        <w:pStyle w:val="BodyText"/>
        <w:numPr>
          <w:ilvl w:val="0"/>
          <w:numId w:val="13"/>
        </w:numPr>
        <w:rPr>
          <w:lang w:val="en-GB"/>
        </w:rPr>
      </w:pPr>
      <w:r w:rsidRPr="00C81D35">
        <w:rPr>
          <w:lang w:val="en-GB"/>
        </w:rPr>
        <w:t>Darwinet networks</w:t>
      </w:r>
    </w:p>
    <w:p w:rsidR="00802EFB" w:rsidRPr="00C81D35" w:rsidRDefault="00802EFB" w:rsidP="005263F1">
      <w:pPr>
        <w:pStyle w:val="BodyText"/>
        <w:numPr>
          <w:ilvl w:val="0"/>
          <w:numId w:val="13"/>
        </w:numPr>
        <w:rPr>
          <w:lang w:val="en-GB"/>
        </w:rPr>
      </w:pPr>
      <w:r w:rsidRPr="00C81D35">
        <w:rPr>
          <w:lang w:val="en-GB"/>
        </w:rPr>
        <w:t>Etc…</w:t>
      </w:r>
    </w:p>
    <w:p w:rsidR="00802EFB" w:rsidRPr="00C81D35" w:rsidRDefault="00802EFB" w:rsidP="00802EFB">
      <w:pPr>
        <w:pStyle w:val="Heading2"/>
        <w:rPr>
          <w:lang w:val="en-GB"/>
        </w:rPr>
      </w:pPr>
      <w:bookmarkStart w:id="97" w:name="_Toc305080319"/>
      <w:r w:rsidRPr="00C81D35">
        <w:rPr>
          <w:lang w:val="en-GB"/>
        </w:rPr>
        <w:t>Darwinet Encryption Key infrastructure</w:t>
      </w:r>
      <w:bookmarkEnd w:id="97"/>
    </w:p>
    <w:p w:rsidR="00802EFB" w:rsidRPr="00C81D35" w:rsidRDefault="00802EFB" w:rsidP="00802EFB">
      <w:pPr>
        <w:pStyle w:val="BodyText"/>
        <w:rPr>
          <w:lang w:val="en-GB"/>
        </w:rPr>
      </w:pPr>
      <w:r w:rsidRPr="00C81D35">
        <w:rPr>
          <w:lang w:val="en-GB"/>
        </w:rPr>
        <w:t>Data within Darwinet networks manage a number of different keys for data protection using encryption.</w:t>
      </w:r>
    </w:p>
    <w:p w:rsidR="00802EFB" w:rsidRPr="00C81D35" w:rsidRDefault="00802EFB" w:rsidP="005263F1">
      <w:pPr>
        <w:pStyle w:val="BodyText"/>
        <w:numPr>
          <w:ilvl w:val="0"/>
          <w:numId w:val="14"/>
        </w:numPr>
        <w:rPr>
          <w:lang w:val="en-GB"/>
        </w:rPr>
      </w:pPr>
      <w:r w:rsidRPr="00C81D35">
        <w:rPr>
          <w:lang w:val="en-GB"/>
        </w:rPr>
        <w:t>Each node creates a key pair by using properties of the local hardware. This key is never exposed nor stored. And it is unique to a physical or virtual hardware. The public part of this key is exposed within the domain and used by other nodes when sending data to the node.</w:t>
      </w:r>
    </w:p>
    <w:p w:rsidR="00802EFB" w:rsidRPr="00C81D35" w:rsidRDefault="00802EFB" w:rsidP="005263F1">
      <w:pPr>
        <w:pStyle w:val="BodyText"/>
        <w:numPr>
          <w:ilvl w:val="0"/>
          <w:numId w:val="14"/>
        </w:numPr>
        <w:rPr>
          <w:lang w:val="en-GB"/>
        </w:rPr>
      </w:pPr>
      <w:r w:rsidRPr="00C81D35">
        <w:rPr>
          <w:lang w:val="en-GB"/>
        </w:rPr>
        <w:t>Each domain uses a key pair for all data within the domain. This key is created at the node where the domain was created and is maintained and updated of the authorized nodes of the domain. The public part of this key is used by other domains when sending data to the domain.</w:t>
      </w:r>
    </w:p>
    <w:p w:rsidR="00802EFB" w:rsidRPr="00C81D35" w:rsidRDefault="00802EFB" w:rsidP="005263F1">
      <w:pPr>
        <w:pStyle w:val="BodyText"/>
        <w:numPr>
          <w:ilvl w:val="0"/>
          <w:numId w:val="14"/>
        </w:numPr>
        <w:rPr>
          <w:lang w:val="en-GB"/>
        </w:rPr>
      </w:pPr>
      <w:r w:rsidRPr="00C81D35">
        <w:rPr>
          <w:lang w:val="en-GB"/>
        </w:rPr>
        <w:t>Each user is assigned a key within a domain used to protect data of this user. User data at a node of the domain is not accessible by other users unless they are authorized. This key is stored at each node where the user has logged in and is protected by the domain key and the node key.</w:t>
      </w:r>
    </w:p>
    <w:p w:rsidR="00802EFB" w:rsidRPr="00C81D35" w:rsidRDefault="00802EFB" w:rsidP="00802EFB">
      <w:pPr>
        <w:pStyle w:val="Heading1"/>
        <w:rPr>
          <w:lang w:val="en-GB"/>
        </w:rPr>
      </w:pPr>
      <w:bookmarkStart w:id="98" w:name="_Toc305080320"/>
      <w:r w:rsidRPr="00C81D35">
        <w:rPr>
          <w:lang w:val="en-GB"/>
        </w:rPr>
        <w:t>The Darwinet API based on XML over TCP/IP</w:t>
      </w:r>
      <w:bookmarkEnd w:id="98"/>
    </w:p>
    <w:p w:rsidR="00802EFB" w:rsidRPr="00C81D35" w:rsidRDefault="00802EFB" w:rsidP="00802EFB">
      <w:pPr>
        <w:pStyle w:val="Heading2"/>
        <w:rPr>
          <w:lang w:val="en-GB"/>
        </w:rPr>
      </w:pPr>
      <w:bookmarkStart w:id="99" w:name="_Toc305080321"/>
      <w:r w:rsidRPr="00C81D35">
        <w:rPr>
          <w:lang w:val="en-GB"/>
        </w:rPr>
        <w:t>Draft scenarios</w:t>
      </w:r>
      <w:bookmarkEnd w:id="99"/>
    </w:p>
    <w:p w:rsidR="00802EFB" w:rsidRPr="00C81D35" w:rsidRDefault="00802EFB" w:rsidP="00802EFB">
      <w:pPr>
        <w:pStyle w:val="Heading3"/>
        <w:rPr>
          <w:lang w:val="en-GB"/>
        </w:rPr>
      </w:pPr>
      <w:bookmarkStart w:id="100" w:name="_Toc305080322"/>
      <w:r w:rsidRPr="00C81D35">
        <w:rPr>
          <w:lang w:val="en-GB"/>
        </w:rPr>
        <w:t>Building a Darwinet Data View</w:t>
      </w:r>
      <w:bookmarkEnd w:id="100"/>
    </w:p>
    <w:p w:rsidR="00802EFB" w:rsidRPr="00C81D35" w:rsidRDefault="00802EFB" w:rsidP="00802EFB">
      <w:pPr>
        <w:pStyle w:val="BodyText"/>
        <w:rPr>
          <w:lang w:val="en-GB"/>
        </w:rPr>
      </w:pPr>
      <w:r w:rsidRPr="00C81D35">
        <w:rPr>
          <w:lang w:val="en-GB"/>
        </w:rPr>
        <w:t>A Darwinet application will access data of a domain through a Data view. This data view defines the data model, the data instances and the data values at a specific time of the history (including current time).</w:t>
      </w:r>
    </w:p>
    <w:p w:rsidR="00802EFB" w:rsidRPr="00C81D35" w:rsidRDefault="00802EFB" w:rsidP="00802EFB">
      <w:pPr>
        <w:pStyle w:val="BodyText"/>
        <w:rPr>
          <w:lang w:val="en-GB"/>
        </w:rPr>
      </w:pPr>
      <w:r w:rsidRPr="00C81D35">
        <w:rPr>
          <w:lang w:val="en-GB"/>
        </w:rPr>
        <w:t>The data model, the data instances and the data values are results of a series of changes that lead to current state (state at the time defined by the view).</w:t>
      </w:r>
    </w:p>
    <w:p w:rsidR="00802EFB" w:rsidRPr="00C81D35" w:rsidRDefault="00802EFB" w:rsidP="00802EFB">
      <w:pPr>
        <w:pStyle w:val="BodyText"/>
        <w:rPr>
          <w:lang w:val="en-GB"/>
        </w:rPr>
      </w:pPr>
      <w:r w:rsidRPr="00C81D35">
        <w:rPr>
          <w:lang w:val="en-GB"/>
        </w:rPr>
        <w:t>These changes are exchanged between nodes of the Darwinet domain nodes using XML.</w:t>
      </w:r>
    </w:p>
    <w:p w:rsidR="00802EFB" w:rsidRPr="00C81D35" w:rsidRDefault="00802EFB" w:rsidP="00802EFB">
      <w:pPr>
        <w:pStyle w:val="BodyText"/>
        <w:rPr>
          <w:lang w:val="en-GB"/>
        </w:rPr>
      </w:pPr>
      <w:r w:rsidRPr="00C81D35">
        <w:rPr>
          <w:lang w:val="en-GB"/>
        </w:rPr>
        <w:t>Here follows a draft of how a view may be built using changes.</w:t>
      </w:r>
    </w:p>
    <w:p w:rsidR="00802EFB" w:rsidRPr="00C81D35" w:rsidRDefault="00802EFB" w:rsidP="005263F1">
      <w:pPr>
        <w:pStyle w:val="BodyText"/>
        <w:numPr>
          <w:ilvl w:val="0"/>
          <w:numId w:val="8"/>
        </w:numPr>
        <w:rPr>
          <w:lang w:val="en-GB"/>
        </w:rPr>
      </w:pPr>
      <w:r w:rsidRPr="00C81D35">
        <w:rPr>
          <w:lang w:val="en-GB"/>
        </w:rPr>
        <w:t>The builder starts of by creating an empty data model</w:t>
      </w:r>
    </w:p>
    <w:p w:rsidR="00802EFB" w:rsidRPr="00C81D35" w:rsidRDefault="00802EFB" w:rsidP="005263F1">
      <w:pPr>
        <w:pStyle w:val="BodyText"/>
        <w:numPr>
          <w:ilvl w:val="0"/>
          <w:numId w:val="8"/>
        </w:numPr>
        <w:rPr>
          <w:lang w:val="en-GB"/>
        </w:rPr>
      </w:pPr>
      <w:r w:rsidRPr="00C81D35">
        <w:rPr>
          <w:lang w:val="en-GB"/>
        </w:rPr>
        <w:lastRenderedPageBreak/>
        <w:t>It then retrieves the sequence of changes (model, instance and value) and starts of processing them.</w:t>
      </w:r>
    </w:p>
    <w:p w:rsidR="00802EFB" w:rsidRPr="00C81D35" w:rsidRDefault="00802EFB" w:rsidP="005263F1">
      <w:pPr>
        <w:pStyle w:val="BodyText"/>
        <w:numPr>
          <w:ilvl w:val="0"/>
          <w:numId w:val="8"/>
        </w:numPr>
        <w:rPr>
          <w:lang w:val="en-GB"/>
        </w:rPr>
      </w:pPr>
      <w:r w:rsidRPr="00C81D35">
        <w:rPr>
          <w:lang w:val="en-GB"/>
        </w:rPr>
        <w:t>When all change has been processed the data body of the view is built.</w:t>
      </w:r>
    </w:p>
    <w:p w:rsidR="00802EFB" w:rsidRPr="00C81D35" w:rsidRDefault="00802EFB" w:rsidP="00802EFB">
      <w:pPr>
        <w:pStyle w:val="BodyText"/>
        <w:rPr>
          <w:lang w:val="en-GB"/>
        </w:rPr>
      </w:pPr>
      <w:r w:rsidRPr="00C81D35">
        <w:rPr>
          <w:lang w:val="en-GB"/>
        </w:rPr>
        <w:t>A model change may be the following in XML.</w:t>
      </w:r>
    </w:p>
    <w:p w:rsidR="00802EFB" w:rsidRPr="00C81D35" w:rsidRDefault="00802EFB" w:rsidP="00802EFB">
      <w:pPr>
        <w:pStyle w:val="CodeBase"/>
        <w:rPr>
          <w:noProof/>
          <w:lang w:val="en-GB"/>
        </w:rPr>
      </w:pPr>
      <w:r w:rsidRPr="00C81D35">
        <w:rPr>
          <w:noProof/>
          <w:lang w:val="en-GB"/>
        </w:rPr>
        <w:t>&lt;model_change operation=new&gt;</w:t>
      </w:r>
    </w:p>
    <w:p w:rsidR="00802EFB" w:rsidRPr="00C81D35" w:rsidRDefault="00802EFB" w:rsidP="00802EFB">
      <w:pPr>
        <w:pStyle w:val="CodeBase"/>
        <w:rPr>
          <w:noProof/>
          <w:lang w:val="en-GB"/>
        </w:rPr>
      </w:pPr>
      <w:r w:rsidRPr="00C81D35">
        <w:rPr>
          <w:noProof/>
          <w:lang w:val="en-GB"/>
        </w:rPr>
        <w:tab/>
        <w:t>&lt;scope&gt;time_account&lt;\scope&gt;</w:t>
      </w:r>
    </w:p>
    <w:p w:rsidR="00802EFB" w:rsidRPr="00C81D35" w:rsidRDefault="00802EFB" w:rsidP="00802EFB">
      <w:pPr>
        <w:pStyle w:val="CodeBase"/>
        <w:rPr>
          <w:noProof/>
          <w:lang w:val="en-GB"/>
        </w:rPr>
      </w:pPr>
      <w:r w:rsidRPr="00C81D35">
        <w:rPr>
          <w:noProof/>
          <w:lang w:val="en-GB"/>
        </w:rPr>
        <w:tab/>
        <w:t>&lt;id&gt;time&lt;\id&gt;</w:t>
      </w:r>
    </w:p>
    <w:p w:rsidR="00802EFB" w:rsidRPr="00C81D35" w:rsidRDefault="00802EFB" w:rsidP="00802EFB">
      <w:pPr>
        <w:pStyle w:val="CodeBase"/>
        <w:rPr>
          <w:noProof/>
          <w:lang w:val="en-GB"/>
        </w:rPr>
      </w:pPr>
      <w:r w:rsidRPr="00C81D35">
        <w:rPr>
          <w:noProof/>
          <w:lang w:val="en-GB"/>
        </w:rPr>
        <w:tab/>
        <w:t>&lt;type&gt;integer&lt;\type&gt;</w:t>
      </w:r>
    </w:p>
    <w:p w:rsidR="00802EFB" w:rsidRPr="00C81D35" w:rsidRDefault="00802EFB" w:rsidP="00802EFB">
      <w:pPr>
        <w:pStyle w:val="CodeBase"/>
        <w:rPr>
          <w:noProof/>
          <w:lang w:val="en-GB"/>
        </w:rPr>
      </w:pPr>
      <w:r w:rsidRPr="00C81D35">
        <w:rPr>
          <w:noProof/>
          <w:lang w:val="en-GB"/>
        </w:rPr>
        <w:t>&lt;\model_change&gt;</w:t>
      </w:r>
    </w:p>
    <w:p w:rsidR="00802EFB" w:rsidRPr="00C81D35" w:rsidRDefault="00802EFB" w:rsidP="00802EFB">
      <w:pPr>
        <w:pStyle w:val="BodyText"/>
        <w:rPr>
          <w:lang w:val="en-GB"/>
        </w:rPr>
      </w:pPr>
      <w:r w:rsidRPr="00C81D35">
        <w:rPr>
          <w:lang w:val="en-GB"/>
        </w:rPr>
        <w:t>The result of this change is that the existing type time_account now aggregates the field time of type integer. This corresponds to the c++ declaration:</w:t>
      </w:r>
    </w:p>
    <w:p w:rsidR="00802EFB" w:rsidRPr="00C81D35" w:rsidRDefault="00802EFB" w:rsidP="00802EFB">
      <w:pPr>
        <w:pStyle w:val="CodeBase"/>
        <w:rPr>
          <w:noProof/>
          <w:lang w:val="en-GB"/>
        </w:rPr>
      </w:pPr>
      <w:r w:rsidRPr="00C81D35">
        <w:rPr>
          <w:noProof/>
          <w:lang w:val="en-GB"/>
        </w:rPr>
        <w:t>struct time_account {</w:t>
      </w:r>
    </w:p>
    <w:p w:rsidR="00802EFB" w:rsidRPr="00C81D35" w:rsidRDefault="00802EFB" w:rsidP="00802EFB">
      <w:pPr>
        <w:pStyle w:val="CodeBase"/>
        <w:rPr>
          <w:noProof/>
          <w:lang w:val="en-GB"/>
        </w:rPr>
      </w:pPr>
      <w:r w:rsidRPr="00C81D35">
        <w:rPr>
          <w:noProof/>
          <w:lang w:val="en-GB"/>
        </w:rPr>
        <w:tab/>
        <w:t>int time;</w:t>
      </w:r>
    </w:p>
    <w:p w:rsidR="00802EFB" w:rsidRPr="00C81D35" w:rsidRDefault="00802EFB" w:rsidP="00802EFB">
      <w:pPr>
        <w:pStyle w:val="CodeBase"/>
        <w:rPr>
          <w:noProof/>
          <w:lang w:val="en-GB"/>
        </w:rPr>
      </w:pPr>
      <w:r w:rsidRPr="00C81D35">
        <w:rPr>
          <w:noProof/>
          <w:lang w:val="en-GB"/>
        </w:rPr>
        <w:t>}</w:t>
      </w:r>
    </w:p>
    <w:p w:rsidR="00802EFB" w:rsidRPr="00C81D35" w:rsidRDefault="00802EFB" w:rsidP="00802EFB">
      <w:pPr>
        <w:pStyle w:val="BodyText"/>
        <w:rPr>
          <w:lang w:val="en-GB"/>
        </w:rPr>
      </w:pPr>
      <w:r w:rsidRPr="00C81D35">
        <w:rPr>
          <w:lang w:val="en-GB"/>
        </w:rPr>
        <w:t>A data instance change may be the following in XML</w:t>
      </w:r>
    </w:p>
    <w:p w:rsidR="00802EFB" w:rsidRPr="00C81D35" w:rsidRDefault="00802EFB" w:rsidP="00802EFB">
      <w:pPr>
        <w:pStyle w:val="CodeBase"/>
        <w:rPr>
          <w:noProof/>
          <w:lang w:val="en-GB"/>
        </w:rPr>
      </w:pPr>
      <w:r w:rsidRPr="00C81D35">
        <w:rPr>
          <w:noProof/>
          <w:lang w:val="en-GB"/>
        </w:rPr>
        <w:t>&lt;instance_change operation=new&gt;</w:t>
      </w:r>
    </w:p>
    <w:p w:rsidR="00802EFB" w:rsidRPr="00C81D35" w:rsidRDefault="00802EFB" w:rsidP="00802EFB">
      <w:pPr>
        <w:pStyle w:val="CodeBase"/>
        <w:rPr>
          <w:noProof/>
          <w:lang w:val="en-GB"/>
        </w:rPr>
      </w:pPr>
      <w:r w:rsidRPr="00C81D35">
        <w:rPr>
          <w:noProof/>
          <w:lang w:val="en-GB"/>
        </w:rPr>
        <w:tab/>
        <w:t>&lt;scope&gt;root&lt;\scope&gt;</w:t>
      </w:r>
    </w:p>
    <w:p w:rsidR="00802EFB" w:rsidRPr="00C81D35" w:rsidRDefault="00802EFB" w:rsidP="00802EFB">
      <w:pPr>
        <w:pStyle w:val="CodeBase"/>
        <w:rPr>
          <w:noProof/>
          <w:lang w:val="en-GB"/>
        </w:rPr>
      </w:pPr>
      <w:r w:rsidRPr="00C81D35">
        <w:rPr>
          <w:noProof/>
          <w:lang w:val="en-GB"/>
        </w:rPr>
        <w:tab/>
        <w:t>&lt;type&gt;time_account&lt;\type&gt;</w:t>
      </w:r>
    </w:p>
    <w:p w:rsidR="00802EFB" w:rsidRPr="00C81D35" w:rsidRDefault="00802EFB" w:rsidP="00802EFB">
      <w:pPr>
        <w:pStyle w:val="CodeBase"/>
        <w:rPr>
          <w:noProof/>
          <w:lang w:val="en-GB"/>
        </w:rPr>
      </w:pPr>
      <w:r w:rsidRPr="00C81D35">
        <w:rPr>
          <w:noProof/>
          <w:lang w:val="en-GB"/>
        </w:rPr>
        <w:tab/>
        <w:t>&lt;id&gt;TimeAccount&lt;\id&gt;</w:t>
      </w:r>
    </w:p>
    <w:p w:rsidR="00802EFB" w:rsidRPr="00C81D35" w:rsidRDefault="00802EFB" w:rsidP="00802EFB">
      <w:pPr>
        <w:pStyle w:val="CodeBase"/>
        <w:rPr>
          <w:noProof/>
          <w:lang w:val="en-GB"/>
        </w:rPr>
      </w:pPr>
      <w:r w:rsidRPr="00C81D35">
        <w:rPr>
          <w:noProof/>
          <w:lang w:val="en-GB"/>
        </w:rPr>
        <w:t>&lt;\instance_change&gt;</w:t>
      </w:r>
    </w:p>
    <w:p w:rsidR="00802EFB" w:rsidRPr="00C81D35" w:rsidRDefault="00802EFB" w:rsidP="00802EFB">
      <w:pPr>
        <w:pStyle w:val="BodyText"/>
        <w:rPr>
          <w:lang w:val="en-GB"/>
        </w:rPr>
      </w:pPr>
      <w:r w:rsidRPr="00C81D35">
        <w:rPr>
          <w:lang w:val="en-GB"/>
        </w:rPr>
        <w:t>The result of this change is that there is now an instance called TimeAccount in the root scope which is of the type “time_account”.</w:t>
      </w:r>
    </w:p>
    <w:p w:rsidR="00802EFB" w:rsidRPr="00C81D35" w:rsidRDefault="00802EFB" w:rsidP="00802EFB">
      <w:pPr>
        <w:pStyle w:val="BodyText"/>
        <w:rPr>
          <w:lang w:val="en-GB"/>
        </w:rPr>
      </w:pPr>
      <w:r w:rsidRPr="00C81D35">
        <w:rPr>
          <w:lang w:val="en-GB"/>
        </w:rPr>
        <w:t>A data value change may be the following in XML.</w:t>
      </w:r>
    </w:p>
    <w:p w:rsidR="00802EFB" w:rsidRPr="00C81D35" w:rsidRDefault="00802EFB" w:rsidP="00802EFB">
      <w:pPr>
        <w:pStyle w:val="CodeBase"/>
        <w:rPr>
          <w:noProof/>
          <w:lang w:val="en-GB"/>
        </w:rPr>
      </w:pPr>
      <w:r w:rsidRPr="00C81D35">
        <w:rPr>
          <w:noProof/>
          <w:lang w:val="en-GB"/>
        </w:rPr>
        <w:t>&lt;value_change operation=add&gt;</w:t>
      </w:r>
    </w:p>
    <w:p w:rsidR="00802EFB" w:rsidRPr="00C81D35" w:rsidRDefault="00802EFB" w:rsidP="00802EFB">
      <w:pPr>
        <w:pStyle w:val="CodeBase"/>
        <w:rPr>
          <w:noProof/>
          <w:lang w:val="en-GB"/>
        </w:rPr>
      </w:pPr>
      <w:r w:rsidRPr="00C81D35">
        <w:rPr>
          <w:noProof/>
          <w:lang w:val="en-GB"/>
        </w:rPr>
        <w:tab/>
        <w:t>&lt;instance&gt;root.TimeAccount.time&lt;\instance&gt;</w:t>
      </w:r>
    </w:p>
    <w:p w:rsidR="00802EFB" w:rsidRPr="00C81D35" w:rsidRDefault="00802EFB" w:rsidP="00802EFB">
      <w:pPr>
        <w:pStyle w:val="CodeBase"/>
        <w:rPr>
          <w:noProof/>
          <w:lang w:val="en-GB"/>
        </w:rPr>
      </w:pPr>
      <w:r w:rsidRPr="00C81D35">
        <w:rPr>
          <w:noProof/>
          <w:lang w:val="en-GB"/>
        </w:rPr>
        <w:tab/>
        <w:t>&lt;value&gt;7,5&lt;\value&gt;</w:t>
      </w:r>
    </w:p>
    <w:p w:rsidR="00802EFB" w:rsidRPr="00C81D35" w:rsidRDefault="00802EFB" w:rsidP="00802EFB">
      <w:pPr>
        <w:pStyle w:val="CodeBase"/>
        <w:rPr>
          <w:noProof/>
          <w:lang w:val="en-GB"/>
        </w:rPr>
      </w:pPr>
      <w:r w:rsidRPr="00C81D35">
        <w:rPr>
          <w:noProof/>
          <w:lang w:val="en-GB"/>
        </w:rPr>
        <w:t>&lt;\value_change&gt;</w:t>
      </w:r>
    </w:p>
    <w:p w:rsidR="00802EFB" w:rsidRPr="00C81D35" w:rsidRDefault="00802EFB" w:rsidP="00802EFB">
      <w:pPr>
        <w:pStyle w:val="BodyText"/>
        <w:rPr>
          <w:lang w:val="en-GB"/>
        </w:rPr>
      </w:pPr>
      <w:r w:rsidRPr="00C81D35">
        <w:rPr>
          <w:lang w:val="en-GB"/>
        </w:rPr>
        <w:t>The result of this change is that the value of the field “time” of the composite instance TimeAccount is incremented by 7,5. In C++ this would correspond to the code:</w:t>
      </w:r>
    </w:p>
    <w:p w:rsidR="00802EFB" w:rsidRPr="00C81D35" w:rsidRDefault="00802EFB" w:rsidP="00802EFB">
      <w:pPr>
        <w:pStyle w:val="CodeBase"/>
        <w:rPr>
          <w:noProof/>
          <w:lang w:val="en-GB"/>
        </w:rPr>
      </w:pPr>
      <w:r w:rsidRPr="00C81D35">
        <w:rPr>
          <w:noProof/>
          <w:lang w:val="en-GB"/>
        </w:rPr>
        <w:t>…</w:t>
      </w:r>
    </w:p>
    <w:p w:rsidR="00802EFB" w:rsidRPr="00C81D35" w:rsidRDefault="00802EFB" w:rsidP="00802EFB">
      <w:pPr>
        <w:pStyle w:val="CodeBase"/>
        <w:rPr>
          <w:noProof/>
          <w:lang w:val="en-GB"/>
        </w:rPr>
      </w:pPr>
      <w:r w:rsidRPr="00C81D35">
        <w:rPr>
          <w:noProof/>
          <w:lang w:val="en-GB"/>
        </w:rPr>
        <w:tab/>
        <w:t>TimeAccount.time += 7,5;</w:t>
      </w:r>
    </w:p>
    <w:p w:rsidR="00802EFB" w:rsidRPr="00C81D35" w:rsidRDefault="00802EFB" w:rsidP="00802EFB">
      <w:pPr>
        <w:pStyle w:val="CodeBase"/>
        <w:rPr>
          <w:noProof/>
          <w:lang w:val="en-GB"/>
        </w:rPr>
      </w:pPr>
      <w:r w:rsidRPr="00C81D35">
        <w:rPr>
          <w:noProof/>
          <w:lang w:val="en-GB"/>
        </w:rPr>
        <w:t>…</w:t>
      </w:r>
    </w:p>
    <w:p w:rsidR="00802EFB" w:rsidRPr="00C81D35" w:rsidRDefault="00802EFB" w:rsidP="00802EFB">
      <w:pPr>
        <w:pStyle w:val="BodyText"/>
        <w:rPr>
          <w:lang w:val="en-GB"/>
        </w:rPr>
      </w:pPr>
      <w:r w:rsidRPr="00C81D35">
        <w:rPr>
          <w:lang w:val="en-GB"/>
        </w:rPr>
        <w:t>NOTE: All changes must be reported using operations that are reversible based on the contained change information. This means that the operations new, delete, add, subtract etc. are allowed change operations. But the “set” or “assign” operation are not (any previous state will be lost in the operation so it is not reversible)!</w:t>
      </w:r>
    </w:p>
    <w:p w:rsidR="00802EFB" w:rsidRPr="00C81D35" w:rsidRDefault="00802EFB" w:rsidP="00802EFB">
      <w:pPr>
        <w:pStyle w:val="BodyText"/>
        <w:rPr>
          <w:lang w:val="en-GB"/>
        </w:rPr>
      </w:pPr>
      <w:r w:rsidRPr="00C81D35">
        <w:rPr>
          <w:lang w:val="en-GB"/>
        </w:rPr>
        <w:t>TBD.</w:t>
      </w:r>
    </w:p>
    <w:p w:rsidR="00802EFB" w:rsidRPr="00C81D35" w:rsidRDefault="00802EFB" w:rsidP="00802EFB">
      <w:pPr>
        <w:pStyle w:val="Heading2"/>
        <w:rPr>
          <w:lang w:val="en-GB"/>
        </w:rPr>
      </w:pPr>
      <w:bookmarkStart w:id="101" w:name="_Toc305080323"/>
      <w:r w:rsidRPr="00C81D35">
        <w:rPr>
          <w:lang w:val="en-GB"/>
        </w:rPr>
        <w:lastRenderedPageBreak/>
        <w:t>Overview of Darwinet API based on XML over TCP/IP</w:t>
      </w:r>
      <w:bookmarkEnd w:id="101"/>
    </w:p>
    <w:p w:rsidR="00802EFB" w:rsidRPr="00C81D35" w:rsidRDefault="00802EFB" w:rsidP="00802EFB">
      <w:pPr>
        <w:pStyle w:val="Heading3"/>
        <w:rPr>
          <w:lang w:val="en-GB"/>
        </w:rPr>
      </w:pPr>
      <w:bookmarkStart w:id="102" w:name="_Toc305080324"/>
      <w:r w:rsidRPr="00C81D35">
        <w:rPr>
          <w:lang w:val="en-GB"/>
        </w:rPr>
        <w:t>XML data compression</w:t>
      </w:r>
      <w:bookmarkEnd w:id="102"/>
    </w:p>
    <w:p w:rsidR="00802EFB" w:rsidRPr="00C81D35" w:rsidRDefault="00802EFB" w:rsidP="00802EFB">
      <w:pPr>
        <w:pStyle w:val="BodyText"/>
        <w:rPr>
          <w:lang w:val="en-GB"/>
        </w:rPr>
      </w:pPr>
      <w:r w:rsidRPr="00C81D35">
        <w:rPr>
          <w:lang w:val="en-GB"/>
        </w:rPr>
        <w:t>XML documents are sent between Darwinet nodes using the ISO/IEC 24824-1 (Fast Infoset) compression algorithm.</w:t>
      </w:r>
    </w:p>
    <w:p w:rsidR="00802EFB" w:rsidRPr="00C81D35" w:rsidRDefault="00802EFB" w:rsidP="00802EFB">
      <w:pPr>
        <w:pStyle w:val="Heading2"/>
        <w:rPr>
          <w:lang w:val="en-GB"/>
        </w:rPr>
      </w:pPr>
      <w:r w:rsidRPr="00C81D35">
        <w:rPr>
          <w:lang w:val="en-GB"/>
        </w:rPr>
        <w:t>Model change record</w:t>
      </w:r>
    </w:p>
    <w:p w:rsidR="00802EFB" w:rsidRPr="00C81D35" w:rsidRDefault="00802EFB" w:rsidP="00802EFB">
      <w:pPr>
        <w:pStyle w:val="BodyText"/>
        <w:rPr>
          <w:lang w:val="en-GB"/>
        </w:rPr>
      </w:pPr>
      <w:r w:rsidRPr="00C81D35">
        <w:rPr>
          <w:noProof/>
        </w:rPr>
        <mc:AlternateContent>
          <mc:Choice Requires="wpc">
            <w:drawing>
              <wp:inline distT="0" distB="0" distL="0" distR="0" wp14:anchorId="48573741" wp14:editId="54EF8843">
                <wp:extent cx="4600280" cy="2364877"/>
                <wp:effectExtent l="0" t="0" r="0" b="0"/>
                <wp:docPr id="346" name="Canvas 34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45" name="Text Box 345"/>
                        <wps:cNvSpPr txBox="1"/>
                        <wps:spPr>
                          <a:xfrm>
                            <a:off x="206414" y="181117"/>
                            <a:ext cx="4228465" cy="2068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pPr>
                                <w:pStyle w:val="CodeBase"/>
                                <w:ind w:left="0"/>
                                <w:rPr>
                                  <w:noProof/>
                                </w:rPr>
                              </w:pPr>
                              <w:r>
                                <w:rPr>
                                  <w:noProof/>
                                </w:rPr>
                                <w:t>&lt;darwinet_message&gt;</w:t>
                              </w:r>
                            </w:p>
                            <w:p w:rsidR="00156228" w:rsidRDefault="00156228" w:rsidP="00802EFB">
                              <w:pPr>
                                <w:pStyle w:val="CodeBase"/>
                                <w:ind w:left="0"/>
                                <w:rPr>
                                  <w:noProof/>
                                </w:rPr>
                              </w:pPr>
                              <w:r>
                                <w:rPr>
                                  <w:noProof/>
                                </w:rPr>
                                <w:tab/>
                                <w:t>&lt;domain&gt; itfied.acquiron &lt;/domain&gt;</w:t>
                              </w:r>
                            </w:p>
                            <w:p w:rsidR="00156228" w:rsidRDefault="00156228" w:rsidP="00802EFB">
                              <w:pPr>
                                <w:pStyle w:val="CodeBase"/>
                                <w:ind w:left="0"/>
                                <w:rPr>
                                  <w:noProof/>
                                </w:rPr>
                              </w:pPr>
                              <w:r>
                                <w:rPr>
                                  <w:noProof/>
                                </w:rPr>
                                <w:tab/>
                                <w:t>&lt;user&gt; itfied.acquiron.users.kjell-olov &lt;/user&gt;</w:t>
                              </w:r>
                            </w:p>
                            <w:p w:rsidR="00156228" w:rsidRDefault="00156228" w:rsidP="00802EFB">
                              <w:pPr>
                                <w:pStyle w:val="CodeBase"/>
                                <w:ind w:left="0"/>
                                <w:rPr>
                                  <w:noProof/>
                                </w:rPr>
                              </w:pPr>
                              <w:r>
                                <w:rPr>
                                  <w:noProof/>
                                </w:rPr>
                                <w:tab/>
                                <w:t>&lt;from_peer&gt; 1 &lt;from_peer&gt;</w:t>
                              </w:r>
                            </w:p>
                            <w:p w:rsidR="00156228" w:rsidRDefault="00156228" w:rsidP="00802EFB">
                              <w:pPr>
                                <w:pStyle w:val="CodeBase"/>
                                <w:ind w:left="0"/>
                                <w:rPr>
                                  <w:noProof/>
                                </w:rPr>
                              </w:pPr>
                              <w:r>
                                <w:rPr>
                                  <w:noProof/>
                                </w:rPr>
                                <w:tab/>
                                <w:t>&lt;to_peer&gt; 2 &lt;to_peer&gt;</w:t>
                              </w:r>
                            </w:p>
                            <w:p w:rsidR="00156228" w:rsidRDefault="00156228" w:rsidP="00802EFB">
                              <w:pPr>
                                <w:pStyle w:val="CodeBase"/>
                                <w:ind w:left="0"/>
                                <w:rPr>
                                  <w:noProof/>
                                </w:rPr>
                              </w:pPr>
                              <w:r>
                                <w:rPr>
                                  <w:noProof/>
                                </w:rPr>
                                <w:tab/>
                                <w:t>&lt;evolution&gt;</w:t>
                              </w:r>
                            </w:p>
                            <w:p w:rsidR="00156228" w:rsidRDefault="00156228" w:rsidP="00802EFB">
                              <w:pPr>
                                <w:pStyle w:val="CodeBase"/>
                                <w:ind w:left="0"/>
                                <w:rPr>
                                  <w:noProof/>
                                </w:rPr>
                              </w:pPr>
                              <w:r>
                                <w:rPr>
                                  <w:noProof/>
                                </w:rPr>
                                <w:tab/>
                              </w:r>
                              <w:r>
                                <w:rPr>
                                  <w:noProof/>
                                </w:rPr>
                                <w:tab/>
                                <w:t>… evolutions …</w:t>
                              </w:r>
                              <w:r>
                                <w:rPr>
                                  <w:noProof/>
                                </w:rPr>
                                <w:drawing>
                                  <wp:inline distT="0" distB="0" distL="0" distR="0" wp14:anchorId="3D1D4C13" wp14:editId="27FC551D">
                                    <wp:extent cx="179070" cy="132080"/>
                                    <wp:effectExtent l="0" t="0" r="0" b="127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9070" cy="132080"/>
                                            </a:xfrm>
                                            <a:prstGeom prst="rect">
                                              <a:avLst/>
                                            </a:prstGeom>
                                            <a:noFill/>
                                            <a:ln>
                                              <a:noFill/>
                                            </a:ln>
                                          </pic:spPr>
                                        </pic:pic>
                                      </a:graphicData>
                                    </a:graphic>
                                  </wp:inline>
                                </w:drawing>
                              </w:r>
                              <w:r>
                                <w:rPr>
                                  <w:noProof/>
                                </w:rPr>
                                <w:drawing>
                                  <wp:inline distT="0" distB="0" distL="0" distR="0" wp14:anchorId="1659F5B5" wp14:editId="1433CEC3">
                                    <wp:extent cx="216535" cy="132080"/>
                                    <wp:effectExtent l="0" t="0" r="0" b="127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6535" cy="132080"/>
                                            </a:xfrm>
                                            <a:prstGeom prst="rect">
                                              <a:avLst/>
                                            </a:prstGeom>
                                            <a:noFill/>
                                            <a:ln>
                                              <a:noFill/>
                                            </a:ln>
                                          </pic:spPr>
                                        </pic:pic>
                                      </a:graphicData>
                                    </a:graphic>
                                  </wp:inline>
                                </w:drawing>
                              </w:r>
                              <w:r>
                                <w:rPr>
                                  <w:noProof/>
                                </w:rPr>
                                <w:drawing>
                                  <wp:inline distT="0" distB="0" distL="0" distR="0" wp14:anchorId="228FD68C" wp14:editId="03268C2F">
                                    <wp:extent cx="207645" cy="132080"/>
                                    <wp:effectExtent l="0" t="0" r="1905" b="127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7645" cy="132080"/>
                                            </a:xfrm>
                                            <a:prstGeom prst="rect">
                                              <a:avLst/>
                                            </a:prstGeom>
                                            <a:noFill/>
                                            <a:ln>
                                              <a:noFill/>
                                            </a:ln>
                                          </pic:spPr>
                                        </pic:pic>
                                      </a:graphicData>
                                    </a:graphic>
                                  </wp:inline>
                                </w:drawing>
                              </w:r>
                            </w:p>
                            <w:p w:rsidR="00156228" w:rsidRDefault="00156228" w:rsidP="00802EFB">
                              <w:pPr>
                                <w:pStyle w:val="CodeBase"/>
                                <w:ind w:left="0"/>
                                <w:rPr>
                                  <w:noProof/>
                                </w:rPr>
                              </w:pPr>
                              <w:r>
                                <w:rPr>
                                  <w:noProof/>
                                </w:rPr>
                                <w:tab/>
                                <w:t>&lt;/evolutions&gt;</w:t>
                              </w:r>
                            </w:p>
                            <w:p w:rsidR="00156228" w:rsidRDefault="00156228" w:rsidP="00802EFB">
                              <w:pPr>
                                <w:pStyle w:val="CodeBase"/>
                                <w:ind w:left="0"/>
                                <w:rPr>
                                  <w:noProof/>
                                </w:rPr>
                              </w:pPr>
                              <w:r>
                                <w:rPr>
                                  <w:noProof/>
                                </w:rPr>
                                <w:t>&lt;/darwinet_message&gt;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346" o:spid="_x0000_s1826" editas="canvas" style="width:362.25pt;height:186.2pt;mso-position-horizontal-relative:char;mso-position-vertical-relative:line" coordsize="45999,23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">
                <v:shape id="_x0000_s1827" type="#_x0000_t75" style="position:absolute;width:45999;height:23647;visibility:visible;mso-wrap-style:square">
                  <v:fill o:detectmouseclick="t"/>
                  <v:path o:connecttype="none"/>
                </v:shape>
                <v:shape id="Text Box 345" o:spid="_x0000_s1828" type="#_x0000_t202" style="position:absolute;left:2064;top:1811;width:42284;height:2068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fOu8YA&#10;AADcAAAADwAAAGRycy9kb3ducmV2LnhtbESP3WrCQBSE7wu+w3KE3tWNphFJsxGRFgoF0bSgl6fZ&#10;kx/Mng3ZraZv7wqFXg4z8w2TrUfTiQsNrrWsYD6LQBCXVrdcK/j6fHtagXAeWWNnmRT8koN1PnnI&#10;MNX2yge6FL4WAcIuRQWN930qpSsbMuhmticOXmUHgz7IoZZ6wGuAm04uomgpDbYcFhrsadtQeS5+&#10;jILddmmT+HtcVa/7D3uoq1iekqNSj9Nx8wLC0+j/w3/td60gfk7gfiYcAZ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TfOu8YAAADcAAAADwAAAAAAAAAAAAAAAACYAgAAZHJz&#10;L2Rvd25yZXYueG1sUEsFBgAAAAAEAAQA9QAAAIsDAAAAAA==&#10;" fillcolor="white [3201]" strokeweight=".5pt">
                  <v:textbox>
                    <w:txbxContent>
                      <w:p w:rsidR="00156228" w:rsidRDefault="00156228" w:rsidP="00802EFB">
                        <w:pPr>
                          <w:pStyle w:val="CodeBase"/>
                          <w:ind w:left="0"/>
                          <w:rPr>
                            <w:noProof/>
                          </w:rPr>
                        </w:pPr>
                        <w:r>
                          <w:rPr>
                            <w:noProof/>
                          </w:rPr>
                          <w:t>&lt;darwinet_message&gt;</w:t>
                        </w:r>
                      </w:p>
                      <w:p w:rsidR="00156228" w:rsidRDefault="00156228" w:rsidP="00802EFB">
                        <w:pPr>
                          <w:pStyle w:val="CodeBase"/>
                          <w:ind w:left="0"/>
                          <w:rPr>
                            <w:noProof/>
                          </w:rPr>
                        </w:pPr>
                        <w:r>
                          <w:rPr>
                            <w:noProof/>
                          </w:rPr>
                          <w:tab/>
                          <w:t>&lt;domain&gt; itfied.acquiron &lt;/domain&gt;</w:t>
                        </w:r>
                      </w:p>
                      <w:p w:rsidR="00156228" w:rsidRDefault="00156228" w:rsidP="00802EFB">
                        <w:pPr>
                          <w:pStyle w:val="CodeBase"/>
                          <w:ind w:left="0"/>
                          <w:rPr>
                            <w:noProof/>
                          </w:rPr>
                        </w:pPr>
                        <w:r>
                          <w:rPr>
                            <w:noProof/>
                          </w:rPr>
                          <w:tab/>
                          <w:t>&lt;user&gt; itfied.acquiron.users.kjell-olov &lt;/user&gt;</w:t>
                        </w:r>
                      </w:p>
                      <w:p w:rsidR="00156228" w:rsidRDefault="00156228" w:rsidP="00802EFB">
                        <w:pPr>
                          <w:pStyle w:val="CodeBase"/>
                          <w:ind w:left="0"/>
                          <w:rPr>
                            <w:noProof/>
                          </w:rPr>
                        </w:pPr>
                        <w:r>
                          <w:rPr>
                            <w:noProof/>
                          </w:rPr>
                          <w:tab/>
                          <w:t>&lt;from_peer&gt; 1 &lt;from_peer&gt;</w:t>
                        </w:r>
                      </w:p>
                      <w:p w:rsidR="00156228" w:rsidRDefault="00156228" w:rsidP="00802EFB">
                        <w:pPr>
                          <w:pStyle w:val="CodeBase"/>
                          <w:ind w:left="0"/>
                          <w:rPr>
                            <w:noProof/>
                          </w:rPr>
                        </w:pPr>
                        <w:r>
                          <w:rPr>
                            <w:noProof/>
                          </w:rPr>
                          <w:tab/>
                          <w:t>&lt;to_peer&gt; 2 &lt;to_peer&gt;</w:t>
                        </w:r>
                      </w:p>
                      <w:p w:rsidR="00156228" w:rsidRDefault="00156228" w:rsidP="00802EFB">
                        <w:pPr>
                          <w:pStyle w:val="CodeBase"/>
                          <w:ind w:left="0"/>
                          <w:rPr>
                            <w:noProof/>
                          </w:rPr>
                        </w:pPr>
                        <w:r>
                          <w:rPr>
                            <w:noProof/>
                          </w:rPr>
                          <w:tab/>
                          <w:t>&lt;evolution&gt;</w:t>
                        </w:r>
                      </w:p>
                      <w:p w:rsidR="00156228" w:rsidRDefault="00156228" w:rsidP="00802EFB">
                        <w:pPr>
                          <w:pStyle w:val="CodeBase"/>
                          <w:ind w:left="0"/>
                          <w:rPr>
                            <w:noProof/>
                          </w:rPr>
                        </w:pPr>
                        <w:r>
                          <w:rPr>
                            <w:noProof/>
                          </w:rPr>
                          <w:tab/>
                        </w:r>
                        <w:r>
                          <w:rPr>
                            <w:noProof/>
                          </w:rPr>
                          <w:tab/>
                          <w:t>… evolutions …</w:t>
                        </w:r>
                        <w:r>
                          <w:rPr>
                            <w:noProof/>
                          </w:rPr>
                          <w:drawing>
                            <wp:inline distT="0" distB="0" distL="0" distR="0" wp14:anchorId="3D1D4C13" wp14:editId="27FC551D">
                              <wp:extent cx="179070" cy="132080"/>
                              <wp:effectExtent l="0" t="0" r="0" b="127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9070" cy="132080"/>
                                      </a:xfrm>
                                      <a:prstGeom prst="rect">
                                        <a:avLst/>
                                      </a:prstGeom>
                                      <a:noFill/>
                                      <a:ln>
                                        <a:noFill/>
                                      </a:ln>
                                    </pic:spPr>
                                  </pic:pic>
                                </a:graphicData>
                              </a:graphic>
                            </wp:inline>
                          </w:drawing>
                        </w:r>
                        <w:r>
                          <w:rPr>
                            <w:noProof/>
                          </w:rPr>
                          <w:drawing>
                            <wp:inline distT="0" distB="0" distL="0" distR="0" wp14:anchorId="1659F5B5" wp14:editId="1433CEC3">
                              <wp:extent cx="216535" cy="132080"/>
                              <wp:effectExtent l="0" t="0" r="0" b="127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6535" cy="132080"/>
                                      </a:xfrm>
                                      <a:prstGeom prst="rect">
                                        <a:avLst/>
                                      </a:prstGeom>
                                      <a:noFill/>
                                      <a:ln>
                                        <a:noFill/>
                                      </a:ln>
                                    </pic:spPr>
                                  </pic:pic>
                                </a:graphicData>
                              </a:graphic>
                            </wp:inline>
                          </w:drawing>
                        </w:r>
                        <w:r>
                          <w:rPr>
                            <w:noProof/>
                          </w:rPr>
                          <w:drawing>
                            <wp:inline distT="0" distB="0" distL="0" distR="0" wp14:anchorId="228FD68C" wp14:editId="03268C2F">
                              <wp:extent cx="207645" cy="132080"/>
                              <wp:effectExtent l="0" t="0" r="1905" b="127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7645" cy="132080"/>
                                      </a:xfrm>
                                      <a:prstGeom prst="rect">
                                        <a:avLst/>
                                      </a:prstGeom>
                                      <a:noFill/>
                                      <a:ln>
                                        <a:noFill/>
                                      </a:ln>
                                    </pic:spPr>
                                  </pic:pic>
                                </a:graphicData>
                              </a:graphic>
                            </wp:inline>
                          </w:drawing>
                        </w:r>
                      </w:p>
                      <w:p w:rsidR="00156228" w:rsidRDefault="00156228" w:rsidP="00802EFB">
                        <w:pPr>
                          <w:pStyle w:val="CodeBase"/>
                          <w:ind w:left="0"/>
                          <w:rPr>
                            <w:noProof/>
                          </w:rPr>
                        </w:pPr>
                        <w:r>
                          <w:rPr>
                            <w:noProof/>
                          </w:rPr>
                          <w:tab/>
                          <w:t>&lt;/evolutions&gt;</w:t>
                        </w:r>
                      </w:p>
                      <w:p w:rsidR="00156228" w:rsidRDefault="00156228" w:rsidP="00802EFB">
                        <w:pPr>
                          <w:pStyle w:val="CodeBase"/>
                          <w:ind w:left="0"/>
                          <w:rPr>
                            <w:noProof/>
                          </w:rPr>
                        </w:pPr>
                        <w:r>
                          <w:rPr>
                            <w:noProof/>
                          </w:rPr>
                          <w:t>&lt;/darwinet_message&gt;</w:t>
                        </w:r>
                      </w:p>
                    </w:txbxContent>
                  </v:textbox>
                </v:shape>
                <w10:anchorlock/>
              </v:group>
            </w:pict>
          </mc:Fallback>
        </mc:AlternateContent>
      </w:r>
    </w:p>
    <w:p w:rsidR="00802EFB" w:rsidRPr="00C81D35" w:rsidRDefault="00802EFB" w:rsidP="00802EFB">
      <w:pPr>
        <w:pStyle w:val="BodyText"/>
        <w:rPr>
          <w:lang w:val="en-GB"/>
        </w:rPr>
      </w:pPr>
    </w:p>
    <w:p w:rsidR="00802EFB" w:rsidRPr="00C81D35" w:rsidRDefault="00802EFB" w:rsidP="00802EFB">
      <w:pPr>
        <w:pStyle w:val="BodyText"/>
        <w:rPr>
          <w:lang w:val="en-GB"/>
        </w:rPr>
      </w:pPr>
      <w:r w:rsidRPr="00C81D35">
        <w:rPr>
          <w:noProof/>
        </w:rPr>
        <mc:AlternateContent>
          <mc:Choice Requires="wpc">
            <w:drawing>
              <wp:inline distT="0" distB="0" distL="0" distR="0" wp14:anchorId="044B4F68" wp14:editId="5831ECD2">
                <wp:extent cx="4600280" cy="2479813"/>
                <wp:effectExtent l="0" t="0" r="0" b="0"/>
                <wp:docPr id="103" name="Canvas 10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79" name="AutoShape 24"/>
                        <wps:cNvSpPr>
                          <a:spLocks noChangeArrowheads="1"/>
                        </wps:cNvSpPr>
                        <wps:spPr bwMode="auto">
                          <a:xfrm>
                            <a:off x="218120" y="129263"/>
                            <a:ext cx="118110"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103" name="Text Box 279"/>
                        <wps:cNvSpPr txBox="1"/>
                        <wps:spPr>
                          <a:xfrm>
                            <a:off x="216635" y="410914"/>
                            <a:ext cx="3847465" cy="195396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pPr>
                                <w:pStyle w:val="CodeBase"/>
                                <w:ind w:left="0"/>
                                <w:rPr>
                                  <w:noProof/>
                                </w:rPr>
                              </w:pPr>
                              <w:r>
                                <w:rPr>
                                  <w:noProof/>
                                </w:rPr>
                                <w:t>&lt;model_evolution&gt;</w:t>
                              </w:r>
                            </w:p>
                            <w:p w:rsidR="00156228" w:rsidRDefault="00156228" w:rsidP="00802EFB">
                              <w:pPr>
                                <w:pStyle w:val="CodeBase"/>
                                <w:ind w:left="0"/>
                                <w:rPr>
                                  <w:noProof/>
                                </w:rPr>
                              </w:pPr>
                              <w:r>
                                <w:rPr>
                                  <w:noProof/>
                                </w:rPr>
                                <w:tab/>
                                <w:t>&lt;add&gt;</w:t>
                              </w:r>
                            </w:p>
                            <w:p w:rsidR="00156228" w:rsidRDefault="00156228" w:rsidP="00802EFB">
                              <w:pPr>
                                <w:pStyle w:val="CodeBase"/>
                                <w:ind w:left="0"/>
                                <w:rPr>
                                  <w:noProof/>
                                </w:rPr>
                              </w:pPr>
                              <w:r>
                                <w:rPr>
                                  <w:noProof/>
                                </w:rPr>
                                <w:tab/>
                              </w:r>
                              <w:r>
                                <w:rPr>
                                  <w:noProof/>
                                </w:rPr>
                                <w:tab/>
                                <w:t>&lt;target&gt; root.user &lt;/target&gt;</w:t>
                              </w:r>
                            </w:p>
                            <w:p w:rsidR="00156228" w:rsidRDefault="00156228" w:rsidP="00802EFB">
                              <w:pPr>
                                <w:pStyle w:val="CodeBase"/>
                                <w:ind w:left="0"/>
                                <w:rPr>
                                  <w:noProof/>
                                </w:rPr>
                              </w:pPr>
                              <w:r>
                                <w:rPr>
                                  <w:noProof/>
                                </w:rPr>
                                <w:tab/>
                              </w:r>
                              <w:r>
                                <w:rPr>
                                  <w:noProof/>
                                </w:rPr>
                                <w:tab/>
                                <w:t>&lt;type&gt; darwinet.types.string &lt;/type&gt;</w:t>
                              </w:r>
                            </w:p>
                            <w:p w:rsidR="00156228" w:rsidRDefault="00156228" w:rsidP="00802EFB">
                              <w:pPr>
                                <w:pStyle w:val="CodeBase"/>
                                <w:ind w:left="0"/>
                                <w:rPr>
                                  <w:noProof/>
                                </w:rPr>
                              </w:pPr>
                              <w:r>
                                <w:rPr>
                                  <w:noProof/>
                                </w:rPr>
                                <w:tab/>
                              </w:r>
                              <w:r>
                                <w:rPr>
                                  <w:noProof/>
                                </w:rPr>
                                <w:tab/>
                                <w:t>&lt;caption&gt; name &lt;/caption&gt;</w:t>
                              </w:r>
                            </w:p>
                            <w:p w:rsidR="00156228" w:rsidRDefault="00156228" w:rsidP="00802EFB">
                              <w:pPr>
                                <w:pStyle w:val="CodeBase"/>
                                <w:ind w:left="0"/>
                                <w:rPr>
                                  <w:noProof/>
                                </w:rPr>
                              </w:pPr>
                              <w:r>
                                <w:rPr>
                                  <w:noProof/>
                                </w:rPr>
                                <w:tab/>
                                <w:t>&lt;/add&gt;</w:t>
                              </w:r>
                            </w:p>
                            <w:p w:rsidR="00156228" w:rsidRDefault="00156228" w:rsidP="00802EFB">
                              <w:pPr>
                                <w:pStyle w:val="CodeBase"/>
                                <w:ind w:left="0"/>
                                <w:rPr>
                                  <w:noProof/>
                                </w:rPr>
                              </w:pPr>
                              <w:r>
                                <w:rPr>
                                  <w:noProof/>
                                </w:rPr>
                                <w:t>&lt;/model_evolution&gt;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03" o:spid="_x0000_s1829" editas="canvas" style="width:362.25pt;height:195.25pt;mso-position-horizontal-relative:char;mso-position-vertical-relative:line" coordsize="45999,24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">
                <v:shape id="_x0000_s1830" type="#_x0000_t75" style="position:absolute;width:45999;height:24796;visibility:visible;mso-wrap-style:square">
                  <v:fill o:detectmouseclick="t"/>
                  <v:path o:connecttype="none"/>
                </v:shape>
                <v:shape id="AutoShape 24" o:spid="_x0000_s1831" type="#_x0000_t5" style="position:absolute;left:2181;top:1292;width:1181;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ixgMUA&#10;AADcAAAADwAAAGRycy9kb3ducmV2LnhtbESPT2vCQBTE70K/w/IKvelGC61GVxGLkEvBPzl4fGaf&#10;ydbs25BdTfrtu0LB4zAzv2EWq97W4k6tN44VjEcJCOLCacOlgvy4HU5B+ICssXZMCn7Jw2r5Mlhg&#10;ql3He7ofQikihH2KCqoQmlRKX1Rk0Y9cQxy9i2sthijbUuoWuwi3tZwkyYe0aDguVNjQpqLierhZ&#10;BT/ZqXA2/86+NufduDTva7O/dkq9vfbrOYhAfXiG/9uZVjD5nMHjTDw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LGAxQAAANwAAAAPAAAAAAAAAAAAAAAAAJgCAABkcnMv&#10;ZG93bnJldi54bWxQSwUGAAAAAAQABAD1AAAAigMAAAAA&#10;" fillcolor="#f79646" strokecolor="#f2f2f2" strokeweight="1pt">
                  <v:fill color2="#974706" angle="45" focus="100%" type="gradient"/>
                  <v:shadow on="t" type="perspective" color="#fbd4b4" opacity=".5" origin=",.5" offset="0,0" matrix=",-56756f,,.5"/>
                  <v:textbox>
                    <w:txbxContent>
                      <w:p w:rsidR="00156228" w:rsidRDefault="00156228" w:rsidP="00802EFB">
                        <w:pPr>
                          <w:pStyle w:val="NormalWeb"/>
                        </w:pPr>
                        <w:r>
                          <w:rPr>
                            <w:rFonts w:cs="Angsana New"/>
                            <w:szCs w:val="20"/>
                          </w:rPr>
                          <w:t> </w:t>
                        </w:r>
                      </w:p>
                    </w:txbxContent>
                  </v:textbox>
                </v:shape>
                <v:shape id="Text Box 279" o:spid="_x0000_s1832" type="#_x0000_t202" style="position:absolute;left:2166;top:4109;width:38475;height:195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wkdcIA&#10;AADcAAAADwAAAGRycy9kb3ducmV2LnhtbERP24rCMBB9F/yHMAu+aboWpVSjLKKwIIg30MexmV7Y&#10;ZlKarNa/NwsLvs3hXGe+7Ewt7tS6yrKCz1EEgjizuuJCwfm0GSYgnEfWWFsmBU9ysFz0e3NMtX3w&#10;ge5HX4gQwi5FBaX3TSqly0oy6Ea2IQ5cbluDPsC2kLrFRwg3tRxH0VQarDg0lNjQqqTs5/hrFOxW&#10;UzuJb12Sr/dbeyjyWF4nF6UGH93XDISnzr/F/+5vHeZHMfw9Ey6Qi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PCR1wgAAANwAAAAPAAAAAAAAAAAAAAAAAJgCAABkcnMvZG93&#10;bnJldi54bWxQSwUGAAAAAAQABAD1AAAAhwMAAAAA&#10;" fillcolor="white [3201]" strokeweight=".5pt">
                  <v:textbox>
                    <w:txbxContent>
                      <w:p w:rsidR="00156228" w:rsidRDefault="00156228" w:rsidP="00802EFB">
                        <w:pPr>
                          <w:pStyle w:val="CodeBase"/>
                          <w:ind w:left="0"/>
                          <w:rPr>
                            <w:noProof/>
                          </w:rPr>
                        </w:pPr>
                        <w:r>
                          <w:rPr>
                            <w:noProof/>
                          </w:rPr>
                          <w:t>&lt;model_evolution&gt;</w:t>
                        </w:r>
                      </w:p>
                      <w:p w:rsidR="00156228" w:rsidRDefault="00156228" w:rsidP="00802EFB">
                        <w:pPr>
                          <w:pStyle w:val="CodeBase"/>
                          <w:ind w:left="0"/>
                          <w:rPr>
                            <w:noProof/>
                          </w:rPr>
                        </w:pPr>
                        <w:r>
                          <w:rPr>
                            <w:noProof/>
                          </w:rPr>
                          <w:tab/>
                          <w:t>&lt;add&gt;</w:t>
                        </w:r>
                      </w:p>
                      <w:p w:rsidR="00156228" w:rsidRDefault="00156228" w:rsidP="00802EFB">
                        <w:pPr>
                          <w:pStyle w:val="CodeBase"/>
                          <w:ind w:left="0"/>
                          <w:rPr>
                            <w:noProof/>
                          </w:rPr>
                        </w:pPr>
                        <w:r>
                          <w:rPr>
                            <w:noProof/>
                          </w:rPr>
                          <w:tab/>
                        </w:r>
                        <w:r>
                          <w:rPr>
                            <w:noProof/>
                          </w:rPr>
                          <w:tab/>
                          <w:t>&lt;target&gt; root.user &lt;/target&gt;</w:t>
                        </w:r>
                      </w:p>
                      <w:p w:rsidR="00156228" w:rsidRDefault="00156228" w:rsidP="00802EFB">
                        <w:pPr>
                          <w:pStyle w:val="CodeBase"/>
                          <w:ind w:left="0"/>
                          <w:rPr>
                            <w:noProof/>
                          </w:rPr>
                        </w:pPr>
                        <w:r>
                          <w:rPr>
                            <w:noProof/>
                          </w:rPr>
                          <w:tab/>
                        </w:r>
                        <w:r>
                          <w:rPr>
                            <w:noProof/>
                          </w:rPr>
                          <w:tab/>
                          <w:t>&lt;type&gt; darwinet.types.string &lt;/type&gt;</w:t>
                        </w:r>
                      </w:p>
                      <w:p w:rsidR="00156228" w:rsidRDefault="00156228" w:rsidP="00802EFB">
                        <w:pPr>
                          <w:pStyle w:val="CodeBase"/>
                          <w:ind w:left="0"/>
                          <w:rPr>
                            <w:noProof/>
                          </w:rPr>
                        </w:pPr>
                        <w:r>
                          <w:rPr>
                            <w:noProof/>
                          </w:rPr>
                          <w:tab/>
                        </w:r>
                        <w:r>
                          <w:rPr>
                            <w:noProof/>
                          </w:rPr>
                          <w:tab/>
                          <w:t>&lt;caption&gt; name &lt;/caption&gt;</w:t>
                        </w:r>
                      </w:p>
                      <w:p w:rsidR="00156228" w:rsidRDefault="00156228" w:rsidP="00802EFB">
                        <w:pPr>
                          <w:pStyle w:val="CodeBase"/>
                          <w:ind w:left="0"/>
                          <w:rPr>
                            <w:noProof/>
                          </w:rPr>
                        </w:pPr>
                        <w:r>
                          <w:rPr>
                            <w:noProof/>
                          </w:rPr>
                          <w:tab/>
                          <w:t>&lt;/add&gt;</w:t>
                        </w:r>
                      </w:p>
                      <w:p w:rsidR="00156228" w:rsidRDefault="00156228" w:rsidP="00802EFB">
                        <w:pPr>
                          <w:pStyle w:val="CodeBase"/>
                          <w:ind w:left="0"/>
                          <w:rPr>
                            <w:noProof/>
                          </w:rPr>
                        </w:pPr>
                        <w:r>
                          <w:rPr>
                            <w:noProof/>
                          </w:rPr>
                          <w:t>&lt;/model_evolution&gt;</w:t>
                        </w:r>
                      </w:p>
                    </w:txbxContent>
                  </v:textbox>
                </v:shape>
                <w10:anchorlock/>
              </v:group>
            </w:pict>
          </mc:Fallback>
        </mc:AlternateContent>
      </w:r>
    </w:p>
    <w:p w:rsidR="00802EFB" w:rsidRPr="00C81D35" w:rsidRDefault="00802EFB" w:rsidP="00802EFB">
      <w:pPr>
        <w:pStyle w:val="BodyText"/>
        <w:rPr>
          <w:lang w:val="en-GB"/>
        </w:rPr>
      </w:pPr>
      <w:r w:rsidRPr="00C81D35">
        <w:rPr>
          <w:noProof/>
        </w:rPr>
        <w:lastRenderedPageBreak/>
        <mc:AlternateContent>
          <mc:Choice Requires="wpc">
            <w:drawing>
              <wp:inline distT="0" distB="0" distL="0" distR="0" wp14:anchorId="0E571C4B" wp14:editId="3EE52138">
                <wp:extent cx="4600280" cy="2043633"/>
                <wp:effectExtent l="0" t="0" r="0" b="0"/>
                <wp:docPr id="121" name="Canvas 1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13" name="Oval 1"/>
                        <wps:cNvSpPr>
                          <a:spLocks noChangeArrowheads="1"/>
                        </wps:cNvSpPr>
                        <wps:spPr bwMode="auto">
                          <a:xfrm>
                            <a:off x="218380" y="179612"/>
                            <a:ext cx="121285" cy="12065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118" name="Text Box 2"/>
                        <wps:cNvSpPr txBox="1"/>
                        <wps:spPr>
                          <a:xfrm>
                            <a:off x="216043" y="409447"/>
                            <a:ext cx="3466465" cy="151925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pPr>
                                <w:pStyle w:val="CodeBase"/>
                                <w:ind w:left="0"/>
                                <w:rPr>
                                  <w:noProof/>
                                </w:rPr>
                              </w:pPr>
                              <w:r>
                                <w:rPr>
                                  <w:noProof/>
                                </w:rPr>
                                <w:t>&lt;instance_evolution&gt;</w:t>
                              </w:r>
                            </w:p>
                            <w:p w:rsidR="00156228" w:rsidRDefault="00156228" w:rsidP="00802EFB">
                              <w:pPr>
                                <w:pStyle w:val="CodeBase"/>
                                <w:ind w:left="0"/>
                                <w:rPr>
                                  <w:noProof/>
                                </w:rPr>
                              </w:pPr>
                              <w:r>
                                <w:rPr>
                                  <w:noProof/>
                                </w:rPr>
                                <w:tab/>
                                <w:t>&lt;create&gt;</w:t>
                              </w:r>
                            </w:p>
                            <w:p w:rsidR="00156228" w:rsidRDefault="00156228" w:rsidP="00802EFB">
                              <w:pPr>
                                <w:pStyle w:val="CodeBase"/>
                                <w:ind w:left="0"/>
                                <w:rPr>
                                  <w:noProof/>
                                </w:rPr>
                              </w:pPr>
                              <w:r>
                                <w:rPr>
                                  <w:noProof/>
                                </w:rPr>
                                <w:tab/>
                              </w:r>
                              <w:r>
                                <w:rPr>
                                  <w:noProof/>
                                </w:rPr>
                                <w:tab/>
                                <w:t>&lt;type&gt; root.user &lt;/type&gt;</w:t>
                              </w:r>
                            </w:p>
                            <w:p w:rsidR="00156228" w:rsidRDefault="00156228" w:rsidP="00802EFB">
                              <w:pPr>
                                <w:pStyle w:val="CodeBase"/>
                                <w:ind w:left="0"/>
                                <w:rPr>
                                  <w:noProof/>
                                </w:rPr>
                              </w:pPr>
                              <w:r>
                                <w:rPr>
                                  <w:noProof/>
                                </w:rPr>
                                <w:tab/>
                              </w:r>
                              <w:r>
                                <w:rPr>
                                  <w:noProof/>
                                </w:rPr>
                                <w:tab/>
                                <w:t>&lt;instance&gt; user[23] &lt;/instance&gt;</w:t>
                              </w:r>
                            </w:p>
                            <w:p w:rsidR="00156228" w:rsidRDefault="00156228" w:rsidP="00802EFB">
                              <w:pPr>
                                <w:pStyle w:val="CodeBase"/>
                                <w:ind w:left="0"/>
                                <w:rPr>
                                  <w:noProof/>
                                </w:rPr>
                              </w:pPr>
                              <w:r>
                                <w:rPr>
                                  <w:noProof/>
                                </w:rPr>
                                <w:tab/>
                                <w:t>&lt;/create&gt;</w:t>
                              </w:r>
                            </w:p>
                            <w:p w:rsidR="00156228" w:rsidRDefault="00156228" w:rsidP="00802EFB">
                              <w:pPr>
                                <w:pStyle w:val="CodeBase"/>
                                <w:ind w:left="0"/>
                                <w:rPr>
                                  <w:noProof/>
                                </w:rPr>
                              </w:pPr>
                              <w:r>
                                <w:rPr>
                                  <w:noProof/>
                                </w:rPr>
                                <w:t>&lt;/instance_evolution&gt;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21" o:spid="_x0000_s1833" editas="canvas" style="width:362.25pt;height:160.9pt;mso-position-horizontal-relative:char;mso-position-vertical-relative:line" coordsize="45999,20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">
                <v:shape id="_x0000_s1834" type="#_x0000_t75" style="position:absolute;width:45999;height:20434;visibility:visible;mso-wrap-style:square">
                  <v:fill o:detectmouseclick="t"/>
                  <v:path o:connecttype="none"/>
                </v:shape>
                <v:oval id="Oval 1" o:spid="_x0000_s1835" style="position:absolute;left:2183;top:1796;width:1213;height:12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iMucIA&#10;AADcAAAADwAAAGRycy9kb3ducmV2LnhtbERPTWvCQBC9C/6HZQq96cYKRVPXUBRt6alG63nITrIh&#10;2dmQ3Zr033cLBW/zeJ+zyUbbihv1vnasYDFPQBAXTtdcKbicD7MVCB+QNbaOScEPeci208kGU+0G&#10;PtEtD5WIIexTVGBC6FIpfWHIop+7jjhypesthgj7SuoehxhuW/mUJM/SYs2xwWBHO0NFk39bBfnb&#10;+mv/UZW78niQTTsU1+HTXJV6fBhfX0AEGsNd/O9+13H+Ygl/z8QL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OIy5wgAAANwAAAAPAAAAAAAAAAAAAAAAAJgCAABkcnMvZG93&#10;bnJldi54bWxQSwUGAAAAAAQABAD1AAAAhwMAAAAA&#10;" fillcolor="#9bbb59" strokecolor="#f2f2f2" strokeweight="1pt">
                  <v:fill color2="#4e6128" angle="45" focus="100%" type="gradient"/>
                  <v:shadow on="t" type="perspective" color="#d6e3bc" opacity=".5" origin=",.5" offset="0,0" matrix=",-56756f,,.5"/>
                  <v:textbox>
                    <w:txbxContent>
                      <w:p w:rsidR="00156228" w:rsidRDefault="00156228" w:rsidP="00802EFB">
                        <w:pPr>
                          <w:pStyle w:val="NormalWeb"/>
                        </w:pPr>
                        <w:r>
                          <w:rPr>
                            <w:rFonts w:cs="Angsana New"/>
                            <w:szCs w:val="20"/>
                          </w:rPr>
                          <w:t> </w:t>
                        </w:r>
                      </w:p>
                    </w:txbxContent>
                  </v:textbox>
                </v:oval>
                <v:shape id="Text Box 2" o:spid="_x0000_s1836" type="#_x0000_t202" style="position:absolute;left:2160;top:4094;width:34665;height:151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Eg2cYA&#10;AADcAAAADwAAAGRycy9kb3ducmV2LnhtbESPT2vCQBDF7wW/wzKF3uomiiKpayiiUCiUGgV7HLOT&#10;P5idDdmtpt++cyj0NsN7895v1vnoOnWjIbSeDaTTBBRx6W3LtYHTcf+8AhUissXOMxn4oQD5ZvKw&#10;xsz6Ox/oVsRaSQiHDA00MfaZ1qFsyGGY+p5YtMoPDqOsQ63tgHcJd52eJclSO2xZGhrsadtQeS2+&#10;nYGP7dIv5pdxVe0+3/2hrub6a3E25ulxfH0BFWmM/+a/6zcr+KnQyjMygd7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Eg2cYAAADcAAAADwAAAAAAAAAAAAAAAACYAgAAZHJz&#10;L2Rvd25yZXYueG1sUEsFBgAAAAAEAAQA9QAAAIsDAAAAAA==&#10;" fillcolor="white [3201]" strokeweight=".5pt">
                  <v:textbox>
                    <w:txbxContent>
                      <w:p w:rsidR="00156228" w:rsidRDefault="00156228" w:rsidP="00802EFB">
                        <w:pPr>
                          <w:pStyle w:val="CodeBase"/>
                          <w:ind w:left="0"/>
                          <w:rPr>
                            <w:noProof/>
                          </w:rPr>
                        </w:pPr>
                        <w:r>
                          <w:rPr>
                            <w:noProof/>
                          </w:rPr>
                          <w:t>&lt;instance_evolution&gt;</w:t>
                        </w:r>
                      </w:p>
                      <w:p w:rsidR="00156228" w:rsidRDefault="00156228" w:rsidP="00802EFB">
                        <w:pPr>
                          <w:pStyle w:val="CodeBase"/>
                          <w:ind w:left="0"/>
                          <w:rPr>
                            <w:noProof/>
                          </w:rPr>
                        </w:pPr>
                        <w:r>
                          <w:rPr>
                            <w:noProof/>
                          </w:rPr>
                          <w:tab/>
                          <w:t>&lt;create&gt;</w:t>
                        </w:r>
                      </w:p>
                      <w:p w:rsidR="00156228" w:rsidRDefault="00156228" w:rsidP="00802EFB">
                        <w:pPr>
                          <w:pStyle w:val="CodeBase"/>
                          <w:ind w:left="0"/>
                          <w:rPr>
                            <w:noProof/>
                          </w:rPr>
                        </w:pPr>
                        <w:r>
                          <w:rPr>
                            <w:noProof/>
                          </w:rPr>
                          <w:tab/>
                        </w:r>
                        <w:r>
                          <w:rPr>
                            <w:noProof/>
                          </w:rPr>
                          <w:tab/>
                          <w:t>&lt;type&gt; root.user &lt;/type&gt;</w:t>
                        </w:r>
                      </w:p>
                      <w:p w:rsidR="00156228" w:rsidRDefault="00156228" w:rsidP="00802EFB">
                        <w:pPr>
                          <w:pStyle w:val="CodeBase"/>
                          <w:ind w:left="0"/>
                          <w:rPr>
                            <w:noProof/>
                          </w:rPr>
                        </w:pPr>
                        <w:r>
                          <w:rPr>
                            <w:noProof/>
                          </w:rPr>
                          <w:tab/>
                        </w:r>
                        <w:r>
                          <w:rPr>
                            <w:noProof/>
                          </w:rPr>
                          <w:tab/>
                          <w:t>&lt;instance&gt; user[23] &lt;/instance&gt;</w:t>
                        </w:r>
                      </w:p>
                      <w:p w:rsidR="00156228" w:rsidRDefault="00156228" w:rsidP="00802EFB">
                        <w:pPr>
                          <w:pStyle w:val="CodeBase"/>
                          <w:ind w:left="0"/>
                          <w:rPr>
                            <w:noProof/>
                          </w:rPr>
                        </w:pPr>
                        <w:r>
                          <w:rPr>
                            <w:noProof/>
                          </w:rPr>
                          <w:tab/>
                          <w:t>&lt;/create&gt;</w:t>
                        </w:r>
                      </w:p>
                      <w:p w:rsidR="00156228" w:rsidRDefault="00156228" w:rsidP="00802EFB">
                        <w:pPr>
                          <w:pStyle w:val="CodeBase"/>
                          <w:ind w:left="0"/>
                          <w:rPr>
                            <w:noProof/>
                          </w:rPr>
                        </w:pPr>
                        <w:r>
                          <w:rPr>
                            <w:noProof/>
                          </w:rPr>
                          <w:t>&lt;/instance_evolution&gt;</w:t>
                        </w:r>
                      </w:p>
                    </w:txbxContent>
                  </v:textbox>
                </v:shape>
                <w10:anchorlock/>
              </v:group>
            </w:pict>
          </mc:Fallback>
        </mc:AlternateContent>
      </w:r>
    </w:p>
    <w:p w:rsidR="00802EFB" w:rsidRPr="00C81D35" w:rsidRDefault="00802EFB" w:rsidP="00802EFB">
      <w:pPr>
        <w:pStyle w:val="BodyText"/>
        <w:rPr>
          <w:lang w:val="en-GB"/>
        </w:rPr>
      </w:pPr>
    </w:p>
    <w:p w:rsidR="00802EFB" w:rsidRPr="00C81D35" w:rsidRDefault="00802EFB" w:rsidP="00802EFB">
      <w:pPr>
        <w:pStyle w:val="BodyText"/>
        <w:rPr>
          <w:lang w:val="en-GB"/>
        </w:rPr>
      </w:pPr>
      <w:r w:rsidRPr="00C81D35">
        <w:rPr>
          <w:noProof/>
        </w:rPr>
        <mc:AlternateContent>
          <mc:Choice Requires="wpc">
            <w:drawing>
              <wp:inline distT="0" distB="0" distL="0" distR="0" wp14:anchorId="77382F1E" wp14:editId="41748091">
                <wp:extent cx="4600280" cy="1957351"/>
                <wp:effectExtent l="0" t="0" r="0" b="0"/>
                <wp:docPr id="326" name="Canvas 32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26" name="Rectangle 113"/>
                        <wps:cNvSpPr>
                          <a:spLocks noChangeArrowheads="1"/>
                        </wps:cNvSpPr>
                        <wps:spPr bwMode="auto">
                          <a:xfrm>
                            <a:off x="216213" y="162387"/>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156228" w:rsidRDefault="00156228"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37" name="Text Box 118"/>
                        <wps:cNvSpPr txBox="1"/>
                        <wps:spPr>
                          <a:xfrm>
                            <a:off x="215931" y="408894"/>
                            <a:ext cx="3847465" cy="143352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02EFB">
                              <w:pPr>
                                <w:pStyle w:val="CodeBase"/>
                                <w:ind w:left="0"/>
                                <w:rPr>
                                  <w:noProof/>
                                </w:rPr>
                              </w:pPr>
                              <w:r>
                                <w:rPr>
                                  <w:noProof/>
                                </w:rPr>
                                <w:t>&lt;value_evolution&gt;</w:t>
                              </w:r>
                            </w:p>
                            <w:p w:rsidR="00156228" w:rsidRDefault="00156228" w:rsidP="00802EFB">
                              <w:pPr>
                                <w:pStyle w:val="CodeBase"/>
                                <w:ind w:left="0"/>
                                <w:rPr>
                                  <w:noProof/>
                                </w:rPr>
                              </w:pPr>
                              <w:r>
                                <w:rPr>
                                  <w:noProof/>
                                </w:rPr>
                                <w:tab/>
                                <w:t>&lt;replace&gt;</w:t>
                              </w:r>
                            </w:p>
                            <w:p w:rsidR="00156228" w:rsidRDefault="00156228" w:rsidP="00802EFB">
                              <w:pPr>
                                <w:pStyle w:val="CodeBase"/>
                                <w:ind w:left="0"/>
                                <w:rPr>
                                  <w:noProof/>
                                </w:rPr>
                              </w:pPr>
                              <w:r>
                                <w:rPr>
                                  <w:noProof/>
                                </w:rPr>
                                <w:tab/>
                              </w:r>
                              <w:r>
                                <w:rPr>
                                  <w:noProof/>
                                </w:rPr>
                                <w:tab/>
                                <w:t>&lt;instance&gt; user[23].name &lt;/instance&gt;</w:t>
                              </w:r>
                            </w:p>
                            <w:p w:rsidR="00156228" w:rsidRDefault="00156228" w:rsidP="00802EFB">
                              <w:pPr>
                                <w:pStyle w:val="CodeBase"/>
                                <w:ind w:left="0"/>
                                <w:rPr>
                                  <w:noProof/>
                                </w:rPr>
                              </w:pPr>
                              <w:r>
                                <w:rPr>
                                  <w:noProof/>
                                </w:rPr>
                                <w:tab/>
                              </w:r>
                              <w:r>
                                <w:rPr>
                                  <w:noProof/>
                                </w:rPr>
                                <w:tab/>
                                <w:t>&lt;value&gt; kjell-olov &lt;/value&gt;</w:t>
                              </w:r>
                            </w:p>
                            <w:p w:rsidR="00156228" w:rsidRDefault="00156228" w:rsidP="00802EFB">
                              <w:pPr>
                                <w:pStyle w:val="CodeBase"/>
                                <w:ind w:left="0"/>
                                <w:rPr>
                                  <w:noProof/>
                                </w:rPr>
                              </w:pPr>
                              <w:r>
                                <w:rPr>
                                  <w:noProof/>
                                </w:rPr>
                                <w:tab/>
                                <w:t>&lt;/replace&gt;</w:t>
                              </w:r>
                            </w:p>
                            <w:p w:rsidR="00156228" w:rsidRDefault="00156228" w:rsidP="00802EFB">
                              <w:pPr>
                                <w:pStyle w:val="CodeBase"/>
                                <w:ind w:left="0"/>
                                <w:rPr>
                                  <w:noProof/>
                                </w:rPr>
                              </w:pPr>
                              <w:r>
                                <w:rPr>
                                  <w:noProof/>
                                </w:rPr>
                                <w:t>&lt;/value_evolution&gt;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326" o:spid="_x0000_s1837" editas="canvas" style="width:362.25pt;height:154.1pt;mso-position-horizontal-relative:char;mso-position-vertical-relative:line" coordsize="45999,19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">
                <v:shape id="_x0000_s1838" type="#_x0000_t75" style="position:absolute;width:45999;height:19570;visibility:visible;mso-wrap-style:square">
                  <v:fill o:detectmouseclick="t"/>
                  <v:path o:connecttype="none"/>
                </v:shape>
                <v:rect id="Rectangle 113" o:spid="_x0000_s1839" style="position:absolute;left:2162;top:1623;width:1212;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UbQMQA&#10;AADcAAAADwAAAGRycy9kb3ducmV2LnhtbESPQWvCQBCF7wX/wzKCt7qp2mBTV5GCUI9REY9DdsyG&#10;ZmdjdmtSf70rCD0+3rzvzVuseluLK7W+cqzgbZyAIC6crrhUcNhvXucgfEDWWDsmBX/kYbUcvCww&#10;067jnK67UIoIYZ+hAhNCk0npC0MW/dg1xNE7u9ZiiLItpW6xi3Bby0mSpNJixbHBYENfhoqf3a+N&#10;b8y72fb83pzokt+SYz41p/BhlBoN+/UniEB9+D9+pr+1gukkhceYSAC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VG0D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156228" w:rsidRDefault="00156228" w:rsidP="00802EFB">
                        <w:pPr>
                          <w:pStyle w:val="NormalWeb"/>
                        </w:pPr>
                        <w:r>
                          <w:rPr>
                            <w:rFonts w:cs="Angsana New"/>
                            <w:szCs w:val="20"/>
                          </w:rPr>
                          <w:t> </w:t>
                        </w:r>
                      </w:p>
                    </w:txbxContent>
                  </v:textbox>
                </v:rect>
                <v:shape id="Text Box 118" o:spid="_x0000_s1840" type="#_x0000_t202" style="position:absolute;left:2159;top:4088;width:38474;height:143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GKsYA&#10;AADcAAAADwAAAGRycy9kb3ducmV2LnhtbESP3WrCQBSE7wu+w3KE3jUbG0wldZUiCoJQTFpoL0+z&#10;Jz+YPRuyW41v7xaEXg4z8w2zXI+mE2caXGtZwSyKQRCXVrdcK/j82D0tQDiPrLGzTAqu5GC9mjws&#10;MdP2wjmdC1+LAGGXoYLG+z6T0pUNGXSR7YmDV9nBoA9yqKUe8BLgppPPcZxKgy2HhQZ72jRUnopf&#10;o+B9k9p58jMuqu3xYPO6SuT3/Eupx+n49grC0+j/w/f2XitIkhf4OxOO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GKsYAAADcAAAADwAAAAAAAAAAAAAAAACYAgAAZHJz&#10;L2Rvd25yZXYueG1sUEsFBgAAAAAEAAQA9QAAAIsDAAAAAA==&#10;" fillcolor="white [3201]" strokeweight=".5pt">
                  <v:textbox>
                    <w:txbxContent>
                      <w:p w:rsidR="00156228" w:rsidRDefault="00156228" w:rsidP="00802EFB">
                        <w:pPr>
                          <w:pStyle w:val="CodeBase"/>
                          <w:ind w:left="0"/>
                          <w:rPr>
                            <w:noProof/>
                          </w:rPr>
                        </w:pPr>
                        <w:r>
                          <w:rPr>
                            <w:noProof/>
                          </w:rPr>
                          <w:t>&lt;value_evolution&gt;</w:t>
                        </w:r>
                      </w:p>
                      <w:p w:rsidR="00156228" w:rsidRDefault="00156228" w:rsidP="00802EFB">
                        <w:pPr>
                          <w:pStyle w:val="CodeBase"/>
                          <w:ind w:left="0"/>
                          <w:rPr>
                            <w:noProof/>
                          </w:rPr>
                        </w:pPr>
                        <w:r>
                          <w:rPr>
                            <w:noProof/>
                          </w:rPr>
                          <w:tab/>
                          <w:t>&lt;replace&gt;</w:t>
                        </w:r>
                      </w:p>
                      <w:p w:rsidR="00156228" w:rsidRDefault="00156228" w:rsidP="00802EFB">
                        <w:pPr>
                          <w:pStyle w:val="CodeBase"/>
                          <w:ind w:left="0"/>
                          <w:rPr>
                            <w:noProof/>
                          </w:rPr>
                        </w:pPr>
                        <w:r>
                          <w:rPr>
                            <w:noProof/>
                          </w:rPr>
                          <w:tab/>
                        </w:r>
                        <w:r>
                          <w:rPr>
                            <w:noProof/>
                          </w:rPr>
                          <w:tab/>
                          <w:t>&lt;instance&gt; user[23].name &lt;/instance&gt;</w:t>
                        </w:r>
                      </w:p>
                      <w:p w:rsidR="00156228" w:rsidRDefault="00156228" w:rsidP="00802EFB">
                        <w:pPr>
                          <w:pStyle w:val="CodeBase"/>
                          <w:ind w:left="0"/>
                          <w:rPr>
                            <w:noProof/>
                          </w:rPr>
                        </w:pPr>
                        <w:r>
                          <w:rPr>
                            <w:noProof/>
                          </w:rPr>
                          <w:tab/>
                        </w:r>
                        <w:r>
                          <w:rPr>
                            <w:noProof/>
                          </w:rPr>
                          <w:tab/>
                          <w:t>&lt;value&gt; kjell-olov &lt;/value&gt;</w:t>
                        </w:r>
                      </w:p>
                      <w:p w:rsidR="00156228" w:rsidRDefault="00156228" w:rsidP="00802EFB">
                        <w:pPr>
                          <w:pStyle w:val="CodeBase"/>
                          <w:ind w:left="0"/>
                          <w:rPr>
                            <w:noProof/>
                          </w:rPr>
                        </w:pPr>
                        <w:r>
                          <w:rPr>
                            <w:noProof/>
                          </w:rPr>
                          <w:tab/>
                          <w:t>&lt;/replace&gt;</w:t>
                        </w:r>
                      </w:p>
                      <w:p w:rsidR="00156228" w:rsidRDefault="00156228" w:rsidP="00802EFB">
                        <w:pPr>
                          <w:pStyle w:val="CodeBase"/>
                          <w:ind w:left="0"/>
                          <w:rPr>
                            <w:noProof/>
                          </w:rPr>
                        </w:pPr>
                        <w:r>
                          <w:rPr>
                            <w:noProof/>
                          </w:rPr>
                          <w:t>&lt;/value_evolution&gt;</w:t>
                        </w:r>
                      </w:p>
                    </w:txbxContent>
                  </v:textbox>
                </v:shape>
                <w10:anchorlock/>
              </v:group>
            </w:pict>
          </mc:Fallback>
        </mc:AlternateContent>
      </w:r>
    </w:p>
    <w:p w:rsidR="00802EFB" w:rsidRPr="00C81D35" w:rsidRDefault="00802EFB" w:rsidP="00802EFB">
      <w:pPr>
        <w:pStyle w:val="Heading1"/>
        <w:rPr>
          <w:lang w:val="en-GB"/>
        </w:rPr>
      </w:pPr>
      <w:bookmarkStart w:id="103" w:name="_Toc305080325"/>
      <w:r w:rsidRPr="00C81D35">
        <w:rPr>
          <w:lang w:val="en-GB"/>
        </w:rPr>
        <w:t>The Darwinet API based on C++ class interface</w:t>
      </w:r>
      <w:bookmarkEnd w:id="103"/>
    </w:p>
    <w:p w:rsidR="00802EFB" w:rsidRPr="00C81D35" w:rsidRDefault="00802EFB" w:rsidP="00802EFB">
      <w:pPr>
        <w:pStyle w:val="Heading2"/>
        <w:rPr>
          <w:lang w:val="en-GB"/>
        </w:rPr>
      </w:pPr>
      <w:bookmarkStart w:id="104" w:name="_Toc305080326"/>
      <w:r w:rsidRPr="00C81D35">
        <w:rPr>
          <w:lang w:val="en-GB"/>
        </w:rPr>
        <w:t>Overview of Darwinet API based on C++ class interface.</w:t>
      </w:r>
      <w:bookmarkEnd w:id="104"/>
    </w:p>
    <w:p w:rsidR="00802EFB" w:rsidRPr="00C81D35" w:rsidRDefault="00802EFB" w:rsidP="00802EFB">
      <w:pPr>
        <w:pStyle w:val="BodyText"/>
        <w:rPr>
          <w:lang w:val="en-GB"/>
        </w:rPr>
      </w:pPr>
      <w:r w:rsidRPr="00C81D35">
        <w:rPr>
          <w:lang w:val="en-GB"/>
        </w:rPr>
        <w:t>TBD.</w:t>
      </w:r>
    </w:p>
    <w:p w:rsidR="00665314" w:rsidRDefault="00665314" w:rsidP="001E33C5">
      <w:pPr>
        <w:pStyle w:val="Heading1"/>
        <w:rPr>
          <w:lang w:val="en-GB"/>
        </w:rPr>
      </w:pPr>
      <w:r>
        <w:rPr>
          <w:lang w:val="en-GB"/>
        </w:rPr>
        <w:lastRenderedPageBreak/>
        <w:t>Project 1 Design specification</w:t>
      </w:r>
    </w:p>
    <w:p w:rsidR="00665314" w:rsidRDefault="00665314" w:rsidP="00665314">
      <w:pPr>
        <w:pStyle w:val="Heading2"/>
        <w:rPr>
          <w:lang w:val="en-GB"/>
        </w:rPr>
      </w:pPr>
      <w:r>
        <w:rPr>
          <w:lang w:val="en-GB"/>
        </w:rPr>
        <w:t>Project summary</w:t>
      </w:r>
    </w:p>
    <w:p w:rsidR="00665314" w:rsidRDefault="00665314" w:rsidP="00665314">
      <w:pPr>
        <w:pStyle w:val="Heading3"/>
        <w:rPr>
          <w:lang w:val="en-GB"/>
        </w:rPr>
      </w:pPr>
      <w:r>
        <w:rPr>
          <w:lang w:val="en-GB"/>
        </w:rPr>
        <w:t>Project Goal</w:t>
      </w:r>
    </w:p>
    <w:p w:rsidR="00665314" w:rsidRDefault="00053A55" w:rsidP="00665314">
      <w:pPr>
        <w:pStyle w:val="BodyText"/>
        <w:rPr>
          <w:lang w:val="en-GB"/>
        </w:rPr>
      </w:pPr>
      <w:r>
        <w:rPr>
          <w:lang w:val="en-GB"/>
        </w:rPr>
        <w:t>Have two D</w:t>
      </w:r>
      <w:r w:rsidR="00665314">
        <w:rPr>
          <w:lang w:val="en-GB"/>
        </w:rPr>
        <w:t>arwinet nodes share a MIV.</w:t>
      </w:r>
    </w:p>
    <w:p w:rsidR="00B35D58" w:rsidRPr="00144E36" w:rsidRDefault="00B35D58" w:rsidP="00665314">
      <w:pPr>
        <w:pStyle w:val="BodyText"/>
        <w:rPr>
          <w:rStyle w:val="Emphasis"/>
        </w:rPr>
      </w:pPr>
      <w:r w:rsidRPr="00144E36">
        <w:rPr>
          <w:rStyle w:val="Emphasis"/>
        </w:rPr>
        <w:t xml:space="preserve">Motivation: A P2P </w:t>
      </w:r>
      <w:r w:rsidR="006C4919" w:rsidRPr="00144E36">
        <w:rPr>
          <w:rStyle w:val="Emphasis"/>
        </w:rPr>
        <w:t>Network</w:t>
      </w:r>
      <w:r w:rsidRPr="00144E36">
        <w:rPr>
          <w:rStyle w:val="Emphasis"/>
        </w:rPr>
        <w:t xml:space="preserve"> needs to share common data and state </w:t>
      </w:r>
      <w:r w:rsidR="00144E36" w:rsidRPr="00144E36">
        <w:rPr>
          <w:rStyle w:val="Emphasis"/>
        </w:rPr>
        <w:t>w</w:t>
      </w:r>
      <w:r w:rsidRPr="00144E36">
        <w:rPr>
          <w:rStyle w:val="Emphasis"/>
        </w:rPr>
        <w:t xml:space="preserve">ithout the uses of a central server. Sharing a MIV between nodes P2P is the core </w:t>
      </w:r>
      <w:r w:rsidR="006C4919" w:rsidRPr="00144E36">
        <w:rPr>
          <w:rStyle w:val="Emphasis"/>
        </w:rPr>
        <w:t>functionality</w:t>
      </w:r>
      <w:r w:rsidRPr="00144E36">
        <w:rPr>
          <w:rStyle w:val="Emphasis"/>
        </w:rPr>
        <w:t xml:space="preserve"> of Darwinet that enables this.</w:t>
      </w:r>
    </w:p>
    <w:p w:rsidR="00B35D58" w:rsidRDefault="009C2766" w:rsidP="00B35D58">
      <w:pPr>
        <w:pStyle w:val="Heading2"/>
        <w:rPr>
          <w:lang w:val="en-GB"/>
        </w:rPr>
      </w:pPr>
      <w:r>
        <w:rPr>
          <w:lang w:val="en-GB"/>
        </w:rPr>
        <w:t>Runtime Environment</w:t>
      </w:r>
    </w:p>
    <w:p w:rsidR="00B35D58" w:rsidRDefault="00457B29" w:rsidP="00457B29">
      <w:pPr>
        <w:pStyle w:val="Heading3"/>
        <w:rPr>
          <w:lang w:val="en-GB"/>
        </w:rPr>
      </w:pPr>
      <w:r>
        <w:rPr>
          <w:lang w:val="en-GB"/>
        </w:rPr>
        <w:t>Runtime environment</w:t>
      </w:r>
    </w:p>
    <w:p w:rsidR="00457B29" w:rsidRDefault="00457B29" w:rsidP="00457B29">
      <w:pPr>
        <w:pStyle w:val="BodyText"/>
        <w:rPr>
          <w:lang w:val="en-GB"/>
        </w:rPr>
      </w:pPr>
      <w:r>
        <w:rPr>
          <w:lang w:val="en-GB"/>
        </w:rPr>
        <w:t xml:space="preserve">Two separate nodes running </w:t>
      </w:r>
      <w:r w:rsidR="006C4919">
        <w:rPr>
          <w:lang w:val="en-GB"/>
        </w:rPr>
        <w:t>separately</w:t>
      </w:r>
      <w:r>
        <w:rPr>
          <w:lang w:val="en-GB"/>
        </w:rPr>
        <w:t xml:space="preserve"> and interacting only using Darwinet P2P messaging.</w:t>
      </w:r>
    </w:p>
    <w:p w:rsidR="00457B29" w:rsidRPr="00457B29" w:rsidRDefault="00457B29" w:rsidP="00457B29">
      <w:pPr>
        <w:pStyle w:val="BodyText"/>
        <w:rPr>
          <w:lang w:val="en-GB"/>
        </w:rPr>
      </w:pPr>
      <w:r>
        <w:rPr>
          <w:lang w:val="en-GB"/>
        </w:rPr>
        <w:t>The Nodes shall share a MIV</w:t>
      </w:r>
      <w:r w:rsidR="009C2766">
        <w:rPr>
          <w:lang w:val="en-GB"/>
        </w:rPr>
        <w:t xml:space="preserve"> with at least one value instance. Change of a value in the MIV of one node must be distributed to the other Node. The node must be noted when the MIV state changes.</w:t>
      </w:r>
    </w:p>
    <w:p w:rsidR="00B35D58" w:rsidRDefault="00B35D58" w:rsidP="00B35D58">
      <w:pPr>
        <w:pStyle w:val="BodyText"/>
        <w:rPr>
          <w:lang w:val="en-GB"/>
        </w:rPr>
      </w:pPr>
      <w:r w:rsidRPr="00C81D35">
        <w:rPr>
          <w:noProof/>
        </w:rPr>
        <mc:AlternateContent>
          <mc:Choice Requires="wpc">
            <w:drawing>
              <wp:inline distT="0" distB="0" distL="0" distR="0" wp14:anchorId="5C664617" wp14:editId="5A9BDAF0">
                <wp:extent cx="4276725" cy="2867025"/>
                <wp:effectExtent l="0" t="0" r="0" b="0"/>
                <wp:docPr id="610" name="Canvas 61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695" name="Text Box 695"/>
                        <wps:cNvSpPr txBox="1"/>
                        <wps:spPr>
                          <a:xfrm>
                            <a:off x="2319020" y="2030413"/>
                            <a:ext cx="1501140" cy="688340"/>
                          </a:xfrm>
                          <a:prstGeom prst="rect">
                            <a:avLst/>
                          </a:prstGeom>
                          <a:ln/>
                        </wps:spPr>
                        <wps:style>
                          <a:lnRef idx="2">
                            <a:schemeClr val="accent4"/>
                          </a:lnRef>
                          <a:fillRef idx="1">
                            <a:schemeClr val="lt1"/>
                          </a:fillRef>
                          <a:effectRef idx="0">
                            <a:schemeClr val="accent4"/>
                          </a:effectRef>
                          <a:fontRef idx="minor">
                            <a:schemeClr val="dk1"/>
                          </a:fontRef>
                        </wps:style>
                        <wps:txbx>
                          <w:txbxContent>
                            <w:p w:rsidR="00156228" w:rsidRDefault="00156228" w:rsidP="00B35D58">
                              <w:pPr>
                                <w:jc w:val="right"/>
                              </w:pPr>
                              <w:r>
                                <w:t>Node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3" name="Text Box 613"/>
                        <wps:cNvSpPr txBox="1"/>
                        <wps:spPr>
                          <a:xfrm>
                            <a:off x="280034" y="12065"/>
                            <a:ext cx="1561466" cy="685800"/>
                          </a:xfrm>
                          <a:prstGeom prst="rect">
                            <a:avLst/>
                          </a:prstGeom>
                          <a:ln/>
                        </wps:spPr>
                        <wps:style>
                          <a:lnRef idx="2">
                            <a:schemeClr val="accent4"/>
                          </a:lnRef>
                          <a:fillRef idx="1">
                            <a:schemeClr val="lt1"/>
                          </a:fillRef>
                          <a:effectRef idx="0">
                            <a:schemeClr val="accent4"/>
                          </a:effectRef>
                          <a:fontRef idx="minor">
                            <a:schemeClr val="dk1"/>
                          </a:fontRef>
                        </wps:style>
                        <wps:txbx>
                          <w:txbxContent>
                            <w:p w:rsidR="00156228" w:rsidRDefault="00156228">
                              <w:r>
                                <w:t>Node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3" name="Text Box 583"/>
                        <wps:cNvSpPr txBox="1"/>
                        <wps:spPr>
                          <a:xfrm>
                            <a:off x="1308735" y="1263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B35D58">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84" name="Cloud 584"/>
                        <wps:cNvSpPr/>
                        <wps:spPr>
                          <a:xfrm>
                            <a:off x="1423035" y="926465"/>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56228" w:rsidRPr="00712F11" w:rsidRDefault="00156228" w:rsidP="00B35D58">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6" name="Text Box 586"/>
                        <wps:cNvSpPr txBox="1"/>
                        <wps:spPr>
                          <a:xfrm>
                            <a:off x="2451735" y="2183765"/>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B35D58">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97" name="Straight Arrow Connector 597"/>
                        <wps:cNvCnPr/>
                        <wps:spPr>
                          <a:xfrm>
                            <a:off x="974090" y="297815"/>
                            <a:ext cx="3346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99" name="Straight Arrow Connector 599"/>
                        <wps:cNvCnPr/>
                        <wps:spPr>
                          <a:xfrm>
                            <a:off x="1536383" y="469265"/>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05" name="Straight Arrow Connector 605"/>
                        <wps:cNvCnPr/>
                        <wps:spPr>
                          <a:xfrm>
                            <a:off x="2051685" y="1954070"/>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06" name="Straight Arrow Connector 606"/>
                        <wps:cNvCnPr/>
                        <wps:spPr>
                          <a:xfrm>
                            <a:off x="2907030" y="2361248"/>
                            <a:ext cx="344805" cy="857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08" name="Text Box 608"/>
                        <wps:cNvSpPr txBox="1"/>
                        <wps:spPr>
                          <a:xfrm>
                            <a:off x="1841500" y="5454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B35D58">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09" name="Text Box 609"/>
                        <wps:cNvSpPr txBox="1"/>
                        <wps:spPr>
                          <a:xfrm>
                            <a:off x="2051685" y="2030413"/>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B35D58">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610" o:spid="_x0000_s1841" editas="canvas" style="width:336.75pt;height:225.75pt;mso-position-horizontal-relative:char;mso-position-vertical-relative:line" coordsize="42767,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">
                <v:shape id="_x0000_s1842" type="#_x0000_t75" style="position:absolute;width:42767;height:28670;visibility:visible;mso-wrap-style:square">
                  <v:fill o:detectmouseclick="t"/>
                  <v:path o:connecttype="none"/>
                </v:shape>
                <v:shape id="Text Box 695" o:spid="_x0000_s1843" type="#_x0000_t202" style="position:absolute;left:23190;top:20304;width:15011;height:6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tR4sUA&#10;AADcAAAADwAAAGRycy9kb3ducmV2LnhtbESP0WrCQBRE3wX/YbmCb3WjWGmjq7RCQRqKRP2AS/aa&#10;BLN3w+42if36bqHg4zAzZ5jNbjCN6Mj52rKC+SwBQVxYXXOp4HL+eHoB4QOyxsYyKbiTh912PNpg&#10;qm3POXWnUIoIYZ+igiqENpXSFxUZ9DPbEkfvap3BEKUrpXbYR7hp5CJJVtJgzXGhwpb2FRW307dR&#10;0C1Dbm7H7Jzk1/fi50tml+bTKTWdDG9rEIGG8Aj/tw9awer1Gf7OxCMgt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u1HixQAAANwAAAAPAAAAAAAAAAAAAAAAAJgCAABkcnMv&#10;ZG93bnJldi54bWxQSwUGAAAAAAQABAD1AAAAigMAAAAA&#10;" fillcolor="white [3201]" strokecolor="#8064a2 [3207]" strokeweight="2pt">
                  <v:textbox>
                    <w:txbxContent>
                      <w:p w:rsidR="00156228" w:rsidRDefault="00156228" w:rsidP="00B35D58">
                        <w:pPr>
                          <w:jc w:val="right"/>
                        </w:pPr>
                        <w:r>
                          <w:t>Node B</w:t>
                        </w:r>
                      </w:p>
                    </w:txbxContent>
                  </v:textbox>
                </v:shape>
                <v:shape id="Text Box 613" o:spid="_x0000_s1844" type="#_x0000_t202" style="position:absolute;left:2800;top:120;width:15615;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1vV8MA&#10;AADcAAAADwAAAGRycy9kb3ducmV2LnhtbESP0YrCMBRE34X9h3AXfNPUdRHpGmUVBFFEqn7Apbm2&#10;xeamJNla/XqzIPg4zMwZZrboTC1acr6yrGA0TEAQ51ZXXCg4n9aDKQgfkDXWlknBnTws5h+9Gaba&#10;3jij9hgKESHsU1RQhtCkUvq8JIN+aBvi6F2sMxiidIXUDm8Rbmr5lSQTabDiuFBiQ6uS8uvxzyho&#10;v0NmrofdKckuy/yxl7tzvXVK9T+73x8QgbrwDr/aG61gMhrD/5l4BO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c1vV8MAAADcAAAADwAAAAAAAAAAAAAAAACYAgAAZHJzL2Rv&#10;d25yZXYueG1sUEsFBgAAAAAEAAQA9QAAAIgDAAAAAA==&#10;" fillcolor="white [3201]" strokecolor="#8064a2 [3207]" strokeweight="2pt">
                  <v:textbox>
                    <w:txbxContent>
                      <w:p w:rsidR="00156228" w:rsidRDefault="00156228">
                        <w:r>
                          <w:t>Node A</w:t>
                        </w:r>
                      </w:p>
                    </w:txbxContent>
                  </v:textbox>
                </v:shape>
                <v:shape id="Text Box 583" o:spid="_x0000_s1845" type="#_x0000_t202" style="position:absolute;left:13087;top:1263;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n91cEA&#10;AADcAAAADwAAAGRycy9kb3ducmV2LnhtbESP0YrCMBRE34X9h3AXfNNUxSJdo8jCio9W/YBLc23L&#10;JjclibW7X28EwcdhZs4w6+1gjejJh9axgtk0A0FcOd1yreBy/pmsQISIrNE4JgV/FGC7+RitsdDu&#10;ziX1p1iLBOFQoIImxq6QMlQNWQxT1xEn7+q8xZikr6X2eE9wa+Q8y3JpseW00GBH3w1Vv6ebVbAw&#10;t365N3uT1zo/zsv/Pi+9VGr8Oey+QEQa4jv8ah+0guVqAc8z6QjIz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d5/dXBAAAA3AAAAA8AAAAAAAAAAAAAAAAAmAIAAGRycy9kb3du&#10;cmV2LnhtbFBLBQYAAAAABAAEAPUAAACGAwAAAAA=&#10;" fillcolor="white [3201]" strokecolor="black [3200]" strokeweight="2pt">
                  <v:textbox>
                    <w:txbxContent>
                      <w:p w:rsidR="00156228" w:rsidRDefault="00156228" w:rsidP="00B35D58">
                        <w:r>
                          <w:t>MIV</w:t>
                        </w:r>
                      </w:p>
                    </w:txbxContent>
                  </v:textbox>
                </v:shape>
                <v:shape id="Cloud 584" o:spid="_x0000_s1846" style="position:absolute;left:14230;top:9264;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s9+cMA&#10;AADcAAAADwAAAGRycy9kb3ducmV2LnhtbESPQYvCMBSE74L/IbyFvZQ1rahIt1FEEMSLaAWvj+Zt&#10;W9q8lCbW+u83wsIeh5lvhsm2o2nFQL2rLStIZjEI4sLqmksFt/zwtQbhPLLG1jIpeJGD7WY6yTDV&#10;9skXGq6+FKGEXYoKKu+7VEpXVGTQzWxHHLwf2xv0Qfal1D0+Q7lp5TyOV9JgzWGhwo72FRXN9WEU&#10;LIf8EbevhE50by7ORlHSnSOlPj/G3TcIT6P/D//RRx249QLeZ8IR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s9+cMAAADcAAAADwAAAAAAAAAAAAAAAACYAgAAZHJzL2Rv&#10;d25yZXYueG1sUEsFBgAAAAAEAAQA9QAAAIg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156228" w:rsidRPr="00712F11" w:rsidRDefault="00156228" w:rsidP="00B35D58">
                        <w:pPr>
                          <w:jc w:val="center"/>
                          <w:rPr>
                            <w:color w:val="000000" w:themeColor="text1"/>
                          </w:rPr>
                        </w:pPr>
                        <w:r>
                          <w:rPr>
                            <w:color w:val="000000" w:themeColor="text1"/>
                          </w:rPr>
                          <w:t>P2P</w:t>
                        </w:r>
                      </w:p>
                    </w:txbxContent>
                  </v:textbox>
                </v:shape>
                <v:shape id="Text Box 586" o:spid="_x0000_s1847" type="#_x0000_t202" style="position:absolute;left:24517;top:21837;width:4553;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5eTcIA&#10;AADcAAAADwAAAGRycy9kb3ducmV2LnhtbESP0WoCMRRE34X+Q7iFvmm2FoOsRpFCxceu+gGXzXV3&#10;MblZkrhu/fqmUPBxmJkzzHo7OisGCrHzrOF9VoAgrr3puNFwPn1NlyBiQjZoPZOGH4qw3bxM1lga&#10;f+eKhmNqRIZwLFFDm1JfShnrlhzGme+Js3fxwWHKMjTSBLxnuLNyXhRKOuw4L7TY02dL9fV4cxo+&#10;7G1Y7O3eqsao73n1GFQVpNZvr+NuBSLRmJ7h//bBaFgsFfydyUd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Dl5NwgAAANwAAAAPAAAAAAAAAAAAAAAAAJgCAABkcnMvZG93&#10;bnJldi54bWxQSwUGAAAAAAQABAD1AAAAhwMAAAAA&#10;" fillcolor="white [3201]" strokecolor="black [3200]" strokeweight="2pt">
                  <v:textbox>
                    <w:txbxContent>
                      <w:p w:rsidR="00156228" w:rsidRDefault="00156228" w:rsidP="00B35D58">
                        <w:r>
                          <w:t>MIV</w:t>
                        </w:r>
                      </w:p>
                    </w:txbxContent>
                  </v:textbox>
                </v:shape>
                <v:shape id="Straight Arrow Connector 597" o:spid="_x0000_s1848" type="#_x0000_t32" style="position:absolute;left:9740;top:2978;width:334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ae8MQAAADcAAAADwAAAGRycy9kb3ducmV2LnhtbESPQWvCQBSE74X+h+UVvOmmSmyMriJC&#10;0KvaQr09s88kNPs2ZDca/70rCD0OM/MNs1j1phZXal1lWcHnKAJBnFtdcaHg+5gNExDOI2usLZOC&#10;OzlYLd/fFphqe+M9XQ++EAHCLkUFpfdNKqXLSzLoRrYhDt7FtgZ9kG0hdYu3ADe1HEfRVBqsOCyU&#10;2NCmpPzv0BkFk8u53yZ+LZPs1266Lo7jn+yk1OCjX89BeOr9f/jV3mkF8ewLnmfCEZD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lp7wxAAAANwAAAAPAAAAAAAAAAAA&#10;AAAAAKECAABkcnMvZG93bnJldi54bWxQSwUGAAAAAAQABAD5AAAAkgMAAAAA&#10;" strokecolor="#4579b8 [3044]">
                  <v:stroke endarrow="open"/>
                </v:shape>
                <v:shape id="Straight Arrow Connector 599" o:spid="_x0000_s1849" type="#_x0000_t32" style="position:absolute;left:15363;top:4692;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WvGcUAAADcAAAADwAAAGRycy9kb3ducmV2LnhtbESPzWrDMBCE74G+g9hCb7HcFgfbjRJC&#10;wLTX/BTa29ba2KbWylhyorx9FCj0OMzMN8xyHUwvzjS6zrKC5yQFQVxb3XGj4Hio5jkI55E19pZJ&#10;wZUcrFcPsyWW2l54R+e9b0SEsCtRQev9UErp6pYMusQOxNE72dGgj3JspB7xEuGmly9pupAGO44L&#10;LQ60ban+3U9GwevpJ7znfiPz6stupynLss/qW6mnx7B5A+Ep+P/wX/tDK8iKAu5n4hGQq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UWvGcUAAADcAAAADwAAAAAAAAAA&#10;AAAAAAChAgAAZHJzL2Rvd25yZXYueG1sUEsFBgAAAAAEAAQA+QAAAJMDAAAAAA==&#10;" strokecolor="#4579b8 [3044]">
                  <v:stroke endarrow="open"/>
                </v:shape>
                <v:shape id="Straight Arrow Connector 605" o:spid="_x0000_s1850" type="#_x0000_t32" style="position:absolute;left:20516;top:19540;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dR58IAAADcAAAADwAAAGRycy9kb3ducmV2LnhtbESPQYvCMBSE74L/ITzBm6YqlVKNIkLR&#10;q7oL6+3ZPNti81KaVOu/3ywIexxm5htmve1NLZ7Uusqygtk0AkGcW11xoeDrkk0SEM4ja6wtk4I3&#10;OdhuhoM1ptq++ETPsy9EgLBLUUHpfZNK6fKSDLqpbYiDd7etQR9kW0jd4ivATS3nUbSUBisOCyU2&#10;tC8pf5w7o2Bxv/WHxO9kkv3YfdfFcfydXZUaj/rdCoSn3v+HP+2jVrCMYvg7E46A3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ydR58IAAADcAAAADwAAAAAAAAAAAAAA&#10;AAChAgAAZHJzL2Rvd25yZXYueG1sUEsFBgAAAAAEAAQA+QAAAJADAAAAAA==&#10;" strokecolor="#4579b8 [3044]">
                  <v:stroke endarrow="open"/>
                </v:shape>
                <v:shape id="Straight Arrow Connector 606" o:spid="_x0000_s1851" type="#_x0000_t32" style="position:absolute;left:29070;top:23612;width:3448;height: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PkMMAAADcAAAADwAAAGRycy9kb3ducmV2LnhtbESPT4vCMBTE78J+h/CEvWnqLi2lGkWE&#10;otf1D7i3t82zLTYvpUm1++2NIHgcZuY3zGI1mEbcqHO1ZQWzaQSCuLC65lLB8ZBPUhDOI2tsLJOC&#10;f3KwWn6MFphpe+cfuu19KQKEXYYKKu/bTEpXVGTQTW1LHLyL7Qz6ILtS6g7vAW4a+RVFiTRYc1io&#10;sKVNRcV13xsF35e/YZv6tUzzs930fRzHp/xXqc/xsJ6D8DT4d/jV3mkFSZTA80w4AnL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f1z5DDAAAA3AAAAA8AAAAAAAAAAAAA&#10;AAAAoQIAAGRycy9kb3ducmV2LnhtbFBLBQYAAAAABAAEAPkAAACRAwAAAAA=&#10;" strokecolor="#4579b8 [3044]">
                  <v:stroke endarrow="open"/>
                </v:shape>
                <v:shape id="Text Box 608" o:spid="_x0000_s1852" type="#_x0000_t202" style="position:absolute;left:18415;top:5454;width:267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kT9MMA&#10;AADcAAAADwAAAGRycy9kb3ducmV2LnhtbERPTWsCMRC9F/ofwhR6KZq0h6VsjaKCRUqrVEU8Dptx&#10;s7iZLEnU9d83B6HHx/seTXrXiguF2HjW8DpUIIgrbxquNey2i8E7iJiQDbaeScONIkzGjw8jLI2/&#10;8i9dNqkWOYRjiRpsSl0pZawsOYxD3xFn7uiDw5RhqKUJeM3hrpVvShXSYcO5wWJHc0vVaXN2Gk72&#10;62WtPn9m+2J5C6vt2R/C90Hr56d++gEiUZ/+xXf30mgoVF6bz+QjIM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kT9MMAAADcAAAADwAAAAAAAAAAAAAAAACYAgAAZHJzL2Rv&#10;d25yZXYueG1sUEsFBgAAAAAEAAQA9QAAAIgDAAAAAA==&#10;" filled="f" stroked="f" strokeweight=".5pt">
                  <v:textbox>
                    <w:txbxContent>
                      <w:p w:rsidR="00156228" w:rsidRDefault="00156228" w:rsidP="00B35D58">
                        <w:r>
                          <w:t>∆</w:t>
                        </w:r>
                      </w:p>
                    </w:txbxContent>
                  </v:textbox>
                </v:shape>
                <v:shape id="Text Box 609" o:spid="_x0000_s1853" type="#_x0000_t202" style="position:absolute;left:20516;top:20304;width:2674;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W2b8YA&#10;AADcAAAADwAAAGRycy9kb3ducmV2LnhtbESPQWsCMRSE74X+h/AKXkpN9LDYrVFaQZHSWqqleHxs&#10;XjeLm5clibr++0Yo9DjMzDfMdN67VpwoxMazhtFQgSCuvGm41vC1Wz5MQMSEbLD1TBouFGE+u72Z&#10;Ymn8mT/ptE21yBCOJWqwKXWllLGy5DAOfUecvR8fHKYsQy1NwHOGu1aOlSqkw4bzgsWOFpaqw/bo&#10;NBzs6/2HWr2/fBfrS9jsjn4f3vZaD+765ycQifr0H/5rr42GQj3C9Uw+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cW2b8YAAADcAAAADwAAAAAAAAAAAAAAAACYAgAAZHJz&#10;L2Rvd25yZXYueG1sUEsFBgAAAAAEAAQA9QAAAIsDAAAAAA==&#10;" filled="f" stroked="f" strokeweight=".5pt">
                  <v:textbox>
                    <w:txbxContent>
                      <w:p w:rsidR="00156228" w:rsidRDefault="00156228" w:rsidP="00B35D58">
                        <w:r>
                          <w:t>∆</w:t>
                        </w:r>
                      </w:p>
                    </w:txbxContent>
                  </v:textbox>
                </v:shape>
                <w10:anchorlock/>
              </v:group>
            </w:pict>
          </mc:Fallback>
        </mc:AlternateContent>
      </w:r>
    </w:p>
    <w:p w:rsidR="00144E36" w:rsidRDefault="00144E36" w:rsidP="00B35D58">
      <w:pPr>
        <w:pStyle w:val="BodyText"/>
        <w:rPr>
          <w:lang w:val="en-GB"/>
        </w:rPr>
      </w:pPr>
      <w:r>
        <w:rPr>
          <w:lang w:val="en-GB"/>
        </w:rPr>
        <w:t>Characteristics:</w:t>
      </w:r>
    </w:p>
    <w:p w:rsidR="00144E36" w:rsidRDefault="00144E36" w:rsidP="00EB4F01">
      <w:pPr>
        <w:pStyle w:val="BodyText"/>
        <w:numPr>
          <w:ilvl w:val="0"/>
          <w:numId w:val="51"/>
        </w:numPr>
        <w:rPr>
          <w:lang w:val="en-GB"/>
        </w:rPr>
      </w:pPr>
      <w:r>
        <w:rPr>
          <w:lang w:val="en-GB"/>
        </w:rPr>
        <w:t>The node shall be an executable application.</w:t>
      </w:r>
    </w:p>
    <w:p w:rsidR="00144E36" w:rsidRDefault="00144E36" w:rsidP="00EB4F01">
      <w:pPr>
        <w:pStyle w:val="BodyText"/>
        <w:numPr>
          <w:ilvl w:val="0"/>
          <w:numId w:val="51"/>
        </w:numPr>
        <w:rPr>
          <w:lang w:val="en-GB"/>
        </w:rPr>
      </w:pPr>
      <w:r>
        <w:rPr>
          <w:lang w:val="en-GB"/>
        </w:rPr>
        <w:t>The Application shall have a user interface to change a MIV value and show when a MIV value is remotely changed.</w:t>
      </w:r>
    </w:p>
    <w:p w:rsidR="00144E36" w:rsidRDefault="00144E36" w:rsidP="00EB4F01">
      <w:pPr>
        <w:pStyle w:val="BodyText"/>
        <w:numPr>
          <w:ilvl w:val="0"/>
          <w:numId w:val="51"/>
        </w:numPr>
        <w:rPr>
          <w:lang w:val="en-GB"/>
        </w:rPr>
      </w:pPr>
      <w:r>
        <w:rPr>
          <w:lang w:val="en-GB"/>
        </w:rPr>
        <w:t>The application may be a console application or a GUI application.</w:t>
      </w:r>
    </w:p>
    <w:p w:rsidR="00787233" w:rsidRDefault="00787233" w:rsidP="00787233">
      <w:pPr>
        <w:pStyle w:val="BodyText"/>
        <w:rPr>
          <w:lang w:val="en-GB"/>
        </w:rPr>
      </w:pPr>
      <w:r>
        <w:rPr>
          <w:lang w:val="en-GB"/>
        </w:rPr>
        <w:lastRenderedPageBreak/>
        <w:t xml:space="preserve">Excluded </w:t>
      </w:r>
      <w:r w:rsidR="006C4919">
        <w:rPr>
          <w:lang w:val="en-GB"/>
        </w:rPr>
        <w:t>functionality</w:t>
      </w:r>
      <w:r>
        <w:rPr>
          <w:lang w:val="en-GB"/>
        </w:rPr>
        <w:t>:</w:t>
      </w:r>
    </w:p>
    <w:p w:rsidR="00787233" w:rsidRDefault="00787233" w:rsidP="00EB4F01">
      <w:pPr>
        <w:pStyle w:val="BodyText"/>
        <w:numPr>
          <w:ilvl w:val="0"/>
          <w:numId w:val="56"/>
        </w:numPr>
        <w:rPr>
          <w:lang w:val="en-GB"/>
        </w:rPr>
      </w:pPr>
      <w:r>
        <w:rPr>
          <w:lang w:val="en-GB"/>
        </w:rPr>
        <w:t>No MIV persistent storage (same lifetime as executable)</w:t>
      </w:r>
    </w:p>
    <w:p w:rsidR="00787233" w:rsidRDefault="00787233" w:rsidP="00787233">
      <w:pPr>
        <w:pStyle w:val="Heading2"/>
        <w:rPr>
          <w:lang w:val="en-GB"/>
        </w:rPr>
      </w:pPr>
      <w:r>
        <w:rPr>
          <w:lang w:val="en-GB"/>
        </w:rPr>
        <w:t>Functional description</w:t>
      </w:r>
    </w:p>
    <w:p w:rsidR="00787233" w:rsidRDefault="00787233" w:rsidP="00787233">
      <w:pPr>
        <w:pStyle w:val="Heading3"/>
        <w:rPr>
          <w:lang w:val="en-GB"/>
        </w:rPr>
      </w:pPr>
      <w:r>
        <w:rPr>
          <w:lang w:val="en-GB"/>
        </w:rPr>
        <w:t>Initial MIV state</w:t>
      </w:r>
    </w:p>
    <w:p w:rsidR="00787233" w:rsidRDefault="00787233" w:rsidP="00787233">
      <w:pPr>
        <w:pStyle w:val="BodyText"/>
        <w:rPr>
          <w:lang w:val="en-GB"/>
        </w:rPr>
      </w:pPr>
      <w:r>
        <w:rPr>
          <w:lang w:val="en-GB"/>
        </w:rPr>
        <w:t>The MIV is created with one integer having a fix default value.</w:t>
      </w:r>
    </w:p>
    <w:p w:rsidR="00787233" w:rsidRDefault="00787233" w:rsidP="00EB4F01">
      <w:pPr>
        <w:pStyle w:val="BodyText"/>
        <w:numPr>
          <w:ilvl w:val="0"/>
          <w:numId w:val="56"/>
        </w:numPr>
        <w:rPr>
          <w:lang w:val="en-GB"/>
        </w:rPr>
      </w:pPr>
      <w:r>
        <w:rPr>
          <w:lang w:val="en-GB"/>
        </w:rPr>
        <w:t>Integer HelloWorld.</w:t>
      </w:r>
    </w:p>
    <w:p w:rsidR="00787233" w:rsidRPr="00787233" w:rsidRDefault="004464C8" w:rsidP="00EB4F01">
      <w:pPr>
        <w:pStyle w:val="BodyText"/>
        <w:numPr>
          <w:ilvl w:val="0"/>
          <w:numId w:val="56"/>
        </w:numPr>
        <w:rPr>
          <w:lang w:val="en-GB"/>
        </w:rPr>
      </w:pPr>
      <w:r>
        <w:rPr>
          <w:lang w:val="en-GB"/>
        </w:rPr>
        <w:t>Default value 2</w:t>
      </w:r>
      <w:r w:rsidR="00787233">
        <w:rPr>
          <w:lang w:val="en-GB"/>
        </w:rPr>
        <w:t>.</w:t>
      </w:r>
    </w:p>
    <w:p w:rsidR="00787233" w:rsidRDefault="00787233" w:rsidP="00787233">
      <w:pPr>
        <w:pStyle w:val="Heading3"/>
        <w:rPr>
          <w:lang w:val="en-GB"/>
        </w:rPr>
      </w:pPr>
      <w:r>
        <w:rPr>
          <w:lang w:val="en-GB"/>
        </w:rPr>
        <w:t>Change Exchange message flow</w:t>
      </w:r>
    </w:p>
    <w:p w:rsidR="00787233" w:rsidRDefault="00206601" w:rsidP="00787233">
      <w:pPr>
        <w:pStyle w:val="BodyText"/>
        <w:rPr>
          <w:lang w:val="en-GB"/>
        </w:rPr>
      </w:pPr>
      <w:r>
        <w:rPr>
          <w:lang w:val="en-GB"/>
        </w:rPr>
        <w:t>Use the user interface to set the HelloWord MIV variable to 4.</w:t>
      </w:r>
    </w:p>
    <w:p w:rsidR="00206601" w:rsidRDefault="00206601" w:rsidP="00EB4F01">
      <w:pPr>
        <w:pStyle w:val="BodyText"/>
        <w:numPr>
          <w:ilvl w:val="0"/>
          <w:numId w:val="57"/>
        </w:numPr>
        <w:rPr>
          <w:lang w:val="en-GB"/>
        </w:rPr>
      </w:pPr>
      <w:r>
        <w:rPr>
          <w:lang w:val="en-GB"/>
        </w:rPr>
        <w:t>A Console application could provide command option</w:t>
      </w:r>
      <w:r>
        <w:rPr>
          <w:lang w:val="en-GB"/>
        </w:rPr>
        <w:br/>
        <w:t>&gt;SET HelloWord=4</w:t>
      </w:r>
    </w:p>
    <w:p w:rsidR="00206601" w:rsidRDefault="00206601" w:rsidP="00206601">
      <w:pPr>
        <w:pStyle w:val="BodyText"/>
        <w:rPr>
          <w:lang w:val="en-GB"/>
        </w:rPr>
      </w:pPr>
      <w:r>
        <w:rPr>
          <w:lang w:val="en-GB"/>
        </w:rPr>
        <w:t>The Application calls the MIV API to set the value</w:t>
      </w:r>
    </w:p>
    <w:p w:rsidR="00840B60" w:rsidRDefault="00840B60" w:rsidP="00206601">
      <w:pPr>
        <w:pStyle w:val="BodyText"/>
        <w:rPr>
          <w:lang w:val="en-GB"/>
        </w:rPr>
      </w:pPr>
      <w:r>
        <w:rPr>
          <w:noProof/>
        </w:rPr>
        <mc:AlternateContent>
          <mc:Choice Requires="wpc">
            <w:drawing>
              <wp:inline distT="0" distB="0" distL="0" distR="0">
                <wp:extent cx="4505325" cy="831215"/>
                <wp:effectExtent l="0" t="0" r="0" b="0"/>
                <wp:docPr id="921" name="Canvas 9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26" name="Text Box 926"/>
                        <wps:cNvSpPr txBox="1"/>
                        <wps:spPr>
                          <a:xfrm>
                            <a:off x="1194435" y="25971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27" name="Straight Arrow Connector 927"/>
                        <wps:cNvCnPr/>
                        <wps:spPr>
                          <a:xfrm>
                            <a:off x="165735" y="374015"/>
                            <a:ext cx="10287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69" name="Text Box 969"/>
                        <wps:cNvSpPr txBox="1"/>
                        <wps:spPr>
                          <a:xfrm>
                            <a:off x="165735" y="145415"/>
                            <a:ext cx="100203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HelloWord -&gt; 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921" o:spid="_x0000_s1854" editas="canvas" style="width:354.75pt;height:65.45pt;mso-position-horizontal-relative:char;mso-position-vertical-relative:line" coordsize="45053,8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">
                <v:shape id="_x0000_s1855" type="#_x0000_t75" style="position:absolute;width:45053;height:8312;visibility:visible;mso-wrap-style:square">
                  <v:fill o:detectmouseclick="t"/>
                  <v:path o:connecttype="none"/>
                </v:shape>
                <v:shape id="Text Box 926" o:spid="_x0000_s1856" type="#_x0000_t202" style="position:absolute;left:11944;top:2597;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n0XcMA&#10;AADcAAAADwAAAGRycy9kb3ducmV2LnhtbESPwWrDMBBE74X+g9hCbo0ch4jWjRJCoKHHOMkHLNbW&#10;NpFWRlIct19fFQo9DjPzhllvJ2fFSCH2njUs5gUI4sabnlsNl/P78wuImJANWs+k4YsibDePD2us&#10;jL9zTeMptSJDOFaooUtpqKSMTUcO49wPxNn79MFhyjK00gS8Z7izsiwKJR32nBc6HGjfUXM93ZyG&#10;pb2Nq4M9WNUadSzr71HVQWo9e5p2byASTek//Nf+MBpeSwW/Z/IR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Pn0XcMAAADcAAAADwAAAAAAAAAAAAAAAACYAgAAZHJzL2Rv&#10;d25yZXYueG1sUEsFBgAAAAAEAAQA9QAAAIgDAAAAAA==&#10;" fillcolor="white [3201]" strokecolor="black [3200]" strokeweight="2pt">
                  <v:textbox>
                    <w:txbxContent>
                      <w:p w:rsidR="00156228" w:rsidRDefault="00156228">
                        <w:r>
                          <w:t>MIV</w:t>
                        </w:r>
                      </w:p>
                    </w:txbxContent>
                  </v:textbox>
                </v:shape>
                <v:shape id="Straight Arrow Connector 927" o:spid="_x0000_s1857" type="#_x0000_t32" style="position:absolute;left:1657;top:3740;width:1028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iiPcQAAADcAAAADwAAAGRycy9kb3ducmV2LnhtbESPQWvCQBSE7wX/w/KE3upGJTVGVxEh&#10;1Ku2gt6e2WcSzL4N2Y3Gf+8WCj0OM/MNs1z3phZ3al1lWcF4FIEgzq2uuFDw8519JCCcR9ZYWyYF&#10;T3KwXg3elphq++A93Q++EAHCLkUFpfdNKqXLSzLoRrYhDt7VtgZ9kG0hdYuPADe1nETRpzRYcVgo&#10;saFtSfnt0BkF0+ul/0r8RibZyW67Lo7jY3ZW6n3YbxYgPPX+P/zX3mkF88kMfs+EIyBX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uKI9xAAAANwAAAAPAAAAAAAAAAAA&#10;AAAAAKECAABkcnMvZG93bnJldi54bWxQSwUGAAAAAAQABAD5AAAAkgMAAAAA&#10;" strokecolor="#4579b8 [3044]">
                  <v:stroke endarrow="open"/>
                </v:shape>
                <v:shape id="Text Box 969" o:spid="_x0000_s1858" type="#_x0000_t202" style="position:absolute;left:1657;top:1454;width:10020;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7HmcYA&#10;AADcAAAADwAAAGRycy9kb3ducmV2LnhtbESPQWsCMRSE70L/Q3gFL1Kz7WHRrVGq0CJSLdVSPD42&#10;r5vFzcuSRF3/fSMIHoeZ+YaZzDrbiBP5UDtW8DzMQBCXTtdcKfjZvT+NQISIrLFxTAouFGA2fehN&#10;sNDuzN902sZKJAiHAhWYGNtCylAashiGriVO3p/zFmOSvpLa4znBbSNfsiyXFmtOCwZbWhgqD9uj&#10;VXAwq8FX9rGe/+bLi9/sjm7vP/dK9R+7t1cQkbp4D9/aS61gnI/heiYdATn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7HmcYAAADcAAAADwAAAAAAAAAAAAAAAACYAgAAZHJz&#10;L2Rvd25yZXYueG1sUEsFBgAAAAAEAAQA9QAAAIsDAAAAAA==&#10;" filled="f" stroked="f" strokeweight=".5pt">
                  <v:textbox>
                    <w:txbxContent>
                      <w:p w:rsidR="00156228" w:rsidRDefault="00156228">
                        <w:r>
                          <w:t>HelloWord -&gt; 4</w:t>
                        </w:r>
                      </w:p>
                    </w:txbxContent>
                  </v:textbox>
                </v:shape>
                <w10:anchorlock/>
              </v:group>
            </w:pict>
          </mc:Fallback>
        </mc:AlternateContent>
      </w:r>
    </w:p>
    <w:p w:rsidR="00206601" w:rsidRDefault="00206601" w:rsidP="00206601">
      <w:pPr>
        <w:pStyle w:val="SourceTop"/>
        <w:rPr>
          <w:lang w:val="en-GB"/>
        </w:rPr>
      </w:pPr>
      <w:r>
        <w:rPr>
          <w:lang w:val="en-GB"/>
        </w:rPr>
        <w:t>// C</w:t>
      </w:r>
    </w:p>
    <w:p w:rsidR="00206601" w:rsidRDefault="00206601" w:rsidP="00206601">
      <w:pPr>
        <w:pStyle w:val="SourceTop"/>
        <w:rPr>
          <w:lang w:val="en-GB"/>
        </w:rPr>
      </w:pPr>
      <w:r>
        <w:rPr>
          <w:lang w:val="en-GB"/>
        </w:rPr>
        <w:t>If (SetMIVValue(pMIV,”</w:t>
      </w:r>
      <w:r w:rsidRPr="00206601">
        <w:rPr>
          <w:lang w:val="en-GB"/>
        </w:rPr>
        <w:t xml:space="preserve"> </w:t>
      </w:r>
      <w:r>
        <w:rPr>
          <w:lang w:val="en-GB"/>
        </w:rPr>
        <w:t>HelloWord”,”4”) == false) {</w:t>
      </w:r>
    </w:p>
    <w:p w:rsidR="00206601" w:rsidRDefault="005809ED" w:rsidP="00206601">
      <w:pPr>
        <w:pStyle w:val="Source"/>
        <w:rPr>
          <w:lang w:val="en-GB"/>
        </w:rPr>
      </w:pPr>
      <w:r>
        <w:rPr>
          <w:lang w:val="en-GB"/>
        </w:rPr>
        <w:tab/>
        <w:t>ReportDesignInsufficiency</w:t>
      </w:r>
      <w:r w:rsidR="00206601">
        <w:rPr>
          <w:lang w:val="en-GB"/>
        </w:rPr>
        <w:t>(GetLastError(pMIV));</w:t>
      </w:r>
    </w:p>
    <w:p w:rsidR="00206601" w:rsidRDefault="00206601" w:rsidP="00206601">
      <w:pPr>
        <w:pStyle w:val="Source"/>
        <w:rPr>
          <w:lang w:val="en-GB"/>
        </w:rPr>
      </w:pPr>
      <w:r>
        <w:rPr>
          <w:lang w:val="en-GB"/>
        </w:rPr>
        <w:t>}</w:t>
      </w:r>
    </w:p>
    <w:p w:rsidR="00206601" w:rsidRDefault="00206601" w:rsidP="00206601">
      <w:pPr>
        <w:pStyle w:val="Source"/>
        <w:rPr>
          <w:lang w:val="en-GB"/>
        </w:rPr>
      </w:pPr>
    </w:p>
    <w:p w:rsidR="00206601" w:rsidRDefault="00206601" w:rsidP="00206601">
      <w:pPr>
        <w:pStyle w:val="Source"/>
        <w:rPr>
          <w:lang w:val="en-GB"/>
        </w:rPr>
      </w:pPr>
      <w:r>
        <w:rPr>
          <w:lang w:val="en-GB"/>
        </w:rPr>
        <w:t>// C++</w:t>
      </w:r>
    </w:p>
    <w:p w:rsidR="00206601" w:rsidRDefault="00206601" w:rsidP="00206601">
      <w:pPr>
        <w:pStyle w:val="Source"/>
        <w:rPr>
          <w:lang w:val="en-GB"/>
        </w:rPr>
      </w:pPr>
      <w:r>
        <w:rPr>
          <w:lang w:val="en-GB"/>
        </w:rPr>
        <w:t>Try {</w:t>
      </w:r>
    </w:p>
    <w:p w:rsidR="00206601" w:rsidRDefault="00206601" w:rsidP="00206601">
      <w:pPr>
        <w:pStyle w:val="Source"/>
        <w:rPr>
          <w:lang w:val="en-GB"/>
        </w:rPr>
      </w:pPr>
      <w:r>
        <w:rPr>
          <w:lang w:val="en-GB"/>
        </w:rPr>
        <w:tab/>
        <w:t>pMIV-&gt;setValue(“HelloWorld”,”4”);</w:t>
      </w:r>
    </w:p>
    <w:p w:rsidR="00206601" w:rsidRDefault="00206601" w:rsidP="00206601">
      <w:pPr>
        <w:pStyle w:val="Source"/>
        <w:rPr>
          <w:lang w:val="en-GB"/>
        </w:rPr>
      </w:pPr>
      <w:r>
        <w:rPr>
          <w:lang w:val="en-GB"/>
        </w:rPr>
        <w:t>}</w:t>
      </w:r>
    </w:p>
    <w:p w:rsidR="00206601" w:rsidRDefault="00206601" w:rsidP="00206601">
      <w:pPr>
        <w:pStyle w:val="Source"/>
        <w:rPr>
          <w:lang w:val="en-GB"/>
        </w:rPr>
      </w:pPr>
      <w:r>
        <w:rPr>
          <w:lang w:val="en-GB"/>
        </w:rPr>
        <w:t>Catch (std::runtime_error&amp; e) {</w:t>
      </w:r>
    </w:p>
    <w:p w:rsidR="005809ED" w:rsidRDefault="005809ED" w:rsidP="00206601">
      <w:pPr>
        <w:pStyle w:val="Source"/>
        <w:rPr>
          <w:lang w:val="en-GB"/>
        </w:rPr>
      </w:pPr>
      <w:r>
        <w:rPr>
          <w:lang w:val="en-GB"/>
        </w:rPr>
        <w:tab/>
        <w:t>LOG_DESIGN_INSUFFICIENCY(e.msg())</w:t>
      </w:r>
    </w:p>
    <w:p w:rsidR="00206601" w:rsidRDefault="005809ED" w:rsidP="00206601">
      <w:pPr>
        <w:pStyle w:val="Source"/>
        <w:rPr>
          <w:lang w:val="en-GB"/>
        </w:rPr>
      </w:pPr>
      <w:r>
        <w:rPr>
          <w:lang w:val="en-GB"/>
        </w:rPr>
        <w:t>}</w:t>
      </w:r>
    </w:p>
    <w:p w:rsidR="00206601" w:rsidRDefault="00206601" w:rsidP="00206601">
      <w:pPr>
        <w:pStyle w:val="BodyText"/>
        <w:rPr>
          <w:lang w:val="en-GB"/>
        </w:rPr>
      </w:pPr>
      <w:r>
        <w:rPr>
          <w:lang w:val="en-GB"/>
        </w:rPr>
        <w:t>The MIV shall compare the set value with the existing value. If the value differs it shall produce a delta.</w:t>
      </w:r>
    </w:p>
    <w:p w:rsidR="00840B60" w:rsidRDefault="00840B60" w:rsidP="00206601">
      <w:pPr>
        <w:pStyle w:val="BodyText"/>
        <w:rPr>
          <w:lang w:val="en-GB"/>
        </w:rPr>
      </w:pPr>
      <w:r>
        <w:rPr>
          <w:noProof/>
        </w:rPr>
        <mc:AlternateContent>
          <mc:Choice Requires="wpc">
            <w:drawing>
              <wp:inline distT="0" distB="0" distL="0" distR="0" wp14:anchorId="6FCE6A3C" wp14:editId="5CCE7ECD">
                <wp:extent cx="4505325" cy="831215"/>
                <wp:effectExtent l="0" t="0" r="0" b="0"/>
                <wp:docPr id="979" name="Canvas 97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73" name="Text Box 973"/>
                        <wps:cNvSpPr txBox="1"/>
                        <wps:spPr>
                          <a:xfrm>
                            <a:off x="1194435" y="25971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840B60">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74" name="Straight Arrow Connector 974"/>
                        <wps:cNvCnPr/>
                        <wps:spPr>
                          <a:xfrm>
                            <a:off x="165735" y="374015"/>
                            <a:ext cx="10287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75" name="Text Box 975"/>
                        <wps:cNvSpPr txBox="1"/>
                        <wps:spPr>
                          <a:xfrm>
                            <a:off x="165735" y="145415"/>
                            <a:ext cx="100203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40B60">
                              <w:r>
                                <w:t>HelloWord -&gt; 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76" name="Text Box 976"/>
                        <wps:cNvSpPr txBox="1"/>
                        <wps:spPr>
                          <a:xfrm>
                            <a:off x="1537335" y="21590"/>
                            <a:ext cx="1087755" cy="3740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Pr="00840B60" w:rsidRDefault="00156228" w:rsidP="00840B60">
                              <w:pPr>
                                <w:rPr>
                                  <w:rStyle w:val="Emphasis"/>
                                </w:rPr>
                              </w:pPr>
                              <w:r w:rsidRPr="00840B60">
                                <w:rPr>
                                  <w:rStyle w:val="Emphasis"/>
                                </w:rPr>
                                <w:t>HelloWorld ==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77" name="Text Box 977"/>
                        <wps:cNvSpPr txBox="1"/>
                        <wps:spPr>
                          <a:xfrm>
                            <a:off x="1804035" y="481330"/>
                            <a:ext cx="608965" cy="259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sidP="00840B60">
                              <w:r>
                                <w:t>∆ ==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78" name="Straight Arrow Connector 978"/>
                        <wps:cNvCnPr/>
                        <wps:spPr>
                          <a:xfrm>
                            <a:off x="1649730" y="431165"/>
                            <a:ext cx="154305" cy="18002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979" o:spid="_x0000_s1859" editas="canvas" style="width:354.75pt;height:65.45pt;mso-position-horizontal-relative:char;mso-position-vertical-relative:line" coordsize="45053,8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">
                <v:shape id="_x0000_s1860" type="#_x0000_t75" style="position:absolute;width:45053;height:8312;visibility:visible;mso-wrap-style:square">
                  <v:fill o:detectmouseclick="t"/>
                  <v:path o:connecttype="none"/>
                </v:shape>
                <v:shape id="Text Box 973" o:spid="_x0000_s1861" type="#_x0000_t202" style="position:absolute;left:11944;top:2597;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142MMA&#10;AADcAAAADwAAAGRycy9kb3ducmV2LnhtbESPUWvCMBSF3wf+h3AF32aqsk6rUWQw2ePq/AGX5toW&#10;k5uSxFr99WYw2OPhnPMdzmY3WCN68qF1rGA2zUAQV063XCs4/Xy+LkGEiKzROCYFdwqw245eNlho&#10;d+OS+mOsRYJwKFBBE2NXSBmqhiyGqeuIk3d23mJM0tdSe7wluDVynmW5tNhyWmiwo4+GqsvxahUs&#10;zLV/O5iDyWudf8/LR5+XXio1GQ/7NYhIQ/wP/7W/tILV+wJ+z6QjIL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z142MMAAADcAAAADwAAAAAAAAAAAAAAAACYAgAAZHJzL2Rv&#10;d25yZXYueG1sUEsFBgAAAAAEAAQA9QAAAIgDAAAAAA==&#10;" fillcolor="white [3201]" strokecolor="black [3200]" strokeweight="2pt">
                  <v:textbox>
                    <w:txbxContent>
                      <w:p w:rsidR="00156228" w:rsidRDefault="00156228" w:rsidP="00840B60">
                        <w:r>
                          <w:t>MIV</w:t>
                        </w:r>
                      </w:p>
                    </w:txbxContent>
                  </v:textbox>
                </v:shape>
                <v:shape id="Straight Arrow Connector 974" o:spid="_x0000_s1862" type="#_x0000_t32" style="position:absolute;left:1657;top:3740;width:1028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kTV8UAAADcAAAADwAAAGRycy9kb3ducmV2LnhtbESPzWrDMBCE74G8g9hAbomcH7euYzmE&#10;gEmvTVtob1trY5tYK2PJifv2VaHQ4zAz3zDZfjStuFHvGssKVssIBHFpdcOVgrfXYpGAcB5ZY2uZ&#10;FHyTg30+nWSYanvnF7qdfSUChF2KCmrvu1RKV9Zk0C1tRxy8i+0N+iD7Suoe7wFuWrmOogdpsOGw&#10;UGNHx5rK63kwCjaXr/GU+INMig97HIY4jt+LT6Xms/GwA+Fp9P/hv/azVvD0uIXfM+EIyP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tkTV8UAAADcAAAADwAAAAAAAAAA&#10;AAAAAAChAgAAZHJzL2Rvd25yZXYueG1sUEsFBgAAAAAEAAQA+QAAAJMDAAAAAA==&#10;" strokecolor="#4579b8 [3044]">
                  <v:stroke endarrow="open"/>
                </v:shape>
                <v:shape id="Text Box 975" o:spid="_x0000_s1863" type="#_x0000_t202" style="position:absolute;left:1657;top:1454;width:10020;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pbQccA&#10;AADcAAAADwAAAGRycy9kb3ducmV2LnhtbESPQWsCMRSE70L/Q3iFXqRmW1Db1ShVqEjRlmopHh+b&#10;52Zx87IkUdd/3xQEj8PMfMOMp62txYl8qBwreOplIIgLpysuFfxs3x9fQISIrLF2TAouFGA6ueuM&#10;MdfuzN902sRSJAiHHBWYGJtcylAYshh6riFO3t55izFJX0rt8ZzgtpbPWTaQFitOCwYbmhsqDpuj&#10;VXAwH92vbLGe/Q6WF/+5PbqdX+2Uerhv30YgIrXxFr62l1rB67AP/2fSEZC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6W0HHAAAA3AAAAA8AAAAAAAAAAAAAAAAAmAIAAGRy&#10;cy9kb3ducmV2LnhtbFBLBQYAAAAABAAEAPUAAACMAwAAAAA=&#10;" filled="f" stroked="f" strokeweight=".5pt">
                  <v:textbox>
                    <w:txbxContent>
                      <w:p w:rsidR="00156228" w:rsidRDefault="00156228" w:rsidP="00840B60">
                        <w:r>
                          <w:t>HelloWord -&gt; 4</w:t>
                        </w:r>
                      </w:p>
                    </w:txbxContent>
                  </v:textbox>
                </v:shape>
                <v:shape id="Text Box 976" o:spid="_x0000_s1864" type="#_x0000_t202" style="position:absolute;left:15373;top:215;width:10877;height:37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jFNscA&#10;AADcAAAADwAAAGRycy9kb3ducmV2LnhtbESPT2sCMRTE74LfIbxCL6Vm28Nqt0axhRYp/qFaisfH&#10;5nWzuHlZkqjrtzdCweMwM79hxtPONuJIPtSOFTwNMhDEpdM1Vwp+th+PIxAhImtsHJOCMwWYTvq9&#10;MRbanfibjptYiQThUKACE2NbSBlKQxbDwLXEyftz3mJM0ldSezwluG3kc5bl0mLNacFgS++Gyv3m&#10;YBXszdfDOvtcvv3m87NfbQ9u5xc7pe7vutkriEhdvIX/23Ot4GWYw/VMOgJy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oxTbHAAAA3AAAAA8AAAAAAAAAAAAAAAAAmAIAAGRy&#10;cy9kb3ducmV2LnhtbFBLBQYAAAAABAAEAPUAAACMAwAAAAA=&#10;" filled="f" stroked="f" strokeweight=".5pt">
                  <v:textbox>
                    <w:txbxContent>
                      <w:p w:rsidR="00156228" w:rsidRPr="00840B60" w:rsidRDefault="00156228" w:rsidP="00840B60">
                        <w:pPr>
                          <w:rPr>
                            <w:rStyle w:val="Emphasis"/>
                          </w:rPr>
                        </w:pPr>
                        <w:r w:rsidRPr="00840B60">
                          <w:rPr>
                            <w:rStyle w:val="Emphasis"/>
                          </w:rPr>
                          <w:t>HelloWorld == 2</w:t>
                        </w:r>
                      </w:p>
                    </w:txbxContent>
                  </v:textbox>
                </v:shape>
                <v:shape id="Text Box 977" o:spid="_x0000_s1865" type="#_x0000_t202" style="position:absolute;left:18040;top:4813;width:6090;height:259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RgrcYA&#10;AADcAAAADwAAAGRycy9kb3ducmV2LnhtbESPQWsCMRSE74L/ITyhF6lZPWi7NUorWKRoS7UUj4/N&#10;62Zx87IkUdd/3wiCx2FmvmGm89bW4kQ+VI4VDAcZCOLC6YpLBT+75eMTiBCRNdaOScGFAsxn3c4U&#10;c+3O/E2nbSxFgnDIUYGJscmlDIUhi2HgGuLk/TlvMSbpS6k9nhPc1nKUZWNpseK0YLChhaHisD1a&#10;BQfz0f/K3jdvv+PVxX/ujm7v13ulHnrt6wuISG28h2/tlVbwPJnA9Uw6AnL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aRgrcYAAADcAAAADwAAAAAAAAAAAAAAAACYAgAAZHJz&#10;L2Rvd25yZXYueG1sUEsFBgAAAAAEAAQA9QAAAIsDAAAAAA==&#10;" filled="f" stroked="f" strokeweight=".5pt">
                  <v:textbox>
                    <w:txbxContent>
                      <w:p w:rsidR="00156228" w:rsidRDefault="00156228" w:rsidP="00840B60">
                        <w:r>
                          <w:t>∆ == +2</w:t>
                        </w:r>
                      </w:p>
                    </w:txbxContent>
                  </v:textbox>
                </v:shape>
                <v:shape id="Straight Arrow Connector 978" o:spid="_x0000_s1866" type="#_x0000_t32" style="position:absolute;left:16497;top:4311;width:1543;height:18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5QZUsIAAADcAAAADwAAAGRycy9kb3ducmV2LnhtbERPTWuDQBC9F/Iflgn01qxJsTXGNYSA&#10;tNfYFtrbxJ2oxJ0Vd43233cPgR4f7zvbz6YTNxpca1nBehWBIK6sbrlW8PlRPCUgnEfW2FkmBb/k&#10;YJ8vHjJMtZ34RLfS1yKEsEtRQeN9n0rpqoYMupXtiQN3sYNBH+BQSz3gFMJNJzdR9CINthwaGuzp&#10;2FB1LUej4Plynt8Sf5BJ8W2P4xjH8Vfxo9Tjcj7sQHia/b/47n7XCravYW04E46Az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5QZUsIAAADcAAAADwAAAAAAAAAAAAAA&#10;AAChAgAAZHJzL2Rvd25yZXYueG1sUEsFBgAAAAAEAAQA+QAAAJADAAAAAA==&#10;" strokecolor="#4579b8 [3044]">
                  <v:stroke endarrow="open"/>
                </v:shape>
                <w10:anchorlock/>
              </v:group>
            </w:pict>
          </mc:Fallback>
        </mc:AlternateContent>
      </w:r>
    </w:p>
    <w:p w:rsidR="004464C8" w:rsidRDefault="004464C8" w:rsidP="00840B60">
      <w:pPr>
        <w:pStyle w:val="Source"/>
        <w:rPr>
          <w:lang w:val="en-GB"/>
        </w:rPr>
      </w:pPr>
      <w:r>
        <w:rPr>
          <w:lang w:val="en-GB"/>
        </w:rPr>
        <w:lastRenderedPageBreak/>
        <w:t>// C</w:t>
      </w:r>
    </w:p>
    <w:p w:rsidR="005809ED" w:rsidRDefault="005809ED" w:rsidP="00840B60">
      <w:pPr>
        <w:pStyle w:val="Source"/>
        <w:rPr>
          <w:lang w:val="en-GB"/>
        </w:rPr>
      </w:pPr>
      <w:r>
        <w:rPr>
          <w:lang w:val="en-GB"/>
        </w:rPr>
        <w:t>Bool SetMIVValue(t_MIV* pMIV,char* szInstanceId,, char* szNewValue) {</w:t>
      </w:r>
    </w:p>
    <w:p w:rsidR="005809ED" w:rsidRDefault="005809ED" w:rsidP="00840B60">
      <w:pPr>
        <w:pStyle w:val="Source"/>
        <w:rPr>
          <w:lang w:val="en-GB"/>
        </w:rPr>
      </w:pPr>
      <w:r>
        <w:rPr>
          <w:lang w:val="en-GB"/>
        </w:rPr>
        <w:tab/>
        <w:t>…</w:t>
      </w:r>
    </w:p>
    <w:p w:rsidR="004464C8" w:rsidRDefault="004464C8" w:rsidP="00840B60">
      <w:pPr>
        <w:pStyle w:val="Source"/>
        <w:rPr>
          <w:lang w:val="en-GB"/>
        </w:rPr>
      </w:pPr>
      <w:r>
        <w:rPr>
          <w:lang w:val="en-GB"/>
        </w:rPr>
        <w:tab/>
        <w:t>T_SequenceNumber sequence_number;</w:t>
      </w:r>
    </w:p>
    <w:p w:rsidR="004464C8" w:rsidRDefault="004464C8" w:rsidP="00840B60">
      <w:pPr>
        <w:pStyle w:val="Source"/>
        <w:rPr>
          <w:lang w:val="en-GB"/>
        </w:rPr>
      </w:pPr>
      <w:r>
        <w:rPr>
          <w:lang w:val="en-GB"/>
        </w:rPr>
        <w:tab/>
        <w:t>GetCurrentSequenceNumber(pMIV,</w:t>
      </w:r>
      <w:r w:rsidRPr="004464C8">
        <w:rPr>
          <w:lang w:val="en-GB"/>
        </w:rPr>
        <w:t xml:space="preserve"> </w:t>
      </w:r>
      <w:r>
        <w:rPr>
          <w:lang w:val="en-GB"/>
        </w:rPr>
        <w:t>sequence_number);</w:t>
      </w:r>
    </w:p>
    <w:p w:rsidR="004464C8" w:rsidRDefault="004464C8" w:rsidP="00840B60">
      <w:pPr>
        <w:pStyle w:val="Source"/>
        <w:rPr>
          <w:lang w:val="en-GB"/>
        </w:rPr>
      </w:pPr>
      <w:r>
        <w:rPr>
          <w:lang w:val="en-GB"/>
        </w:rPr>
        <w:tab/>
        <w:t>Char* szCurrentValue = GetMIVValue(pMIV,szInstanceId);</w:t>
      </w:r>
    </w:p>
    <w:p w:rsidR="00206601" w:rsidRDefault="00840B60" w:rsidP="00840B60">
      <w:pPr>
        <w:pStyle w:val="Source"/>
        <w:rPr>
          <w:lang w:val="en-GB"/>
        </w:rPr>
      </w:pPr>
      <w:r>
        <w:rPr>
          <w:lang w:val="en-GB"/>
        </w:rPr>
        <w:tab/>
      </w:r>
      <w:r w:rsidR="005809ED">
        <w:rPr>
          <w:lang w:val="en-GB"/>
        </w:rPr>
        <w:t>If (strcmp(</w:t>
      </w:r>
      <w:r w:rsidR="004464C8">
        <w:rPr>
          <w:lang w:val="en-GB"/>
        </w:rPr>
        <w:t>szCurrentValue</w:t>
      </w:r>
      <w:r w:rsidR="005809ED">
        <w:rPr>
          <w:lang w:val="en-GB"/>
        </w:rPr>
        <w:t>, szNewValue) != 0) {</w:t>
      </w:r>
    </w:p>
    <w:p w:rsidR="005809ED" w:rsidRDefault="005809ED" w:rsidP="00840B60">
      <w:pPr>
        <w:pStyle w:val="Source"/>
        <w:rPr>
          <w:lang w:val="en-GB"/>
        </w:rPr>
      </w:pPr>
      <w:r>
        <w:rPr>
          <w:lang w:val="en-GB"/>
        </w:rPr>
        <w:tab/>
      </w:r>
      <w:r w:rsidR="00840B60">
        <w:rPr>
          <w:lang w:val="en-GB"/>
        </w:rPr>
        <w:tab/>
        <w:t>szDeltaValue = // New Value – Current Value</w:t>
      </w:r>
    </w:p>
    <w:p w:rsidR="00840B60" w:rsidRDefault="005809ED" w:rsidP="00840B60">
      <w:pPr>
        <w:pStyle w:val="Source"/>
        <w:rPr>
          <w:lang w:val="en-GB"/>
        </w:rPr>
      </w:pPr>
      <w:r>
        <w:rPr>
          <w:lang w:val="en-GB"/>
        </w:rPr>
        <w:tab/>
      </w:r>
      <w:r w:rsidR="00840B60">
        <w:rPr>
          <w:lang w:val="en-GB"/>
        </w:rPr>
        <w:tab/>
      </w:r>
      <w:r>
        <w:rPr>
          <w:lang w:val="en-GB"/>
        </w:rPr>
        <w:t>Result = ReportMIVValueChange(</w:t>
      </w:r>
    </w:p>
    <w:p w:rsidR="00840B60" w:rsidRDefault="00840B60" w:rsidP="00840B60">
      <w:pPr>
        <w:pStyle w:val="Source"/>
        <w:rPr>
          <w:lang w:val="en-GB"/>
        </w:rPr>
      </w:pPr>
      <w:r>
        <w:rPr>
          <w:lang w:val="en-GB"/>
        </w:rPr>
        <w:tab/>
      </w:r>
      <w:r>
        <w:rPr>
          <w:lang w:val="en-GB"/>
        </w:rPr>
        <w:tab/>
      </w:r>
      <w:r>
        <w:rPr>
          <w:lang w:val="en-GB"/>
        </w:rPr>
        <w:tab/>
        <w:t xml:space="preserve"> pDomain</w:t>
      </w:r>
    </w:p>
    <w:p w:rsidR="004464C8" w:rsidRDefault="004464C8" w:rsidP="00840B60">
      <w:pPr>
        <w:pStyle w:val="Source"/>
        <w:rPr>
          <w:lang w:val="en-GB"/>
        </w:rPr>
      </w:pPr>
      <w:r>
        <w:rPr>
          <w:lang w:val="en-GB"/>
        </w:rPr>
        <w:tab/>
      </w:r>
      <w:r>
        <w:rPr>
          <w:lang w:val="en-GB"/>
        </w:rPr>
        <w:tab/>
      </w:r>
      <w:r>
        <w:rPr>
          <w:lang w:val="en-GB"/>
        </w:rPr>
        <w:tab/>
        <w:t>,&amp;sequence_number</w:t>
      </w:r>
    </w:p>
    <w:p w:rsidR="00840B60" w:rsidRDefault="00840B60" w:rsidP="00840B60">
      <w:pPr>
        <w:pStyle w:val="Source"/>
        <w:rPr>
          <w:lang w:val="en-GB"/>
        </w:rPr>
      </w:pPr>
      <w:r>
        <w:rPr>
          <w:lang w:val="en-GB"/>
        </w:rPr>
        <w:tab/>
      </w:r>
      <w:r>
        <w:rPr>
          <w:lang w:val="en-GB"/>
        </w:rPr>
        <w:tab/>
      </w:r>
      <w:r>
        <w:rPr>
          <w:lang w:val="en-GB"/>
        </w:rPr>
        <w:tab/>
        <w:t>,</w:t>
      </w:r>
      <w:r w:rsidR="005809ED">
        <w:rPr>
          <w:lang w:val="en-GB"/>
        </w:rPr>
        <w:t>szInstanceId</w:t>
      </w:r>
    </w:p>
    <w:p w:rsidR="005809ED" w:rsidRDefault="00840B60" w:rsidP="00840B60">
      <w:pPr>
        <w:pStyle w:val="Source"/>
        <w:rPr>
          <w:lang w:val="en-GB"/>
        </w:rPr>
      </w:pPr>
      <w:r>
        <w:rPr>
          <w:lang w:val="en-GB"/>
        </w:rPr>
        <w:tab/>
      </w:r>
      <w:r>
        <w:rPr>
          <w:lang w:val="en-GB"/>
        </w:rPr>
        <w:tab/>
      </w:r>
      <w:r>
        <w:rPr>
          <w:lang w:val="en-GB"/>
        </w:rPr>
        <w:tab/>
      </w:r>
      <w:r w:rsidR="005809ED">
        <w:rPr>
          <w:lang w:val="en-GB"/>
        </w:rPr>
        <w:t>,</w:t>
      </w:r>
      <w:r>
        <w:rPr>
          <w:lang w:val="en-GB"/>
        </w:rPr>
        <w:t>szDeltaValue</w:t>
      </w:r>
      <w:r w:rsidR="005809ED">
        <w:rPr>
          <w:lang w:val="en-GB"/>
        </w:rPr>
        <w:t>)</w:t>
      </w:r>
      <w:r>
        <w:rPr>
          <w:lang w:val="en-GB"/>
        </w:rPr>
        <w:t>;</w:t>
      </w:r>
    </w:p>
    <w:p w:rsidR="005809ED" w:rsidRDefault="00840B60" w:rsidP="00840B60">
      <w:pPr>
        <w:pStyle w:val="Source"/>
        <w:rPr>
          <w:lang w:val="en-GB"/>
        </w:rPr>
      </w:pPr>
      <w:r>
        <w:rPr>
          <w:lang w:val="en-GB"/>
        </w:rPr>
        <w:tab/>
      </w:r>
      <w:r w:rsidR="005809ED">
        <w:rPr>
          <w:lang w:val="en-GB"/>
        </w:rPr>
        <w:t>}</w:t>
      </w:r>
    </w:p>
    <w:p w:rsidR="005809ED" w:rsidRDefault="00840B60" w:rsidP="00840B60">
      <w:pPr>
        <w:pStyle w:val="Source"/>
        <w:rPr>
          <w:lang w:val="en-GB"/>
        </w:rPr>
      </w:pPr>
      <w:r>
        <w:rPr>
          <w:lang w:val="en-GB"/>
        </w:rPr>
        <w:tab/>
      </w:r>
      <w:r w:rsidR="005809ED">
        <w:rPr>
          <w:lang w:val="en-GB"/>
        </w:rPr>
        <w:t>…</w:t>
      </w:r>
    </w:p>
    <w:p w:rsidR="005809ED" w:rsidRPr="009C2766" w:rsidRDefault="005809ED" w:rsidP="00840B60">
      <w:pPr>
        <w:pStyle w:val="Source"/>
        <w:rPr>
          <w:lang w:val="en-GB"/>
        </w:rPr>
      </w:pPr>
      <w:r>
        <w:rPr>
          <w:lang w:val="en-GB"/>
        </w:rPr>
        <w:t>}</w:t>
      </w:r>
    </w:p>
    <w:p w:rsidR="004464C8" w:rsidRDefault="00C7171E" w:rsidP="004464C8">
      <w:pPr>
        <w:pStyle w:val="BodyText"/>
        <w:rPr>
          <w:rStyle w:val="Emphasis"/>
        </w:rPr>
      </w:pPr>
      <w:r>
        <w:rPr>
          <w:rStyle w:val="Emphasis"/>
        </w:rPr>
        <w:t xml:space="preserve">Note: </w:t>
      </w:r>
      <w:r w:rsidR="004464C8" w:rsidRPr="004464C8">
        <w:rPr>
          <w:rStyle w:val="Emphasis"/>
        </w:rPr>
        <w:t>remote changes may be synchronized.</w:t>
      </w:r>
    </w:p>
    <w:p w:rsidR="004464C8" w:rsidRDefault="00C7171E" w:rsidP="00C7171E">
      <w:pPr>
        <w:pStyle w:val="BodyText"/>
      </w:pPr>
      <w:r>
        <w:t>The Domain now distributes the Delta to the other nodes of the Domain.</w:t>
      </w:r>
    </w:p>
    <w:p w:rsidR="00C7171E" w:rsidRPr="00FE1168" w:rsidRDefault="00C7171E" w:rsidP="00C7171E">
      <w:pPr>
        <w:pStyle w:val="BodyText"/>
      </w:pPr>
      <w:r>
        <w:t>Assemble a list of nodes to send the Delta to (</w:t>
      </w:r>
      <w:r w:rsidRPr="00C7171E">
        <w:rPr>
          <w:rStyle w:val="Emphasis"/>
        </w:rPr>
        <w:t>in small domains this is the complete list. In large domains it is a subset</w:t>
      </w:r>
      <w:r>
        <w:t>)</w:t>
      </w:r>
      <w:r w:rsidR="00FE1168" w:rsidRPr="00FE1168">
        <w:t>.</w:t>
      </w:r>
      <w:r w:rsidR="00FE1168">
        <w:t xml:space="preserve"> Use a “hard coded” list of nodes.</w:t>
      </w:r>
    </w:p>
    <w:p w:rsidR="00FE1168" w:rsidRDefault="00FE1168" w:rsidP="00C7171E">
      <w:pPr>
        <w:pStyle w:val="BodyText"/>
        <w:rPr>
          <w:rStyle w:val="Emphasis"/>
        </w:rPr>
      </w:pPr>
      <w:r w:rsidRPr="00FE1168">
        <w:rPr>
          <w:rStyle w:val="Emphasis"/>
        </w:rPr>
        <w:t xml:space="preserve">Note: The Final implementation shall store the Node List in a MIV of the Domain. In this way update of the Domain state (member nodes, users </w:t>
      </w:r>
      <w:r w:rsidR="006C4919" w:rsidRPr="00FE1168">
        <w:rPr>
          <w:rStyle w:val="Emphasis"/>
        </w:rPr>
        <w:t>etc.</w:t>
      </w:r>
      <w:r w:rsidRPr="00FE1168">
        <w:rPr>
          <w:rStyle w:val="Emphasis"/>
        </w:rPr>
        <w:t>) uses the same state share mechanism as any other Darwinet data.</w:t>
      </w:r>
    </w:p>
    <w:p w:rsidR="00156228" w:rsidRDefault="00156228" w:rsidP="00156228">
      <w:pPr>
        <w:pStyle w:val="Heading3"/>
      </w:pPr>
      <w:r w:rsidRPr="00156228">
        <w:t>Delta Processing Sequence Diagram</w:t>
      </w:r>
    </w:p>
    <w:p w:rsidR="00156228" w:rsidRDefault="00156228" w:rsidP="00156228">
      <w:r w:rsidRPr="00156228">
        <w:rPr>
          <w:noProof/>
        </w:rPr>
        <w:drawing>
          <wp:inline distT="0" distB="0" distL="0" distR="0" wp14:anchorId="09D1D393" wp14:editId="51AE5FB4">
            <wp:extent cx="5975378" cy="2555240"/>
            <wp:effectExtent l="0" t="0" r="6350"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winetDeltaProcessing.gif"/>
                    <pic:cNvPicPr/>
                  </pic:nvPicPr>
                  <pic:blipFill>
                    <a:blip r:embed="rId33">
                      <a:extLst>
                        <a:ext uri="{28A0092B-C50C-407E-A947-70E740481C1C}">
                          <a14:useLocalDpi xmlns:a14="http://schemas.microsoft.com/office/drawing/2010/main" val="0"/>
                        </a:ext>
                      </a:extLst>
                    </a:blip>
                    <a:stretch>
                      <a:fillRect/>
                    </a:stretch>
                  </pic:blipFill>
                  <pic:spPr>
                    <a:xfrm>
                      <a:off x="0" y="0"/>
                      <a:ext cx="5971325" cy="2553507"/>
                    </a:xfrm>
                    <a:prstGeom prst="rect">
                      <a:avLst/>
                    </a:prstGeom>
                  </pic:spPr>
                </pic:pic>
              </a:graphicData>
            </a:graphic>
          </wp:inline>
        </w:drawing>
      </w:r>
    </w:p>
    <w:p w:rsidR="00156228" w:rsidRDefault="00156228" w:rsidP="00156228">
      <w:pPr>
        <w:pStyle w:val="Caption"/>
      </w:pPr>
      <w:r>
        <w:t xml:space="preserve">Figure </w:t>
      </w:r>
      <w:r w:rsidR="005F1910">
        <w:fldChar w:fldCharType="begin"/>
      </w:r>
      <w:r w:rsidR="005F1910">
        <w:instrText xml:space="preserve"> SEQ Figure \* ARABIC </w:instrText>
      </w:r>
      <w:r w:rsidR="005F1910">
        <w:fldChar w:fldCharType="separate"/>
      </w:r>
      <w:r>
        <w:rPr>
          <w:noProof/>
        </w:rPr>
        <w:t>1</w:t>
      </w:r>
      <w:r w:rsidR="005F1910">
        <w:rPr>
          <w:noProof/>
        </w:rPr>
        <w:fldChar w:fldCharType="end"/>
      </w:r>
      <w:r>
        <w:t xml:space="preserve"> – Delta Processing Sequence Diagram</w:t>
      </w:r>
    </w:p>
    <w:p w:rsidR="00156228" w:rsidRPr="00156228" w:rsidRDefault="00156228" w:rsidP="00156228">
      <w:pPr>
        <w:pStyle w:val="BodyText"/>
      </w:pPr>
      <w:r>
        <w:t>A Client accesses data in a Darwinet Domain though a View. The View provides the cl</w:t>
      </w:r>
      <w:r w:rsidR="0015194D">
        <w:t>ient with an interface to modify the state of the viewewed MIV. The View produces Deltas that reflects the actuakl changes made to the MIV state. The View distributes the produced Deltas to the Domain and applies them to itself. The View reports each MIV state back to the Client. In this way a locally and a Remotly produced Delta is applied by the View using the same mechanism.</w:t>
      </w:r>
    </w:p>
    <w:p w:rsidR="00144E36" w:rsidRDefault="00144E36" w:rsidP="009C2766">
      <w:pPr>
        <w:pStyle w:val="Heading2"/>
        <w:rPr>
          <w:lang w:val="en-GB"/>
        </w:rPr>
      </w:pPr>
      <w:r>
        <w:rPr>
          <w:lang w:val="en-GB"/>
        </w:rPr>
        <w:lastRenderedPageBreak/>
        <w:t>Development Environment</w:t>
      </w:r>
    </w:p>
    <w:p w:rsidR="00493D6A" w:rsidRPr="00493D6A" w:rsidRDefault="00FA0B68" w:rsidP="00FA0B68">
      <w:pPr>
        <w:pStyle w:val="Heading3"/>
        <w:rPr>
          <w:lang w:val="en-GB"/>
        </w:rPr>
      </w:pPr>
      <w:r>
        <w:rPr>
          <w:lang w:val="en-GB"/>
        </w:rPr>
        <w:t>UNIX and Windows target</w:t>
      </w:r>
    </w:p>
    <w:p w:rsidR="00144E36" w:rsidRDefault="00144E36" w:rsidP="00144E36">
      <w:pPr>
        <w:pStyle w:val="BodyText"/>
        <w:rPr>
          <w:lang w:val="en-GB"/>
        </w:rPr>
      </w:pPr>
      <w:r>
        <w:rPr>
          <w:noProof/>
        </w:rPr>
        <mc:AlternateContent>
          <mc:Choice Requires="wpc">
            <w:drawing>
              <wp:inline distT="0" distB="0" distL="0" distR="0">
                <wp:extent cx="4505325" cy="3114675"/>
                <wp:effectExtent l="0" t="0" r="0" b="0"/>
                <wp:docPr id="697" name="Canvas 69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698" name="Text Box 698"/>
                        <wps:cNvSpPr txBox="1"/>
                        <wps:spPr>
                          <a:xfrm>
                            <a:off x="78105" y="35999"/>
                            <a:ext cx="1485900" cy="12573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Linux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5" name="Text Box 705"/>
                        <wps:cNvSpPr txBox="1"/>
                        <wps:spPr>
                          <a:xfrm>
                            <a:off x="146049" y="493199"/>
                            <a:ext cx="1189355" cy="685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Bash shell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9" name="Text Box 739"/>
                        <wps:cNvSpPr txBox="1"/>
                        <wps:spPr>
                          <a:xfrm>
                            <a:off x="306705" y="721799"/>
                            <a:ext cx="636270" cy="4546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make</w:t>
                              </w:r>
                            </w:p>
                            <w:p w:rsidR="00156228" w:rsidRDefault="00156228">
                              <w:r>
                                <w:t>Gcc/g++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51" name="Text Box 751"/>
                        <wps:cNvSpPr txBox="1"/>
                        <wps:spPr>
                          <a:xfrm>
                            <a:off x="146049" y="1862259"/>
                            <a:ext cx="3771900"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Subversion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2" name="Text Box 752"/>
                        <wps:cNvSpPr txBox="1"/>
                        <wps:spPr>
                          <a:xfrm>
                            <a:off x="504189" y="2205159"/>
                            <a:ext cx="919480"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
                                <w:t>C/C++ source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53" name="Text Box 753"/>
                        <wps:cNvSpPr txBox="1"/>
                        <wps:spPr>
                          <a:xfrm>
                            <a:off x="763905" y="147759"/>
                            <a:ext cx="483870" cy="23114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
                                <w:t>Node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54" name="Text Box 754"/>
                        <wps:cNvSpPr txBox="1"/>
                        <wps:spPr>
                          <a:xfrm>
                            <a:off x="1765935" y="35999"/>
                            <a:ext cx="2400300" cy="12573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Windows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5" name="Text Box 755"/>
                        <wps:cNvSpPr txBox="1"/>
                        <wps:spPr>
                          <a:xfrm>
                            <a:off x="1880235" y="493199"/>
                            <a:ext cx="1170305" cy="6832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Cygwin Bash Shell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16" name="Text Box 816"/>
                        <wps:cNvSpPr txBox="1"/>
                        <wps:spPr>
                          <a:xfrm>
                            <a:off x="1994535" y="719259"/>
                            <a:ext cx="63627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Make</w:t>
                              </w:r>
                            </w:p>
                            <w:p w:rsidR="00156228" w:rsidRDefault="00156228">
                              <w:r>
                                <w:t>Gcc/g++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17" name="Text Box 817"/>
                        <wps:cNvSpPr txBox="1"/>
                        <wps:spPr>
                          <a:xfrm>
                            <a:off x="3209923" y="719259"/>
                            <a:ext cx="63754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56228" w:rsidRDefault="00156228">
                              <w:r>
                                <w:t>VS 2012</w:t>
                              </w:r>
                            </w:p>
                            <w:p w:rsidR="00156228" w:rsidRDefault="00156228">
                              <w:r>
                                <w:t>C/C++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21" name="Text Box 821"/>
                        <wps:cNvSpPr txBox="1"/>
                        <wps:spPr>
                          <a:xfrm>
                            <a:off x="2566670" y="147759"/>
                            <a:ext cx="483870" cy="2286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
                                <w:t>Node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13" name="Text Box 913"/>
                        <wps:cNvSpPr txBox="1"/>
                        <wps:spPr>
                          <a:xfrm>
                            <a:off x="3447414" y="147759"/>
                            <a:ext cx="483870" cy="228600"/>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
                                <w:t>Node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14" name="Straight Arrow Connector 914"/>
                        <wps:cNvCnPr>
                          <a:endCxn id="739" idx="2"/>
                        </wps:cNvCnPr>
                        <wps:spPr>
                          <a:xfrm flipV="1">
                            <a:off x="622935" y="1176459"/>
                            <a:ext cx="1905" cy="685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15" name="Straight Arrow Connector 915"/>
                        <wps:cNvCnPr>
                          <a:endCxn id="816" idx="2"/>
                        </wps:cNvCnPr>
                        <wps:spPr>
                          <a:xfrm flipV="1">
                            <a:off x="2312670" y="1176459"/>
                            <a:ext cx="0" cy="685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16" name="Straight Arrow Connector 916"/>
                        <wps:cNvCnPr>
                          <a:endCxn id="817" idx="2"/>
                        </wps:cNvCnPr>
                        <wps:spPr>
                          <a:xfrm flipV="1">
                            <a:off x="3528693" y="1176459"/>
                            <a:ext cx="0" cy="685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17" name="Straight Arrow Connector 917"/>
                        <wps:cNvCnPr>
                          <a:stCxn id="739" idx="0"/>
                          <a:endCxn id="753" idx="2"/>
                        </wps:cNvCnPr>
                        <wps:spPr>
                          <a:xfrm flipV="1">
                            <a:off x="624840" y="378899"/>
                            <a:ext cx="381000" cy="3429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18" name="Straight Arrow Connector 918"/>
                        <wps:cNvCnPr>
                          <a:stCxn id="816" idx="0"/>
                          <a:endCxn id="821" idx="2"/>
                        </wps:cNvCnPr>
                        <wps:spPr>
                          <a:xfrm flipV="1">
                            <a:off x="2312670" y="376359"/>
                            <a:ext cx="495935" cy="3429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19" name="Straight Arrow Connector 919"/>
                        <wps:cNvCnPr>
                          <a:stCxn id="817" idx="0"/>
                          <a:endCxn id="913" idx="2"/>
                        </wps:cNvCnPr>
                        <wps:spPr>
                          <a:xfrm flipV="1">
                            <a:off x="3528693" y="376359"/>
                            <a:ext cx="160656" cy="3429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20" name="Text Box 920"/>
                        <wps:cNvSpPr txBox="1"/>
                        <wps:spPr>
                          <a:xfrm>
                            <a:off x="1635760" y="2205158"/>
                            <a:ext cx="1748790" cy="407035"/>
                          </a:xfrm>
                          <a:prstGeom prst="rect">
                            <a:avLst/>
                          </a:prstGeom>
                          <a:ln/>
                        </wps:spPr>
                        <wps:style>
                          <a:lnRef idx="2">
                            <a:schemeClr val="dk1"/>
                          </a:lnRef>
                          <a:fillRef idx="1">
                            <a:schemeClr val="lt1"/>
                          </a:fillRef>
                          <a:effectRef idx="0">
                            <a:schemeClr val="dk1"/>
                          </a:effectRef>
                          <a:fontRef idx="minor">
                            <a:schemeClr val="dk1"/>
                          </a:fontRef>
                        </wps:style>
                        <wps:txbx>
                          <w:txbxContent>
                            <w:p w:rsidR="00156228" w:rsidRDefault="00156228" w:rsidP="00EB4F01">
                              <w:pPr>
                                <w:pStyle w:val="ListParagraph"/>
                                <w:numPr>
                                  <w:ilvl w:val="0"/>
                                  <w:numId w:val="52"/>
                                </w:numPr>
                              </w:pPr>
                              <w:r>
                                <w:t>Bash  project (make files)</w:t>
                              </w:r>
                            </w:p>
                            <w:p w:rsidR="00156228" w:rsidRDefault="00156228" w:rsidP="00EB4F01">
                              <w:pPr>
                                <w:pStyle w:val="ListParagraph"/>
                                <w:numPr>
                                  <w:ilvl w:val="0"/>
                                  <w:numId w:val="52"/>
                                </w:numPr>
                              </w:pPr>
                              <w:r>
                                <w:t>VS project (solution)</w:t>
                              </w:r>
                            </w:p>
                            <w:p w:rsidR="00156228" w:rsidRDefault="00156228"/>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697" o:spid="_x0000_s1867" editas="canvas" style="width:354.75pt;height:245.25pt;mso-position-horizontal-relative:char;mso-position-vertical-relative:line" coordsize="45053,31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">
                <v:shape id="_x0000_s1868" type="#_x0000_t75" style="position:absolute;width:45053;height:31146;visibility:visible;mso-wrap-style:square">
                  <v:fill o:detectmouseclick="t"/>
                  <v:path o:connecttype="none"/>
                </v:shape>
                <v:shape id="Text Box 698" o:spid="_x0000_s1869" type="#_x0000_t202" style="position:absolute;left:781;top:359;width:14859;height:12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Hbtb8A&#10;AADcAAAADwAAAGRycy9kb3ducmV2LnhtbERPTWsCMRC9F/ofwgjeatYeZF2NosWWQk9q6XnYjElw&#10;M1mSdF3/fXMoeHy87/V29J0YKCYXWMF8VoEgboN2bBR8n99fahApI2vsApOCOyXYbp6f1tjocOMj&#10;DadsRAnh1KACm3PfSJlaSx7TLPTEhbuE6DEXGI3UEW8l3HfytaoW0qPj0mCxpzdL7fX06xUc9mZp&#10;2hqjPdTauWH8uXyZD6Wmk3G3ApFpzA/xv/tTK1gsy9pyphwBufk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0du1vwAAANwAAAAPAAAAAAAAAAAAAAAAAJgCAABkcnMvZG93bnJl&#10;di54bWxQSwUGAAAAAAQABAD1AAAAhAMAAAAA&#10;" fillcolor="white [3201]" strokeweight=".5pt">
                  <v:textbox>
                    <w:txbxContent>
                      <w:p w:rsidR="00156228" w:rsidRDefault="00156228">
                        <w:r>
                          <w:t>Linux</w:t>
                        </w:r>
                      </w:p>
                    </w:txbxContent>
                  </v:textbox>
                </v:shape>
                <v:shape id="Text Box 705" o:spid="_x0000_s1870" type="#_x0000_t202" style="position:absolute;left:1460;top:4931;width:11894;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vuMcMA&#10;AADcAAAADwAAAGRycy9kb3ducmV2LnhtbESPQUsDMRSE74L/ITzBm80qtK7bpkWlFsFTW+n5sXlN&#10;gpuXJUm36783QqHHYWa+YRar0XdioJhcYAWPkwoEcRu0Y6Pge//xUINIGVljF5gU/FKC1fL2ZoGN&#10;Dmfe0rDLRhQIpwYV2Jz7RsrUWvKYJqEnLt4xRI+5yGikjngucN/Jp6qaSY+Oy4LFnt4ttT+7k1ew&#10;fjMvpq0x2nWtnRvGw/HLbJS6vxtf5yAyjfkavrQ/tYLnagr/Z8oR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TvuMcMAAADcAAAADwAAAAAAAAAAAAAAAACYAgAAZHJzL2Rv&#10;d25yZXYueG1sUEsFBgAAAAAEAAQA9QAAAIgDAAAAAA==&#10;" fillcolor="white [3201]" strokeweight=".5pt">
                  <v:textbox>
                    <w:txbxContent>
                      <w:p w:rsidR="00156228" w:rsidRDefault="00156228">
                        <w:r>
                          <w:t>Bash shell</w:t>
                        </w:r>
                      </w:p>
                    </w:txbxContent>
                  </v:textbox>
                </v:shape>
                <v:shape id="Text Box 739" o:spid="_x0000_s1871" type="#_x0000_t202" style="position:absolute;left:3067;top:7217;width:6362;height:454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b2sUA&#10;AADcAAAADwAAAGRycy9kb3ducmV2LnhtbESP3WrCQBSE7wu+w3IE7+qmBq2mriKiIAhF04K9PM2e&#10;/GD2bMiuGt/eFQq9HGbmG2a+7EwtrtS6yrKCt2EEgjizuuJCwffX9nUKwnlkjbVlUnAnB8tF72WO&#10;ibY3PtI19YUIEHYJKii9bxIpXVaSQTe0DXHwctsa9EG2hdQt3gLc1HIURRNpsOKwUGJD65Kyc3ox&#10;Cj7XEzuOf7tpvjns7bHIY/kzPik16HerDxCeOv8f/mvvtIL3eAbPM+EI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8xvaxQAAANwAAAAPAAAAAAAAAAAAAAAAAJgCAABkcnMv&#10;ZG93bnJldi54bWxQSwUGAAAAAAQABAD1AAAAigMAAAAA&#10;" fillcolor="white [3201]" strokeweight=".5pt">
                  <v:textbox>
                    <w:txbxContent>
                      <w:p w:rsidR="00156228" w:rsidRDefault="00156228">
                        <w:r>
                          <w:t>make</w:t>
                        </w:r>
                      </w:p>
                      <w:p w:rsidR="00156228" w:rsidRDefault="00156228">
                        <w:r>
                          <w:t>Gcc/g++</w:t>
                        </w:r>
                      </w:p>
                    </w:txbxContent>
                  </v:textbox>
                </v:shape>
                <v:shape id="Text Box 751" o:spid="_x0000_s1872" type="#_x0000_t202" style="position:absolute;left:1460;top:18622;width:37719;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PHL8MA&#10;AADcAAAADwAAAGRycy9kb3ducmV2LnhtbESPQUsDMRSE74L/ITzBm822YLuuTYuWWgo9tYrnx+Y1&#10;CW5eliRu139vCoLHYWa+YZbr0XdioJhcYAXTSQWCuA3asVHw8f72UINIGVljF5gU/FCC9er2ZomN&#10;Dhc+0nDKRhQIpwYV2Jz7RsrUWvKYJqEnLt45RI+5yGikjngpcN/JWVXNpUfHZcFiTxtL7dfp2yvY&#10;vpon09YY7bbWzg3j5/lgdkrd340vzyAyjfk//NfeawWLxylcz5Qj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bPHL8MAAADcAAAADwAAAAAAAAAAAAAAAACYAgAAZHJzL2Rv&#10;d25yZXYueG1sUEsFBgAAAAAEAAQA9QAAAIgDAAAAAA==&#10;" fillcolor="white [3201]" strokeweight=".5pt">
                  <v:textbox>
                    <w:txbxContent>
                      <w:p w:rsidR="00156228" w:rsidRDefault="00156228">
                        <w:r>
                          <w:t>Subversion</w:t>
                        </w:r>
                      </w:p>
                    </w:txbxContent>
                  </v:textbox>
                </v:shape>
                <v:shape id="Text Box 752" o:spid="_x0000_s1873" type="#_x0000_t202" style="position:absolute;left:5041;top:22051;width:9195;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Ea6MMA&#10;AADcAAAADwAAAGRycy9kb3ducmV2LnhtbESPwWrDMBBE74X+g9hCb41clzjBiWxKoaHHOskHLNbG&#10;NpFWRlIct19fFQI5DjPzhtnWszViIh8GxwpeFxkI4tbpgTsFx8PnyxpEiMgajWNS8EMB6urxYYul&#10;dlduaNrHTiQIhxIV9DGOpZSh7cliWLiROHkn5y3GJH0ntcdrglsj8ywrpMWB00KPI3301J73F6vg&#10;zVym5c7sTNHp4jtvfqei8VKp56f5fQMi0hzv4Vv7SytYLXP4P5OOgK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5Ea6MMAAADcAAAADwAAAAAAAAAAAAAAAACYAgAAZHJzL2Rv&#10;d25yZXYueG1sUEsFBgAAAAAEAAQA9QAAAIgDAAAAAA==&#10;" fillcolor="white [3201]" strokecolor="black [3200]" strokeweight="2pt">
                  <v:textbox>
                    <w:txbxContent>
                      <w:p w:rsidR="00156228" w:rsidRDefault="00156228">
                        <w:r>
                          <w:t>C/C++ source</w:t>
                        </w:r>
                      </w:p>
                    </w:txbxContent>
                  </v:textbox>
                </v:shape>
                <v:shape id="Text Box 753" o:spid="_x0000_s1874" type="#_x0000_t202" style="position:absolute;left:7639;top:1477;width:4838;height:231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2/c8IA&#10;AADcAAAADwAAAGRycy9kb3ducmV2LnhtbESP0YrCMBRE3wX/IVzBN01V7C5do4ig7KN19wMuzd22&#10;mNyUJNbq12+EhX0cZuYMs9kN1oiefGgdK1jMMxDEldMt1wq+v46zdxAhIms0jknBgwLstuPRBgvt&#10;7lxSf4m1SBAOBSpoYuwKKUPVkMUwdx1x8n6ctxiT9LXUHu8Jbo1cZlkuLbacFhrs6NBQdb3crIKV&#10;ufXrkzmZvNb5eVk++7z0UqnpZNh/gIg0xP/wX/tTK3hbr+B1Jh0Bu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3b9zwgAAANwAAAAPAAAAAAAAAAAAAAAAAJgCAABkcnMvZG93&#10;bnJldi54bWxQSwUGAAAAAAQABAD1AAAAhwMAAAAA&#10;" fillcolor="white [3201]" strokecolor="black [3200]" strokeweight="2pt">
                  <v:textbox>
                    <w:txbxContent>
                      <w:p w:rsidR="00156228" w:rsidRDefault="00156228">
                        <w:r>
                          <w:t>Node</w:t>
                        </w:r>
                      </w:p>
                    </w:txbxContent>
                  </v:textbox>
                </v:shape>
                <v:shape id="Text Box 754" o:spid="_x0000_s1875" type="#_x0000_t202" style="position:absolute;left:17659;top:359;width:24003;height:12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Rkt8MA&#10;AADcAAAADwAAAGRycy9kb3ducmV2LnhtbESPQUsDMRSE74L/ITyhN5tVWl3XpkVLK0JPVvH82Lwm&#10;wc3LkqTb7b9vBMHjMDPfMIvV6DsxUEwusIK7aQWCuA3asVHw9bm9rUGkjKyxC0wKzpRgtby+WmCj&#10;w4k/aNhnIwqEU4MKbM59I2VqLXlM09ATF+8QosdcZDRSRzwVuO/kfVU9SI+Oy4LFntaW2p/90SvY&#10;vJon09YY7abWzg3j92Fn3pSa3IwvzyAyjfk//Nd+1woe5zP4PVOOgFx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Rkt8MAAADcAAAADwAAAAAAAAAAAAAAAACYAgAAZHJzL2Rv&#10;d25yZXYueG1sUEsFBgAAAAAEAAQA9QAAAIgDAAAAAA==&#10;" fillcolor="white [3201]" strokeweight=".5pt">
                  <v:textbox>
                    <w:txbxContent>
                      <w:p w:rsidR="00156228" w:rsidRDefault="00156228">
                        <w:r>
                          <w:t>Windows</w:t>
                        </w:r>
                      </w:p>
                    </w:txbxContent>
                  </v:textbox>
                </v:shape>
                <v:shape id="Text Box 755" o:spid="_x0000_s1876" type="#_x0000_t202" style="position:absolute;left:18802;top:4931;width:11703;height:683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H0f8YA&#10;AADcAAAADwAAAGRycy9kb3ducmV2LnhtbESP3WrCQBSE7wu+w3IE75qNSlJJXUWkhUJBmii0l6fZ&#10;kx/Mng3ZVdO37wqFXg4z8w2z3o6mE1caXGtZwTyKQRCXVrdcKzgdXx9XIJxH1thZJgU/5GC7mTys&#10;MdP2xjldC1+LAGGXoYLG+z6T0pUNGXSR7YmDV9nBoA9yqKUe8BbgppOLOE6lwZbDQoM97Rsqz8XF&#10;KDjsU5ssv8dV9fLxbvO6Wsqv5FOp2XTcPYPwNPr/8F/7TSt4ShK4nwlH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2H0f8YAAADcAAAADwAAAAAAAAAAAAAAAACYAgAAZHJz&#10;L2Rvd25yZXYueG1sUEsFBgAAAAAEAAQA9QAAAIsDAAAAAA==&#10;" fillcolor="white [3201]" strokeweight=".5pt">
                  <v:textbox>
                    <w:txbxContent>
                      <w:p w:rsidR="00156228" w:rsidRDefault="00156228">
                        <w:r>
                          <w:t>Cygwin Bash Shell</w:t>
                        </w:r>
                      </w:p>
                    </w:txbxContent>
                  </v:textbox>
                </v:shape>
                <v:shape id="Text Box 816" o:spid="_x0000_s1877" type="#_x0000_t202" style="position:absolute;left:19945;top:7192;width:6363;height:45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1HnsQA&#10;AADcAAAADwAAAGRycy9kb3ducmV2LnhtbESPW4vCMBSE3xf8D+EI+7amrlhKNYqIC8LC4g308dic&#10;XrA5KU3U7r83guDjMDPfMNN5Z2pxo9ZVlhUMBxEI4szqigsFh/3PVwLCeWSNtWVS8E8O5rPexxRT&#10;be+8pdvOFyJA2KWooPS+SaV0WUkG3cA2xMHLbWvQB9kWUrd4D3BTy+8oiqXBisNCiQ0tS8ouu6tR&#10;8LeM7Xh07pJ8tfm12yIfydP4qNRnv1tMQHjq/Dv8aq+1gmQYw/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tR57EAAAA3AAAAA8AAAAAAAAAAAAAAAAAmAIAAGRycy9k&#10;b3ducmV2LnhtbFBLBQYAAAAABAAEAPUAAACJAwAAAAA=&#10;" fillcolor="white [3201]" strokeweight=".5pt">
                  <v:textbox>
                    <w:txbxContent>
                      <w:p w:rsidR="00156228" w:rsidRDefault="00156228">
                        <w:r>
                          <w:t>Make</w:t>
                        </w:r>
                      </w:p>
                      <w:p w:rsidR="00156228" w:rsidRDefault="00156228">
                        <w:r>
                          <w:t>Gcc/g++</w:t>
                        </w:r>
                      </w:p>
                    </w:txbxContent>
                  </v:textbox>
                </v:shape>
                <v:shape id="Text Box 817" o:spid="_x0000_s1878" type="#_x0000_t202" style="position:absolute;left:32099;top:7192;width:6375;height:45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HiBcQA&#10;AADcAAAADwAAAGRycy9kb3ducmV2LnhtbESP3YrCMBSE7wXfIRzBO01d0S1doyyiIAiLuoJeHpvT&#10;H7Y5KU3U+vZmQfBymJlvmNmiNZW4UeNKywpGwwgEcWp1ybmC4+96EINwHlljZZkUPMjBYt7tzDDR&#10;9s57uh18LgKEXYIKCu/rREqXFmTQDW1NHLzMNgZ9kE0udYP3ADeV/IiiqTRYclgosKZlQenf4WoU&#10;/CyndjK+tHG22m3tPs/G8jw5KdXvtd9fIDy1/h1+tTdaQTz6hP8z4Qj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h4gXEAAAA3AAAAA8AAAAAAAAAAAAAAAAAmAIAAGRycy9k&#10;b3ducmV2LnhtbFBLBQYAAAAABAAEAPUAAACJAwAAAAA=&#10;" fillcolor="white [3201]" strokeweight=".5pt">
                  <v:textbox>
                    <w:txbxContent>
                      <w:p w:rsidR="00156228" w:rsidRDefault="00156228">
                        <w:r>
                          <w:t>VS 2012</w:t>
                        </w:r>
                      </w:p>
                      <w:p w:rsidR="00156228" w:rsidRDefault="00156228">
                        <w:r>
                          <w:t>C/C++</w:t>
                        </w:r>
                      </w:p>
                    </w:txbxContent>
                  </v:textbox>
                </v:shape>
                <v:shape id="Text Box 821" o:spid="_x0000_s1879" type="#_x0000_t202" style="position:absolute;left:25666;top:1477;width:4839;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FjtMMA&#10;AADcAAAADwAAAGRycy9kb3ducmV2LnhtbESPwWrDMBBE74X8g9hAbo1sl5rgRgklkNBjneYDFmtr&#10;m0orI8mOk6+PCoUeh5l5w2z3szViIh96xwrydQaCuHG651bB5ev4vAERIrJG45gU3CjAfrd42mKl&#10;3ZVrms6xFQnCoUIFXYxDJWVoOrIY1m4gTt638xZjkr6V2uM1wa2RRZaV0mLPaaHDgQ4dNT/n0Sp4&#10;MeP0ejInU7a6/Czq+1TWXiq1Ws7vbyAizfE//Nf+0Ao2RQ6/Z9IRkL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FjtMMAAADcAAAADwAAAAAAAAAAAAAAAACYAgAAZHJzL2Rv&#10;d25yZXYueG1sUEsFBgAAAAAEAAQA9QAAAIgDAAAAAA==&#10;" fillcolor="white [3201]" strokecolor="black [3200]" strokeweight="2pt">
                  <v:textbox>
                    <w:txbxContent>
                      <w:p w:rsidR="00156228" w:rsidRDefault="00156228">
                        <w:r>
                          <w:t>Node</w:t>
                        </w:r>
                      </w:p>
                    </w:txbxContent>
                  </v:textbox>
                </v:shape>
                <v:shape id="Text Box 913" o:spid="_x0000_s1880" type="#_x0000_t202" style="position:absolute;left:34474;top:1477;width:4838;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KdeMMA&#10;AADcAAAADwAAAGRycy9kb3ducmV2LnhtbESPUWvCMBSF3wX/Q7jC3myqsrJ1RhFB8XFVf8CluWuL&#10;yU1JYu326xdhsMfDOec7nPV2tEYM5EPnWMEiy0EQ10533Ci4Xg7zNxAhIms0jknBNwXYbqaTNZba&#10;Pbii4RwbkSAcSlTQxtiXUoa6JYshcz1x8r6ctxiT9I3UHh8Jbo1c5nkhLXacFlrsad9SfTvfrYKV&#10;uQ+vR3M0RaOLz2X1MxSVl0q9zMbdB4hIY/wP/7VPWsH7YgXPM+kI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KdeMMAAADcAAAADwAAAAAAAAAAAAAAAACYAgAAZHJzL2Rv&#10;d25yZXYueG1sUEsFBgAAAAAEAAQA9QAAAIgDAAAAAA==&#10;" fillcolor="white [3201]" strokecolor="black [3200]" strokeweight="2pt">
                  <v:textbox>
                    <w:txbxContent>
                      <w:p w:rsidR="00156228" w:rsidRDefault="00156228">
                        <w:r>
                          <w:t>Node</w:t>
                        </w:r>
                      </w:p>
                    </w:txbxContent>
                  </v:textbox>
                </v:shape>
                <v:shape id="Straight Arrow Connector 914" o:spid="_x0000_s1881" type="#_x0000_t32" style="position:absolute;left:6229;top:11764;width:19;height:685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8tEsUAAADcAAAADwAAAGRycy9kb3ducmV2LnhtbESPX2vCMBTF3wf7DuEO9jZTRze0M4o4&#10;BhuCUhXEt2tz1xabm5Jktn57Iwx8PJw/P85k1ptGnMn52rKC4SABQVxYXXOpYLf9ehmB8AFZY2OZ&#10;FFzIw2z6+DDBTNuOczpvQiniCPsMFVQhtJmUvqjIoB/Yljh6v9YZDFG6UmqHXRw3jXxNkndpsOZI&#10;qLClRUXFafNnIuQzzd+W++UxpXy+7o4/h1VwB6Wen/r5B4hAfbiH/9vfWsF4mMLtTDwCcn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I8tEsUAAADcAAAADwAAAAAAAAAA&#10;AAAAAAChAgAAZHJzL2Rvd25yZXYueG1sUEsFBgAAAAAEAAQA+QAAAJMDAAAAAA==&#10;" strokecolor="#4579b8 [3044]">
                  <v:stroke endarrow="open"/>
                </v:shape>
                <v:shape id="Straight Arrow Connector 915" o:spid="_x0000_s1882" type="#_x0000_t32" style="position:absolute;left:23126;top:11764;width:0;height:685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OIicUAAADcAAAADwAAAGRycy9kb3ducmV2LnhtbESPX2vCMBTF3wd+h3AHe5upouKqUcQx&#10;2BAcrQPx7drctcXmpiSZ7b79Igh7PJw/P85y3ZtGXMn52rKC0TABQVxYXXOp4Ovw9jwH4QOyxsYy&#10;KfglD+vV4GGJqbYdZ3TNQyniCPsUFVQhtKmUvqjIoB/aljh639YZDFG6UmqHXRw3jRwnyUwarDkS&#10;KmxpW1FxyX9MhLxOsunuuDtPKNt8dueP0z64k1JPj/1mASJQH/7D9/a7VvAymsLtTDwCcvU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8OIicUAAADcAAAADwAAAAAAAAAA&#10;AAAAAAChAgAAZHJzL2Rvd25yZXYueG1sUEsFBgAAAAAEAAQA+QAAAJMDAAAAAA==&#10;" strokecolor="#4579b8 [3044]">
                  <v:stroke endarrow="open"/>
                </v:shape>
                <v:shape id="Straight Arrow Connector 916" o:spid="_x0000_s1883" type="#_x0000_t32" style="position:absolute;left:35286;top:11764;width:0;height:685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EW/sUAAADcAAAADwAAAGRycy9kb3ducmV2LnhtbESPX2vCMBTF3wd+h3AHe5upouKqUcQx&#10;2BA2Wgfi27W5a4vNTUkyW7+9EQZ7PJw/P85y3ZtGXMj52rKC0TABQVxYXXOp4Hv/9jwH4QOyxsYy&#10;KbiSh/Vq8LDEVNuOM7rkoRRxhH2KCqoQ2lRKX1Rk0A9tSxy9H+sMhihdKbXDLo6bRo6TZCYN1hwJ&#10;Fba0rag4578mQl4n2XR32J0mlG2+utPH8TO4o1JPj/1mASJQH/7Df+13reBlNIP7mXgE5Oo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xEW/sUAAADcAAAADwAAAAAAAAAA&#10;AAAAAAChAgAAZHJzL2Rvd25yZXYueG1sUEsFBgAAAAAEAAQA+QAAAJMDAAAAAA==&#10;" strokecolor="#4579b8 [3044]">
                  <v:stroke endarrow="open"/>
                </v:shape>
                <v:shape id="Straight Arrow Connector 917" o:spid="_x0000_s1884" type="#_x0000_t32" style="position:absolute;left:6248;top:3788;width:3810;height:34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2zZcUAAADcAAAADwAAAGRycy9kb3ducmV2LnhtbESPX2vCMBTF3wW/Q7jC3mbq0KmdUUQZ&#10;KMJG3UB8uzZ3bVlzU5Jou2+/DAY+Hs6fH2ex6kwtbuR8ZVnBaJiAIM6trrhQ8Pnx+jgD4QOyxtoy&#10;KfghD6tlv7fAVNuWM7odQyHiCPsUFZQhNKmUPi/JoB/ahjh6X9YZDFG6QmqHbRw3tXxKkmdpsOJI&#10;KLGhTUn59/FqImQ7ziaH0+Eypmz93l7257fgzko9DLr1C4hAXbiH/9s7rWA+msLfmX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F2zZcUAAADcAAAADwAAAAAAAAAA&#10;AAAAAAChAgAAZHJzL2Rvd25yZXYueG1sUEsFBgAAAAAEAAQA+QAAAJMDAAAAAA==&#10;" strokecolor="#4579b8 [3044]">
                  <v:stroke endarrow="open"/>
                </v:shape>
                <v:shape id="Straight Arrow Connector 918" o:spid="_x0000_s1885" type="#_x0000_t32" style="position:absolute;left:23126;top:3763;width:4960;height:34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InF8MAAADcAAAADwAAAGRycy9kb3ducmV2LnhtbERPTWvCQBC9F/oflin0VjeKlTZ1FakU&#10;LIIltlC8jdlpEpqdDburif/eORR6fLzv+XJwrTpTiI1nA+NRBoq49LbhysDX59vDE6iYkC22nsnA&#10;hSIsF7c3c8yt77mg8z5VSkI45migTqnLtY5lTQ7jyHfEwv344DAJDJW2AXsJd62eZNlMO2xYGmrs&#10;6LWm8nd/clKynhaP2+/tcUrF6qM/vh92KRyMub8bVi+gEg3pX/zn3lgDz2NZK2fkCOjF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nCJxfDAAAA3AAAAA8AAAAAAAAAAAAA&#10;AAAAoQIAAGRycy9kb3ducmV2LnhtbFBLBQYAAAAABAAEAPkAAACRAwAAAAA=&#10;" strokecolor="#4579b8 [3044]">
                  <v:stroke endarrow="open"/>
                </v:shape>
                <v:shape id="Straight Arrow Connector 919" o:spid="_x0000_s1886" type="#_x0000_t32" style="position:absolute;left:35286;top:3763;width:1607;height:34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6CjMUAAADcAAAADwAAAGRycy9kb3ducmV2LnhtbESPX2vCMBTF3wf7DuEO9jZTh4pWo4hj&#10;MBEmrYPh27W5tsXmpiSZ7b79MhB8PJw/P85i1ZtGXMn52rKC4SABQVxYXXOp4Ovw/jIF4QOyxsYy&#10;KfglD6vl48MCU207zuiah1LEEfYpKqhCaFMpfVGRQT+wLXH0ztYZDFG6UmqHXRw3jXxNkok0WHMk&#10;VNjSpqLikv+YCHkbZePd9+40omy9707b42dwR6Wen/r1HESgPtzDt/aHVjAbzuD/TDwCcv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o6CjMUAAADcAAAADwAAAAAAAAAA&#10;AAAAAAChAgAAZHJzL2Rvd25yZXYueG1sUEsFBgAAAAAEAAQA+QAAAJMDAAAAAA==&#10;" strokecolor="#4579b8 [3044]">
                  <v:stroke endarrow="open"/>
                </v:shape>
                <v:shape id="Text Box 920" o:spid="_x0000_s1887" type="#_x0000_t202" style="position:absolute;left:16357;top:22051;width:17488;height:40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zJsr8A&#10;AADcAAAADwAAAGRycy9kb3ducmV2LnhtbERP3WrCMBS+H/gO4Qi7m6mVFa1GkcHEy1V9gENzbIvJ&#10;SUlirXt6czHY5cf3v9mN1oiBfOgcK5jPMhDEtdMdNwou5++PJYgQkTUax6TgSQF228nbBkvtHlzR&#10;cIqNSCEcSlTQxtiXUoa6JYth5nrixF2dtxgT9I3UHh8p3BqZZ1khLXacGlrs6aul+na6WwULcx8+&#10;D+ZgikYXP3n1OxSVl0q9T8f9GkSkMf6L/9xHrWCVp/npTDoCcvs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sXMmyvwAAANwAAAAPAAAAAAAAAAAAAAAAAJgCAABkcnMvZG93bnJl&#10;di54bWxQSwUGAAAAAAQABAD1AAAAhAMAAAAA&#10;" fillcolor="white [3201]" strokecolor="black [3200]" strokeweight="2pt">
                  <v:textbox>
                    <w:txbxContent>
                      <w:p w:rsidR="00156228" w:rsidRDefault="00156228" w:rsidP="00EB4F01">
                        <w:pPr>
                          <w:pStyle w:val="ListParagraph"/>
                          <w:numPr>
                            <w:ilvl w:val="0"/>
                            <w:numId w:val="52"/>
                          </w:numPr>
                        </w:pPr>
                        <w:r>
                          <w:t>Bash  project (make files)</w:t>
                        </w:r>
                      </w:p>
                      <w:p w:rsidR="00156228" w:rsidRDefault="00156228" w:rsidP="00EB4F01">
                        <w:pPr>
                          <w:pStyle w:val="ListParagraph"/>
                          <w:numPr>
                            <w:ilvl w:val="0"/>
                            <w:numId w:val="52"/>
                          </w:numPr>
                        </w:pPr>
                        <w:r>
                          <w:t>VS project (solution)</w:t>
                        </w:r>
                      </w:p>
                      <w:p w:rsidR="00156228" w:rsidRDefault="00156228"/>
                    </w:txbxContent>
                  </v:textbox>
                </v:shape>
                <w10:anchorlock/>
              </v:group>
            </w:pict>
          </mc:Fallback>
        </mc:AlternateContent>
      </w:r>
    </w:p>
    <w:p w:rsidR="00144E36" w:rsidRPr="00144E36" w:rsidRDefault="00FA0B68" w:rsidP="00FA0B68">
      <w:pPr>
        <w:pStyle w:val="Heading3"/>
        <w:rPr>
          <w:lang w:val="en-GB"/>
        </w:rPr>
      </w:pPr>
      <w:r>
        <w:rPr>
          <w:lang w:val="en-GB"/>
        </w:rPr>
        <w:t>Linux development environment</w:t>
      </w:r>
    </w:p>
    <w:p w:rsidR="00144E36" w:rsidRPr="00144E36" w:rsidRDefault="00144E36" w:rsidP="00EB4F01">
      <w:pPr>
        <w:pStyle w:val="BodyText"/>
        <w:numPr>
          <w:ilvl w:val="0"/>
          <w:numId w:val="53"/>
        </w:numPr>
        <w:rPr>
          <w:lang w:val="en-GB"/>
        </w:rPr>
      </w:pPr>
      <w:r w:rsidRPr="00144E36">
        <w:rPr>
          <w:lang w:val="en-GB"/>
        </w:rPr>
        <w:t>Bash shell (</w:t>
      </w:r>
      <w:r w:rsidR="00FA0B68">
        <w:rPr>
          <w:lang w:val="en-GB"/>
        </w:rPr>
        <w:t>or compatible</w:t>
      </w:r>
      <w:r w:rsidRPr="00144E36">
        <w:rPr>
          <w:lang w:val="en-GB"/>
        </w:rPr>
        <w:t>)</w:t>
      </w:r>
    </w:p>
    <w:p w:rsidR="00144E36" w:rsidRPr="00144E36" w:rsidRDefault="00144E36" w:rsidP="00EB4F01">
      <w:pPr>
        <w:pStyle w:val="BodyText"/>
        <w:numPr>
          <w:ilvl w:val="0"/>
          <w:numId w:val="53"/>
        </w:numPr>
        <w:rPr>
          <w:lang w:val="en-GB"/>
        </w:rPr>
      </w:pPr>
      <w:r w:rsidRPr="00144E36">
        <w:rPr>
          <w:lang w:val="en-GB"/>
        </w:rPr>
        <w:t>make</w:t>
      </w:r>
    </w:p>
    <w:p w:rsidR="00144E36" w:rsidRPr="00144E36" w:rsidRDefault="00144E36" w:rsidP="00EB4F01">
      <w:pPr>
        <w:pStyle w:val="BodyText"/>
        <w:numPr>
          <w:ilvl w:val="0"/>
          <w:numId w:val="53"/>
        </w:numPr>
        <w:rPr>
          <w:lang w:val="en-GB"/>
        </w:rPr>
      </w:pPr>
      <w:r w:rsidRPr="00144E36">
        <w:rPr>
          <w:lang w:val="en-GB"/>
        </w:rPr>
        <w:t>gcc/g++</w:t>
      </w:r>
    </w:p>
    <w:p w:rsidR="00144E36" w:rsidRPr="00144E36" w:rsidRDefault="00FA0B68" w:rsidP="00FA0B68">
      <w:pPr>
        <w:pStyle w:val="Heading3"/>
        <w:rPr>
          <w:lang w:val="en-GB"/>
        </w:rPr>
      </w:pPr>
      <w:r>
        <w:rPr>
          <w:lang w:val="en-GB"/>
        </w:rPr>
        <w:t>Windows Cygwin environment</w:t>
      </w:r>
    </w:p>
    <w:p w:rsidR="00144E36" w:rsidRPr="00144E36" w:rsidRDefault="00144E36" w:rsidP="00EB4F01">
      <w:pPr>
        <w:pStyle w:val="BodyText"/>
        <w:numPr>
          <w:ilvl w:val="0"/>
          <w:numId w:val="54"/>
        </w:numPr>
        <w:rPr>
          <w:lang w:val="en-GB"/>
        </w:rPr>
      </w:pPr>
      <w:r w:rsidRPr="00144E36">
        <w:rPr>
          <w:lang w:val="en-GB"/>
        </w:rPr>
        <w:t>Cygwin bash shell</w:t>
      </w:r>
    </w:p>
    <w:p w:rsidR="00144E36" w:rsidRPr="00144E36" w:rsidRDefault="00144E36" w:rsidP="00EB4F01">
      <w:pPr>
        <w:pStyle w:val="BodyText"/>
        <w:numPr>
          <w:ilvl w:val="0"/>
          <w:numId w:val="54"/>
        </w:numPr>
        <w:rPr>
          <w:lang w:val="en-GB"/>
        </w:rPr>
      </w:pPr>
      <w:r w:rsidRPr="00144E36">
        <w:rPr>
          <w:lang w:val="en-GB"/>
        </w:rPr>
        <w:t>make</w:t>
      </w:r>
    </w:p>
    <w:p w:rsidR="00144E36" w:rsidRDefault="00144E36" w:rsidP="00EB4F01">
      <w:pPr>
        <w:pStyle w:val="BodyText"/>
        <w:numPr>
          <w:ilvl w:val="0"/>
          <w:numId w:val="54"/>
        </w:numPr>
        <w:rPr>
          <w:lang w:val="en-GB"/>
        </w:rPr>
      </w:pPr>
      <w:r w:rsidRPr="00144E36">
        <w:rPr>
          <w:lang w:val="en-GB"/>
        </w:rPr>
        <w:t>gcc/g++</w:t>
      </w:r>
    </w:p>
    <w:p w:rsidR="00144E36" w:rsidRDefault="00FA0B68" w:rsidP="00FA0B68">
      <w:pPr>
        <w:pStyle w:val="Heading3"/>
        <w:rPr>
          <w:lang w:val="en-GB"/>
        </w:rPr>
      </w:pPr>
      <w:r>
        <w:rPr>
          <w:lang w:val="en-GB"/>
        </w:rPr>
        <w:t>Windows Desktop environment</w:t>
      </w:r>
    </w:p>
    <w:p w:rsidR="00144E36" w:rsidRPr="00144E36" w:rsidRDefault="00144E36" w:rsidP="00EB4F01">
      <w:pPr>
        <w:pStyle w:val="BodyText"/>
        <w:numPr>
          <w:ilvl w:val="0"/>
          <w:numId w:val="55"/>
        </w:numPr>
        <w:rPr>
          <w:lang w:val="en-GB"/>
        </w:rPr>
      </w:pPr>
      <w:r>
        <w:rPr>
          <w:lang w:val="en-GB"/>
        </w:rPr>
        <w:t>Visual Studio 2012</w:t>
      </w:r>
    </w:p>
    <w:p w:rsidR="001E33C5" w:rsidRPr="00C81D35" w:rsidRDefault="001E33C5" w:rsidP="001E33C5">
      <w:pPr>
        <w:pStyle w:val="Heading1"/>
        <w:rPr>
          <w:lang w:val="en-GB"/>
        </w:rPr>
      </w:pPr>
      <w:r w:rsidRPr="00C81D35">
        <w:rPr>
          <w:lang w:val="en-GB"/>
        </w:rPr>
        <w:lastRenderedPageBreak/>
        <w:t>Darwinet Project Plan</w:t>
      </w:r>
    </w:p>
    <w:p w:rsidR="001E33C5" w:rsidRPr="00C81D35" w:rsidRDefault="001E33C5" w:rsidP="001E33C5">
      <w:pPr>
        <w:pStyle w:val="Heading2"/>
        <w:rPr>
          <w:lang w:val="en-GB"/>
        </w:rPr>
      </w:pPr>
      <w:r w:rsidRPr="00C81D35">
        <w:rPr>
          <w:lang w:val="en-GB"/>
        </w:rPr>
        <w:t>Mile stones</w:t>
      </w:r>
    </w:p>
    <w:p w:rsidR="001E33C5" w:rsidRPr="00C81D35" w:rsidRDefault="001E33C5" w:rsidP="001E33C5">
      <w:pPr>
        <w:pStyle w:val="BodyText"/>
        <w:numPr>
          <w:ilvl w:val="0"/>
          <w:numId w:val="33"/>
        </w:numPr>
        <w:rPr>
          <w:lang w:val="en-GB"/>
        </w:rPr>
      </w:pPr>
      <w:r w:rsidRPr="00C81D35">
        <w:rPr>
          <w:lang w:val="en-GB"/>
        </w:rPr>
        <w:t>A value sharing Darwinet node for windows. Simplest possible hard wired implementation.</w:t>
      </w:r>
    </w:p>
    <w:p w:rsidR="001E33C5" w:rsidRPr="00C81D35" w:rsidRDefault="001E33C5" w:rsidP="001E33C5">
      <w:pPr>
        <w:pStyle w:val="BodyText"/>
        <w:numPr>
          <w:ilvl w:val="0"/>
          <w:numId w:val="33"/>
        </w:numPr>
        <w:rPr>
          <w:lang w:val="en-GB"/>
        </w:rPr>
      </w:pPr>
      <w:r w:rsidRPr="00C81D35">
        <w:rPr>
          <w:lang w:val="en-GB"/>
        </w:rPr>
        <w:t>A file sharing Darwinet node for windows. Simplest possible hard wired implementation. Just enough to distribute the Darwinet exe-file.</w:t>
      </w:r>
    </w:p>
    <w:p w:rsidR="001E33C5" w:rsidRPr="00C81D35" w:rsidRDefault="006C3A25" w:rsidP="001E33C5">
      <w:pPr>
        <w:pStyle w:val="BodyText"/>
        <w:numPr>
          <w:ilvl w:val="0"/>
          <w:numId w:val="33"/>
        </w:numPr>
        <w:rPr>
          <w:lang w:val="en-GB"/>
        </w:rPr>
      </w:pPr>
      <w:r w:rsidRPr="00C81D35">
        <w:rPr>
          <w:lang w:val="en-GB"/>
        </w:rPr>
        <w:t>An</w:t>
      </w:r>
      <w:r w:rsidR="001E33C5" w:rsidRPr="00C81D35">
        <w:rPr>
          <w:lang w:val="en-GB"/>
        </w:rPr>
        <w:t xml:space="preserve"> “Expand network” enabled Darwinet node for windows. Simplest possible hard wired implementation. It must only be able to allow new nodes to be added to the network from existing nodes.</w:t>
      </w:r>
    </w:p>
    <w:p w:rsidR="001E33C5" w:rsidRPr="00C81D35" w:rsidRDefault="001E33C5" w:rsidP="001E33C5">
      <w:pPr>
        <w:pStyle w:val="BodyText"/>
        <w:ind w:left="3240"/>
        <w:rPr>
          <w:lang w:val="en-GB"/>
        </w:rPr>
      </w:pPr>
      <w:r w:rsidRPr="00C81D35">
        <w:rPr>
          <w:lang w:val="en-GB"/>
        </w:rPr>
        <w:t>At this stage we have a very simple Darwinet node for Windows that are able to distribute updates to its own exe-file and to expand the network with new nodes.</w:t>
      </w:r>
    </w:p>
    <w:p w:rsidR="001E33C5" w:rsidRPr="00C81D35" w:rsidRDefault="001E33C5" w:rsidP="001E33C5">
      <w:pPr>
        <w:pStyle w:val="BodyText"/>
        <w:numPr>
          <w:ilvl w:val="0"/>
          <w:numId w:val="33"/>
        </w:numPr>
        <w:rPr>
          <w:lang w:val="en-GB"/>
        </w:rPr>
      </w:pPr>
      <w:r w:rsidRPr="00C81D35">
        <w:rPr>
          <w:lang w:val="en-GB"/>
        </w:rPr>
        <w:t xml:space="preserve">A Darwinet node and a Darwinet Application for windows. Simplest possible implementation. The API between the Application and the Darwinet node must be extendable to iOS, Android, Mac and </w:t>
      </w:r>
      <w:r w:rsidR="006C3A25" w:rsidRPr="00C81D35">
        <w:rPr>
          <w:lang w:val="en-GB"/>
        </w:rPr>
        <w:t>UNIX</w:t>
      </w:r>
      <w:r w:rsidRPr="00C81D35">
        <w:rPr>
          <w:lang w:val="en-GB"/>
        </w:rPr>
        <w:t>.</w:t>
      </w:r>
    </w:p>
    <w:p w:rsidR="001E33C5" w:rsidRPr="00C81D35" w:rsidRDefault="001E33C5" w:rsidP="001E33C5">
      <w:pPr>
        <w:pStyle w:val="BodyText"/>
        <w:numPr>
          <w:ilvl w:val="0"/>
          <w:numId w:val="33"/>
        </w:numPr>
        <w:rPr>
          <w:lang w:val="en-GB"/>
        </w:rPr>
      </w:pPr>
      <w:r w:rsidRPr="00C81D35">
        <w:rPr>
          <w:lang w:val="en-GB"/>
        </w:rPr>
        <w:t>Add of Domain handling. Two domains. No user handling yet.</w:t>
      </w:r>
    </w:p>
    <w:p w:rsidR="001E33C5" w:rsidRPr="00C81D35" w:rsidRDefault="001E33C5" w:rsidP="001E33C5">
      <w:pPr>
        <w:pStyle w:val="BodyText"/>
        <w:numPr>
          <w:ilvl w:val="0"/>
          <w:numId w:val="33"/>
        </w:numPr>
        <w:rPr>
          <w:lang w:val="en-GB"/>
        </w:rPr>
      </w:pPr>
      <w:r w:rsidRPr="00C81D35">
        <w:rPr>
          <w:lang w:val="en-GB"/>
        </w:rPr>
        <w:t>Add of User Handling. Two users.</w:t>
      </w:r>
    </w:p>
    <w:p w:rsidR="001E33C5" w:rsidRPr="00C81D35" w:rsidRDefault="001E33C5" w:rsidP="001E33C5">
      <w:pPr>
        <w:pStyle w:val="BodyText"/>
        <w:numPr>
          <w:ilvl w:val="0"/>
          <w:numId w:val="33"/>
        </w:numPr>
        <w:rPr>
          <w:lang w:val="en-GB"/>
        </w:rPr>
      </w:pPr>
      <w:r w:rsidRPr="00C81D35">
        <w:rPr>
          <w:lang w:val="en-GB"/>
        </w:rPr>
        <w:t>Add of Domain data protection through encryption. No non-domain node should be able to read data in the domain.</w:t>
      </w:r>
    </w:p>
    <w:p w:rsidR="001E33C5" w:rsidRPr="00C81D35" w:rsidRDefault="001E33C5" w:rsidP="001E33C5">
      <w:pPr>
        <w:pStyle w:val="BodyText"/>
        <w:numPr>
          <w:ilvl w:val="0"/>
          <w:numId w:val="33"/>
        </w:numPr>
        <w:rPr>
          <w:lang w:val="en-GB"/>
        </w:rPr>
      </w:pPr>
      <w:r w:rsidRPr="00C81D35">
        <w:rPr>
          <w:lang w:val="en-GB"/>
        </w:rPr>
        <w:t>Add of “New node Authorization” mechanism. A new node must retrieve authorization from existing node to be able to interact in the network.</w:t>
      </w:r>
    </w:p>
    <w:p w:rsidR="001E33C5" w:rsidRPr="00C81D35" w:rsidRDefault="001E33C5" w:rsidP="001E33C5">
      <w:pPr>
        <w:pStyle w:val="Heading2"/>
        <w:rPr>
          <w:lang w:val="en-GB"/>
        </w:rPr>
      </w:pPr>
      <w:r w:rsidRPr="00C81D35">
        <w:rPr>
          <w:lang w:val="en-GB"/>
        </w:rPr>
        <w:t>Suggested Sprints</w:t>
      </w:r>
    </w:p>
    <w:p w:rsidR="001E33C5" w:rsidRPr="00C81D35" w:rsidRDefault="001E33C5" w:rsidP="001E33C5">
      <w:pPr>
        <w:pStyle w:val="BodyText"/>
        <w:numPr>
          <w:ilvl w:val="0"/>
          <w:numId w:val="32"/>
        </w:numPr>
        <w:rPr>
          <w:lang w:val="en-GB"/>
        </w:rPr>
      </w:pPr>
      <w:r w:rsidRPr="00C81D35">
        <w:rPr>
          <w:lang w:val="en-GB"/>
        </w:rPr>
        <w:t>Share one value in a MIV between two nodes. Value change is exchanged.</w:t>
      </w:r>
      <w:r w:rsidRPr="00C81D35">
        <w:rPr>
          <w:lang w:val="en-GB"/>
        </w:rPr>
        <w:br/>
        <w:t>Simplest communication and implementation possible used. This implementation only serves as a core to iterate from.</w:t>
      </w:r>
    </w:p>
    <w:p w:rsidR="001E33C5" w:rsidRPr="00C81D35" w:rsidRDefault="001E33C5" w:rsidP="001E33C5">
      <w:pPr>
        <w:pStyle w:val="BodyText"/>
        <w:numPr>
          <w:ilvl w:val="1"/>
          <w:numId w:val="32"/>
        </w:numPr>
        <w:rPr>
          <w:lang w:val="en-GB"/>
        </w:rPr>
      </w:pPr>
      <w:r w:rsidRPr="00C81D35">
        <w:rPr>
          <w:lang w:val="en-GB"/>
        </w:rPr>
        <w:t>No domain. No user functionality.</w:t>
      </w:r>
    </w:p>
    <w:p w:rsidR="001E33C5" w:rsidRPr="00C81D35" w:rsidRDefault="001E33C5" w:rsidP="001E33C5">
      <w:pPr>
        <w:pStyle w:val="BodyText"/>
        <w:numPr>
          <w:ilvl w:val="1"/>
          <w:numId w:val="32"/>
        </w:numPr>
        <w:rPr>
          <w:lang w:val="en-GB"/>
        </w:rPr>
      </w:pPr>
      <w:r w:rsidRPr="00C81D35">
        <w:rPr>
          <w:lang w:val="en-GB"/>
        </w:rPr>
        <w:t>No p2p addressing or messaging. Nodes are hard wired to each other.</w:t>
      </w:r>
    </w:p>
    <w:p w:rsidR="001E33C5" w:rsidRPr="00C81D35" w:rsidRDefault="001E33C5" w:rsidP="001E33C5">
      <w:pPr>
        <w:pStyle w:val="BodyText"/>
        <w:numPr>
          <w:ilvl w:val="1"/>
          <w:numId w:val="32"/>
        </w:numPr>
        <w:rPr>
          <w:lang w:val="en-GB"/>
        </w:rPr>
      </w:pPr>
      <w:r w:rsidRPr="00C81D35">
        <w:rPr>
          <w:lang w:val="en-GB"/>
        </w:rPr>
        <w:t>No specific messaging protocol. Send value as simple as possible. Receiver hard wired to know the value.</w:t>
      </w:r>
    </w:p>
    <w:p w:rsidR="001E33C5" w:rsidRPr="00C81D35" w:rsidRDefault="001E33C5" w:rsidP="001E33C5">
      <w:pPr>
        <w:pStyle w:val="BodyText"/>
        <w:numPr>
          <w:ilvl w:val="1"/>
          <w:numId w:val="32"/>
        </w:numPr>
        <w:rPr>
          <w:lang w:val="en-GB"/>
        </w:rPr>
      </w:pPr>
      <w:r w:rsidRPr="00C81D35">
        <w:rPr>
          <w:lang w:val="en-GB"/>
        </w:rPr>
        <w:t>Value is transmitted as a value change! Receiver update value according to change!</w:t>
      </w:r>
    </w:p>
    <w:p w:rsidR="001E33C5" w:rsidRPr="00C81D35" w:rsidRDefault="00327A98" w:rsidP="001E33C5">
      <w:pPr>
        <w:pStyle w:val="BodyText"/>
        <w:numPr>
          <w:ilvl w:val="0"/>
          <w:numId w:val="32"/>
        </w:numPr>
        <w:rPr>
          <w:lang w:val="en-GB"/>
        </w:rPr>
      </w:pPr>
      <w:r>
        <w:rPr>
          <w:lang w:val="en-GB"/>
        </w:rPr>
        <w:t>TBD.</w:t>
      </w:r>
    </w:p>
    <w:p w:rsidR="001E33C5" w:rsidRPr="00C81D35" w:rsidRDefault="001E33C5" w:rsidP="001E33C5">
      <w:pPr>
        <w:pStyle w:val="Heading2"/>
        <w:rPr>
          <w:lang w:val="en-GB"/>
        </w:rPr>
      </w:pPr>
      <w:r w:rsidRPr="00C81D35">
        <w:rPr>
          <w:lang w:val="en-GB"/>
        </w:rPr>
        <w:lastRenderedPageBreak/>
        <w:t>Sprint One</w:t>
      </w:r>
    </w:p>
    <w:p w:rsidR="001E33C5" w:rsidRPr="00C81D35" w:rsidRDefault="001E33C5" w:rsidP="001E33C5">
      <w:pPr>
        <w:pStyle w:val="Heading3"/>
        <w:rPr>
          <w:lang w:val="en-GB"/>
        </w:rPr>
      </w:pPr>
      <w:r w:rsidRPr="00C81D35">
        <w:rPr>
          <w:lang w:val="en-GB"/>
        </w:rPr>
        <w:t>Overview</w:t>
      </w:r>
    </w:p>
    <w:p w:rsidR="001E33C5" w:rsidRPr="00C81D35" w:rsidRDefault="001E33C5" w:rsidP="001E33C5">
      <w:pPr>
        <w:pStyle w:val="BodyText"/>
        <w:rPr>
          <w:lang w:val="en-GB"/>
        </w:rPr>
      </w:pPr>
      <w:r w:rsidRPr="00C81D35">
        <w:rPr>
          <w:lang w:val="en-GB"/>
        </w:rPr>
        <w:t>This sprint is finished when the test cases defined for sprint one passes by the system built based on the design goals.</w:t>
      </w:r>
    </w:p>
    <w:p w:rsidR="001E33C5" w:rsidRPr="00C81D35" w:rsidRDefault="001E33C5" w:rsidP="001E33C5">
      <w:pPr>
        <w:pStyle w:val="Heading3"/>
        <w:rPr>
          <w:lang w:val="en-GB"/>
        </w:rPr>
      </w:pPr>
      <w:r w:rsidRPr="00C81D35">
        <w:rPr>
          <w:lang w:val="en-GB"/>
        </w:rPr>
        <w:t>Test case</w:t>
      </w:r>
    </w:p>
    <w:p w:rsidR="001E33C5" w:rsidRPr="00C81D35" w:rsidRDefault="001E33C5" w:rsidP="001E33C5">
      <w:pPr>
        <w:pStyle w:val="BodyText"/>
        <w:rPr>
          <w:lang w:val="en-GB"/>
        </w:rPr>
      </w:pPr>
    </w:p>
    <w:p w:rsidR="001E33C5" w:rsidRPr="00C81D35" w:rsidRDefault="001E33C5" w:rsidP="001E33C5">
      <w:pPr>
        <w:pStyle w:val="Heading2"/>
        <w:rPr>
          <w:lang w:val="en-GB"/>
        </w:rPr>
      </w:pPr>
      <w:r w:rsidRPr="00C81D35">
        <w:rPr>
          <w:lang w:val="en-GB"/>
        </w:rPr>
        <w:t>Sprint Two</w:t>
      </w:r>
    </w:p>
    <w:p w:rsidR="001E33C5" w:rsidRPr="00C81D35" w:rsidRDefault="001E33C5" w:rsidP="001E33C5">
      <w:pPr>
        <w:pStyle w:val="Heading3"/>
        <w:rPr>
          <w:lang w:val="en-GB"/>
        </w:rPr>
      </w:pPr>
      <w:r w:rsidRPr="00C81D35">
        <w:rPr>
          <w:lang w:val="en-GB"/>
        </w:rPr>
        <w:t>Overview</w:t>
      </w:r>
    </w:p>
    <w:p w:rsidR="001E33C5" w:rsidRPr="00C81D35" w:rsidRDefault="001E33C5" w:rsidP="001E33C5">
      <w:pPr>
        <w:pStyle w:val="BodyText"/>
        <w:rPr>
          <w:lang w:val="en-GB"/>
        </w:rPr>
      </w:pPr>
      <w:r w:rsidRPr="00C81D35">
        <w:rPr>
          <w:lang w:val="en-GB"/>
        </w:rPr>
        <w:t>This sprint is finished when the test cases defined for sprint one passes by the system built based on the design goals.</w:t>
      </w:r>
    </w:p>
    <w:p w:rsidR="001E33C5" w:rsidRPr="00C81D35" w:rsidRDefault="001E33C5" w:rsidP="001E33C5">
      <w:pPr>
        <w:pStyle w:val="Heading3"/>
        <w:rPr>
          <w:lang w:val="en-GB"/>
        </w:rPr>
      </w:pPr>
      <w:r w:rsidRPr="00C81D35">
        <w:rPr>
          <w:lang w:val="en-GB"/>
        </w:rPr>
        <w:t>Development goals</w:t>
      </w:r>
    </w:p>
    <w:p w:rsidR="001E33C5" w:rsidRPr="00C81D35" w:rsidRDefault="001E33C5" w:rsidP="001E33C5">
      <w:pPr>
        <w:pStyle w:val="BodyText"/>
        <w:rPr>
          <w:lang w:val="en-GB"/>
        </w:rPr>
      </w:pPr>
      <w:r w:rsidRPr="00C81D35">
        <w:rPr>
          <w:lang w:val="en-GB"/>
        </w:rPr>
        <w:t>The design must support the following mechanism.</w:t>
      </w:r>
    </w:p>
    <w:p w:rsidR="001E33C5" w:rsidRPr="00C81D35" w:rsidRDefault="001E33C5" w:rsidP="001E33C5">
      <w:pPr>
        <w:pStyle w:val="C1HBullet"/>
        <w:rPr>
          <w:lang w:val="en-GB"/>
        </w:rPr>
      </w:pPr>
      <w:r w:rsidRPr="00C81D35">
        <w:rPr>
          <w:lang w:val="en-GB"/>
        </w:rPr>
        <w:t>A user logs in at a node.</w:t>
      </w:r>
    </w:p>
    <w:p w:rsidR="001E33C5" w:rsidRPr="00C81D35" w:rsidRDefault="001E33C5" w:rsidP="001E33C5">
      <w:pPr>
        <w:pStyle w:val="C1HBullet"/>
        <w:rPr>
          <w:lang w:val="en-GB"/>
        </w:rPr>
      </w:pPr>
      <w:r w:rsidRPr="00C81D35">
        <w:rPr>
          <w:lang w:val="en-GB"/>
        </w:rPr>
        <w:t>The user changes model definition, variable instance or variable value.</w:t>
      </w:r>
    </w:p>
    <w:p w:rsidR="001E33C5" w:rsidRPr="00C81D35" w:rsidRDefault="001E33C5" w:rsidP="001E33C5">
      <w:pPr>
        <w:pStyle w:val="C1HBullet"/>
        <w:rPr>
          <w:lang w:val="en-GB"/>
        </w:rPr>
      </w:pPr>
      <w:r w:rsidRPr="00C81D35">
        <w:rPr>
          <w:lang w:val="en-GB"/>
        </w:rPr>
        <w:t>The change propagates to the other nodes of the domain.</w:t>
      </w:r>
    </w:p>
    <w:p w:rsidR="001E33C5" w:rsidRPr="00C81D35" w:rsidRDefault="001E33C5" w:rsidP="001E33C5">
      <w:pPr>
        <w:pStyle w:val="Heading3"/>
        <w:rPr>
          <w:lang w:val="en-GB"/>
        </w:rPr>
      </w:pPr>
      <w:r w:rsidRPr="00C81D35">
        <w:rPr>
          <w:lang w:val="en-GB"/>
        </w:rPr>
        <w:t>Specification update goals</w:t>
      </w:r>
    </w:p>
    <w:p w:rsidR="001E33C5" w:rsidRPr="00C81D35" w:rsidRDefault="001E33C5" w:rsidP="001E33C5">
      <w:pPr>
        <w:pStyle w:val="BodyText"/>
        <w:rPr>
          <w:lang w:val="en-GB"/>
        </w:rPr>
      </w:pPr>
      <w:r w:rsidRPr="00C81D35">
        <w:rPr>
          <w:lang w:val="en-GB"/>
        </w:rPr>
        <w:t xml:space="preserve">All </w:t>
      </w:r>
      <w:r w:rsidR="006C3A25" w:rsidRPr="00C81D35">
        <w:rPr>
          <w:lang w:val="en-GB"/>
        </w:rPr>
        <w:t>Darwinet</w:t>
      </w:r>
      <w:r w:rsidRPr="00C81D35">
        <w:rPr>
          <w:lang w:val="en-GB"/>
        </w:rPr>
        <w:t xml:space="preserve"> specification documents must be updated according to findings in this sprint.</w:t>
      </w:r>
    </w:p>
    <w:p w:rsidR="001E33C5" w:rsidRPr="00C81D35" w:rsidRDefault="001E33C5" w:rsidP="001E33C5">
      <w:pPr>
        <w:pStyle w:val="Heading3"/>
        <w:rPr>
          <w:lang w:val="en-GB"/>
        </w:rPr>
      </w:pPr>
      <w:r w:rsidRPr="00C81D35">
        <w:rPr>
          <w:lang w:val="en-GB"/>
        </w:rPr>
        <w:t>Design suggestions</w:t>
      </w:r>
    </w:p>
    <w:p w:rsidR="001E33C5" w:rsidRPr="00C81D35" w:rsidRDefault="001E33C5" w:rsidP="001E33C5">
      <w:pPr>
        <w:pStyle w:val="BodyText"/>
        <w:rPr>
          <w:lang w:val="en-GB"/>
        </w:rPr>
      </w:pPr>
      <w:r w:rsidRPr="00C81D35">
        <w:rPr>
          <w:lang w:val="en-GB"/>
        </w:rPr>
        <w:t>The following design is suggested at sprint start. Final design is documented during sprint and at sprint end.</w:t>
      </w:r>
    </w:p>
    <w:p w:rsidR="001E33C5" w:rsidRPr="00C81D35" w:rsidRDefault="001E33C5" w:rsidP="001E33C5">
      <w:pPr>
        <w:pStyle w:val="C1HBullet"/>
        <w:rPr>
          <w:lang w:val="en-GB"/>
        </w:rPr>
      </w:pPr>
      <w:r w:rsidRPr="00C81D35">
        <w:rPr>
          <w:lang w:val="en-GB"/>
        </w:rPr>
        <w:t xml:space="preserve">At start of an application in a domain, the application asks the </w:t>
      </w:r>
      <w:r w:rsidR="006C3A25" w:rsidRPr="00C81D35">
        <w:rPr>
          <w:lang w:val="en-GB"/>
        </w:rPr>
        <w:t>Darwinet</w:t>
      </w:r>
      <w:r w:rsidRPr="00C81D35">
        <w:rPr>
          <w:lang w:val="en-GB"/>
        </w:rPr>
        <w:t xml:space="preserve"> node to build a) The Model Declaration, b) The Variable definitions and c) the variable values.</w:t>
      </w:r>
    </w:p>
    <w:p w:rsidR="001E33C5" w:rsidRPr="00C81D35" w:rsidRDefault="001E33C5" w:rsidP="001E33C5">
      <w:pPr>
        <w:pStyle w:val="C1HBullet"/>
        <w:rPr>
          <w:lang w:val="en-GB"/>
        </w:rPr>
      </w:pPr>
      <w:r w:rsidRPr="00C81D35">
        <w:rPr>
          <w:lang w:val="en-GB"/>
        </w:rPr>
        <w:t xml:space="preserve">The </w:t>
      </w:r>
      <w:r w:rsidR="006C3A25" w:rsidRPr="00C81D35">
        <w:rPr>
          <w:lang w:val="en-GB"/>
        </w:rPr>
        <w:t>Darwinet</w:t>
      </w:r>
      <w:r w:rsidRPr="00C81D35">
        <w:rPr>
          <w:lang w:val="en-GB"/>
        </w:rPr>
        <w:t xml:space="preserve"> node builds declarations, definitions and values from files of changes.</w:t>
      </w:r>
    </w:p>
    <w:p w:rsidR="001E33C5" w:rsidRPr="00C81D35" w:rsidRDefault="001E33C5" w:rsidP="001E33C5">
      <w:pPr>
        <w:pStyle w:val="C1HBullet"/>
        <w:rPr>
          <w:lang w:val="en-GB"/>
        </w:rPr>
      </w:pPr>
      <w:r w:rsidRPr="00C81D35">
        <w:rPr>
          <w:lang w:val="en-GB"/>
        </w:rPr>
        <w:t xml:space="preserve">All changes </w:t>
      </w:r>
      <w:r w:rsidR="006C3A25" w:rsidRPr="00C81D35">
        <w:rPr>
          <w:lang w:val="en-GB"/>
        </w:rPr>
        <w:t>contain</w:t>
      </w:r>
      <w:r w:rsidRPr="00C81D35">
        <w:rPr>
          <w:lang w:val="en-GB"/>
        </w:rPr>
        <w:t xml:space="preserve"> a change identifier consisting of the following information.</w:t>
      </w:r>
    </w:p>
    <w:p w:rsidR="001E33C5" w:rsidRPr="00C81D35" w:rsidRDefault="001E33C5" w:rsidP="001E33C5">
      <w:pPr>
        <w:pStyle w:val="C1HBullet2A"/>
        <w:rPr>
          <w:lang w:val="en-GB"/>
        </w:rPr>
      </w:pPr>
      <w:r w:rsidRPr="00C81D35">
        <w:rPr>
          <w:lang w:val="en-GB"/>
        </w:rPr>
        <w:t>The domain identifier in which the change was made</w:t>
      </w:r>
    </w:p>
    <w:p w:rsidR="001E33C5" w:rsidRPr="00C81D35" w:rsidRDefault="001E33C5" w:rsidP="001E33C5">
      <w:pPr>
        <w:pStyle w:val="C1HBullet2A"/>
        <w:rPr>
          <w:lang w:val="en-GB"/>
        </w:rPr>
      </w:pPr>
      <w:r w:rsidRPr="00C81D35">
        <w:rPr>
          <w:lang w:val="en-GB"/>
        </w:rPr>
        <w:t>The Application identifier that made the change</w:t>
      </w:r>
    </w:p>
    <w:p w:rsidR="001E33C5" w:rsidRPr="00C81D35" w:rsidRDefault="001E33C5" w:rsidP="001E33C5">
      <w:pPr>
        <w:pStyle w:val="C1HBullet2A"/>
        <w:rPr>
          <w:lang w:val="en-GB"/>
        </w:rPr>
      </w:pPr>
      <w:r w:rsidRPr="00C81D35">
        <w:rPr>
          <w:lang w:val="en-GB"/>
        </w:rPr>
        <w:t>The date and time of the change</w:t>
      </w:r>
    </w:p>
    <w:p w:rsidR="001E33C5" w:rsidRPr="00C81D35" w:rsidRDefault="001E33C5" w:rsidP="001E33C5">
      <w:pPr>
        <w:pStyle w:val="C1HBullet2A"/>
        <w:rPr>
          <w:lang w:val="en-GB"/>
        </w:rPr>
      </w:pPr>
      <w:r w:rsidRPr="00C81D35">
        <w:rPr>
          <w:lang w:val="en-GB"/>
        </w:rPr>
        <w:t>The user who made the change</w:t>
      </w:r>
    </w:p>
    <w:p w:rsidR="001E33C5" w:rsidRPr="00C81D35" w:rsidRDefault="001E33C5" w:rsidP="001E33C5">
      <w:pPr>
        <w:pStyle w:val="C1HBullet2A"/>
        <w:rPr>
          <w:lang w:val="en-GB"/>
        </w:rPr>
      </w:pPr>
      <w:r w:rsidRPr="00C81D35">
        <w:rPr>
          <w:lang w:val="en-GB"/>
        </w:rPr>
        <w:t>The node at which the change was made</w:t>
      </w:r>
    </w:p>
    <w:p w:rsidR="001E33C5" w:rsidRPr="00C81D35" w:rsidRDefault="001E33C5" w:rsidP="001E33C5">
      <w:pPr>
        <w:pStyle w:val="C1HBullet2A"/>
        <w:rPr>
          <w:lang w:val="en-GB"/>
        </w:rPr>
      </w:pPr>
      <w:r w:rsidRPr="00C81D35">
        <w:rPr>
          <w:lang w:val="en-GB"/>
        </w:rPr>
        <w:t>The user change entry sequence number</w:t>
      </w:r>
    </w:p>
    <w:p w:rsidR="001E33C5" w:rsidRPr="00C81D35" w:rsidRDefault="001E33C5" w:rsidP="001E33C5">
      <w:pPr>
        <w:pStyle w:val="C1HBullet"/>
        <w:rPr>
          <w:lang w:val="en-GB"/>
        </w:rPr>
      </w:pPr>
      <w:r w:rsidRPr="00C81D35">
        <w:rPr>
          <w:lang w:val="en-GB"/>
        </w:rPr>
        <w:lastRenderedPageBreak/>
        <w:t>The user change entry sequence number is a unique unbroken number 1...n of one user for a Domain and application. The sequence number enables nodes to detect if all changes of a user within a domain and application are received.</w:t>
      </w:r>
    </w:p>
    <w:p w:rsidR="001E33C5" w:rsidRPr="00C81D35" w:rsidRDefault="001E33C5" w:rsidP="001E33C5">
      <w:pPr>
        <w:pStyle w:val="C1HBullet"/>
        <w:rPr>
          <w:lang w:val="en-GB"/>
        </w:rPr>
      </w:pPr>
      <w:r w:rsidRPr="00C81D35">
        <w:rPr>
          <w:lang w:val="en-GB"/>
        </w:rPr>
        <w:t xml:space="preserve">The </w:t>
      </w:r>
      <w:r w:rsidR="006C3A25" w:rsidRPr="00C81D35">
        <w:rPr>
          <w:lang w:val="en-GB"/>
        </w:rPr>
        <w:t>Darwinet</w:t>
      </w:r>
      <w:r w:rsidRPr="00C81D35">
        <w:rPr>
          <w:lang w:val="en-GB"/>
        </w:rPr>
        <w:t xml:space="preserve"> node builds the model declaration from the file of model declaration changes.</w:t>
      </w:r>
    </w:p>
    <w:p w:rsidR="001E33C5" w:rsidRPr="00C81D35" w:rsidRDefault="001E33C5" w:rsidP="001E33C5">
      <w:pPr>
        <w:pStyle w:val="C1HBullet2A"/>
        <w:rPr>
          <w:lang w:val="en-GB"/>
        </w:rPr>
      </w:pPr>
      <w:r w:rsidRPr="00C81D35">
        <w:rPr>
          <w:lang w:val="en-GB"/>
        </w:rPr>
        <w:t>A declaration defines a type.</w:t>
      </w:r>
    </w:p>
    <w:p w:rsidR="001E33C5" w:rsidRPr="00C81D35" w:rsidRDefault="001E33C5" w:rsidP="001E33C5">
      <w:pPr>
        <w:pStyle w:val="C1HBullet2A"/>
        <w:rPr>
          <w:lang w:val="en-GB"/>
        </w:rPr>
      </w:pPr>
      <w:r w:rsidRPr="00C81D35">
        <w:rPr>
          <w:lang w:val="en-GB"/>
        </w:rPr>
        <w:t>A declaration change operation is Add or Remove.</w:t>
      </w:r>
    </w:p>
    <w:p w:rsidR="001E33C5" w:rsidRPr="00C81D35" w:rsidRDefault="001E33C5" w:rsidP="001E33C5">
      <w:pPr>
        <w:pStyle w:val="C1HBullet2A"/>
        <w:rPr>
          <w:lang w:val="en-GB"/>
        </w:rPr>
      </w:pPr>
      <w:r w:rsidRPr="00C81D35">
        <w:rPr>
          <w:lang w:val="en-GB"/>
        </w:rPr>
        <w:t xml:space="preserve">The Add declaration syntax is: </w:t>
      </w:r>
      <w:r w:rsidRPr="00C81D35">
        <w:rPr>
          <w:lang w:val="en-GB"/>
        </w:rPr>
        <w:br/>
      </w:r>
      <w:r w:rsidRPr="00C81D35">
        <w:rPr>
          <w:rFonts w:ascii="Arial" w:hAnsi="Arial" w:cs="Arial"/>
          <w:b/>
          <w:lang w:val="en-GB"/>
        </w:rPr>
        <w:t>Add</w:t>
      </w:r>
      <w:r w:rsidRPr="00C81D35">
        <w:rPr>
          <w:lang w:val="en-GB"/>
        </w:rPr>
        <w:t xml:space="preserve"> &lt;added declaration identifier&gt; &lt;type identifier&gt;</w:t>
      </w:r>
    </w:p>
    <w:p w:rsidR="001E33C5" w:rsidRPr="00C81D35" w:rsidRDefault="001E33C5" w:rsidP="001E33C5">
      <w:pPr>
        <w:pStyle w:val="C1HBullet2A"/>
        <w:rPr>
          <w:lang w:val="en-GB"/>
        </w:rPr>
      </w:pPr>
      <w:r w:rsidRPr="00C81D35">
        <w:rPr>
          <w:lang w:val="en-GB"/>
        </w:rPr>
        <w:t>The Remove declaration syntax is:</w:t>
      </w:r>
      <w:r w:rsidRPr="00C81D35">
        <w:rPr>
          <w:lang w:val="en-GB"/>
        </w:rPr>
        <w:br/>
      </w:r>
      <w:r w:rsidRPr="00C81D35">
        <w:rPr>
          <w:rFonts w:ascii="Arial" w:hAnsi="Arial" w:cs="Arial"/>
          <w:b/>
          <w:lang w:val="en-GB"/>
        </w:rPr>
        <w:t>Remove</w:t>
      </w:r>
      <w:r w:rsidRPr="00C81D35">
        <w:rPr>
          <w:lang w:val="en-GB"/>
        </w:rPr>
        <w:t xml:space="preserve"> &lt;removed declaration identifier&gt;</w:t>
      </w:r>
    </w:p>
    <w:p w:rsidR="001E33C5" w:rsidRPr="00C81D35" w:rsidRDefault="001E33C5" w:rsidP="001E33C5">
      <w:pPr>
        <w:pStyle w:val="C1HBullet2A"/>
        <w:rPr>
          <w:lang w:val="en-GB"/>
        </w:rPr>
      </w:pPr>
      <w:r w:rsidRPr="00C81D35">
        <w:rPr>
          <w:lang w:val="en-GB"/>
        </w:rPr>
        <w:t>The declaration identifier is:</w:t>
      </w:r>
      <w:r w:rsidRPr="00C81D35">
        <w:rPr>
          <w:lang w:val="en-GB"/>
        </w:rPr>
        <w:br/>
      </w:r>
      <w:r w:rsidRPr="00C81D35">
        <w:rPr>
          <w:rFonts w:ascii="Arial" w:hAnsi="Arial" w:cs="Arial"/>
          <w:b/>
          <w:lang w:val="en-GB"/>
        </w:rPr>
        <w:t>declarations</w:t>
      </w:r>
      <w:r w:rsidRPr="00C81D35">
        <w:rPr>
          <w:lang w:val="en-GB"/>
        </w:rPr>
        <w:t>.&lt;identifier&gt;.&lt;identifier&gt;…&lt;identifier&gt;</w:t>
      </w:r>
    </w:p>
    <w:p w:rsidR="001E33C5" w:rsidRPr="00C81D35" w:rsidRDefault="001E33C5" w:rsidP="001E33C5">
      <w:pPr>
        <w:pStyle w:val="C1HBullet2A"/>
        <w:rPr>
          <w:lang w:val="en-GB"/>
        </w:rPr>
      </w:pPr>
      <w:r w:rsidRPr="00C81D35">
        <w:rPr>
          <w:lang w:val="en-GB"/>
        </w:rPr>
        <w:t>Example: Add scc.chronos.declarations.time_account int</w:t>
      </w:r>
    </w:p>
    <w:p w:rsidR="001E33C5" w:rsidRPr="00C81D35" w:rsidRDefault="001E33C5" w:rsidP="001E33C5">
      <w:pPr>
        <w:pStyle w:val="C1HBullet"/>
        <w:rPr>
          <w:lang w:val="en-GB"/>
        </w:rPr>
      </w:pPr>
      <w:r w:rsidRPr="00C81D35">
        <w:rPr>
          <w:lang w:val="en-GB"/>
        </w:rPr>
        <w:t xml:space="preserve">The </w:t>
      </w:r>
      <w:r w:rsidR="006C3A25" w:rsidRPr="00C81D35">
        <w:rPr>
          <w:lang w:val="en-GB"/>
        </w:rPr>
        <w:t>Darwinet</w:t>
      </w:r>
      <w:r w:rsidRPr="00C81D35">
        <w:rPr>
          <w:lang w:val="en-GB"/>
        </w:rPr>
        <w:t xml:space="preserve"> node builds the variable definitions from the file of definition changes.</w:t>
      </w:r>
    </w:p>
    <w:p w:rsidR="001E33C5" w:rsidRPr="00C81D35" w:rsidRDefault="001E33C5" w:rsidP="001E33C5">
      <w:pPr>
        <w:pStyle w:val="C1HBullet2A"/>
        <w:rPr>
          <w:lang w:val="en-GB"/>
        </w:rPr>
      </w:pPr>
      <w:r w:rsidRPr="00C81D35">
        <w:rPr>
          <w:lang w:val="en-GB"/>
        </w:rPr>
        <w:t>A definition defines a variable.</w:t>
      </w:r>
    </w:p>
    <w:p w:rsidR="001E33C5" w:rsidRPr="00C81D35" w:rsidRDefault="001E33C5" w:rsidP="001E33C5">
      <w:pPr>
        <w:pStyle w:val="C1HBullet2A"/>
        <w:rPr>
          <w:lang w:val="en-GB"/>
        </w:rPr>
      </w:pPr>
      <w:r w:rsidRPr="00C81D35">
        <w:rPr>
          <w:lang w:val="en-GB"/>
        </w:rPr>
        <w:t xml:space="preserve">A definition identifier is </w:t>
      </w:r>
      <w:r w:rsidRPr="00C81D35">
        <w:rPr>
          <w:rFonts w:ascii="Arial" w:hAnsi="Arial" w:cs="Arial"/>
          <w:b/>
          <w:lang w:val="en-GB"/>
        </w:rPr>
        <w:t>definitions</w:t>
      </w:r>
      <w:r w:rsidRPr="00C81D35">
        <w:rPr>
          <w:lang w:val="en-GB"/>
        </w:rPr>
        <w:t>.&lt;identifier&gt;.&lt;identifier&gt;…&lt;identifier&gt;</w:t>
      </w:r>
    </w:p>
    <w:p w:rsidR="001E33C5" w:rsidRPr="00C81D35" w:rsidRDefault="001E33C5" w:rsidP="001E33C5">
      <w:pPr>
        <w:pStyle w:val="C1HBullet2A"/>
        <w:rPr>
          <w:lang w:val="en-GB"/>
        </w:rPr>
      </w:pPr>
      <w:r w:rsidRPr="00C81D35">
        <w:rPr>
          <w:lang w:val="en-GB"/>
        </w:rPr>
        <w:t>A definition change operation is Add or Remove.</w:t>
      </w:r>
    </w:p>
    <w:p w:rsidR="001E33C5" w:rsidRPr="00C81D35" w:rsidRDefault="001E33C5" w:rsidP="001E33C5">
      <w:pPr>
        <w:pStyle w:val="C1HBullet2A"/>
        <w:rPr>
          <w:lang w:val="en-GB"/>
        </w:rPr>
      </w:pPr>
      <w:r w:rsidRPr="00C81D35">
        <w:rPr>
          <w:lang w:val="en-GB"/>
        </w:rPr>
        <w:t>The Add definition syntax is:</w:t>
      </w:r>
      <w:r w:rsidRPr="00C81D35">
        <w:rPr>
          <w:lang w:val="en-GB"/>
        </w:rPr>
        <w:br/>
        <w:t>Add &lt;definition identifier&gt; &lt;type&gt;</w:t>
      </w:r>
    </w:p>
    <w:p w:rsidR="001E33C5" w:rsidRPr="00C81D35" w:rsidRDefault="001E33C5" w:rsidP="001E33C5">
      <w:pPr>
        <w:pStyle w:val="C1HBullet2A"/>
        <w:rPr>
          <w:lang w:val="en-GB"/>
        </w:rPr>
      </w:pPr>
      <w:r w:rsidRPr="00C81D35">
        <w:rPr>
          <w:lang w:val="en-GB"/>
        </w:rPr>
        <w:t>The Remove definition syntax is:</w:t>
      </w:r>
      <w:r w:rsidRPr="00C81D35">
        <w:rPr>
          <w:lang w:val="en-GB"/>
        </w:rPr>
        <w:br/>
        <w:t>Remove &lt;definition identifier&gt;</w:t>
      </w:r>
    </w:p>
    <w:p w:rsidR="001E33C5" w:rsidRPr="00C81D35" w:rsidRDefault="001E33C5" w:rsidP="001E33C5">
      <w:pPr>
        <w:pStyle w:val="C1HBullet2A"/>
        <w:rPr>
          <w:lang w:val="en-GB"/>
        </w:rPr>
      </w:pPr>
      <w:r w:rsidRPr="00C81D35">
        <w:rPr>
          <w:lang w:val="en-GB"/>
        </w:rPr>
        <w:t>Example: Add scc.chronos.definitions.0001 scc.chronos.declarations.time_account</w:t>
      </w:r>
    </w:p>
    <w:p w:rsidR="001E33C5" w:rsidRPr="00C81D35" w:rsidRDefault="001E33C5" w:rsidP="001E33C5">
      <w:pPr>
        <w:pStyle w:val="C1HBullet"/>
        <w:rPr>
          <w:lang w:val="en-GB"/>
        </w:rPr>
      </w:pPr>
      <w:r w:rsidRPr="00C81D35">
        <w:rPr>
          <w:lang w:val="en-GB"/>
        </w:rPr>
        <w:t xml:space="preserve">The </w:t>
      </w:r>
      <w:r w:rsidR="006C3A25" w:rsidRPr="00C81D35">
        <w:rPr>
          <w:lang w:val="en-GB"/>
        </w:rPr>
        <w:t>Darwinet</w:t>
      </w:r>
      <w:r w:rsidRPr="00C81D35">
        <w:rPr>
          <w:lang w:val="en-GB"/>
        </w:rPr>
        <w:t xml:space="preserve"> node builds the variable values from the file of variable value changes.</w:t>
      </w:r>
    </w:p>
    <w:p w:rsidR="001E33C5" w:rsidRPr="00C81D35" w:rsidRDefault="001E33C5" w:rsidP="001E33C5">
      <w:pPr>
        <w:pStyle w:val="C1HBullet2A"/>
        <w:rPr>
          <w:lang w:val="en-GB"/>
        </w:rPr>
      </w:pPr>
      <w:r w:rsidRPr="00C81D35">
        <w:rPr>
          <w:lang w:val="en-GB"/>
        </w:rPr>
        <w:t>Variable value change defines the contents value of a variable</w:t>
      </w:r>
    </w:p>
    <w:p w:rsidR="001E33C5" w:rsidRPr="00C81D35" w:rsidRDefault="001E33C5" w:rsidP="001E33C5">
      <w:pPr>
        <w:pStyle w:val="C1HBullet2A"/>
        <w:rPr>
          <w:lang w:val="en-GB"/>
        </w:rPr>
      </w:pPr>
      <w:r w:rsidRPr="00C81D35">
        <w:rPr>
          <w:lang w:val="en-GB"/>
        </w:rPr>
        <w:t>A variable value change operation is Add or Remove.</w:t>
      </w:r>
    </w:p>
    <w:p w:rsidR="001E33C5" w:rsidRPr="00C81D35" w:rsidRDefault="001E33C5" w:rsidP="001E33C5">
      <w:pPr>
        <w:pStyle w:val="C1HBullet2A"/>
        <w:rPr>
          <w:lang w:val="en-GB"/>
        </w:rPr>
      </w:pPr>
      <w:r w:rsidRPr="00C81D35">
        <w:rPr>
          <w:lang w:val="en-GB"/>
        </w:rPr>
        <w:t>Example:</w:t>
      </w:r>
      <w:r w:rsidRPr="00C81D35">
        <w:rPr>
          <w:lang w:val="en-GB"/>
        </w:rPr>
        <w:br/>
        <w:t>Add scc.chronos.variables.0001 4</w:t>
      </w:r>
    </w:p>
    <w:p w:rsidR="001E33C5" w:rsidRPr="00C81D35" w:rsidRDefault="001E33C5" w:rsidP="001E33C5">
      <w:pPr>
        <w:pStyle w:val="Heading3"/>
        <w:rPr>
          <w:lang w:val="en-GB"/>
        </w:rPr>
      </w:pPr>
      <w:r w:rsidRPr="00C81D35">
        <w:rPr>
          <w:lang w:val="en-GB"/>
        </w:rPr>
        <w:t>Test case 1</w:t>
      </w:r>
    </w:p>
    <w:p w:rsidR="001E33C5" w:rsidRPr="00C81D35" w:rsidRDefault="001E33C5" w:rsidP="001E33C5">
      <w:pPr>
        <w:pStyle w:val="C1HBullet"/>
        <w:rPr>
          <w:lang w:val="en-GB"/>
        </w:rPr>
      </w:pPr>
      <w:r w:rsidRPr="00C81D35">
        <w:rPr>
          <w:lang w:val="en-GB"/>
        </w:rPr>
        <w:t>Log in as user one (U1) on node one (N1) and report one time entry on time account 0001.</w:t>
      </w:r>
    </w:p>
    <w:p w:rsidR="001E33C5" w:rsidRPr="00C81D35" w:rsidRDefault="001E33C5" w:rsidP="001E33C5">
      <w:pPr>
        <w:pStyle w:val="C1HBullet"/>
        <w:rPr>
          <w:lang w:val="en-GB"/>
        </w:rPr>
      </w:pPr>
      <w:r w:rsidRPr="00C81D35">
        <w:rPr>
          <w:lang w:val="en-GB"/>
        </w:rPr>
        <w:t>Log in as user two (U2) on node two (N2) and report one time entry on time account 0001.</w:t>
      </w:r>
    </w:p>
    <w:p w:rsidR="001E33C5" w:rsidRPr="00C81D35" w:rsidRDefault="001E33C5" w:rsidP="001E33C5">
      <w:pPr>
        <w:pStyle w:val="C1HBullet"/>
        <w:rPr>
          <w:lang w:val="en-GB"/>
        </w:rPr>
      </w:pPr>
      <w:r w:rsidRPr="00C81D35">
        <w:rPr>
          <w:lang w:val="en-GB"/>
        </w:rPr>
        <w:t>Now log in as U2 on node N1 and check that U2 sees the time reported at N2.</w:t>
      </w:r>
    </w:p>
    <w:p w:rsidR="001E33C5" w:rsidRPr="00C81D35" w:rsidRDefault="001E33C5" w:rsidP="001E33C5">
      <w:pPr>
        <w:pStyle w:val="C1HBullet"/>
        <w:rPr>
          <w:lang w:val="en-GB"/>
        </w:rPr>
      </w:pPr>
      <w:r w:rsidRPr="00C81D35">
        <w:rPr>
          <w:lang w:val="en-GB"/>
        </w:rPr>
        <w:t>Now log in as U1 on node N2 and check that U1 sees the time reported at N1.</w:t>
      </w:r>
    </w:p>
    <w:p w:rsidR="00123D49" w:rsidRPr="00C81D35" w:rsidRDefault="00123D49" w:rsidP="00123D49">
      <w:pPr>
        <w:pStyle w:val="Heading1"/>
        <w:rPr>
          <w:lang w:val="en-GB"/>
        </w:rPr>
      </w:pPr>
      <w:bookmarkStart w:id="105" w:name="_Ref338073607"/>
      <w:r w:rsidRPr="00C81D35">
        <w:rPr>
          <w:lang w:val="en-GB"/>
        </w:rPr>
        <w:lastRenderedPageBreak/>
        <w:t>Document Revision History</w:t>
      </w:r>
    </w:p>
    <w:bookmarkEnd w:id="105"/>
    <w:p w:rsidR="00123D49" w:rsidRPr="00C81D35" w:rsidRDefault="001E0BFD" w:rsidP="00123D49">
      <w:pPr>
        <w:pStyle w:val="Heading2"/>
        <w:rPr>
          <w:lang w:val="en-GB"/>
        </w:rPr>
      </w:pPr>
      <w:r w:rsidRPr="00C81D35">
        <w:rPr>
          <w:lang w:val="en-GB"/>
        </w:rPr>
        <w:t>Requirement change history</w:t>
      </w:r>
    </w:p>
    <w:p w:rsidR="00123D49" w:rsidRPr="00C81D35" w:rsidRDefault="00123D49" w:rsidP="00123D49">
      <w:pPr>
        <w:pStyle w:val="BodyText"/>
        <w:rPr>
          <w:lang w:val="en-GB"/>
        </w:rPr>
      </w:pPr>
      <w:r w:rsidRPr="00C81D35">
        <w:rPr>
          <w:lang w:val="en-GB"/>
        </w:rPr>
        <w:t>The following changes have been made that affect the requirements defined in this document.</w:t>
      </w:r>
    </w:p>
    <w:p w:rsidR="001E0BFD" w:rsidRPr="00C81D35" w:rsidRDefault="001E0BFD" w:rsidP="001E0BFD">
      <w:pPr>
        <w:pStyle w:val="BodyText"/>
        <w:rPr>
          <w:lang w:val="en-GB"/>
        </w:rPr>
      </w:pPr>
      <w:r w:rsidRPr="00C81D35">
        <w:rPr>
          <w:lang w:val="en-GB"/>
        </w:rPr>
        <w:t>Newest changes are at the top of the list.</w:t>
      </w:r>
    </w:p>
    <w:tbl>
      <w:tblPr>
        <w:tblStyle w:val="TableGrid"/>
        <w:tblW w:w="9290" w:type="dxa"/>
        <w:tblInd w:w="9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shd w:val="clear" w:color="auto" w:fill="C0C0C0"/>
        <w:tblCellMar>
          <w:left w:w="0" w:type="dxa"/>
          <w:right w:w="0" w:type="dxa"/>
        </w:tblCellMar>
        <w:tblLook w:val="04A0" w:firstRow="1" w:lastRow="0" w:firstColumn="1" w:lastColumn="0" w:noHBand="0" w:noVBand="1"/>
      </w:tblPr>
      <w:tblGrid>
        <w:gridCol w:w="1417"/>
        <w:gridCol w:w="853"/>
        <w:gridCol w:w="5812"/>
        <w:gridCol w:w="1208"/>
      </w:tblGrid>
      <w:tr w:rsidR="00123D49" w:rsidRPr="00C81D35" w:rsidTr="00303D05">
        <w:tc>
          <w:tcPr>
            <w:tcW w:w="763" w:type="pct"/>
            <w:shd w:val="clear" w:color="auto" w:fill="C0C0C0"/>
          </w:tcPr>
          <w:p w:rsidR="00123D49" w:rsidRPr="00C81D35" w:rsidRDefault="00123D49" w:rsidP="00303D05">
            <w:pPr>
              <w:pStyle w:val="TableHeading"/>
              <w:rPr>
                <w:lang w:val="en-GB"/>
              </w:rPr>
            </w:pPr>
            <w:r w:rsidRPr="00C81D35">
              <w:rPr>
                <w:lang w:val="en-GB"/>
              </w:rPr>
              <w:t>VERSION</w:t>
            </w:r>
          </w:p>
        </w:tc>
        <w:tc>
          <w:tcPr>
            <w:tcW w:w="459" w:type="pct"/>
            <w:shd w:val="clear" w:color="auto" w:fill="C0C0C0"/>
          </w:tcPr>
          <w:p w:rsidR="00123D49" w:rsidRPr="00C81D35" w:rsidRDefault="00123D49" w:rsidP="00303D05">
            <w:pPr>
              <w:pStyle w:val="TableHeading"/>
              <w:rPr>
                <w:lang w:val="en-GB"/>
              </w:rPr>
            </w:pPr>
            <w:r w:rsidRPr="00C81D35">
              <w:rPr>
                <w:lang w:val="en-GB"/>
              </w:rPr>
              <w:t>DATE</w:t>
            </w:r>
          </w:p>
        </w:tc>
        <w:tc>
          <w:tcPr>
            <w:tcW w:w="3128" w:type="pct"/>
            <w:shd w:val="clear" w:color="auto" w:fill="C0C0C0"/>
          </w:tcPr>
          <w:p w:rsidR="00123D49" w:rsidRPr="00C81D35" w:rsidRDefault="00123D49" w:rsidP="00303D05">
            <w:pPr>
              <w:pStyle w:val="TableHeading"/>
              <w:rPr>
                <w:lang w:val="en-GB"/>
              </w:rPr>
            </w:pPr>
            <w:r w:rsidRPr="00C81D35">
              <w:rPr>
                <w:lang w:val="en-GB"/>
              </w:rPr>
              <w:t>DESCRIPTION</w:t>
            </w:r>
          </w:p>
        </w:tc>
        <w:tc>
          <w:tcPr>
            <w:tcW w:w="650" w:type="pct"/>
            <w:shd w:val="clear" w:color="auto" w:fill="C0C0C0"/>
          </w:tcPr>
          <w:p w:rsidR="00123D49" w:rsidRPr="00C81D35" w:rsidRDefault="00123D49" w:rsidP="00303D05">
            <w:pPr>
              <w:pStyle w:val="TableHeading"/>
              <w:rPr>
                <w:lang w:val="en-GB"/>
              </w:rPr>
            </w:pPr>
            <w:r w:rsidRPr="00C81D35">
              <w:rPr>
                <w:lang w:val="en-GB"/>
              </w:rPr>
              <w:t>ISSUED BY</w:t>
            </w:r>
          </w:p>
        </w:tc>
      </w:tr>
      <w:tr w:rsidR="0015194D" w:rsidRPr="00C81D35" w:rsidTr="00303D05">
        <w:tc>
          <w:tcPr>
            <w:tcW w:w="763" w:type="pct"/>
            <w:shd w:val="clear" w:color="auto" w:fill="auto"/>
          </w:tcPr>
          <w:p w:rsidR="0015194D" w:rsidRDefault="0015194D" w:rsidP="00303D05">
            <w:pPr>
              <w:pStyle w:val="TableText"/>
              <w:rPr>
                <w:lang w:val="en-GB"/>
              </w:rPr>
            </w:pPr>
            <w:r>
              <w:rPr>
                <w:lang w:val="en-GB"/>
              </w:rPr>
              <w:t>1.0 Revision 10</w:t>
            </w:r>
          </w:p>
        </w:tc>
        <w:tc>
          <w:tcPr>
            <w:tcW w:w="459" w:type="pct"/>
            <w:shd w:val="clear" w:color="auto" w:fill="auto"/>
          </w:tcPr>
          <w:p w:rsidR="0015194D" w:rsidRDefault="0015194D" w:rsidP="00303D05">
            <w:pPr>
              <w:pStyle w:val="TableText"/>
              <w:rPr>
                <w:lang w:val="en-GB"/>
              </w:rPr>
            </w:pPr>
            <w:r>
              <w:rPr>
                <w:lang w:val="en-GB"/>
              </w:rPr>
              <w:t>131230</w:t>
            </w:r>
          </w:p>
        </w:tc>
        <w:tc>
          <w:tcPr>
            <w:tcW w:w="3128" w:type="pct"/>
            <w:shd w:val="clear" w:color="auto" w:fill="auto"/>
          </w:tcPr>
          <w:p w:rsidR="0015194D" w:rsidRPr="0015194D" w:rsidRDefault="0015194D" w:rsidP="0015194D">
            <w:pPr>
              <w:pStyle w:val="TableText"/>
              <w:numPr>
                <w:ilvl w:val="0"/>
                <w:numId w:val="42"/>
              </w:numPr>
              <w:rPr>
                <w:lang w:val="en-GB"/>
              </w:rPr>
            </w:pPr>
            <w:r>
              <w:rPr>
                <w:lang w:val="en-GB"/>
              </w:rPr>
              <w:t>Added “</w:t>
            </w:r>
            <w:r w:rsidRPr="0015194D">
              <w:rPr>
                <w:lang w:val="en-GB"/>
              </w:rPr>
              <w:t>Delta Processing Sequence Diagram</w:t>
            </w:r>
            <w:r>
              <w:rPr>
                <w:lang w:val="en-GB"/>
              </w:rPr>
              <w:t>” with an UML diagram.</w:t>
            </w:r>
          </w:p>
        </w:tc>
        <w:tc>
          <w:tcPr>
            <w:tcW w:w="650" w:type="pct"/>
            <w:shd w:val="clear" w:color="auto" w:fill="auto"/>
          </w:tcPr>
          <w:p w:rsidR="0015194D" w:rsidRDefault="0015194D" w:rsidP="00303D05">
            <w:pPr>
              <w:pStyle w:val="TableText"/>
              <w:rPr>
                <w:lang w:val="en-GB"/>
              </w:rPr>
            </w:pPr>
          </w:p>
        </w:tc>
      </w:tr>
      <w:tr w:rsidR="007547A8" w:rsidRPr="00C81D35" w:rsidTr="00303D05">
        <w:tc>
          <w:tcPr>
            <w:tcW w:w="763" w:type="pct"/>
            <w:shd w:val="clear" w:color="auto" w:fill="auto"/>
          </w:tcPr>
          <w:p w:rsidR="007547A8" w:rsidRDefault="007547A8" w:rsidP="00303D05">
            <w:pPr>
              <w:pStyle w:val="TableText"/>
              <w:rPr>
                <w:lang w:val="en-GB"/>
              </w:rPr>
            </w:pPr>
            <w:r>
              <w:rPr>
                <w:lang w:val="en-GB"/>
              </w:rPr>
              <w:t>1.0 Revision 10</w:t>
            </w:r>
          </w:p>
        </w:tc>
        <w:tc>
          <w:tcPr>
            <w:tcW w:w="459" w:type="pct"/>
            <w:shd w:val="clear" w:color="auto" w:fill="auto"/>
          </w:tcPr>
          <w:p w:rsidR="007547A8" w:rsidRDefault="007547A8" w:rsidP="00303D05">
            <w:pPr>
              <w:pStyle w:val="TableText"/>
              <w:rPr>
                <w:lang w:val="en-GB"/>
              </w:rPr>
            </w:pPr>
            <w:r>
              <w:rPr>
                <w:lang w:val="en-GB"/>
              </w:rPr>
              <w:t>131122</w:t>
            </w:r>
          </w:p>
        </w:tc>
        <w:tc>
          <w:tcPr>
            <w:tcW w:w="3128" w:type="pct"/>
            <w:shd w:val="clear" w:color="auto" w:fill="auto"/>
          </w:tcPr>
          <w:p w:rsidR="007547A8" w:rsidRDefault="007547A8" w:rsidP="00043BE5">
            <w:pPr>
              <w:pStyle w:val="TableText"/>
              <w:rPr>
                <w:lang w:val="en-GB"/>
              </w:rPr>
            </w:pPr>
            <w:r>
              <w:rPr>
                <w:lang w:val="en-GB"/>
              </w:rPr>
              <w:t>Updated “Delta Synchronization” chapter to describe the latest thoughts on how Darwinet Nodes shall exchange and synchronize deltas generated within the Domain (algorithm, still not complete)</w:t>
            </w:r>
          </w:p>
        </w:tc>
        <w:tc>
          <w:tcPr>
            <w:tcW w:w="650" w:type="pct"/>
            <w:shd w:val="clear" w:color="auto" w:fill="auto"/>
          </w:tcPr>
          <w:p w:rsidR="007547A8" w:rsidRDefault="007547A8" w:rsidP="00303D05">
            <w:pPr>
              <w:pStyle w:val="TableText"/>
              <w:rPr>
                <w:lang w:val="en-GB"/>
              </w:rPr>
            </w:pPr>
          </w:p>
        </w:tc>
      </w:tr>
      <w:tr w:rsidR="00043BE5" w:rsidRPr="00C81D35" w:rsidTr="00303D05">
        <w:tc>
          <w:tcPr>
            <w:tcW w:w="763" w:type="pct"/>
            <w:shd w:val="clear" w:color="auto" w:fill="auto"/>
          </w:tcPr>
          <w:p w:rsidR="00043BE5" w:rsidRPr="00C81D35" w:rsidRDefault="00043BE5" w:rsidP="00303D05">
            <w:pPr>
              <w:pStyle w:val="TableText"/>
              <w:rPr>
                <w:lang w:val="en-GB"/>
              </w:rPr>
            </w:pPr>
            <w:r>
              <w:rPr>
                <w:lang w:val="en-GB"/>
              </w:rPr>
              <w:t>1.0 Revision 9</w:t>
            </w:r>
          </w:p>
        </w:tc>
        <w:tc>
          <w:tcPr>
            <w:tcW w:w="459" w:type="pct"/>
            <w:shd w:val="clear" w:color="auto" w:fill="auto"/>
          </w:tcPr>
          <w:p w:rsidR="00043BE5" w:rsidRPr="00C81D35" w:rsidRDefault="00043BE5" w:rsidP="00303D05">
            <w:pPr>
              <w:pStyle w:val="TableText"/>
              <w:rPr>
                <w:lang w:val="en-GB"/>
              </w:rPr>
            </w:pPr>
            <w:r>
              <w:rPr>
                <w:lang w:val="en-GB"/>
              </w:rPr>
              <w:t>130217</w:t>
            </w:r>
          </w:p>
        </w:tc>
        <w:tc>
          <w:tcPr>
            <w:tcW w:w="3128" w:type="pct"/>
            <w:shd w:val="clear" w:color="auto" w:fill="auto"/>
          </w:tcPr>
          <w:p w:rsidR="00043BE5" w:rsidRDefault="00043BE5" w:rsidP="00043BE5">
            <w:pPr>
              <w:pStyle w:val="TableText"/>
              <w:rPr>
                <w:lang w:val="en-GB"/>
              </w:rPr>
            </w:pPr>
            <w:r>
              <w:rPr>
                <w:lang w:val="en-GB"/>
              </w:rPr>
              <w:t>Added Licensing information.</w:t>
            </w:r>
          </w:p>
          <w:p w:rsidR="00043BE5" w:rsidRDefault="00043BE5" w:rsidP="00043BE5">
            <w:pPr>
              <w:pStyle w:val="TableText"/>
              <w:numPr>
                <w:ilvl w:val="0"/>
                <w:numId w:val="42"/>
              </w:numPr>
              <w:rPr>
                <w:lang w:val="en-GB"/>
              </w:rPr>
            </w:pPr>
            <w:r>
              <w:rPr>
                <w:lang w:val="en-GB"/>
              </w:rPr>
              <w:t>Licensed this document under Creative Commons Share Alike licence in chapter “Licensed for use and contribution”.</w:t>
            </w:r>
          </w:p>
          <w:p w:rsidR="00043BE5" w:rsidRPr="00043BE5" w:rsidRDefault="00043BE5" w:rsidP="00043BE5">
            <w:pPr>
              <w:pStyle w:val="TableText"/>
              <w:numPr>
                <w:ilvl w:val="0"/>
                <w:numId w:val="42"/>
              </w:numPr>
              <w:rPr>
                <w:lang w:val="en-GB"/>
              </w:rPr>
            </w:pPr>
            <w:r>
              <w:rPr>
                <w:lang w:val="en-GB"/>
              </w:rPr>
              <w:t>Discussed Open Source licensed in “Darwinet Licensing”.</w:t>
            </w:r>
          </w:p>
        </w:tc>
        <w:tc>
          <w:tcPr>
            <w:tcW w:w="650" w:type="pct"/>
            <w:shd w:val="clear" w:color="auto" w:fill="auto"/>
          </w:tcPr>
          <w:p w:rsidR="00043BE5" w:rsidRPr="00C81D35" w:rsidRDefault="00043BE5" w:rsidP="00303D05">
            <w:pPr>
              <w:pStyle w:val="TableText"/>
              <w:rPr>
                <w:lang w:val="en-GB"/>
              </w:rPr>
            </w:pPr>
            <w:r>
              <w:rPr>
                <w:lang w:val="en-GB"/>
              </w:rPr>
              <w:t>Kjell-Olov Högdahl</w:t>
            </w:r>
          </w:p>
        </w:tc>
      </w:tr>
      <w:tr w:rsidR="00123D49" w:rsidRPr="00C81D35" w:rsidTr="00303D05">
        <w:tc>
          <w:tcPr>
            <w:tcW w:w="763" w:type="pct"/>
            <w:shd w:val="clear" w:color="auto" w:fill="auto"/>
          </w:tcPr>
          <w:p w:rsidR="00123D49" w:rsidRPr="00C81D35" w:rsidRDefault="00123D49" w:rsidP="00303D05">
            <w:pPr>
              <w:pStyle w:val="TableText"/>
              <w:rPr>
                <w:lang w:val="en-GB"/>
              </w:rPr>
            </w:pPr>
            <w:r w:rsidRPr="00C81D35">
              <w:rPr>
                <w:lang w:val="en-GB"/>
              </w:rPr>
              <w:t>1.0 Revision 8</w:t>
            </w:r>
          </w:p>
        </w:tc>
        <w:tc>
          <w:tcPr>
            <w:tcW w:w="459" w:type="pct"/>
            <w:shd w:val="clear" w:color="auto" w:fill="auto"/>
          </w:tcPr>
          <w:p w:rsidR="00123D49" w:rsidRPr="00C81D35" w:rsidRDefault="00123D49" w:rsidP="00303D05">
            <w:pPr>
              <w:pStyle w:val="TableText"/>
              <w:rPr>
                <w:lang w:val="en-GB"/>
              </w:rPr>
            </w:pPr>
            <w:r w:rsidRPr="00C81D35">
              <w:rPr>
                <w:lang w:val="en-GB"/>
              </w:rPr>
              <w:t>130206</w:t>
            </w:r>
          </w:p>
        </w:tc>
        <w:tc>
          <w:tcPr>
            <w:tcW w:w="3128" w:type="pct"/>
            <w:shd w:val="clear" w:color="auto" w:fill="auto"/>
          </w:tcPr>
          <w:p w:rsidR="00043BE5" w:rsidRPr="00C81D35" w:rsidRDefault="001E0BFD" w:rsidP="00043BE5">
            <w:pPr>
              <w:pStyle w:val="TableText"/>
              <w:rPr>
                <w:lang w:val="en-GB"/>
              </w:rPr>
            </w:pPr>
            <w:r w:rsidRPr="00C81D35">
              <w:rPr>
                <w:lang w:val="en-GB"/>
              </w:rPr>
              <w:t>Created this Revision Hi</w:t>
            </w:r>
            <w:r w:rsidR="00123D49" w:rsidRPr="00C81D35">
              <w:rPr>
                <w:lang w:val="en-GB"/>
              </w:rPr>
              <w:t>story.</w:t>
            </w:r>
          </w:p>
        </w:tc>
        <w:tc>
          <w:tcPr>
            <w:tcW w:w="650" w:type="pct"/>
            <w:shd w:val="clear" w:color="auto" w:fill="auto"/>
          </w:tcPr>
          <w:p w:rsidR="00123D49" w:rsidRPr="00C81D35" w:rsidRDefault="00123D49" w:rsidP="00303D05">
            <w:pPr>
              <w:pStyle w:val="TableText"/>
              <w:rPr>
                <w:lang w:val="en-GB"/>
              </w:rPr>
            </w:pPr>
            <w:r w:rsidRPr="00C81D35">
              <w:rPr>
                <w:lang w:val="en-GB"/>
              </w:rPr>
              <w:t>Kjell-Olov Högdahl</w:t>
            </w:r>
          </w:p>
        </w:tc>
      </w:tr>
    </w:tbl>
    <w:p w:rsidR="001E0BFD" w:rsidRPr="00C81D35" w:rsidRDefault="001E0BFD" w:rsidP="001E0BFD">
      <w:pPr>
        <w:pStyle w:val="Heading2"/>
        <w:rPr>
          <w:lang w:val="en-GB"/>
        </w:rPr>
      </w:pPr>
      <w:r w:rsidRPr="00C81D35">
        <w:rPr>
          <w:lang w:val="en-GB"/>
        </w:rPr>
        <w:t>Editorial change history</w:t>
      </w:r>
    </w:p>
    <w:p w:rsidR="001E0BFD" w:rsidRPr="00C81D35" w:rsidRDefault="001E0BFD" w:rsidP="001E0BFD">
      <w:pPr>
        <w:pStyle w:val="BodyText"/>
        <w:rPr>
          <w:lang w:val="en-GB"/>
        </w:rPr>
      </w:pPr>
      <w:r w:rsidRPr="00C81D35">
        <w:rPr>
          <w:lang w:val="en-GB"/>
        </w:rPr>
        <w:t>The following editorial changes have been made to this document. Editorial changes do not affect the specified requirements.</w:t>
      </w:r>
    </w:p>
    <w:p w:rsidR="001E0BFD" w:rsidRPr="00C81D35" w:rsidRDefault="001E0BFD" w:rsidP="001E0BFD">
      <w:pPr>
        <w:pStyle w:val="BodyText"/>
        <w:rPr>
          <w:lang w:val="en-GB"/>
        </w:rPr>
      </w:pPr>
      <w:r w:rsidRPr="00C81D35">
        <w:rPr>
          <w:lang w:val="en-GB"/>
        </w:rPr>
        <w:t>Newest changes are at the top of the list.</w:t>
      </w:r>
    </w:p>
    <w:tbl>
      <w:tblPr>
        <w:tblStyle w:val="TableGrid"/>
        <w:tblW w:w="9290" w:type="dxa"/>
        <w:tblInd w:w="9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shd w:val="clear" w:color="auto" w:fill="C0C0C0"/>
        <w:tblCellMar>
          <w:left w:w="0" w:type="dxa"/>
          <w:right w:w="0" w:type="dxa"/>
        </w:tblCellMar>
        <w:tblLook w:val="04A0" w:firstRow="1" w:lastRow="0" w:firstColumn="1" w:lastColumn="0" w:noHBand="0" w:noVBand="1"/>
      </w:tblPr>
      <w:tblGrid>
        <w:gridCol w:w="1417"/>
        <w:gridCol w:w="853"/>
        <w:gridCol w:w="5812"/>
        <w:gridCol w:w="1208"/>
      </w:tblGrid>
      <w:tr w:rsidR="001E0BFD" w:rsidRPr="00C81D35" w:rsidTr="00303D05">
        <w:tc>
          <w:tcPr>
            <w:tcW w:w="763" w:type="pct"/>
            <w:shd w:val="clear" w:color="auto" w:fill="C0C0C0"/>
          </w:tcPr>
          <w:p w:rsidR="001E0BFD" w:rsidRPr="00C81D35" w:rsidRDefault="001E0BFD" w:rsidP="00303D05">
            <w:pPr>
              <w:pStyle w:val="TableHeading"/>
              <w:rPr>
                <w:lang w:val="en-GB"/>
              </w:rPr>
            </w:pPr>
            <w:r w:rsidRPr="00C81D35">
              <w:rPr>
                <w:lang w:val="en-GB"/>
              </w:rPr>
              <w:t>VERSION</w:t>
            </w:r>
          </w:p>
        </w:tc>
        <w:tc>
          <w:tcPr>
            <w:tcW w:w="459" w:type="pct"/>
            <w:shd w:val="clear" w:color="auto" w:fill="C0C0C0"/>
          </w:tcPr>
          <w:p w:rsidR="001E0BFD" w:rsidRPr="00C81D35" w:rsidRDefault="001E0BFD" w:rsidP="00303D05">
            <w:pPr>
              <w:pStyle w:val="TableHeading"/>
              <w:rPr>
                <w:lang w:val="en-GB"/>
              </w:rPr>
            </w:pPr>
            <w:r w:rsidRPr="00C81D35">
              <w:rPr>
                <w:lang w:val="en-GB"/>
              </w:rPr>
              <w:t>DATE</w:t>
            </w:r>
          </w:p>
        </w:tc>
        <w:tc>
          <w:tcPr>
            <w:tcW w:w="3128" w:type="pct"/>
            <w:shd w:val="clear" w:color="auto" w:fill="C0C0C0"/>
          </w:tcPr>
          <w:p w:rsidR="001E0BFD" w:rsidRPr="00C81D35" w:rsidRDefault="001E0BFD" w:rsidP="00303D05">
            <w:pPr>
              <w:pStyle w:val="TableHeading"/>
              <w:rPr>
                <w:lang w:val="en-GB"/>
              </w:rPr>
            </w:pPr>
            <w:r w:rsidRPr="00C81D35">
              <w:rPr>
                <w:lang w:val="en-GB"/>
              </w:rPr>
              <w:t>DESCRIPTION</w:t>
            </w:r>
          </w:p>
        </w:tc>
        <w:tc>
          <w:tcPr>
            <w:tcW w:w="650" w:type="pct"/>
            <w:shd w:val="clear" w:color="auto" w:fill="C0C0C0"/>
          </w:tcPr>
          <w:p w:rsidR="001E0BFD" w:rsidRPr="00C81D35" w:rsidRDefault="001E0BFD" w:rsidP="00303D05">
            <w:pPr>
              <w:pStyle w:val="TableHeading"/>
              <w:rPr>
                <w:lang w:val="en-GB"/>
              </w:rPr>
            </w:pPr>
            <w:r w:rsidRPr="00C81D35">
              <w:rPr>
                <w:lang w:val="en-GB"/>
              </w:rPr>
              <w:t>ISSUED BY</w:t>
            </w:r>
          </w:p>
        </w:tc>
      </w:tr>
      <w:tr w:rsidR="00B00376" w:rsidRPr="00C81D35" w:rsidTr="00303D05">
        <w:tc>
          <w:tcPr>
            <w:tcW w:w="763" w:type="pct"/>
            <w:shd w:val="clear" w:color="auto" w:fill="auto"/>
          </w:tcPr>
          <w:p w:rsidR="00B00376" w:rsidRDefault="00B00376" w:rsidP="00303D05">
            <w:pPr>
              <w:pStyle w:val="TableText"/>
              <w:rPr>
                <w:lang w:val="en-GB"/>
              </w:rPr>
            </w:pPr>
            <w:r>
              <w:rPr>
                <w:lang w:val="en-GB"/>
              </w:rPr>
              <w:t>3.1 Revision 8</w:t>
            </w:r>
          </w:p>
        </w:tc>
        <w:tc>
          <w:tcPr>
            <w:tcW w:w="459" w:type="pct"/>
            <w:shd w:val="clear" w:color="auto" w:fill="auto"/>
          </w:tcPr>
          <w:p w:rsidR="00B00376" w:rsidRDefault="00B00376" w:rsidP="00303D05">
            <w:pPr>
              <w:pStyle w:val="TableText"/>
              <w:rPr>
                <w:lang w:val="en-GB"/>
              </w:rPr>
            </w:pPr>
            <w:r>
              <w:rPr>
                <w:lang w:val="en-GB"/>
              </w:rPr>
              <w:t>130217</w:t>
            </w:r>
          </w:p>
        </w:tc>
        <w:tc>
          <w:tcPr>
            <w:tcW w:w="3128" w:type="pct"/>
            <w:shd w:val="clear" w:color="auto" w:fill="auto"/>
          </w:tcPr>
          <w:p w:rsidR="00B00376" w:rsidRDefault="00B00376" w:rsidP="00B00376">
            <w:pPr>
              <w:pStyle w:val="TableText"/>
              <w:numPr>
                <w:ilvl w:val="0"/>
                <w:numId w:val="72"/>
              </w:numPr>
              <w:rPr>
                <w:lang w:val="en-GB"/>
              </w:rPr>
            </w:pPr>
            <w:r w:rsidRPr="00B00376">
              <w:rPr>
                <w:lang w:val="en-GB"/>
              </w:rPr>
              <w:t>Merged contents of “The evolution mechanism” with contents of “The MIV evolution history mechanism”.</w:t>
            </w:r>
          </w:p>
        </w:tc>
        <w:tc>
          <w:tcPr>
            <w:tcW w:w="650" w:type="pct"/>
            <w:shd w:val="clear" w:color="auto" w:fill="auto"/>
          </w:tcPr>
          <w:p w:rsidR="00B00376" w:rsidRPr="00C81D35" w:rsidRDefault="00B00376" w:rsidP="00303D05">
            <w:pPr>
              <w:pStyle w:val="TableText"/>
              <w:rPr>
                <w:lang w:val="en-GB"/>
              </w:rPr>
            </w:pPr>
          </w:p>
        </w:tc>
      </w:tr>
      <w:tr w:rsidR="00C15A37" w:rsidRPr="00C81D35" w:rsidTr="00303D05">
        <w:tc>
          <w:tcPr>
            <w:tcW w:w="763" w:type="pct"/>
            <w:shd w:val="clear" w:color="auto" w:fill="auto"/>
          </w:tcPr>
          <w:p w:rsidR="00C15A37" w:rsidRDefault="00C15A37" w:rsidP="00303D05">
            <w:pPr>
              <w:pStyle w:val="TableText"/>
              <w:rPr>
                <w:lang w:val="en-GB"/>
              </w:rPr>
            </w:pPr>
            <w:r>
              <w:rPr>
                <w:lang w:val="en-GB"/>
              </w:rPr>
              <w:t>3.1 Revision 8</w:t>
            </w:r>
          </w:p>
        </w:tc>
        <w:tc>
          <w:tcPr>
            <w:tcW w:w="459" w:type="pct"/>
            <w:shd w:val="clear" w:color="auto" w:fill="auto"/>
          </w:tcPr>
          <w:p w:rsidR="00C15A37" w:rsidRDefault="00C15A37" w:rsidP="00303D05">
            <w:pPr>
              <w:pStyle w:val="TableText"/>
              <w:rPr>
                <w:lang w:val="en-GB"/>
              </w:rPr>
            </w:pPr>
            <w:r>
              <w:rPr>
                <w:lang w:val="en-GB"/>
              </w:rPr>
              <w:t>130211</w:t>
            </w:r>
          </w:p>
        </w:tc>
        <w:tc>
          <w:tcPr>
            <w:tcW w:w="3128" w:type="pct"/>
            <w:shd w:val="clear" w:color="auto" w:fill="auto"/>
          </w:tcPr>
          <w:p w:rsidR="00C15A37" w:rsidRDefault="00C15A37" w:rsidP="00B00376">
            <w:pPr>
              <w:pStyle w:val="TableText"/>
              <w:numPr>
                <w:ilvl w:val="0"/>
                <w:numId w:val="72"/>
              </w:numPr>
              <w:rPr>
                <w:lang w:val="en-GB"/>
              </w:rPr>
            </w:pPr>
            <w:r>
              <w:rPr>
                <w:lang w:val="en-GB"/>
              </w:rPr>
              <w:t>Added “</w:t>
            </w:r>
            <w:r w:rsidRPr="00C15A37">
              <w:rPr>
                <w:lang w:val="en-GB"/>
              </w:rPr>
              <w:t>Introduction to Darwinet P2P network versus other networks</w:t>
            </w:r>
            <w:r>
              <w:rPr>
                <w:lang w:val="en-GB"/>
              </w:rPr>
              <w:t>” with sub-chapters about a) Server centred Domain, b) Network file folder network and c) Darwinet Service Cloud network.</w:t>
            </w:r>
          </w:p>
        </w:tc>
        <w:tc>
          <w:tcPr>
            <w:tcW w:w="650" w:type="pct"/>
            <w:shd w:val="clear" w:color="auto" w:fill="auto"/>
          </w:tcPr>
          <w:p w:rsidR="00C15A37" w:rsidRPr="00C81D35" w:rsidRDefault="00C15A37" w:rsidP="00303D05">
            <w:pPr>
              <w:pStyle w:val="TableText"/>
              <w:rPr>
                <w:lang w:val="en-GB"/>
              </w:rPr>
            </w:pPr>
          </w:p>
        </w:tc>
      </w:tr>
      <w:tr w:rsidR="00C81D35" w:rsidRPr="00C81D35" w:rsidTr="00303D05">
        <w:tc>
          <w:tcPr>
            <w:tcW w:w="763" w:type="pct"/>
            <w:shd w:val="clear" w:color="auto" w:fill="auto"/>
          </w:tcPr>
          <w:p w:rsidR="00C81D35" w:rsidRPr="00C81D35" w:rsidRDefault="00C81D35" w:rsidP="00303D05">
            <w:pPr>
              <w:pStyle w:val="TableText"/>
              <w:rPr>
                <w:lang w:val="en-GB"/>
              </w:rPr>
            </w:pPr>
            <w:r>
              <w:rPr>
                <w:lang w:val="en-GB"/>
              </w:rPr>
              <w:t>3.1 Revision 8</w:t>
            </w:r>
          </w:p>
        </w:tc>
        <w:tc>
          <w:tcPr>
            <w:tcW w:w="459" w:type="pct"/>
            <w:shd w:val="clear" w:color="auto" w:fill="auto"/>
          </w:tcPr>
          <w:p w:rsidR="00C81D35" w:rsidRPr="00C81D35" w:rsidRDefault="00C81D35" w:rsidP="00303D05">
            <w:pPr>
              <w:pStyle w:val="TableText"/>
              <w:rPr>
                <w:lang w:val="en-GB"/>
              </w:rPr>
            </w:pPr>
            <w:r>
              <w:rPr>
                <w:lang w:val="en-GB"/>
              </w:rPr>
              <w:t>130209</w:t>
            </w:r>
          </w:p>
        </w:tc>
        <w:tc>
          <w:tcPr>
            <w:tcW w:w="3128" w:type="pct"/>
            <w:shd w:val="clear" w:color="auto" w:fill="auto"/>
          </w:tcPr>
          <w:p w:rsidR="00C81D35" w:rsidRDefault="00274BCA" w:rsidP="00D65BA3">
            <w:pPr>
              <w:pStyle w:val="TableText"/>
              <w:rPr>
                <w:lang w:val="en-GB"/>
              </w:rPr>
            </w:pPr>
            <w:r>
              <w:rPr>
                <w:lang w:val="en-GB"/>
              </w:rPr>
              <w:t>Illustrated User, Link and Service provider roles of Darwinet nodes in “</w:t>
            </w:r>
            <w:r w:rsidRPr="00C81D35">
              <w:rPr>
                <w:lang w:val="en-GB"/>
              </w:rPr>
              <w:t>Small set of base Darwinet services used to build all complex services</w:t>
            </w:r>
            <w:r>
              <w:rPr>
                <w:lang w:val="en-GB"/>
              </w:rPr>
              <w:t>”.</w:t>
            </w:r>
          </w:p>
          <w:p w:rsidR="00E55E65" w:rsidRDefault="00E55E65" w:rsidP="00E55E65">
            <w:pPr>
              <w:pStyle w:val="TableText"/>
              <w:rPr>
                <w:lang w:val="en-GB"/>
              </w:rPr>
            </w:pPr>
            <w:r>
              <w:rPr>
                <w:lang w:val="en-GB"/>
              </w:rPr>
              <w:t>Described node support for multiple messaging protocol stacks</w:t>
            </w:r>
          </w:p>
          <w:p w:rsidR="00E55E65" w:rsidRPr="00E55E65" w:rsidRDefault="00E55E65" w:rsidP="00DA22D0">
            <w:pPr>
              <w:pStyle w:val="TableText"/>
              <w:numPr>
                <w:ilvl w:val="0"/>
                <w:numId w:val="42"/>
              </w:numPr>
              <w:rPr>
                <w:lang w:val="en-GB"/>
              </w:rPr>
            </w:pPr>
            <w:r w:rsidRPr="00E55E65">
              <w:rPr>
                <w:lang w:val="en-GB"/>
              </w:rPr>
              <w:t>“P2P using different messaging protocol stacks”</w:t>
            </w:r>
          </w:p>
          <w:p w:rsidR="00E55E65" w:rsidRPr="00E55E65" w:rsidRDefault="00E55E65" w:rsidP="00DA22D0">
            <w:pPr>
              <w:pStyle w:val="TableText"/>
              <w:numPr>
                <w:ilvl w:val="0"/>
                <w:numId w:val="42"/>
              </w:numPr>
              <w:rPr>
                <w:lang w:val="en-GB"/>
              </w:rPr>
            </w:pPr>
            <w:r w:rsidRPr="00E55E65">
              <w:rPr>
                <w:lang w:val="en-GB"/>
              </w:rPr>
              <w:t>“P2P internode messaging protocol stack option”</w:t>
            </w:r>
          </w:p>
          <w:p w:rsidR="00E55E65" w:rsidRPr="00E55E65" w:rsidRDefault="00E55E65" w:rsidP="00DA22D0">
            <w:pPr>
              <w:pStyle w:val="TableText"/>
              <w:numPr>
                <w:ilvl w:val="0"/>
                <w:numId w:val="42"/>
              </w:numPr>
              <w:rPr>
                <w:lang w:val="en-GB"/>
              </w:rPr>
            </w:pPr>
            <w:r w:rsidRPr="00E55E65">
              <w:rPr>
                <w:lang w:val="en-GB"/>
              </w:rPr>
              <w:t>“Node Protocol Stack model”</w:t>
            </w:r>
          </w:p>
          <w:p w:rsidR="00E55E65" w:rsidRDefault="00E55E65" w:rsidP="00DA22D0">
            <w:pPr>
              <w:pStyle w:val="TableText"/>
              <w:numPr>
                <w:ilvl w:val="0"/>
                <w:numId w:val="42"/>
              </w:numPr>
              <w:rPr>
                <w:lang w:val="en-GB"/>
              </w:rPr>
            </w:pPr>
            <w:r w:rsidRPr="00E55E65">
              <w:rPr>
                <w:lang w:val="en-GB"/>
              </w:rPr>
              <w:t>“Node Messaging Protocol stack support modelling”</w:t>
            </w:r>
          </w:p>
          <w:p w:rsidR="00554562" w:rsidRDefault="00554562" w:rsidP="00554562">
            <w:pPr>
              <w:pStyle w:val="TableText"/>
              <w:rPr>
                <w:lang w:val="en-GB"/>
              </w:rPr>
            </w:pPr>
            <w:r>
              <w:rPr>
                <w:lang w:val="en-GB"/>
              </w:rPr>
              <w:t>Totally revised “</w:t>
            </w:r>
            <w:r w:rsidRPr="00C81D35">
              <w:rPr>
                <w:lang w:val="en-GB"/>
              </w:rPr>
              <w:t>Darwinet usage scenarios</w:t>
            </w:r>
            <w:r>
              <w:rPr>
                <w:lang w:val="en-GB"/>
              </w:rPr>
              <w:t>”</w:t>
            </w:r>
          </w:p>
          <w:p w:rsidR="00554562" w:rsidRDefault="00554562" w:rsidP="00DA22D0">
            <w:pPr>
              <w:pStyle w:val="TableText"/>
              <w:numPr>
                <w:ilvl w:val="0"/>
                <w:numId w:val="45"/>
              </w:numPr>
              <w:rPr>
                <w:lang w:val="en-GB"/>
              </w:rPr>
            </w:pPr>
            <w:r>
              <w:rPr>
                <w:lang w:val="en-GB"/>
              </w:rPr>
              <w:t>All previous chapters deleted (deprecated)</w:t>
            </w:r>
          </w:p>
          <w:p w:rsidR="00554562" w:rsidRDefault="00554562" w:rsidP="00DA22D0">
            <w:pPr>
              <w:pStyle w:val="TableText"/>
              <w:numPr>
                <w:ilvl w:val="0"/>
                <w:numId w:val="45"/>
              </w:numPr>
              <w:rPr>
                <w:lang w:val="en-GB"/>
              </w:rPr>
            </w:pPr>
            <w:r>
              <w:rPr>
                <w:lang w:val="en-GB"/>
              </w:rPr>
              <w:t xml:space="preserve">New </w:t>
            </w:r>
            <w:r w:rsidR="005E38EF">
              <w:rPr>
                <w:lang w:val="en-GB"/>
              </w:rPr>
              <w:t xml:space="preserve">chapters added. They are mostly empty but </w:t>
            </w:r>
            <w:r w:rsidR="006C4919">
              <w:rPr>
                <w:lang w:val="en-GB"/>
              </w:rPr>
              <w:t>define</w:t>
            </w:r>
            <w:r w:rsidR="005E38EF">
              <w:rPr>
                <w:lang w:val="en-GB"/>
              </w:rPr>
              <w:t xml:space="preserve"> a structure into which to add text.</w:t>
            </w:r>
          </w:p>
          <w:p w:rsidR="00D65BA3" w:rsidRDefault="00D65BA3" w:rsidP="00D65BA3">
            <w:pPr>
              <w:pStyle w:val="TableText"/>
              <w:rPr>
                <w:lang w:val="en-GB"/>
              </w:rPr>
            </w:pPr>
            <w:r>
              <w:rPr>
                <w:lang w:val="en-GB"/>
              </w:rPr>
              <w:t>Removed “</w:t>
            </w:r>
            <w:bookmarkStart w:id="106" w:name="_Toc332292463"/>
            <w:r w:rsidRPr="00C81D35">
              <w:rPr>
                <w:lang w:val="en-GB"/>
              </w:rPr>
              <w:t>Darwinet data API usage scenarios</w:t>
            </w:r>
            <w:bookmarkEnd w:id="106"/>
            <w:r>
              <w:rPr>
                <w:lang w:val="en-GB"/>
              </w:rPr>
              <w:t>” (</w:t>
            </w:r>
            <w:r w:rsidR="006C4919">
              <w:rPr>
                <w:lang w:val="en-GB"/>
              </w:rPr>
              <w:t>Deprecated</w:t>
            </w:r>
            <w:r>
              <w:rPr>
                <w:lang w:val="en-GB"/>
              </w:rPr>
              <w:t>)</w:t>
            </w:r>
          </w:p>
          <w:p w:rsidR="00D65BA3" w:rsidRDefault="00D0555B" w:rsidP="00D65BA3">
            <w:pPr>
              <w:pStyle w:val="TableText"/>
              <w:rPr>
                <w:lang w:val="en-GB"/>
              </w:rPr>
            </w:pPr>
            <w:r>
              <w:rPr>
                <w:lang w:val="en-GB"/>
              </w:rPr>
              <w:t>Added “Seeding over Darwinet”</w:t>
            </w:r>
          </w:p>
          <w:p w:rsidR="00D0555B" w:rsidRPr="00C81D35" w:rsidRDefault="00D0555B" w:rsidP="00DA22D0">
            <w:pPr>
              <w:pStyle w:val="TableText"/>
              <w:numPr>
                <w:ilvl w:val="0"/>
                <w:numId w:val="47"/>
              </w:numPr>
              <w:rPr>
                <w:lang w:val="en-GB"/>
              </w:rPr>
            </w:pPr>
            <w:r>
              <w:rPr>
                <w:lang w:val="en-GB"/>
              </w:rPr>
              <w:lastRenderedPageBreak/>
              <w:t>Described how a Darwinet Domain may “Seed” over Darwinet to nodes already a Darwinet member.</w:t>
            </w:r>
          </w:p>
        </w:tc>
        <w:tc>
          <w:tcPr>
            <w:tcW w:w="650" w:type="pct"/>
            <w:shd w:val="clear" w:color="auto" w:fill="auto"/>
          </w:tcPr>
          <w:p w:rsidR="00C81D35" w:rsidRPr="00C81D35" w:rsidRDefault="00C81D35" w:rsidP="00303D05">
            <w:pPr>
              <w:pStyle w:val="TableText"/>
              <w:rPr>
                <w:lang w:val="en-GB"/>
              </w:rPr>
            </w:pPr>
          </w:p>
        </w:tc>
      </w:tr>
      <w:tr w:rsidR="001E0BFD" w:rsidRPr="00C81D35" w:rsidTr="00303D05">
        <w:tc>
          <w:tcPr>
            <w:tcW w:w="763" w:type="pct"/>
            <w:shd w:val="clear" w:color="auto" w:fill="auto"/>
          </w:tcPr>
          <w:p w:rsidR="001E0BFD" w:rsidRPr="00C81D35" w:rsidRDefault="00C81D35" w:rsidP="00303D05">
            <w:pPr>
              <w:pStyle w:val="TableText"/>
              <w:rPr>
                <w:lang w:val="en-GB"/>
              </w:rPr>
            </w:pPr>
            <w:r>
              <w:rPr>
                <w:lang w:val="en-GB"/>
              </w:rPr>
              <w:lastRenderedPageBreak/>
              <w:t xml:space="preserve">3.1 Revision </w:t>
            </w:r>
            <w:r w:rsidR="001E0BFD" w:rsidRPr="00C81D35">
              <w:rPr>
                <w:lang w:val="en-GB"/>
              </w:rPr>
              <w:t>8</w:t>
            </w:r>
          </w:p>
        </w:tc>
        <w:tc>
          <w:tcPr>
            <w:tcW w:w="459" w:type="pct"/>
            <w:shd w:val="clear" w:color="auto" w:fill="auto"/>
          </w:tcPr>
          <w:p w:rsidR="001E0BFD" w:rsidRPr="00C81D35" w:rsidRDefault="00C81D35" w:rsidP="00303D05">
            <w:pPr>
              <w:pStyle w:val="TableText"/>
              <w:rPr>
                <w:lang w:val="en-GB"/>
              </w:rPr>
            </w:pPr>
            <w:r>
              <w:rPr>
                <w:lang w:val="en-GB"/>
              </w:rPr>
              <w:t>130206</w:t>
            </w:r>
          </w:p>
        </w:tc>
        <w:tc>
          <w:tcPr>
            <w:tcW w:w="3128" w:type="pct"/>
            <w:shd w:val="clear" w:color="auto" w:fill="auto"/>
          </w:tcPr>
          <w:p w:rsidR="001E0BFD" w:rsidRPr="00C81D35" w:rsidRDefault="001E0BFD" w:rsidP="001E0BFD">
            <w:pPr>
              <w:pStyle w:val="TableText"/>
              <w:rPr>
                <w:lang w:val="en-GB"/>
              </w:rPr>
            </w:pPr>
            <w:r w:rsidRPr="00C81D35">
              <w:rPr>
                <w:lang w:val="en-GB"/>
              </w:rPr>
              <w:t>Created this Revision History.</w:t>
            </w:r>
          </w:p>
        </w:tc>
        <w:tc>
          <w:tcPr>
            <w:tcW w:w="650" w:type="pct"/>
            <w:shd w:val="clear" w:color="auto" w:fill="auto"/>
          </w:tcPr>
          <w:p w:rsidR="001E0BFD" w:rsidRPr="00C81D35" w:rsidRDefault="001E0BFD" w:rsidP="00303D05">
            <w:pPr>
              <w:pStyle w:val="TableText"/>
              <w:rPr>
                <w:lang w:val="en-GB"/>
              </w:rPr>
            </w:pPr>
            <w:r w:rsidRPr="00C81D35">
              <w:rPr>
                <w:lang w:val="en-GB"/>
              </w:rPr>
              <w:t>Kjell-Olov Högdahl</w:t>
            </w:r>
          </w:p>
        </w:tc>
      </w:tr>
    </w:tbl>
    <w:p w:rsidR="00123D49" w:rsidRPr="00C81D35" w:rsidRDefault="00123D49" w:rsidP="00123D49">
      <w:pPr>
        <w:pStyle w:val="C1HBullet"/>
        <w:numPr>
          <w:ilvl w:val="0"/>
          <w:numId w:val="0"/>
        </w:numPr>
        <w:rPr>
          <w:lang w:val="en-GB"/>
        </w:rPr>
      </w:pPr>
    </w:p>
    <w:sectPr w:rsidR="00123D49" w:rsidRPr="00C81D35" w:rsidSect="00C3460D">
      <w:footerReference w:type="default" r:id="rId34"/>
      <w:type w:val="oddPage"/>
      <w:pgSz w:w="11909" w:h="16834" w:code="9"/>
      <w:pgMar w:top="1440" w:right="1080" w:bottom="1440" w:left="1440" w:header="504"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1910" w:rsidRDefault="005F1910">
      <w:r>
        <w:separator/>
      </w:r>
    </w:p>
  </w:endnote>
  <w:endnote w:type="continuationSeparator" w:id="0">
    <w:p w:rsidR="005F1910" w:rsidRDefault="005F1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228" w:rsidRDefault="00156228">
    <w:pPr>
      <w:pStyle w:val="Footer"/>
    </w:pPr>
    <w:r>
      <w:fldChar w:fldCharType="begin"/>
    </w:r>
    <w:r>
      <w:instrText>TITLE</w:instrText>
    </w:r>
    <w:r>
      <w:fldChar w:fldCharType="separate"/>
    </w:r>
    <w:r>
      <w:t>Doc-To-Help Standard Template</w:t>
    </w:r>
    <w:r>
      <w:fldChar w:fldCharType="end"/>
    </w:r>
    <w:r>
      <w:tab/>
    </w:r>
    <w:r>
      <w:fldChar w:fldCharType="begin"/>
    </w:r>
    <w:r>
      <w:instrText>STYLEREF "1"</w:instrText>
    </w:r>
    <w:r>
      <w:fldChar w:fldCharType="separate"/>
    </w:r>
    <w:r w:rsidR="00E65F9D">
      <w:rPr>
        <w:noProof/>
      </w:rPr>
      <w:t>Introduction to Darwinet P2P Service Cloud</w:t>
    </w:r>
    <w:r>
      <w:rPr>
        <w:noProof/>
      </w:rPr>
      <w:fldChar w:fldCharType="end"/>
    </w:r>
    <w:r>
      <w:t xml:space="preserve">  </w:t>
    </w:r>
    <w:r>
      <w:fldChar w:fldCharType="begin"/>
    </w:r>
    <w:r>
      <w:instrText>SYMBOL 183 \f "Symbol"</w:instrText>
    </w:r>
    <w:r>
      <w:fldChar w:fldCharType="end"/>
    </w:r>
    <w:r>
      <w:t xml:space="preserve">  </w:t>
    </w:r>
    <w:r>
      <w:fldChar w:fldCharType="begin"/>
    </w:r>
    <w:r>
      <w:instrText>PAGE</w:instrText>
    </w:r>
    <w:r>
      <w:fldChar w:fldCharType="separate"/>
    </w:r>
    <w:r w:rsidR="00E65F9D">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1910" w:rsidRDefault="005F1910">
      <w:r>
        <w:separator/>
      </w:r>
    </w:p>
  </w:footnote>
  <w:footnote w:type="continuationSeparator" w:id="0">
    <w:p w:rsidR="005F1910" w:rsidRDefault="005F191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3072D7DC"/>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BE068288"/>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20E0571"/>
    <w:multiLevelType w:val="hybridMultilevel"/>
    <w:tmpl w:val="F26CB68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nsid w:val="02BC1708"/>
    <w:multiLevelType w:val="hybridMultilevel"/>
    <w:tmpl w:val="9A78655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nsid w:val="04751E23"/>
    <w:multiLevelType w:val="hybridMultilevel"/>
    <w:tmpl w:val="AA04C98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5">
    <w:nsid w:val="0A725EE3"/>
    <w:multiLevelType w:val="hybridMultilevel"/>
    <w:tmpl w:val="0010C74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nsid w:val="0B1146EB"/>
    <w:multiLevelType w:val="hybridMultilevel"/>
    <w:tmpl w:val="BB74F5A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nsid w:val="0D8B5071"/>
    <w:multiLevelType w:val="hybridMultilevel"/>
    <w:tmpl w:val="93F6B38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nsid w:val="0DD550C5"/>
    <w:multiLevelType w:val="singleLevel"/>
    <w:tmpl w:val="E550ED7C"/>
    <w:name w:val="C1H Number"/>
    <w:lvl w:ilvl="0">
      <w:start w:val="1"/>
      <w:numFmt w:val="decimal"/>
      <w:lvlRestart w:val="0"/>
      <w:pStyle w:val="C1HNumber"/>
      <w:lvlText w:val="%1."/>
      <w:lvlJc w:val="left"/>
      <w:pPr>
        <w:tabs>
          <w:tab w:val="num" w:pos="3960"/>
        </w:tabs>
        <w:ind w:left="3960" w:hanging="360"/>
      </w:pPr>
    </w:lvl>
  </w:abstractNum>
  <w:abstractNum w:abstractNumId="9">
    <w:nsid w:val="0ECC4F00"/>
    <w:multiLevelType w:val="hybridMultilevel"/>
    <w:tmpl w:val="CE6A740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nsid w:val="0FEF6632"/>
    <w:multiLevelType w:val="hybridMultilevel"/>
    <w:tmpl w:val="8BB2C8E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1">
    <w:nsid w:val="10135657"/>
    <w:multiLevelType w:val="hybridMultilevel"/>
    <w:tmpl w:val="0DD854F4"/>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2">
    <w:nsid w:val="12DC3EF2"/>
    <w:multiLevelType w:val="hybridMultilevel"/>
    <w:tmpl w:val="115EC7D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3">
    <w:nsid w:val="1569157D"/>
    <w:multiLevelType w:val="hybridMultilevel"/>
    <w:tmpl w:val="21EE1EE2"/>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nsid w:val="15D11F47"/>
    <w:multiLevelType w:val="hybridMultilevel"/>
    <w:tmpl w:val="DCB0F83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nsid w:val="160E4450"/>
    <w:multiLevelType w:val="hybridMultilevel"/>
    <w:tmpl w:val="096A680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nsid w:val="18552A5E"/>
    <w:multiLevelType w:val="hybridMultilevel"/>
    <w:tmpl w:val="0B36862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7">
    <w:nsid w:val="1A5A1212"/>
    <w:multiLevelType w:val="hybridMultilevel"/>
    <w:tmpl w:val="F66E8FB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nsid w:val="1AE276B6"/>
    <w:multiLevelType w:val="hybridMultilevel"/>
    <w:tmpl w:val="F800CD1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nsid w:val="1B084A3A"/>
    <w:multiLevelType w:val="hybridMultilevel"/>
    <w:tmpl w:val="B240C38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nsid w:val="1BFF3BDD"/>
    <w:multiLevelType w:val="hybridMultilevel"/>
    <w:tmpl w:val="B282BE18"/>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21">
    <w:nsid w:val="1FF1262D"/>
    <w:multiLevelType w:val="hybridMultilevel"/>
    <w:tmpl w:val="E4F2C76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nsid w:val="2152016C"/>
    <w:multiLevelType w:val="hybridMultilevel"/>
    <w:tmpl w:val="958A630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3">
    <w:nsid w:val="21C546C4"/>
    <w:multiLevelType w:val="hybridMultilevel"/>
    <w:tmpl w:val="08D29D0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4">
    <w:nsid w:val="22DF6C68"/>
    <w:multiLevelType w:val="hybridMultilevel"/>
    <w:tmpl w:val="4E5C7CD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5">
    <w:nsid w:val="232C7CD9"/>
    <w:multiLevelType w:val="hybridMultilevel"/>
    <w:tmpl w:val="CEB225A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nsid w:val="263F0585"/>
    <w:multiLevelType w:val="hybridMultilevel"/>
    <w:tmpl w:val="C624F5D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7">
    <w:nsid w:val="264A204C"/>
    <w:multiLevelType w:val="hybridMultilevel"/>
    <w:tmpl w:val="9750752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8">
    <w:nsid w:val="27A6588E"/>
    <w:multiLevelType w:val="hybridMultilevel"/>
    <w:tmpl w:val="57EED6E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nsid w:val="2A123BA8"/>
    <w:multiLevelType w:val="singleLevel"/>
    <w:tmpl w:val="E79E1A9C"/>
    <w:name w:val="C1H Number 2"/>
    <w:lvl w:ilvl="0">
      <w:start w:val="1"/>
      <w:numFmt w:val="decimal"/>
      <w:lvlRestart w:val="0"/>
      <w:pStyle w:val="C1HNumber2"/>
      <w:lvlText w:val="%1."/>
      <w:lvlJc w:val="left"/>
      <w:pPr>
        <w:tabs>
          <w:tab w:val="num" w:pos="4320"/>
        </w:tabs>
        <w:ind w:left="4320" w:hanging="360"/>
      </w:pPr>
    </w:lvl>
  </w:abstractNum>
  <w:abstractNum w:abstractNumId="30">
    <w:nsid w:val="2A621A58"/>
    <w:multiLevelType w:val="hybridMultilevel"/>
    <w:tmpl w:val="CDB6714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
    <w:nsid w:val="2BA81318"/>
    <w:multiLevelType w:val="hybridMultilevel"/>
    <w:tmpl w:val="5D6EAEF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2">
    <w:nsid w:val="2BC27A56"/>
    <w:multiLevelType w:val="hybridMultilevel"/>
    <w:tmpl w:val="0B9E2BF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3">
    <w:nsid w:val="30991BD6"/>
    <w:multiLevelType w:val="hybridMultilevel"/>
    <w:tmpl w:val="501CD474"/>
    <w:lvl w:ilvl="0" w:tplc="041D0001">
      <w:start w:val="1"/>
      <w:numFmt w:val="bullet"/>
      <w:lvlText w:val=""/>
      <w:lvlJc w:val="left"/>
      <w:pPr>
        <w:tabs>
          <w:tab w:val="num" w:pos="3600"/>
        </w:tabs>
        <w:ind w:left="3600" w:hanging="360"/>
      </w:pPr>
      <w:rPr>
        <w:rFonts w:ascii="Symbol" w:hAnsi="Symbol" w:hint="default"/>
      </w:rPr>
    </w:lvl>
    <w:lvl w:ilvl="1" w:tplc="041D0003">
      <w:start w:val="1"/>
      <w:numFmt w:val="bullet"/>
      <w:lvlText w:val="o"/>
      <w:lvlJc w:val="left"/>
      <w:pPr>
        <w:tabs>
          <w:tab w:val="num" w:pos="4320"/>
        </w:tabs>
        <w:ind w:left="4320" w:hanging="360"/>
      </w:pPr>
      <w:rPr>
        <w:rFonts w:ascii="Courier New" w:hAnsi="Courier New" w:cs="Courier New" w:hint="default"/>
      </w:rPr>
    </w:lvl>
    <w:lvl w:ilvl="2" w:tplc="041D0005" w:tentative="1">
      <w:start w:val="1"/>
      <w:numFmt w:val="bullet"/>
      <w:lvlText w:val=""/>
      <w:lvlJc w:val="left"/>
      <w:pPr>
        <w:tabs>
          <w:tab w:val="num" w:pos="5040"/>
        </w:tabs>
        <w:ind w:left="5040" w:hanging="360"/>
      </w:pPr>
      <w:rPr>
        <w:rFonts w:ascii="Wingdings" w:hAnsi="Wingdings" w:hint="default"/>
      </w:rPr>
    </w:lvl>
    <w:lvl w:ilvl="3" w:tplc="041D0001" w:tentative="1">
      <w:start w:val="1"/>
      <w:numFmt w:val="bullet"/>
      <w:lvlText w:val=""/>
      <w:lvlJc w:val="left"/>
      <w:pPr>
        <w:tabs>
          <w:tab w:val="num" w:pos="5760"/>
        </w:tabs>
        <w:ind w:left="5760" w:hanging="360"/>
      </w:pPr>
      <w:rPr>
        <w:rFonts w:ascii="Symbol" w:hAnsi="Symbol" w:hint="default"/>
      </w:rPr>
    </w:lvl>
    <w:lvl w:ilvl="4" w:tplc="041D0003" w:tentative="1">
      <w:start w:val="1"/>
      <w:numFmt w:val="bullet"/>
      <w:lvlText w:val="o"/>
      <w:lvlJc w:val="left"/>
      <w:pPr>
        <w:tabs>
          <w:tab w:val="num" w:pos="6480"/>
        </w:tabs>
        <w:ind w:left="6480" w:hanging="360"/>
      </w:pPr>
      <w:rPr>
        <w:rFonts w:ascii="Courier New" w:hAnsi="Courier New" w:cs="Courier New" w:hint="default"/>
      </w:rPr>
    </w:lvl>
    <w:lvl w:ilvl="5" w:tplc="041D0005" w:tentative="1">
      <w:start w:val="1"/>
      <w:numFmt w:val="bullet"/>
      <w:lvlText w:val=""/>
      <w:lvlJc w:val="left"/>
      <w:pPr>
        <w:tabs>
          <w:tab w:val="num" w:pos="7200"/>
        </w:tabs>
        <w:ind w:left="7200" w:hanging="360"/>
      </w:pPr>
      <w:rPr>
        <w:rFonts w:ascii="Wingdings" w:hAnsi="Wingdings" w:hint="default"/>
      </w:rPr>
    </w:lvl>
    <w:lvl w:ilvl="6" w:tplc="041D0001" w:tentative="1">
      <w:start w:val="1"/>
      <w:numFmt w:val="bullet"/>
      <w:lvlText w:val=""/>
      <w:lvlJc w:val="left"/>
      <w:pPr>
        <w:tabs>
          <w:tab w:val="num" w:pos="7920"/>
        </w:tabs>
        <w:ind w:left="7920" w:hanging="360"/>
      </w:pPr>
      <w:rPr>
        <w:rFonts w:ascii="Symbol" w:hAnsi="Symbol" w:hint="default"/>
      </w:rPr>
    </w:lvl>
    <w:lvl w:ilvl="7" w:tplc="041D0003" w:tentative="1">
      <w:start w:val="1"/>
      <w:numFmt w:val="bullet"/>
      <w:lvlText w:val="o"/>
      <w:lvlJc w:val="left"/>
      <w:pPr>
        <w:tabs>
          <w:tab w:val="num" w:pos="8640"/>
        </w:tabs>
        <w:ind w:left="8640" w:hanging="360"/>
      </w:pPr>
      <w:rPr>
        <w:rFonts w:ascii="Courier New" w:hAnsi="Courier New" w:cs="Courier New" w:hint="default"/>
      </w:rPr>
    </w:lvl>
    <w:lvl w:ilvl="8" w:tplc="041D0005" w:tentative="1">
      <w:start w:val="1"/>
      <w:numFmt w:val="bullet"/>
      <w:lvlText w:val=""/>
      <w:lvlJc w:val="left"/>
      <w:pPr>
        <w:tabs>
          <w:tab w:val="num" w:pos="9360"/>
        </w:tabs>
        <w:ind w:left="9360" w:hanging="360"/>
      </w:pPr>
      <w:rPr>
        <w:rFonts w:ascii="Wingdings" w:hAnsi="Wingdings" w:hint="default"/>
      </w:rPr>
    </w:lvl>
  </w:abstractNum>
  <w:abstractNum w:abstractNumId="34">
    <w:nsid w:val="333A0683"/>
    <w:multiLevelType w:val="hybridMultilevel"/>
    <w:tmpl w:val="FF0860B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5">
    <w:nsid w:val="334F2888"/>
    <w:multiLevelType w:val="hybridMultilevel"/>
    <w:tmpl w:val="3BC8B82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6">
    <w:nsid w:val="33854606"/>
    <w:multiLevelType w:val="hybridMultilevel"/>
    <w:tmpl w:val="5194F75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7">
    <w:nsid w:val="35F11975"/>
    <w:multiLevelType w:val="hybridMultilevel"/>
    <w:tmpl w:val="954638D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8">
    <w:nsid w:val="3D9F4CBD"/>
    <w:multiLevelType w:val="hybridMultilevel"/>
    <w:tmpl w:val="75F2489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9">
    <w:nsid w:val="3DBA50B8"/>
    <w:multiLevelType w:val="hybridMultilevel"/>
    <w:tmpl w:val="C4660894"/>
    <w:lvl w:ilvl="0" w:tplc="041D0001">
      <w:start w:val="1"/>
      <w:numFmt w:val="bullet"/>
      <w:lvlText w:val=""/>
      <w:lvlJc w:val="left"/>
      <w:pPr>
        <w:tabs>
          <w:tab w:val="num" w:pos="3600"/>
        </w:tabs>
        <w:ind w:left="3600" w:hanging="360"/>
      </w:pPr>
      <w:rPr>
        <w:rFonts w:ascii="Symbol" w:hAnsi="Symbol" w:hint="default"/>
      </w:rPr>
    </w:lvl>
    <w:lvl w:ilvl="1" w:tplc="041D0003" w:tentative="1">
      <w:start w:val="1"/>
      <w:numFmt w:val="bullet"/>
      <w:lvlText w:val="o"/>
      <w:lvlJc w:val="left"/>
      <w:pPr>
        <w:tabs>
          <w:tab w:val="num" w:pos="4320"/>
        </w:tabs>
        <w:ind w:left="4320" w:hanging="360"/>
      </w:pPr>
      <w:rPr>
        <w:rFonts w:ascii="Courier New" w:hAnsi="Courier New" w:cs="Courier New" w:hint="default"/>
      </w:rPr>
    </w:lvl>
    <w:lvl w:ilvl="2" w:tplc="041D0005" w:tentative="1">
      <w:start w:val="1"/>
      <w:numFmt w:val="bullet"/>
      <w:lvlText w:val=""/>
      <w:lvlJc w:val="left"/>
      <w:pPr>
        <w:tabs>
          <w:tab w:val="num" w:pos="5040"/>
        </w:tabs>
        <w:ind w:left="5040" w:hanging="360"/>
      </w:pPr>
      <w:rPr>
        <w:rFonts w:ascii="Wingdings" w:hAnsi="Wingdings" w:hint="default"/>
      </w:rPr>
    </w:lvl>
    <w:lvl w:ilvl="3" w:tplc="041D0001" w:tentative="1">
      <w:start w:val="1"/>
      <w:numFmt w:val="bullet"/>
      <w:lvlText w:val=""/>
      <w:lvlJc w:val="left"/>
      <w:pPr>
        <w:tabs>
          <w:tab w:val="num" w:pos="5760"/>
        </w:tabs>
        <w:ind w:left="5760" w:hanging="360"/>
      </w:pPr>
      <w:rPr>
        <w:rFonts w:ascii="Symbol" w:hAnsi="Symbol" w:hint="default"/>
      </w:rPr>
    </w:lvl>
    <w:lvl w:ilvl="4" w:tplc="041D0003" w:tentative="1">
      <w:start w:val="1"/>
      <w:numFmt w:val="bullet"/>
      <w:lvlText w:val="o"/>
      <w:lvlJc w:val="left"/>
      <w:pPr>
        <w:tabs>
          <w:tab w:val="num" w:pos="6480"/>
        </w:tabs>
        <w:ind w:left="6480" w:hanging="360"/>
      </w:pPr>
      <w:rPr>
        <w:rFonts w:ascii="Courier New" w:hAnsi="Courier New" w:cs="Courier New" w:hint="default"/>
      </w:rPr>
    </w:lvl>
    <w:lvl w:ilvl="5" w:tplc="041D0005" w:tentative="1">
      <w:start w:val="1"/>
      <w:numFmt w:val="bullet"/>
      <w:lvlText w:val=""/>
      <w:lvlJc w:val="left"/>
      <w:pPr>
        <w:tabs>
          <w:tab w:val="num" w:pos="7200"/>
        </w:tabs>
        <w:ind w:left="7200" w:hanging="360"/>
      </w:pPr>
      <w:rPr>
        <w:rFonts w:ascii="Wingdings" w:hAnsi="Wingdings" w:hint="default"/>
      </w:rPr>
    </w:lvl>
    <w:lvl w:ilvl="6" w:tplc="041D0001" w:tentative="1">
      <w:start w:val="1"/>
      <w:numFmt w:val="bullet"/>
      <w:lvlText w:val=""/>
      <w:lvlJc w:val="left"/>
      <w:pPr>
        <w:tabs>
          <w:tab w:val="num" w:pos="7920"/>
        </w:tabs>
        <w:ind w:left="7920" w:hanging="360"/>
      </w:pPr>
      <w:rPr>
        <w:rFonts w:ascii="Symbol" w:hAnsi="Symbol" w:hint="default"/>
      </w:rPr>
    </w:lvl>
    <w:lvl w:ilvl="7" w:tplc="041D0003" w:tentative="1">
      <w:start w:val="1"/>
      <w:numFmt w:val="bullet"/>
      <w:lvlText w:val="o"/>
      <w:lvlJc w:val="left"/>
      <w:pPr>
        <w:tabs>
          <w:tab w:val="num" w:pos="8640"/>
        </w:tabs>
        <w:ind w:left="8640" w:hanging="360"/>
      </w:pPr>
      <w:rPr>
        <w:rFonts w:ascii="Courier New" w:hAnsi="Courier New" w:cs="Courier New" w:hint="default"/>
      </w:rPr>
    </w:lvl>
    <w:lvl w:ilvl="8" w:tplc="041D0005" w:tentative="1">
      <w:start w:val="1"/>
      <w:numFmt w:val="bullet"/>
      <w:lvlText w:val=""/>
      <w:lvlJc w:val="left"/>
      <w:pPr>
        <w:tabs>
          <w:tab w:val="num" w:pos="9360"/>
        </w:tabs>
        <w:ind w:left="9360" w:hanging="360"/>
      </w:pPr>
      <w:rPr>
        <w:rFonts w:ascii="Wingdings" w:hAnsi="Wingdings" w:hint="default"/>
      </w:rPr>
    </w:lvl>
  </w:abstractNum>
  <w:abstractNum w:abstractNumId="40">
    <w:nsid w:val="3FC22709"/>
    <w:multiLevelType w:val="hybridMultilevel"/>
    <w:tmpl w:val="6AA46D48"/>
    <w:lvl w:ilvl="0" w:tplc="041D0001">
      <w:start w:val="1"/>
      <w:numFmt w:val="bullet"/>
      <w:lvlText w:val=""/>
      <w:lvlJc w:val="left"/>
      <w:pPr>
        <w:tabs>
          <w:tab w:val="num" w:pos="3600"/>
        </w:tabs>
        <w:ind w:left="3600" w:hanging="360"/>
      </w:pPr>
      <w:rPr>
        <w:rFonts w:ascii="Symbol" w:hAnsi="Symbol" w:hint="default"/>
      </w:rPr>
    </w:lvl>
    <w:lvl w:ilvl="1" w:tplc="041D0003">
      <w:start w:val="1"/>
      <w:numFmt w:val="bullet"/>
      <w:lvlText w:val="o"/>
      <w:lvlJc w:val="left"/>
      <w:pPr>
        <w:tabs>
          <w:tab w:val="num" w:pos="4320"/>
        </w:tabs>
        <w:ind w:left="4320" w:hanging="360"/>
      </w:pPr>
      <w:rPr>
        <w:rFonts w:ascii="Courier New" w:hAnsi="Courier New" w:cs="Courier New" w:hint="default"/>
      </w:rPr>
    </w:lvl>
    <w:lvl w:ilvl="2" w:tplc="041D0005" w:tentative="1">
      <w:start w:val="1"/>
      <w:numFmt w:val="bullet"/>
      <w:lvlText w:val=""/>
      <w:lvlJc w:val="left"/>
      <w:pPr>
        <w:tabs>
          <w:tab w:val="num" w:pos="5040"/>
        </w:tabs>
        <w:ind w:left="5040" w:hanging="360"/>
      </w:pPr>
      <w:rPr>
        <w:rFonts w:ascii="Wingdings" w:hAnsi="Wingdings" w:hint="default"/>
      </w:rPr>
    </w:lvl>
    <w:lvl w:ilvl="3" w:tplc="041D0001" w:tentative="1">
      <w:start w:val="1"/>
      <w:numFmt w:val="bullet"/>
      <w:lvlText w:val=""/>
      <w:lvlJc w:val="left"/>
      <w:pPr>
        <w:tabs>
          <w:tab w:val="num" w:pos="5760"/>
        </w:tabs>
        <w:ind w:left="5760" w:hanging="360"/>
      </w:pPr>
      <w:rPr>
        <w:rFonts w:ascii="Symbol" w:hAnsi="Symbol" w:hint="default"/>
      </w:rPr>
    </w:lvl>
    <w:lvl w:ilvl="4" w:tplc="041D0003" w:tentative="1">
      <w:start w:val="1"/>
      <w:numFmt w:val="bullet"/>
      <w:lvlText w:val="o"/>
      <w:lvlJc w:val="left"/>
      <w:pPr>
        <w:tabs>
          <w:tab w:val="num" w:pos="6480"/>
        </w:tabs>
        <w:ind w:left="6480" w:hanging="360"/>
      </w:pPr>
      <w:rPr>
        <w:rFonts w:ascii="Courier New" w:hAnsi="Courier New" w:cs="Courier New" w:hint="default"/>
      </w:rPr>
    </w:lvl>
    <w:lvl w:ilvl="5" w:tplc="041D0005" w:tentative="1">
      <w:start w:val="1"/>
      <w:numFmt w:val="bullet"/>
      <w:lvlText w:val=""/>
      <w:lvlJc w:val="left"/>
      <w:pPr>
        <w:tabs>
          <w:tab w:val="num" w:pos="7200"/>
        </w:tabs>
        <w:ind w:left="7200" w:hanging="360"/>
      </w:pPr>
      <w:rPr>
        <w:rFonts w:ascii="Wingdings" w:hAnsi="Wingdings" w:hint="default"/>
      </w:rPr>
    </w:lvl>
    <w:lvl w:ilvl="6" w:tplc="041D0001" w:tentative="1">
      <w:start w:val="1"/>
      <w:numFmt w:val="bullet"/>
      <w:lvlText w:val=""/>
      <w:lvlJc w:val="left"/>
      <w:pPr>
        <w:tabs>
          <w:tab w:val="num" w:pos="7920"/>
        </w:tabs>
        <w:ind w:left="7920" w:hanging="360"/>
      </w:pPr>
      <w:rPr>
        <w:rFonts w:ascii="Symbol" w:hAnsi="Symbol" w:hint="default"/>
      </w:rPr>
    </w:lvl>
    <w:lvl w:ilvl="7" w:tplc="041D0003" w:tentative="1">
      <w:start w:val="1"/>
      <w:numFmt w:val="bullet"/>
      <w:lvlText w:val="o"/>
      <w:lvlJc w:val="left"/>
      <w:pPr>
        <w:tabs>
          <w:tab w:val="num" w:pos="8640"/>
        </w:tabs>
        <w:ind w:left="8640" w:hanging="360"/>
      </w:pPr>
      <w:rPr>
        <w:rFonts w:ascii="Courier New" w:hAnsi="Courier New" w:cs="Courier New" w:hint="default"/>
      </w:rPr>
    </w:lvl>
    <w:lvl w:ilvl="8" w:tplc="041D0005" w:tentative="1">
      <w:start w:val="1"/>
      <w:numFmt w:val="bullet"/>
      <w:lvlText w:val=""/>
      <w:lvlJc w:val="left"/>
      <w:pPr>
        <w:tabs>
          <w:tab w:val="num" w:pos="9360"/>
        </w:tabs>
        <w:ind w:left="9360" w:hanging="360"/>
      </w:pPr>
      <w:rPr>
        <w:rFonts w:ascii="Wingdings" w:hAnsi="Wingdings" w:hint="default"/>
      </w:rPr>
    </w:lvl>
  </w:abstractNum>
  <w:abstractNum w:abstractNumId="41">
    <w:nsid w:val="43B3723C"/>
    <w:multiLevelType w:val="singleLevel"/>
    <w:tmpl w:val="84645570"/>
    <w:name w:val="C1H Bullet 2A"/>
    <w:lvl w:ilvl="0">
      <w:start w:val="1"/>
      <w:numFmt w:val="bullet"/>
      <w:lvlRestart w:val="0"/>
      <w:pStyle w:val="C1HBullet2A"/>
      <w:lvlText w:val="o"/>
      <w:lvlJc w:val="left"/>
      <w:pPr>
        <w:tabs>
          <w:tab w:val="num" w:pos="4320"/>
        </w:tabs>
        <w:ind w:left="4320" w:hanging="360"/>
      </w:pPr>
      <w:rPr>
        <w:rFonts w:ascii="Courier New" w:hAnsi="Courier New"/>
      </w:rPr>
    </w:lvl>
  </w:abstractNum>
  <w:abstractNum w:abstractNumId="42">
    <w:nsid w:val="44762959"/>
    <w:multiLevelType w:val="hybridMultilevel"/>
    <w:tmpl w:val="DC8C63B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3">
    <w:nsid w:val="454B0453"/>
    <w:multiLevelType w:val="hybridMultilevel"/>
    <w:tmpl w:val="2C088F3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4">
    <w:nsid w:val="45A17813"/>
    <w:multiLevelType w:val="hybridMultilevel"/>
    <w:tmpl w:val="9C74BA40"/>
    <w:lvl w:ilvl="0" w:tplc="041D0001">
      <w:start w:val="1"/>
      <w:numFmt w:val="bullet"/>
      <w:lvlText w:val=""/>
      <w:lvlJc w:val="left"/>
      <w:pPr>
        <w:tabs>
          <w:tab w:val="num" w:pos="3600"/>
        </w:tabs>
        <w:ind w:left="3600" w:hanging="360"/>
      </w:pPr>
      <w:rPr>
        <w:rFonts w:ascii="Symbol" w:hAnsi="Symbol" w:hint="default"/>
      </w:rPr>
    </w:lvl>
    <w:lvl w:ilvl="1" w:tplc="041D0003" w:tentative="1">
      <w:start w:val="1"/>
      <w:numFmt w:val="bullet"/>
      <w:lvlText w:val="o"/>
      <w:lvlJc w:val="left"/>
      <w:pPr>
        <w:tabs>
          <w:tab w:val="num" w:pos="4320"/>
        </w:tabs>
        <w:ind w:left="4320" w:hanging="360"/>
      </w:pPr>
      <w:rPr>
        <w:rFonts w:ascii="Courier New" w:hAnsi="Courier New" w:cs="Courier New" w:hint="default"/>
      </w:rPr>
    </w:lvl>
    <w:lvl w:ilvl="2" w:tplc="041D0005" w:tentative="1">
      <w:start w:val="1"/>
      <w:numFmt w:val="bullet"/>
      <w:lvlText w:val=""/>
      <w:lvlJc w:val="left"/>
      <w:pPr>
        <w:tabs>
          <w:tab w:val="num" w:pos="5040"/>
        </w:tabs>
        <w:ind w:left="5040" w:hanging="360"/>
      </w:pPr>
      <w:rPr>
        <w:rFonts w:ascii="Wingdings" w:hAnsi="Wingdings" w:hint="default"/>
      </w:rPr>
    </w:lvl>
    <w:lvl w:ilvl="3" w:tplc="041D0001" w:tentative="1">
      <w:start w:val="1"/>
      <w:numFmt w:val="bullet"/>
      <w:lvlText w:val=""/>
      <w:lvlJc w:val="left"/>
      <w:pPr>
        <w:tabs>
          <w:tab w:val="num" w:pos="5760"/>
        </w:tabs>
        <w:ind w:left="5760" w:hanging="360"/>
      </w:pPr>
      <w:rPr>
        <w:rFonts w:ascii="Symbol" w:hAnsi="Symbol" w:hint="default"/>
      </w:rPr>
    </w:lvl>
    <w:lvl w:ilvl="4" w:tplc="041D0003" w:tentative="1">
      <w:start w:val="1"/>
      <w:numFmt w:val="bullet"/>
      <w:lvlText w:val="o"/>
      <w:lvlJc w:val="left"/>
      <w:pPr>
        <w:tabs>
          <w:tab w:val="num" w:pos="6480"/>
        </w:tabs>
        <w:ind w:left="6480" w:hanging="360"/>
      </w:pPr>
      <w:rPr>
        <w:rFonts w:ascii="Courier New" w:hAnsi="Courier New" w:cs="Courier New" w:hint="default"/>
      </w:rPr>
    </w:lvl>
    <w:lvl w:ilvl="5" w:tplc="041D0005" w:tentative="1">
      <w:start w:val="1"/>
      <w:numFmt w:val="bullet"/>
      <w:lvlText w:val=""/>
      <w:lvlJc w:val="left"/>
      <w:pPr>
        <w:tabs>
          <w:tab w:val="num" w:pos="7200"/>
        </w:tabs>
        <w:ind w:left="7200" w:hanging="360"/>
      </w:pPr>
      <w:rPr>
        <w:rFonts w:ascii="Wingdings" w:hAnsi="Wingdings" w:hint="default"/>
      </w:rPr>
    </w:lvl>
    <w:lvl w:ilvl="6" w:tplc="041D0001" w:tentative="1">
      <w:start w:val="1"/>
      <w:numFmt w:val="bullet"/>
      <w:lvlText w:val=""/>
      <w:lvlJc w:val="left"/>
      <w:pPr>
        <w:tabs>
          <w:tab w:val="num" w:pos="7920"/>
        </w:tabs>
        <w:ind w:left="7920" w:hanging="360"/>
      </w:pPr>
      <w:rPr>
        <w:rFonts w:ascii="Symbol" w:hAnsi="Symbol" w:hint="default"/>
      </w:rPr>
    </w:lvl>
    <w:lvl w:ilvl="7" w:tplc="041D0003" w:tentative="1">
      <w:start w:val="1"/>
      <w:numFmt w:val="bullet"/>
      <w:lvlText w:val="o"/>
      <w:lvlJc w:val="left"/>
      <w:pPr>
        <w:tabs>
          <w:tab w:val="num" w:pos="8640"/>
        </w:tabs>
        <w:ind w:left="8640" w:hanging="360"/>
      </w:pPr>
      <w:rPr>
        <w:rFonts w:ascii="Courier New" w:hAnsi="Courier New" w:cs="Courier New" w:hint="default"/>
      </w:rPr>
    </w:lvl>
    <w:lvl w:ilvl="8" w:tplc="041D0005" w:tentative="1">
      <w:start w:val="1"/>
      <w:numFmt w:val="bullet"/>
      <w:lvlText w:val=""/>
      <w:lvlJc w:val="left"/>
      <w:pPr>
        <w:tabs>
          <w:tab w:val="num" w:pos="9360"/>
        </w:tabs>
        <w:ind w:left="9360" w:hanging="360"/>
      </w:pPr>
      <w:rPr>
        <w:rFonts w:ascii="Wingdings" w:hAnsi="Wingdings" w:hint="default"/>
      </w:rPr>
    </w:lvl>
  </w:abstractNum>
  <w:abstractNum w:abstractNumId="45">
    <w:nsid w:val="472E67E4"/>
    <w:multiLevelType w:val="hybridMultilevel"/>
    <w:tmpl w:val="DA50ED9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6">
    <w:nsid w:val="475974A8"/>
    <w:multiLevelType w:val="hybridMultilevel"/>
    <w:tmpl w:val="62724A4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7">
    <w:nsid w:val="49C003C5"/>
    <w:multiLevelType w:val="hybridMultilevel"/>
    <w:tmpl w:val="B378883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8">
    <w:nsid w:val="4AC4029F"/>
    <w:multiLevelType w:val="hybridMultilevel"/>
    <w:tmpl w:val="97BA5528"/>
    <w:lvl w:ilvl="0" w:tplc="6BF87BD0">
      <w:start w:val="1"/>
      <w:numFmt w:val="bullet"/>
      <w:lvlText w:val=""/>
      <w:lvlJc w:val="left"/>
      <w:pPr>
        <w:tabs>
          <w:tab w:val="num" w:pos="3120"/>
        </w:tabs>
        <w:ind w:left="3120" w:hanging="240"/>
      </w:pPr>
      <w:rPr>
        <w:rFonts w:ascii="Symbol" w:hAnsi="Symbol" w:hint="default"/>
      </w:rPr>
    </w:lvl>
    <w:lvl w:ilvl="1" w:tplc="041D0003" w:tentative="1">
      <w:start w:val="1"/>
      <w:numFmt w:val="bullet"/>
      <w:lvlText w:val="o"/>
      <w:lvlJc w:val="left"/>
      <w:pPr>
        <w:tabs>
          <w:tab w:val="num" w:pos="4320"/>
        </w:tabs>
        <w:ind w:left="4320" w:hanging="360"/>
      </w:pPr>
      <w:rPr>
        <w:rFonts w:ascii="Courier New" w:hAnsi="Courier New" w:cs="Courier New" w:hint="default"/>
      </w:rPr>
    </w:lvl>
    <w:lvl w:ilvl="2" w:tplc="041D0005" w:tentative="1">
      <w:start w:val="1"/>
      <w:numFmt w:val="bullet"/>
      <w:lvlText w:val=""/>
      <w:lvlJc w:val="left"/>
      <w:pPr>
        <w:tabs>
          <w:tab w:val="num" w:pos="5040"/>
        </w:tabs>
        <w:ind w:left="5040" w:hanging="360"/>
      </w:pPr>
      <w:rPr>
        <w:rFonts w:ascii="Wingdings" w:hAnsi="Wingdings" w:hint="default"/>
      </w:rPr>
    </w:lvl>
    <w:lvl w:ilvl="3" w:tplc="041D0001" w:tentative="1">
      <w:start w:val="1"/>
      <w:numFmt w:val="bullet"/>
      <w:lvlText w:val=""/>
      <w:lvlJc w:val="left"/>
      <w:pPr>
        <w:tabs>
          <w:tab w:val="num" w:pos="5760"/>
        </w:tabs>
        <w:ind w:left="5760" w:hanging="360"/>
      </w:pPr>
      <w:rPr>
        <w:rFonts w:ascii="Symbol" w:hAnsi="Symbol" w:hint="default"/>
      </w:rPr>
    </w:lvl>
    <w:lvl w:ilvl="4" w:tplc="041D0003" w:tentative="1">
      <w:start w:val="1"/>
      <w:numFmt w:val="bullet"/>
      <w:lvlText w:val="o"/>
      <w:lvlJc w:val="left"/>
      <w:pPr>
        <w:tabs>
          <w:tab w:val="num" w:pos="6480"/>
        </w:tabs>
        <w:ind w:left="6480" w:hanging="360"/>
      </w:pPr>
      <w:rPr>
        <w:rFonts w:ascii="Courier New" w:hAnsi="Courier New" w:cs="Courier New" w:hint="default"/>
      </w:rPr>
    </w:lvl>
    <w:lvl w:ilvl="5" w:tplc="041D0005" w:tentative="1">
      <w:start w:val="1"/>
      <w:numFmt w:val="bullet"/>
      <w:lvlText w:val=""/>
      <w:lvlJc w:val="left"/>
      <w:pPr>
        <w:tabs>
          <w:tab w:val="num" w:pos="7200"/>
        </w:tabs>
        <w:ind w:left="7200" w:hanging="360"/>
      </w:pPr>
      <w:rPr>
        <w:rFonts w:ascii="Wingdings" w:hAnsi="Wingdings" w:hint="default"/>
      </w:rPr>
    </w:lvl>
    <w:lvl w:ilvl="6" w:tplc="041D0001" w:tentative="1">
      <w:start w:val="1"/>
      <w:numFmt w:val="bullet"/>
      <w:lvlText w:val=""/>
      <w:lvlJc w:val="left"/>
      <w:pPr>
        <w:tabs>
          <w:tab w:val="num" w:pos="7920"/>
        </w:tabs>
        <w:ind w:left="7920" w:hanging="360"/>
      </w:pPr>
      <w:rPr>
        <w:rFonts w:ascii="Symbol" w:hAnsi="Symbol" w:hint="default"/>
      </w:rPr>
    </w:lvl>
    <w:lvl w:ilvl="7" w:tplc="041D0003" w:tentative="1">
      <w:start w:val="1"/>
      <w:numFmt w:val="bullet"/>
      <w:lvlText w:val="o"/>
      <w:lvlJc w:val="left"/>
      <w:pPr>
        <w:tabs>
          <w:tab w:val="num" w:pos="8640"/>
        </w:tabs>
        <w:ind w:left="8640" w:hanging="360"/>
      </w:pPr>
      <w:rPr>
        <w:rFonts w:ascii="Courier New" w:hAnsi="Courier New" w:cs="Courier New" w:hint="default"/>
      </w:rPr>
    </w:lvl>
    <w:lvl w:ilvl="8" w:tplc="041D0005" w:tentative="1">
      <w:start w:val="1"/>
      <w:numFmt w:val="bullet"/>
      <w:lvlText w:val=""/>
      <w:lvlJc w:val="left"/>
      <w:pPr>
        <w:tabs>
          <w:tab w:val="num" w:pos="9360"/>
        </w:tabs>
        <w:ind w:left="9360" w:hanging="360"/>
      </w:pPr>
      <w:rPr>
        <w:rFonts w:ascii="Wingdings" w:hAnsi="Wingdings" w:hint="default"/>
      </w:rPr>
    </w:lvl>
  </w:abstractNum>
  <w:abstractNum w:abstractNumId="49">
    <w:nsid w:val="4AC47CA1"/>
    <w:multiLevelType w:val="hybridMultilevel"/>
    <w:tmpl w:val="1CEE1C58"/>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0">
    <w:nsid w:val="4AE02D1F"/>
    <w:multiLevelType w:val="singleLevel"/>
    <w:tmpl w:val="53EA9CA8"/>
    <w:name w:val="C1H Bullet 2"/>
    <w:lvl w:ilvl="0">
      <w:start w:val="1"/>
      <w:numFmt w:val="bullet"/>
      <w:lvlRestart w:val="0"/>
      <w:pStyle w:val="C1HBullet2"/>
      <w:lvlText w:val=""/>
      <w:lvlJc w:val="left"/>
      <w:pPr>
        <w:tabs>
          <w:tab w:val="num" w:pos="4320"/>
        </w:tabs>
        <w:ind w:left="4320" w:hanging="360"/>
      </w:pPr>
      <w:rPr>
        <w:rFonts w:ascii="Symbol" w:hAnsi="Symbol" w:hint="default"/>
      </w:rPr>
    </w:lvl>
  </w:abstractNum>
  <w:abstractNum w:abstractNumId="51">
    <w:nsid w:val="4B0676EB"/>
    <w:multiLevelType w:val="hybridMultilevel"/>
    <w:tmpl w:val="EBE8B38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52">
    <w:nsid w:val="542D7BAE"/>
    <w:multiLevelType w:val="hybridMultilevel"/>
    <w:tmpl w:val="40845F4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3">
    <w:nsid w:val="55060FD8"/>
    <w:multiLevelType w:val="hybridMultilevel"/>
    <w:tmpl w:val="0EAC35C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4">
    <w:nsid w:val="5512643C"/>
    <w:multiLevelType w:val="hybridMultilevel"/>
    <w:tmpl w:val="5722454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55">
    <w:nsid w:val="56BA69B3"/>
    <w:multiLevelType w:val="hybridMultilevel"/>
    <w:tmpl w:val="6F0A6DDA"/>
    <w:lvl w:ilvl="0" w:tplc="0809000F">
      <w:start w:val="1"/>
      <w:numFmt w:val="decimal"/>
      <w:lvlText w:val="%1."/>
      <w:lvlJc w:val="left"/>
      <w:pPr>
        <w:ind w:left="3600" w:hanging="360"/>
      </w:pPr>
    </w:lvl>
    <w:lvl w:ilvl="1" w:tplc="08090019">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56">
    <w:nsid w:val="56DF6BC7"/>
    <w:multiLevelType w:val="hybridMultilevel"/>
    <w:tmpl w:val="10ACDD6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7">
    <w:nsid w:val="582A0BF5"/>
    <w:multiLevelType w:val="hybridMultilevel"/>
    <w:tmpl w:val="C18A64EC"/>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58">
    <w:nsid w:val="583B2A61"/>
    <w:multiLevelType w:val="hybridMultilevel"/>
    <w:tmpl w:val="FF842394"/>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9">
    <w:nsid w:val="59CA634D"/>
    <w:multiLevelType w:val="hybridMultilevel"/>
    <w:tmpl w:val="85AEF89E"/>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60">
    <w:nsid w:val="59D63B9D"/>
    <w:multiLevelType w:val="hybridMultilevel"/>
    <w:tmpl w:val="756C1AB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61">
    <w:nsid w:val="5C0C7C3E"/>
    <w:multiLevelType w:val="hybridMultilevel"/>
    <w:tmpl w:val="56F2D68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2">
    <w:nsid w:val="5FB27980"/>
    <w:multiLevelType w:val="hybridMultilevel"/>
    <w:tmpl w:val="F5A0B1D4"/>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63">
    <w:nsid w:val="637D6F74"/>
    <w:multiLevelType w:val="hybridMultilevel"/>
    <w:tmpl w:val="2D322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64A27851"/>
    <w:multiLevelType w:val="hybridMultilevel"/>
    <w:tmpl w:val="25A0B66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5">
    <w:nsid w:val="67B26C70"/>
    <w:multiLevelType w:val="hybridMultilevel"/>
    <w:tmpl w:val="BCD2431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66">
    <w:nsid w:val="681070F3"/>
    <w:multiLevelType w:val="hybridMultilevel"/>
    <w:tmpl w:val="ED927D2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7">
    <w:nsid w:val="6CB36AA6"/>
    <w:multiLevelType w:val="hybridMultilevel"/>
    <w:tmpl w:val="6B80ACF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8">
    <w:nsid w:val="6EAD3ECE"/>
    <w:multiLevelType w:val="hybridMultilevel"/>
    <w:tmpl w:val="393E69F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9">
    <w:nsid w:val="71BB5237"/>
    <w:multiLevelType w:val="hybridMultilevel"/>
    <w:tmpl w:val="B3847B8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0">
    <w:nsid w:val="74E37797"/>
    <w:multiLevelType w:val="singleLevel"/>
    <w:tmpl w:val="4DBA6B52"/>
    <w:name w:val="C1H Bullet"/>
    <w:lvl w:ilvl="0">
      <w:start w:val="1"/>
      <w:numFmt w:val="bullet"/>
      <w:lvlRestart w:val="0"/>
      <w:pStyle w:val="C1HBullet"/>
      <w:lvlText w:val=""/>
      <w:lvlJc w:val="left"/>
      <w:pPr>
        <w:tabs>
          <w:tab w:val="num" w:pos="3960"/>
        </w:tabs>
        <w:ind w:left="3960" w:hanging="360"/>
      </w:pPr>
      <w:rPr>
        <w:rFonts w:ascii="Symbol" w:hAnsi="Symbol" w:hint="default"/>
      </w:rPr>
    </w:lvl>
  </w:abstractNum>
  <w:abstractNum w:abstractNumId="71">
    <w:nsid w:val="769E60D7"/>
    <w:multiLevelType w:val="hybridMultilevel"/>
    <w:tmpl w:val="E9668C9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72">
    <w:nsid w:val="7A1A0016"/>
    <w:multiLevelType w:val="hybridMultilevel"/>
    <w:tmpl w:val="1082BCF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3">
    <w:nsid w:val="7B9E299D"/>
    <w:multiLevelType w:val="hybridMultilevel"/>
    <w:tmpl w:val="3806C5F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num w:numId="1">
    <w:abstractNumId w:val="70"/>
  </w:num>
  <w:num w:numId="2">
    <w:abstractNumId w:val="50"/>
  </w:num>
  <w:num w:numId="3">
    <w:abstractNumId w:val="41"/>
  </w:num>
  <w:num w:numId="4">
    <w:abstractNumId w:val="8"/>
  </w:num>
  <w:num w:numId="5">
    <w:abstractNumId w:val="29"/>
  </w:num>
  <w:num w:numId="6">
    <w:abstractNumId w:val="48"/>
  </w:num>
  <w:num w:numId="7">
    <w:abstractNumId w:val="59"/>
  </w:num>
  <w:num w:numId="8">
    <w:abstractNumId w:val="39"/>
  </w:num>
  <w:num w:numId="9">
    <w:abstractNumId w:val="40"/>
  </w:num>
  <w:num w:numId="10">
    <w:abstractNumId w:val="20"/>
  </w:num>
  <w:num w:numId="11">
    <w:abstractNumId w:val="43"/>
  </w:num>
  <w:num w:numId="12">
    <w:abstractNumId w:val="4"/>
  </w:num>
  <w:num w:numId="13">
    <w:abstractNumId w:val="51"/>
  </w:num>
  <w:num w:numId="14">
    <w:abstractNumId w:val="12"/>
  </w:num>
  <w:num w:numId="15">
    <w:abstractNumId w:val="57"/>
  </w:num>
  <w:num w:numId="16">
    <w:abstractNumId w:val="47"/>
  </w:num>
  <w:num w:numId="17">
    <w:abstractNumId w:val="10"/>
  </w:num>
  <w:num w:numId="18">
    <w:abstractNumId w:val="26"/>
  </w:num>
  <w:num w:numId="19">
    <w:abstractNumId w:val="54"/>
  </w:num>
  <w:num w:numId="20">
    <w:abstractNumId w:val="16"/>
  </w:num>
  <w:num w:numId="21">
    <w:abstractNumId w:val="73"/>
  </w:num>
  <w:num w:numId="22">
    <w:abstractNumId w:val="37"/>
  </w:num>
  <w:num w:numId="23">
    <w:abstractNumId w:val="71"/>
  </w:num>
  <w:num w:numId="24">
    <w:abstractNumId w:val="44"/>
  </w:num>
  <w:num w:numId="25">
    <w:abstractNumId w:val="33"/>
  </w:num>
  <w:num w:numId="26">
    <w:abstractNumId w:val="60"/>
  </w:num>
  <w:num w:numId="27">
    <w:abstractNumId w:val="11"/>
  </w:num>
  <w:num w:numId="28">
    <w:abstractNumId w:val="35"/>
  </w:num>
  <w:num w:numId="29">
    <w:abstractNumId w:val="65"/>
  </w:num>
  <w:num w:numId="30">
    <w:abstractNumId w:val="1"/>
  </w:num>
  <w:num w:numId="31">
    <w:abstractNumId w:val="0"/>
  </w:num>
  <w:num w:numId="32">
    <w:abstractNumId w:val="55"/>
  </w:num>
  <w:num w:numId="33">
    <w:abstractNumId w:val="62"/>
  </w:num>
  <w:num w:numId="34">
    <w:abstractNumId w:val="6"/>
  </w:num>
  <w:num w:numId="35">
    <w:abstractNumId w:val="9"/>
  </w:num>
  <w:num w:numId="36">
    <w:abstractNumId w:val="42"/>
  </w:num>
  <w:num w:numId="37">
    <w:abstractNumId w:val="25"/>
  </w:num>
  <w:num w:numId="38">
    <w:abstractNumId w:val="14"/>
  </w:num>
  <w:num w:numId="39">
    <w:abstractNumId w:val="23"/>
  </w:num>
  <w:num w:numId="40">
    <w:abstractNumId w:val="2"/>
  </w:num>
  <w:num w:numId="41">
    <w:abstractNumId w:val="67"/>
  </w:num>
  <w:num w:numId="42">
    <w:abstractNumId w:val="61"/>
  </w:num>
  <w:num w:numId="43">
    <w:abstractNumId w:val="18"/>
  </w:num>
  <w:num w:numId="44">
    <w:abstractNumId w:val="45"/>
  </w:num>
  <w:num w:numId="45">
    <w:abstractNumId w:val="27"/>
  </w:num>
  <w:num w:numId="46">
    <w:abstractNumId w:val="36"/>
  </w:num>
  <w:num w:numId="47">
    <w:abstractNumId w:val="32"/>
  </w:num>
  <w:num w:numId="48">
    <w:abstractNumId w:val="15"/>
  </w:num>
  <w:num w:numId="49">
    <w:abstractNumId w:val="30"/>
  </w:num>
  <w:num w:numId="50">
    <w:abstractNumId w:val="46"/>
  </w:num>
  <w:num w:numId="51">
    <w:abstractNumId w:val="64"/>
  </w:num>
  <w:num w:numId="52">
    <w:abstractNumId w:val="63"/>
  </w:num>
  <w:num w:numId="53">
    <w:abstractNumId w:val="5"/>
  </w:num>
  <w:num w:numId="54">
    <w:abstractNumId w:val="66"/>
  </w:num>
  <w:num w:numId="55">
    <w:abstractNumId w:val="49"/>
  </w:num>
  <w:num w:numId="56">
    <w:abstractNumId w:val="22"/>
  </w:num>
  <w:num w:numId="57">
    <w:abstractNumId w:val="28"/>
  </w:num>
  <w:num w:numId="58">
    <w:abstractNumId w:val="19"/>
  </w:num>
  <w:num w:numId="59">
    <w:abstractNumId w:val="34"/>
  </w:num>
  <w:num w:numId="60">
    <w:abstractNumId w:val="72"/>
  </w:num>
  <w:num w:numId="61">
    <w:abstractNumId w:val="17"/>
  </w:num>
  <w:num w:numId="62">
    <w:abstractNumId w:val="58"/>
  </w:num>
  <w:num w:numId="63">
    <w:abstractNumId w:val="13"/>
  </w:num>
  <w:num w:numId="64">
    <w:abstractNumId w:val="52"/>
  </w:num>
  <w:num w:numId="65">
    <w:abstractNumId w:val="24"/>
  </w:num>
  <w:num w:numId="66">
    <w:abstractNumId w:val="69"/>
  </w:num>
  <w:num w:numId="67">
    <w:abstractNumId w:val="53"/>
  </w:num>
  <w:num w:numId="68">
    <w:abstractNumId w:val="68"/>
  </w:num>
  <w:num w:numId="69">
    <w:abstractNumId w:val="56"/>
  </w:num>
  <w:num w:numId="70">
    <w:abstractNumId w:val="21"/>
  </w:num>
  <w:num w:numId="71">
    <w:abstractNumId w:val="7"/>
  </w:num>
  <w:num w:numId="72">
    <w:abstractNumId w:val="3"/>
  </w:num>
  <w:num w:numId="73">
    <w:abstractNumId w:val="31"/>
  </w:num>
  <w:num w:numId="74">
    <w:abstractNumId w:val="3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1HByLine" w:val="By ComponentOne LLC"/>
    <w:docVar w:name="C1HProject" w:val="..\The Darwinet Open P2P Service Cloud Specification.d2h"/>
    <w:docVar w:name="C1HSuperTitle" w:val="Doc-To-Help"/>
    <w:docVar w:name="C1HTitle" w:val="Standard Template"/>
  </w:docVars>
  <w:rsids>
    <w:rsidRoot w:val="00C3460D"/>
    <w:rsid w:val="00001185"/>
    <w:rsid w:val="000134DA"/>
    <w:rsid w:val="000203AF"/>
    <w:rsid w:val="00022C04"/>
    <w:rsid w:val="00024B31"/>
    <w:rsid w:val="000258D9"/>
    <w:rsid w:val="00043BE5"/>
    <w:rsid w:val="00053A55"/>
    <w:rsid w:val="000977FE"/>
    <w:rsid w:val="000A791B"/>
    <w:rsid w:val="000B1C6F"/>
    <w:rsid w:val="000B4015"/>
    <w:rsid w:val="000B6222"/>
    <w:rsid w:val="000C6F12"/>
    <w:rsid w:val="000D2F87"/>
    <w:rsid w:val="000D61BE"/>
    <w:rsid w:val="000F79D3"/>
    <w:rsid w:val="00102117"/>
    <w:rsid w:val="001119BB"/>
    <w:rsid w:val="001129F3"/>
    <w:rsid w:val="0012138C"/>
    <w:rsid w:val="00123D49"/>
    <w:rsid w:val="00140868"/>
    <w:rsid w:val="00144E36"/>
    <w:rsid w:val="0015194D"/>
    <w:rsid w:val="00156228"/>
    <w:rsid w:val="0016227F"/>
    <w:rsid w:val="00167BDF"/>
    <w:rsid w:val="00174882"/>
    <w:rsid w:val="00180815"/>
    <w:rsid w:val="0018348D"/>
    <w:rsid w:val="00183FC4"/>
    <w:rsid w:val="00185B65"/>
    <w:rsid w:val="001A6DE6"/>
    <w:rsid w:val="001B1848"/>
    <w:rsid w:val="001B3902"/>
    <w:rsid w:val="001E0BFD"/>
    <w:rsid w:val="001E33C5"/>
    <w:rsid w:val="001E5191"/>
    <w:rsid w:val="001F295C"/>
    <w:rsid w:val="001F31D7"/>
    <w:rsid w:val="001F3566"/>
    <w:rsid w:val="00206601"/>
    <w:rsid w:val="00213226"/>
    <w:rsid w:val="00230F01"/>
    <w:rsid w:val="00243697"/>
    <w:rsid w:val="00246544"/>
    <w:rsid w:val="0025168C"/>
    <w:rsid w:val="00274BCA"/>
    <w:rsid w:val="00277024"/>
    <w:rsid w:val="00287AB4"/>
    <w:rsid w:val="002B5710"/>
    <w:rsid w:val="002B71DE"/>
    <w:rsid w:val="002C30C9"/>
    <w:rsid w:val="002D3268"/>
    <w:rsid w:val="002E1FCF"/>
    <w:rsid w:val="002E717F"/>
    <w:rsid w:val="002E728D"/>
    <w:rsid w:val="002F21B9"/>
    <w:rsid w:val="002F5741"/>
    <w:rsid w:val="00303945"/>
    <w:rsid w:val="00303D05"/>
    <w:rsid w:val="00327A98"/>
    <w:rsid w:val="00336DA1"/>
    <w:rsid w:val="003469C7"/>
    <w:rsid w:val="003667B5"/>
    <w:rsid w:val="00383567"/>
    <w:rsid w:val="00384697"/>
    <w:rsid w:val="003A2735"/>
    <w:rsid w:val="003C02C6"/>
    <w:rsid w:val="003D3E70"/>
    <w:rsid w:val="003F6E6C"/>
    <w:rsid w:val="004026CD"/>
    <w:rsid w:val="0040785E"/>
    <w:rsid w:val="00411F57"/>
    <w:rsid w:val="00414CDB"/>
    <w:rsid w:val="004205D8"/>
    <w:rsid w:val="00424BFF"/>
    <w:rsid w:val="004301D8"/>
    <w:rsid w:val="004464C8"/>
    <w:rsid w:val="00451F4E"/>
    <w:rsid w:val="004535C5"/>
    <w:rsid w:val="004570AF"/>
    <w:rsid w:val="00457B29"/>
    <w:rsid w:val="00493D6A"/>
    <w:rsid w:val="0049751B"/>
    <w:rsid w:val="00497C0E"/>
    <w:rsid w:val="004A2BEB"/>
    <w:rsid w:val="004A57BF"/>
    <w:rsid w:val="004B00D5"/>
    <w:rsid w:val="004B1019"/>
    <w:rsid w:val="004B3643"/>
    <w:rsid w:val="004D0911"/>
    <w:rsid w:val="004D5EA3"/>
    <w:rsid w:val="004D7232"/>
    <w:rsid w:val="004E1DC4"/>
    <w:rsid w:val="004F1CF6"/>
    <w:rsid w:val="004F6821"/>
    <w:rsid w:val="00511019"/>
    <w:rsid w:val="00513B60"/>
    <w:rsid w:val="005263F1"/>
    <w:rsid w:val="00554562"/>
    <w:rsid w:val="00565A5E"/>
    <w:rsid w:val="005809ED"/>
    <w:rsid w:val="00580EBF"/>
    <w:rsid w:val="00582B60"/>
    <w:rsid w:val="005833E7"/>
    <w:rsid w:val="0059636B"/>
    <w:rsid w:val="005B2BF1"/>
    <w:rsid w:val="005D75B5"/>
    <w:rsid w:val="005E38EF"/>
    <w:rsid w:val="005F1910"/>
    <w:rsid w:val="005F1C02"/>
    <w:rsid w:val="005F77CA"/>
    <w:rsid w:val="00614C93"/>
    <w:rsid w:val="006276DE"/>
    <w:rsid w:val="00640F2B"/>
    <w:rsid w:val="00646E62"/>
    <w:rsid w:val="00647C8C"/>
    <w:rsid w:val="00655F84"/>
    <w:rsid w:val="00665314"/>
    <w:rsid w:val="006A1253"/>
    <w:rsid w:val="006B0A33"/>
    <w:rsid w:val="006B1004"/>
    <w:rsid w:val="006C0DD0"/>
    <w:rsid w:val="006C3A25"/>
    <w:rsid w:val="006C4919"/>
    <w:rsid w:val="006C5C69"/>
    <w:rsid w:val="006D0880"/>
    <w:rsid w:val="006D267D"/>
    <w:rsid w:val="006E4CE0"/>
    <w:rsid w:val="006F2B0E"/>
    <w:rsid w:val="006F2C22"/>
    <w:rsid w:val="006F63C2"/>
    <w:rsid w:val="007008BA"/>
    <w:rsid w:val="0070218A"/>
    <w:rsid w:val="007118A3"/>
    <w:rsid w:val="00712F11"/>
    <w:rsid w:val="00733669"/>
    <w:rsid w:val="00733EB0"/>
    <w:rsid w:val="007547A8"/>
    <w:rsid w:val="007651EE"/>
    <w:rsid w:val="00787233"/>
    <w:rsid w:val="007B4965"/>
    <w:rsid w:val="007B79B6"/>
    <w:rsid w:val="007D00B4"/>
    <w:rsid w:val="007D5D17"/>
    <w:rsid w:val="007E3057"/>
    <w:rsid w:val="007E621D"/>
    <w:rsid w:val="007F041A"/>
    <w:rsid w:val="00802EFB"/>
    <w:rsid w:val="008374EA"/>
    <w:rsid w:val="00840B60"/>
    <w:rsid w:val="008438AD"/>
    <w:rsid w:val="00851B25"/>
    <w:rsid w:val="00862CDE"/>
    <w:rsid w:val="00875B4F"/>
    <w:rsid w:val="00884443"/>
    <w:rsid w:val="008B7884"/>
    <w:rsid w:val="008C0EDB"/>
    <w:rsid w:val="008D5C8F"/>
    <w:rsid w:val="00931250"/>
    <w:rsid w:val="0094298B"/>
    <w:rsid w:val="00944952"/>
    <w:rsid w:val="009503E0"/>
    <w:rsid w:val="00952EFA"/>
    <w:rsid w:val="009663F2"/>
    <w:rsid w:val="00975A63"/>
    <w:rsid w:val="009761B6"/>
    <w:rsid w:val="00985938"/>
    <w:rsid w:val="009907FB"/>
    <w:rsid w:val="00990F4C"/>
    <w:rsid w:val="00995715"/>
    <w:rsid w:val="009A2B03"/>
    <w:rsid w:val="009C2766"/>
    <w:rsid w:val="009E3BED"/>
    <w:rsid w:val="009F2D84"/>
    <w:rsid w:val="00A00BB1"/>
    <w:rsid w:val="00A00F04"/>
    <w:rsid w:val="00A03325"/>
    <w:rsid w:val="00A15755"/>
    <w:rsid w:val="00A20E09"/>
    <w:rsid w:val="00A40E66"/>
    <w:rsid w:val="00A41132"/>
    <w:rsid w:val="00A43213"/>
    <w:rsid w:val="00A525BC"/>
    <w:rsid w:val="00A66583"/>
    <w:rsid w:val="00A777A6"/>
    <w:rsid w:val="00A97788"/>
    <w:rsid w:val="00AA25DD"/>
    <w:rsid w:val="00AA4B0C"/>
    <w:rsid w:val="00AA52F8"/>
    <w:rsid w:val="00AC00EB"/>
    <w:rsid w:val="00AD1160"/>
    <w:rsid w:val="00AF60C8"/>
    <w:rsid w:val="00AF67CE"/>
    <w:rsid w:val="00B00376"/>
    <w:rsid w:val="00B12696"/>
    <w:rsid w:val="00B22680"/>
    <w:rsid w:val="00B35D58"/>
    <w:rsid w:val="00B54ED4"/>
    <w:rsid w:val="00B56620"/>
    <w:rsid w:val="00B818D5"/>
    <w:rsid w:val="00BB5BF7"/>
    <w:rsid w:val="00BC2D08"/>
    <w:rsid w:val="00BD62BB"/>
    <w:rsid w:val="00BE3ACD"/>
    <w:rsid w:val="00BF45B5"/>
    <w:rsid w:val="00C03296"/>
    <w:rsid w:val="00C15A37"/>
    <w:rsid w:val="00C2286B"/>
    <w:rsid w:val="00C3460D"/>
    <w:rsid w:val="00C57C46"/>
    <w:rsid w:val="00C7171E"/>
    <w:rsid w:val="00C7428E"/>
    <w:rsid w:val="00C81D35"/>
    <w:rsid w:val="00C85817"/>
    <w:rsid w:val="00C85CE6"/>
    <w:rsid w:val="00C87308"/>
    <w:rsid w:val="00CB227B"/>
    <w:rsid w:val="00CB7AAE"/>
    <w:rsid w:val="00CC4917"/>
    <w:rsid w:val="00CD6570"/>
    <w:rsid w:val="00D01136"/>
    <w:rsid w:val="00D0555B"/>
    <w:rsid w:val="00D07F86"/>
    <w:rsid w:val="00D33C90"/>
    <w:rsid w:val="00D4635F"/>
    <w:rsid w:val="00D64474"/>
    <w:rsid w:val="00D65BA3"/>
    <w:rsid w:val="00D67E7B"/>
    <w:rsid w:val="00D7794A"/>
    <w:rsid w:val="00D8490B"/>
    <w:rsid w:val="00D97392"/>
    <w:rsid w:val="00DA22D0"/>
    <w:rsid w:val="00DA4C41"/>
    <w:rsid w:val="00DB1BA6"/>
    <w:rsid w:val="00DC1C9D"/>
    <w:rsid w:val="00DD5913"/>
    <w:rsid w:val="00DE203B"/>
    <w:rsid w:val="00E201AA"/>
    <w:rsid w:val="00E266AF"/>
    <w:rsid w:val="00E35AA4"/>
    <w:rsid w:val="00E40220"/>
    <w:rsid w:val="00E55284"/>
    <w:rsid w:val="00E55E65"/>
    <w:rsid w:val="00E65F9D"/>
    <w:rsid w:val="00E821FA"/>
    <w:rsid w:val="00E87AF9"/>
    <w:rsid w:val="00E91338"/>
    <w:rsid w:val="00EA28B0"/>
    <w:rsid w:val="00EA2DF6"/>
    <w:rsid w:val="00EB4F01"/>
    <w:rsid w:val="00EC7A06"/>
    <w:rsid w:val="00EF4881"/>
    <w:rsid w:val="00EF767F"/>
    <w:rsid w:val="00F031DF"/>
    <w:rsid w:val="00F07FA1"/>
    <w:rsid w:val="00F15B50"/>
    <w:rsid w:val="00F15C22"/>
    <w:rsid w:val="00F17110"/>
    <w:rsid w:val="00F36A9D"/>
    <w:rsid w:val="00F467DF"/>
    <w:rsid w:val="00F50EDE"/>
    <w:rsid w:val="00F52CBC"/>
    <w:rsid w:val="00FA0B68"/>
    <w:rsid w:val="00FA4DD8"/>
    <w:rsid w:val="00FB6137"/>
    <w:rsid w:val="00FC3FDE"/>
    <w:rsid w:val="00FD1653"/>
    <w:rsid w:val="00FE1168"/>
    <w:rsid w:val="00FE215E"/>
    <w:rsid w:val="00FE5324"/>
    <w:rsid w:val="00FE5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Body Text" w:uiPriority="99"/>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1F4E"/>
  </w:style>
  <w:style w:type="paragraph" w:styleId="Heading1">
    <w:name w:val="heading 1"/>
    <w:basedOn w:val="HeadingBase"/>
    <w:next w:val="Heading2"/>
    <w:qFormat/>
    <w:rsid w:val="00451F4E"/>
    <w:pPr>
      <w:keepNext/>
      <w:spacing w:before="962" w:after="1682"/>
      <w:outlineLvl w:val="0"/>
    </w:pPr>
    <w:rPr>
      <w:sz w:val="60"/>
    </w:rPr>
  </w:style>
  <w:style w:type="paragraph" w:styleId="Heading2">
    <w:name w:val="heading 2"/>
    <w:basedOn w:val="HeadingBase"/>
    <w:next w:val="BodyText"/>
    <w:link w:val="Heading2Char"/>
    <w:qFormat/>
    <w:rsid w:val="00451F4E"/>
    <w:pPr>
      <w:keepNext/>
      <w:pBdr>
        <w:top w:val="single" w:sz="6" w:space="1" w:color="auto"/>
      </w:pBdr>
      <w:spacing w:before="362" w:after="43"/>
      <w:outlineLvl w:val="1"/>
    </w:pPr>
    <w:rPr>
      <w:sz w:val="36"/>
    </w:rPr>
  </w:style>
  <w:style w:type="paragraph" w:styleId="Heading3">
    <w:name w:val="heading 3"/>
    <w:basedOn w:val="HeadingBase"/>
    <w:next w:val="BodyText"/>
    <w:link w:val="Heading3Char"/>
    <w:qFormat/>
    <w:rsid w:val="00451F4E"/>
    <w:pPr>
      <w:keepNext/>
      <w:spacing w:before="340"/>
      <w:ind w:left="2880"/>
      <w:outlineLvl w:val="2"/>
    </w:pPr>
    <w:rPr>
      <w:sz w:val="28"/>
    </w:rPr>
  </w:style>
  <w:style w:type="paragraph" w:styleId="Heading4">
    <w:name w:val="heading 4"/>
    <w:basedOn w:val="HeadingBase"/>
    <w:next w:val="BodyText"/>
    <w:qFormat/>
    <w:rsid w:val="00451F4E"/>
    <w:pPr>
      <w:keepNext/>
      <w:spacing w:before="216" w:after="14"/>
      <w:ind w:left="2880"/>
      <w:outlineLvl w:val="3"/>
    </w:pPr>
    <w:rPr>
      <w:i/>
      <w:sz w:val="24"/>
    </w:rPr>
  </w:style>
  <w:style w:type="paragraph" w:styleId="Heading5">
    <w:name w:val="heading 5"/>
    <w:basedOn w:val="HeadingBase"/>
    <w:next w:val="Definition"/>
    <w:qFormat/>
    <w:rsid w:val="00451F4E"/>
    <w:pPr>
      <w:keepNext/>
      <w:spacing w:before="340"/>
      <w:ind w:left="2880"/>
      <w:outlineLvl w:val="4"/>
    </w:pPr>
    <w:rPr>
      <w:sz w:val="28"/>
    </w:rPr>
  </w:style>
  <w:style w:type="paragraph" w:styleId="Heading6">
    <w:name w:val="heading 6"/>
    <w:basedOn w:val="Normal"/>
    <w:next w:val="Normal"/>
    <w:qFormat/>
    <w:rsid w:val="00451F4E"/>
    <w:pPr>
      <w:spacing w:before="240" w:after="60"/>
      <w:ind w:left="288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rsid w:val="00451F4E"/>
    <w:rPr>
      <w:rFonts w:ascii="Arial" w:hAnsi="Arial"/>
      <w:b/>
    </w:rPr>
  </w:style>
  <w:style w:type="paragraph" w:styleId="BodyText">
    <w:name w:val="Body Text"/>
    <w:basedOn w:val="Normal"/>
    <w:link w:val="BodyTextChar"/>
    <w:uiPriority w:val="99"/>
    <w:rsid w:val="00451F4E"/>
    <w:pPr>
      <w:spacing w:before="115"/>
      <w:ind w:left="2880"/>
    </w:pPr>
  </w:style>
  <w:style w:type="paragraph" w:styleId="List">
    <w:name w:val="List"/>
    <w:basedOn w:val="BodyText"/>
    <w:rsid w:val="00451F4E"/>
    <w:pPr>
      <w:tabs>
        <w:tab w:val="left" w:pos="3960"/>
      </w:tabs>
      <w:ind w:left="3960" w:hanging="360"/>
    </w:pPr>
  </w:style>
  <w:style w:type="paragraph" w:customStyle="1" w:styleId="Definition">
    <w:name w:val="Definition"/>
    <w:basedOn w:val="BodyText"/>
    <w:rsid w:val="00451F4E"/>
  </w:style>
  <w:style w:type="paragraph" w:customStyle="1" w:styleId="BodyTextTable">
    <w:name w:val="Body Text Table"/>
    <w:basedOn w:val="BodyText"/>
    <w:rsid w:val="00451F4E"/>
    <w:pPr>
      <w:ind w:left="0"/>
    </w:pPr>
  </w:style>
  <w:style w:type="paragraph" w:customStyle="1" w:styleId="BodyTable">
    <w:name w:val="BodyTable"/>
    <w:basedOn w:val="Normal"/>
    <w:rsid w:val="00451F4E"/>
    <w:pPr>
      <w:spacing w:before="115"/>
    </w:pPr>
  </w:style>
  <w:style w:type="paragraph" w:styleId="Title">
    <w:name w:val="Title"/>
    <w:basedOn w:val="HeadingBase"/>
    <w:qFormat/>
    <w:rsid w:val="00451F4E"/>
    <w:pPr>
      <w:spacing w:before="242" w:after="722"/>
      <w:jc w:val="right"/>
    </w:pPr>
    <w:rPr>
      <w:sz w:val="72"/>
    </w:rPr>
  </w:style>
  <w:style w:type="paragraph" w:customStyle="1" w:styleId="ByLine">
    <w:name w:val="ByLine"/>
    <w:basedOn w:val="Title"/>
    <w:rsid w:val="00451F4E"/>
    <w:rPr>
      <w:sz w:val="28"/>
    </w:rPr>
  </w:style>
  <w:style w:type="paragraph" w:styleId="Caption">
    <w:name w:val="caption"/>
    <w:basedOn w:val="BodyText"/>
    <w:next w:val="BodyText"/>
    <w:qFormat/>
    <w:rsid w:val="00451F4E"/>
    <w:pPr>
      <w:tabs>
        <w:tab w:val="left" w:pos="3600"/>
        <w:tab w:val="left" w:pos="3960"/>
      </w:tabs>
      <w:spacing w:before="60" w:after="160"/>
    </w:pPr>
    <w:rPr>
      <w:i/>
      <w:sz w:val="18"/>
    </w:rPr>
  </w:style>
  <w:style w:type="paragraph" w:customStyle="1" w:styleId="CodeBase">
    <w:name w:val="Code Base"/>
    <w:basedOn w:val="BodyText"/>
    <w:rsid w:val="00451F4E"/>
    <w:rPr>
      <w:rFonts w:ascii="Courier New" w:hAnsi="Courier New"/>
    </w:rPr>
  </w:style>
  <w:style w:type="paragraph" w:customStyle="1" w:styleId="CodeExplained">
    <w:name w:val="CodeExplained"/>
    <w:basedOn w:val="CodeBase"/>
    <w:rsid w:val="00451F4E"/>
    <w:pPr>
      <w:spacing w:after="40"/>
      <w:ind w:left="3240"/>
    </w:pPr>
  </w:style>
  <w:style w:type="character" w:customStyle="1" w:styleId="D2HNoGloss">
    <w:name w:val="D2HNoGloss"/>
    <w:rsid w:val="00451F4E"/>
  </w:style>
  <w:style w:type="paragraph" w:customStyle="1" w:styleId="Figures">
    <w:name w:val="Figures"/>
    <w:basedOn w:val="BodyText"/>
    <w:next w:val="Caption"/>
    <w:rsid w:val="00451F4E"/>
    <w:pPr>
      <w:tabs>
        <w:tab w:val="left" w:pos="3600"/>
        <w:tab w:val="left" w:pos="3960"/>
      </w:tabs>
      <w:spacing w:before="140" w:after="60"/>
    </w:pPr>
  </w:style>
  <w:style w:type="paragraph" w:customStyle="1" w:styleId="FiguresTable">
    <w:name w:val="Figures Table"/>
    <w:basedOn w:val="Figures"/>
    <w:rsid w:val="00451F4E"/>
    <w:pPr>
      <w:ind w:left="720"/>
    </w:pPr>
  </w:style>
  <w:style w:type="paragraph" w:customStyle="1" w:styleId="HeaderBase">
    <w:name w:val="Header Base"/>
    <w:basedOn w:val="HeadingBase"/>
    <w:rsid w:val="00451F4E"/>
  </w:style>
  <w:style w:type="paragraph" w:styleId="Footer">
    <w:name w:val="footer"/>
    <w:basedOn w:val="HeaderBase"/>
    <w:rsid w:val="00451F4E"/>
    <w:pPr>
      <w:pBdr>
        <w:top w:val="single" w:sz="6" w:space="1" w:color="auto"/>
        <w:between w:val="single" w:sz="6" w:space="1" w:color="auto"/>
      </w:pBdr>
      <w:tabs>
        <w:tab w:val="right" w:pos="9720"/>
      </w:tabs>
    </w:pPr>
    <w:rPr>
      <w:sz w:val="18"/>
    </w:rPr>
  </w:style>
  <w:style w:type="paragraph" w:customStyle="1" w:styleId="footereven">
    <w:name w:val="footer even"/>
    <w:basedOn w:val="Footer"/>
    <w:rsid w:val="00451F4E"/>
  </w:style>
  <w:style w:type="paragraph" w:customStyle="1" w:styleId="footerodd">
    <w:name w:val="footer odd"/>
    <w:basedOn w:val="Footer"/>
    <w:rsid w:val="00451F4E"/>
  </w:style>
  <w:style w:type="paragraph" w:styleId="Header">
    <w:name w:val="header"/>
    <w:basedOn w:val="HeaderBase"/>
    <w:rsid w:val="00451F4E"/>
    <w:pPr>
      <w:tabs>
        <w:tab w:val="right" w:pos="9720"/>
      </w:tabs>
    </w:pPr>
    <w:rPr>
      <w:sz w:val="18"/>
    </w:rPr>
  </w:style>
  <w:style w:type="paragraph" w:customStyle="1" w:styleId="headereven">
    <w:name w:val="header even"/>
    <w:basedOn w:val="Header"/>
    <w:rsid w:val="00451F4E"/>
  </w:style>
  <w:style w:type="paragraph" w:customStyle="1" w:styleId="headerodd">
    <w:name w:val="header odd"/>
    <w:basedOn w:val="Header"/>
    <w:rsid w:val="00451F4E"/>
  </w:style>
  <w:style w:type="paragraph" w:customStyle="1" w:styleId="IndexBase">
    <w:name w:val="Index Base"/>
    <w:basedOn w:val="Normal"/>
    <w:rsid w:val="00451F4E"/>
  </w:style>
  <w:style w:type="paragraph" w:styleId="Index1">
    <w:name w:val="index 1"/>
    <w:basedOn w:val="IndexBase"/>
    <w:next w:val="Normal"/>
    <w:autoRedefine/>
    <w:semiHidden/>
    <w:rsid w:val="00451F4E"/>
    <w:pPr>
      <w:ind w:left="432" w:hanging="432"/>
    </w:pPr>
  </w:style>
  <w:style w:type="paragraph" w:styleId="Index2">
    <w:name w:val="index 2"/>
    <w:basedOn w:val="IndexBase"/>
    <w:next w:val="Normal"/>
    <w:autoRedefine/>
    <w:semiHidden/>
    <w:rsid w:val="00451F4E"/>
    <w:pPr>
      <w:ind w:left="432" w:hanging="288"/>
    </w:pPr>
  </w:style>
  <w:style w:type="paragraph" w:styleId="Index3">
    <w:name w:val="index 3"/>
    <w:basedOn w:val="IndexBase"/>
    <w:next w:val="Normal"/>
    <w:autoRedefine/>
    <w:semiHidden/>
    <w:rsid w:val="00451F4E"/>
    <w:pPr>
      <w:ind w:left="432" w:hanging="144"/>
    </w:pPr>
  </w:style>
  <w:style w:type="paragraph" w:styleId="IndexHeading">
    <w:name w:val="index heading"/>
    <w:basedOn w:val="HeadingBase"/>
    <w:next w:val="Index1"/>
    <w:semiHidden/>
    <w:rsid w:val="00451F4E"/>
    <w:pPr>
      <w:keepNext/>
      <w:spacing w:before="302" w:after="122"/>
    </w:pPr>
    <w:rPr>
      <w:sz w:val="22"/>
    </w:rPr>
  </w:style>
  <w:style w:type="paragraph" w:customStyle="1" w:styleId="Jump">
    <w:name w:val="Jump"/>
    <w:basedOn w:val="BodyText"/>
    <w:rsid w:val="00451F4E"/>
    <w:rPr>
      <w:rFonts w:ascii="Arial" w:hAnsi="Arial"/>
      <w:color w:val="FF00FF"/>
      <w:u w:val="double"/>
    </w:rPr>
  </w:style>
  <w:style w:type="paragraph" w:customStyle="1" w:styleId="RelatedHead">
    <w:name w:val="RelatedHead"/>
    <w:basedOn w:val="HeadingBase"/>
    <w:next w:val="Jump"/>
    <w:rsid w:val="00451F4E"/>
    <w:pPr>
      <w:spacing w:before="120" w:after="60"/>
      <w:ind w:left="2880"/>
    </w:pPr>
    <w:rPr>
      <w:color w:val="FF00FF"/>
      <w:sz w:val="24"/>
    </w:rPr>
  </w:style>
  <w:style w:type="paragraph" w:customStyle="1" w:styleId="GlossaryHeading">
    <w:name w:val="Glossary Heading"/>
    <w:basedOn w:val="HeadingBase"/>
    <w:next w:val="C1HPopupTopicText"/>
    <w:rsid w:val="00451F4E"/>
    <w:pPr>
      <w:keepNext/>
      <w:spacing w:before="340"/>
      <w:ind w:left="2880"/>
      <w:outlineLvl w:val="4"/>
    </w:pPr>
    <w:rPr>
      <w:rFonts w:cs="Angsana New"/>
      <w:sz w:val="28"/>
      <w:szCs w:val="28"/>
    </w:rPr>
  </w:style>
  <w:style w:type="paragraph" w:styleId="List2">
    <w:name w:val="List 2"/>
    <w:basedOn w:val="List"/>
    <w:rsid w:val="00451F4E"/>
    <w:pPr>
      <w:tabs>
        <w:tab w:val="clear" w:pos="3960"/>
        <w:tab w:val="left" w:pos="4320"/>
      </w:tabs>
      <w:ind w:left="4320"/>
    </w:pPr>
  </w:style>
  <w:style w:type="paragraph" w:customStyle="1" w:styleId="ListTable">
    <w:name w:val="List Table"/>
    <w:basedOn w:val="List"/>
    <w:rsid w:val="00451F4E"/>
    <w:pPr>
      <w:tabs>
        <w:tab w:val="clear" w:pos="3960"/>
        <w:tab w:val="left" w:pos="1080"/>
      </w:tabs>
      <w:ind w:left="1080"/>
    </w:pPr>
  </w:style>
  <w:style w:type="paragraph" w:customStyle="1" w:styleId="List2Table">
    <w:name w:val="List 2 Table"/>
    <w:basedOn w:val="ListTable"/>
    <w:rsid w:val="00451F4E"/>
    <w:pPr>
      <w:tabs>
        <w:tab w:val="left" w:pos="1440"/>
      </w:tabs>
      <w:ind w:left="1440"/>
    </w:pPr>
  </w:style>
  <w:style w:type="paragraph" w:customStyle="1" w:styleId="MarginNote">
    <w:name w:val="Margin Note"/>
    <w:basedOn w:val="BodyText"/>
    <w:rsid w:val="00451F4E"/>
    <w:pPr>
      <w:spacing w:before="122"/>
      <w:ind w:left="0" w:right="432"/>
    </w:pPr>
    <w:rPr>
      <w:i/>
    </w:rPr>
  </w:style>
  <w:style w:type="paragraph" w:styleId="NormalIndent">
    <w:name w:val="Normal Indent"/>
    <w:basedOn w:val="Normal"/>
    <w:rsid w:val="00451F4E"/>
    <w:pPr>
      <w:ind w:left="720"/>
    </w:pPr>
  </w:style>
  <w:style w:type="paragraph" w:customStyle="1" w:styleId="Note">
    <w:name w:val="Note"/>
    <w:basedOn w:val="BodyText"/>
    <w:rsid w:val="00451F4E"/>
    <w:pPr>
      <w:pBdr>
        <w:top w:val="single" w:sz="6" w:space="1" w:color="auto"/>
        <w:bottom w:val="single" w:sz="6" w:space="1" w:color="auto"/>
      </w:pBdr>
      <w:spacing w:before="180" w:after="180"/>
    </w:pPr>
  </w:style>
  <w:style w:type="paragraph" w:customStyle="1" w:styleId="Source">
    <w:name w:val="Source"/>
    <w:basedOn w:val="CodeBase"/>
    <w:rsid w:val="00451F4E"/>
    <w:pPr>
      <w:keepNext/>
      <w:keepLines/>
      <w:pBdr>
        <w:top w:val="single" w:sz="6" w:space="1" w:color="auto"/>
        <w:left w:val="single" w:sz="6" w:space="1" w:color="auto"/>
        <w:bottom w:val="single" w:sz="6" w:space="1" w:color="auto"/>
        <w:right w:val="single" w:sz="6" w:space="1" w:color="auto"/>
      </w:pBdr>
      <w:tabs>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pPr>
    <w:rPr>
      <w:sz w:val="16"/>
    </w:rPr>
  </w:style>
  <w:style w:type="paragraph" w:customStyle="1" w:styleId="SourceTop">
    <w:name w:val="SourceTop"/>
    <w:basedOn w:val="Source"/>
    <w:next w:val="Source"/>
    <w:rsid w:val="00451F4E"/>
    <w:pPr>
      <w:spacing w:before="115"/>
    </w:pPr>
  </w:style>
  <w:style w:type="paragraph" w:customStyle="1" w:styleId="SuperTitle">
    <w:name w:val="SuperTitle"/>
    <w:basedOn w:val="Title"/>
    <w:rsid w:val="00451F4E"/>
    <w:pPr>
      <w:pBdr>
        <w:top w:val="single" w:sz="48" w:space="1" w:color="auto"/>
      </w:pBdr>
      <w:spacing w:before="960" w:after="0"/>
      <w:ind w:left="1440"/>
    </w:pPr>
    <w:rPr>
      <w:sz w:val="28"/>
    </w:rPr>
  </w:style>
  <w:style w:type="paragraph" w:customStyle="1" w:styleId="TableBorder">
    <w:name w:val="TableBorder"/>
    <w:basedOn w:val="Normal"/>
    <w:next w:val="Normal"/>
    <w:rsid w:val="00451F4E"/>
    <w:pPr>
      <w:spacing w:before="40" w:line="40" w:lineRule="exact"/>
      <w:ind w:left="2880"/>
    </w:pPr>
  </w:style>
  <w:style w:type="paragraph" w:customStyle="1" w:styleId="TableHeading">
    <w:name w:val="TableHeading"/>
    <w:basedOn w:val="HeadingBase"/>
    <w:rsid w:val="00451F4E"/>
    <w:pPr>
      <w:spacing w:before="60" w:after="60"/>
      <w:ind w:right="72"/>
    </w:pPr>
  </w:style>
  <w:style w:type="paragraph" w:customStyle="1" w:styleId="TableText">
    <w:name w:val="TableText"/>
    <w:basedOn w:val="BodyText"/>
    <w:rsid w:val="00451F4E"/>
    <w:pPr>
      <w:spacing w:before="40" w:after="40"/>
      <w:ind w:left="72" w:right="72"/>
    </w:pPr>
    <w:rPr>
      <w:sz w:val="18"/>
    </w:rPr>
  </w:style>
  <w:style w:type="paragraph" w:customStyle="1" w:styleId="TOCBase">
    <w:name w:val="TOC Base"/>
    <w:basedOn w:val="Normal"/>
    <w:rsid w:val="00451F4E"/>
  </w:style>
  <w:style w:type="paragraph" w:styleId="TOC1">
    <w:name w:val="toc 1"/>
    <w:basedOn w:val="TOCBase"/>
    <w:next w:val="Normal"/>
    <w:autoRedefine/>
    <w:semiHidden/>
    <w:rsid w:val="00451F4E"/>
    <w:pPr>
      <w:tabs>
        <w:tab w:val="right" w:pos="9720"/>
      </w:tabs>
      <w:spacing w:before="245" w:after="115"/>
      <w:ind w:left="1440"/>
    </w:pPr>
    <w:rPr>
      <w:rFonts w:ascii="Arial" w:hAnsi="Arial"/>
      <w:b/>
      <w:sz w:val="24"/>
    </w:rPr>
  </w:style>
  <w:style w:type="paragraph" w:styleId="TOC2">
    <w:name w:val="toc 2"/>
    <w:basedOn w:val="TOCBase"/>
    <w:next w:val="Normal"/>
    <w:autoRedefine/>
    <w:semiHidden/>
    <w:rsid w:val="00451F4E"/>
    <w:pPr>
      <w:tabs>
        <w:tab w:val="right" w:leader="dot" w:pos="9720"/>
      </w:tabs>
      <w:ind w:left="2160"/>
    </w:pPr>
  </w:style>
  <w:style w:type="paragraph" w:styleId="TOC3">
    <w:name w:val="toc 3"/>
    <w:basedOn w:val="TOCBase"/>
    <w:next w:val="Normal"/>
    <w:autoRedefine/>
    <w:semiHidden/>
    <w:rsid w:val="00451F4E"/>
    <w:pPr>
      <w:tabs>
        <w:tab w:val="right" w:leader="dot" w:pos="9720"/>
      </w:tabs>
      <w:ind w:left="2880"/>
    </w:pPr>
  </w:style>
  <w:style w:type="paragraph" w:customStyle="1" w:styleId="TOCTitle">
    <w:name w:val="TOCTitle"/>
    <w:basedOn w:val="HeadingBase"/>
    <w:rsid w:val="00451F4E"/>
    <w:pPr>
      <w:keepNext/>
      <w:spacing w:before="960" w:after="480"/>
    </w:pPr>
    <w:rPr>
      <w:sz w:val="60"/>
    </w:rPr>
  </w:style>
  <w:style w:type="character" w:customStyle="1" w:styleId="C1HConditional">
    <w:name w:val="C1H Conditional"/>
    <w:basedOn w:val="DefaultParagraphFont"/>
    <w:rsid w:val="00451F4E"/>
    <w:rPr>
      <w:bdr w:val="none" w:sz="0" w:space="0" w:color="auto"/>
      <w:shd w:val="clear" w:color="auto" w:fill="D9D9D9"/>
    </w:rPr>
  </w:style>
  <w:style w:type="paragraph" w:customStyle="1" w:styleId="C1HBullet">
    <w:name w:val="C1H Bullet"/>
    <w:basedOn w:val="BodyText"/>
    <w:rsid w:val="00451F4E"/>
    <w:pPr>
      <w:numPr>
        <w:numId w:val="1"/>
      </w:numPr>
    </w:pPr>
  </w:style>
  <w:style w:type="paragraph" w:customStyle="1" w:styleId="C1HBullet2">
    <w:name w:val="C1H Bullet 2"/>
    <w:basedOn w:val="BodyText"/>
    <w:rsid w:val="00451F4E"/>
    <w:pPr>
      <w:numPr>
        <w:numId w:val="2"/>
      </w:numPr>
    </w:pPr>
  </w:style>
  <w:style w:type="paragraph" w:customStyle="1" w:styleId="C1HBullet2A">
    <w:name w:val="C1H Bullet 2A"/>
    <w:basedOn w:val="BodyText"/>
    <w:rsid w:val="00451F4E"/>
    <w:pPr>
      <w:numPr>
        <w:numId w:val="3"/>
      </w:numPr>
    </w:pPr>
  </w:style>
  <w:style w:type="paragraph" w:customStyle="1" w:styleId="C1HNumber">
    <w:name w:val="C1H Number"/>
    <w:basedOn w:val="BodyText"/>
    <w:rsid w:val="00451F4E"/>
    <w:pPr>
      <w:numPr>
        <w:numId w:val="4"/>
      </w:numPr>
    </w:pPr>
  </w:style>
  <w:style w:type="paragraph" w:customStyle="1" w:styleId="C1HNumber2">
    <w:name w:val="C1H Number 2"/>
    <w:basedOn w:val="BodyText"/>
    <w:rsid w:val="00451F4E"/>
    <w:pPr>
      <w:numPr>
        <w:numId w:val="5"/>
      </w:numPr>
    </w:pPr>
  </w:style>
  <w:style w:type="paragraph" w:customStyle="1" w:styleId="C1HContinue">
    <w:name w:val="C1H Continue"/>
    <w:basedOn w:val="BodyText"/>
    <w:rsid w:val="00451F4E"/>
    <w:pPr>
      <w:ind w:left="3960"/>
    </w:pPr>
  </w:style>
  <w:style w:type="paragraph" w:customStyle="1" w:styleId="C1HContinue2">
    <w:name w:val="C1H Continue 2"/>
    <w:basedOn w:val="BodyText"/>
    <w:rsid w:val="00451F4E"/>
    <w:pPr>
      <w:ind w:left="4320"/>
    </w:pPr>
  </w:style>
  <w:style w:type="character" w:customStyle="1" w:styleId="C1HJump">
    <w:name w:val="C1H Jump"/>
    <w:basedOn w:val="DefaultParagraphFont"/>
    <w:rsid w:val="00451F4E"/>
    <w:rPr>
      <w:color w:val="008000"/>
    </w:rPr>
  </w:style>
  <w:style w:type="character" w:customStyle="1" w:styleId="C1HPopup">
    <w:name w:val="C1H Popup"/>
    <w:basedOn w:val="DefaultParagraphFont"/>
    <w:rsid w:val="00451F4E"/>
    <w:rPr>
      <w:i/>
      <w:color w:val="008000"/>
    </w:rPr>
  </w:style>
  <w:style w:type="character" w:customStyle="1" w:styleId="C1HIndex">
    <w:name w:val="C1H Index"/>
    <w:basedOn w:val="DefaultParagraphFont"/>
    <w:rsid w:val="00451F4E"/>
    <w:rPr>
      <w:color w:val="808000"/>
    </w:rPr>
  </w:style>
  <w:style w:type="character" w:customStyle="1" w:styleId="C1HContentsTitle">
    <w:name w:val="C1H Contents Title"/>
    <w:basedOn w:val="DefaultParagraphFont"/>
    <w:rsid w:val="00451F4E"/>
    <w:rPr>
      <w:color w:val="993300"/>
    </w:rPr>
  </w:style>
  <w:style w:type="paragraph" w:customStyle="1" w:styleId="MidTopic">
    <w:name w:val="MidTopic"/>
    <w:basedOn w:val="Heading3"/>
    <w:next w:val="BodyText"/>
    <w:rsid w:val="00451F4E"/>
    <w:pPr>
      <w:outlineLvl w:val="9"/>
    </w:pPr>
  </w:style>
  <w:style w:type="paragraph" w:customStyle="1" w:styleId="WhatsThis">
    <w:name w:val="WhatsThis"/>
    <w:basedOn w:val="Heading3"/>
    <w:next w:val="C1HPopupTopicText"/>
    <w:rsid w:val="00451F4E"/>
    <w:pPr>
      <w:outlineLvl w:val="9"/>
    </w:pPr>
  </w:style>
  <w:style w:type="character" w:customStyle="1" w:styleId="C1HContextID">
    <w:name w:val="C1H Context ID"/>
    <w:basedOn w:val="DefaultParagraphFont"/>
    <w:rsid w:val="00451F4E"/>
    <w:rPr>
      <w:vanish/>
      <w:color w:val="FF00FF"/>
    </w:rPr>
  </w:style>
  <w:style w:type="character" w:customStyle="1" w:styleId="C1HGroup">
    <w:name w:val="C1H Group"/>
    <w:basedOn w:val="DefaultParagraphFont"/>
    <w:rsid w:val="00451F4E"/>
    <w:rPr>
      <w:i/>
      <w:color w:val="808000"/>
    </w:rPr>
  </w:style>
  <w:style w:type="character" w:customStyle="1" w:styleId="C1HGroupInvisible">
    <w:name w:val="C1H Group Invisible"/>
    <w:basedOn w:val="C1HGroup"/>
    <w:rsid w:val="00451F4E"/>
    <w:rPr>
      <w:i/>
      <w:vanish/>
      <w:color w:val="808000"/>
    </w:rPr>
  </w:style>
  <w:style w:type="character" w:customStyle="1" w:styleId="C1HGroupLink">
    <w:name w:val="C1H Group Link"/>
    <w:basedOn w:val="C1HGroup"/>
    <w:rsid w:val="00451F4E"/>
    <w:rPr>
      <w:i/>
      <w:color w:val="808000"/>
      <w:u w:val="single"/>
    </w:rPr>
  </w:style>
  <w:style w:type="character" w:customStyle="1" w:styleId="C1HIndexInvisible">
    <w:name w:val="C1H Index Invisible"/>
    <w:basedOn w:val="C1HIndex"/>
    <w:rsid w:val="00451F4E"/>
    <w:rPr>
      <w:vanish/>
      <w:color w:val="808000"/>
    </w:rPr>
  </w:style>
  <w:style w:type="character" w:customStyle="1" w:styleId="C1HKeywordLink">
    <w:name w:val="C1H Keyword Link"/>
    <w:basedOn w:val="C1HIndex"/>
    <w:rsid w:val="00451F4E"/>
    <w:rPr>
      <w:color w:val="808000"/>
      <w:u w:val="single"/>
    </w:rPr>
  </w:style>
  <w:style w:type="character" w:customStyle="1" w:styleId="C1HLinkTag">
    <w:name w:val="C1H Link Tag"/>
    <w:basedOn w:val="DefaultParagraphFont"/>
    <w:rsid w:val="00451F4E"/>
    <w:rPr>
      <w:color w:val="3366FF"/>
    </w:rPr>
  </w:style>
  <w:style w:type="character" w:customStyle="1" w:styleId="C1HLinkTagInvisible">
    <w:name w:val="C1H Link Tag Invisible"/>
    <w:basedOn w:val="C1HLinkTag"/>
    <w:rsid w:val="00451F4E"/>
    <w:rPr>
      <w:vanish/>
      <w:color w:val="3366FF"/>
    </w:rPr>
  </w:style>
  <w:style w:type="character" w:customStyle="1" w:styleId="C1HManual">
    <w:name w:val="C1H Manual"/>
    <w:basedOn w:val="DefaultParagraphFont"/>
    <w:rsid w:val="00451F4E"/>
    <w:rPr>
      <w:bdr w:val="none" w:sz="0" w:space="0" w:color="auto"/>
      <w:shd w:val="clear" w:color="auto" w:fill="CCFFCC"/>
    </w:rPr>
  </w:style>
  <w:style w:type="character" w:customStyle="1" w:styleId="C1HOnline">
    <w:name w:val="C1H Online"/>
    <w:basedOn w:val="DefaultParagraphFont"/>
    <w:rsid w:val="00451F4E"/>
    <w:rPr>
      <w:bdr w:val="none" w:sz="0" w:space="0" w:color="auto"/>
      <w:shd w:val="clear" w:color="auto" w:fill="99CCFF"/>
    </w:rPr>
  </w:style>
  <w:style w:type="paragraph" w:customStyle="1" w:styleId="C1HPopupTopicText">
    <w:name w:val="C1H Popup Topic Text"/>
    <w:basedOn w:val="BodyText"/>
    <w:rsid w:val="00451F4E"/>
    <w:rPr>
      <w:rFonts w:cs="Angsana New"/>
    </w:rPr>
  </w:style>
  <w:style w:type="character" w:customStyle="1" w:styleId="C1HTopicProperties">
    <w:name w:val="C1H Topic Properties"/>
    <w:basedOn w:val="DefaultParagraphFont"/>
    <w:rsid w:val="00451F4E"/>
    <w:rPr>
      <w:vanish/>
      <w:color w:val="800080"/>
    </w:rPr>
  </w:style>
  <w:style w:type="paragraph" w:styleId="BodyTextIndent">
    <w:name w:val="Body Text Indent"/>
    <w:basedOn w:val="Normal"/>
    <w:link w:val="BodyTextIndentChar"/>
    <w:rsid w:val="00451F4E"/>
    <w:pPr>
      <w:spacing w:after="120"/>
      <w:ind w:left="3163"/>
    </w:pPr>
  </w:style>
  <w:style w:type="paragraph" w:styleId="BodyTextFirstIndent">
    <w:name w:val="Body Text First Indent"/>
    <w:basedOn w:val="BodyText"/>
    <w:rsid w:val="00451F4E"/>
    <w:pPr>
      <w:spacing w:before="0" w:after="120"/>
      <w:ind w:firstLine="210"/>
    </w:pPr>
  </w:style>
  <w:style w:type="character" w:customStyle="1" w:styleId="C1HInlineExpand">
    <w:name w:val="C1H Inline Expand"/>
    <w:basedOn w:val="DefaultParagraphFont"/>
    <w:rsid w:val="00451F4E"/>
    <w:rPr>
      <w:color w:val="008080"/>
    </w:rPr>
  </w:style>
  <w:style w:type="character" w:customStyle="1" w:styleId="C1HInlinePopup">
    <w:name w:val="C1H Inline Popup"/>
    <w:basedOn w:val="C1HInlineExpand"/>
    <w:rsid w:val="00451F4E"/>
    <w:rPr>
      <w:i/>
      <w:color w:val="008080"/>
      <w:u w:val="single"/>
    </w:rPr>
  </w:style>
  <w:style w:type="character" w:customStyle="1" w:styleId="C1HExpandText">
    <w:name w:val="C1H Expand Text"/>
    <w:basedOn w:val="DefaultParagraphFont"/>
    <w:rsid w:val="00451F4E"/>
    <w:rPr>
      <w:vanish/>
      <w:bdr w:val="none" w:sz="0" w:space="0" w:color="auto"/>
      <w:shd w:val="clear" w:color="auto" w:fill="CCFFFF"/>
    </w:rPr>
  </w:style>
  <w:style w:type="character" w:customStyle="1" w:styleId="C1HPopupText">
    <w:name w:val="C1H Popup Text"/>
    <w:basedOn w:val="C1HExpandText"/>
    <w:rsid w:val="00451F4E"/>
    <w:rPr>
      <w:vanish/>
      <w:bdr w:val="none" w:sz="0" w:space="0" w:color="auto"/>
      <w:shd w:val="clear" w:color="auto" w:fill="CCFFFF"/>
    </w:rPr>
  </w:style>
  <w:style w:type="character" w:customStyle="1" w:styleId="C1HInlineDropdown">
    <w:name w:val="C1H Inline Dropdown"/>
    <w:basedOn w:val="C1HInlineExpand"/>
    <w:rsid w:val="00451F4E"/>
    <w:rPr>
      <w:color w:val="008080"/>
      <w:u w:val="single"/>
    </w:rPr>
  </w:style>
  <w:style w:type="character" w:customStyle="1" w:styleId="C1HDropdownText">
    <w:name w:val="C1H Dropdown Text"/>
    <w:basedOn w:val="C1HExpandText"/>
    <w:rsid w:val="00451F4E"/>
    <w:rPr>
      <w:vanish/>
      <w:bdr w:val="none" w:sz="0" w:space="0" w:color="auto"/>
      <w:shd w:val="clear" w:color="auto" w:fill="CCFFFF"/>
    </w:rPr>
  </w:style>
  <w:style w:type="paragraph" w:customStyle="1" w:styleId="GlossaryHeadingnoautolinks">
    <w:name w:val="Glossary Heading (no auto links)"/>
    <w:basedOn w:val="GlossaryHeading"/>
    <w:next w:val="C1HPopupTopicText"/>
    <w:rsid w:val="00451F4E"/>
    <w:rPr>
      <w:color w:val="993300"/>
    </w:rPr>
  </w:style>
  <w:style w:type="character" w:customStyle="1" w:styleId="C1HVariable">
    <w:name w:val="C1H Variable"/>
    <w:basedOn w:val="DefaultParagraphFont"/>
    <w:rsid w:val="00EF4881"/>
    <w:rPr>
      <w:i/>
      <w:color w:val="993300"/>
    </w:rPr>
  </w:style>
  <w:style w:type="paragraph" w:customStyle="1" w:styleId="C1SectionCollapsed">
    <w:name w:val="C1 Section Collapsed"/>
    <w:basedOn w:val="Heading4"/>
    <w:next w:val="BodyText"/>
    <w:rsid w:val="00C85CE6"/>
  </w:style>
  <w:style w:type="paragraph" w:customStyle="1" w:styleId="C1SectionExpanded">
    <w:name w:val="C1 Section Expanded"/>
    <w:basedOn w:val="Heading4"/>
    <w:next w:val="BodyText"/>
    <w:rsid w:val="00C85CE6"/>
  </w:style>
  <w:style w:type="paragraph" w:customStyle="1" w:styleId="C1SectionEnd">
    <w:name w:val="C1 Section End"/>
    <w:basedOn w:val="BodyText"/>
    <w:next w:val="BodyText"/>
    <w:rsid w:val="00C85CE6"/>
  </w:style>
  <w:style w:type="paragraph" w:styleId="BalloonText">
    <w:name w:val="Balloon Text"/>
    <w:basedOn w:val="Normal"/>
    <w:link w:val="BalloonTextChar"/>
    <w:rsid w:val="008D5C8F"/>
    <w:rPr>
      <w:rFonts w:ascii="Tahoma" w:hAnsi="Tahoma" w:cs="Tahoma"/>
      <w:sz w:val="16"/>
      <w:szCs w:val="16"/>
    </w:rPr>
  </w:style>
  <w:style w:type="character" w:customStyle="1" w:styleId="BalloonTextChar">
    <w:name w:val="Balloon Text Char"/>
    <w:basedOn w:val="DefaultParagraphFont"/>
    <w:link w:val="BalloonText"/>
    <w:rsid w:val="008D5C8F"/>
    <w:rPr>
      <w:rFonts w:ascii="Tahoma" w:hAnsi="Tahoma" w:cs="Tahoma"/>
      <w:sz w:val="16"/>
      <w:szCs w:val="16"/>
    </w:rPr>
  </w:style>
  <w:style w:type="paragraph" w:styleId="NormalWeb">
    <w:name w:val="Normal (Web)"/>
    <w:basedOn w:val="BodyText"/>
    <w:uiPriority w:val="99"/>
    <w:rsid w:val="00802EFB"/>
    <w:rPr>
      <w:szCs w:val="24"/>
    </w:rPr>
  </w:style>
  <w:style w:type="paragraph" w:styleId="ListBullet">
    <w:name w:val="List Bullet"/>
    <w:basedOn w:val="Normal"/>
    <w:rsid w:val="001E33C5"/>
    <w:pPr>
      <w:numPr>
        <w:numId w:val="30"/>
      </w:numPr>
    </w:pPr>
    <w:rPr>
      <w:rFonts w:cs="Angsana New"/>
    </w:rPr>
  </w:style>
  <w:style w:type="paragraph" w:styleId="ListBullet2">
    <w:name w:val="List Bullet 2"/>
    <w:basedOn w:val="Normal"/>
    <w:rsid w:val="001E33C5"/>
    <w:pPr>
      <w:numPr>
        <w:numId w:val="31"/>
      </w:numPr>
    </w:pPr>
    <w:rPr>
      <w:rFonts w:cs="Angsana New"/>
    </w:rPr>
  </w:style>
  <w:style w:type="character" w:styleId="Emphasis">
    <w:name w:val="Emphasis"/>
    <w:basedOn w:val="DefaultParagraphFont"/>
    <w:qFormat/>
    <w:rsid w:val="00975A63"/>
    <w:rPr>
      <w:i/>
      <w:iCs/>
    </w:rPr>
  </w:style>
  <w:style w:type="character" w:styleId="Strong">
    <w:name w:val="Strong"/>
    <w:basedOn w:val="DefaultParagraphFont"/>
    <w:qFormat/>
    <w:rsid w:val="000D61BE"/>
    <w:rPr>
      <w:b/>
      <w:bCs/>
    </w:rPr>
  </w:style>
  <w:style w:type="table" w:styleId="TableGrid">
    <w:name w:val="Table Grid"/>
    <w:basedOn w:val="TableNormal"/>
    <w:rsid w:val="009A2B0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123D49"/>
    <w:rPr>
      <w:rFonts w:ascii="Arial" w:hAnsi="Arial"/>
      <w:b/>
      <w:sz w:val="28"/>
    </w:rPr>
  </w:style>
  <w:style w:type="character" w:customStyle="1" w:styleId="BodyTextChar">
    <w:name w:val="Body Text Char"/>
    <w:basedOn w:val="DefaultParagraphFont"/>
    <w:link w:val="BodyText"/>
    <w:uiPriority w:val="99"/>
    <w:rsid w:val="00123D49"/>
  </w:style>
  <w:style w:type="character" w:customStyle="1" w:styleId="Heading2Char">
    <w:name w:val="Heading 2 Char"/>
    <w:basedOn w:val="DefaultParagraphFont"/>
    <w:link w:val="Heading2"/>
    <w:rsid w:val="00123D49"/>
    <w:rPr>
      <w:rFonts w:ascii="Arial" w:hAnsi="Arial"/>
      <w:b/>
      <w:sz w:val="36"/>
    </w:rPr>
  </w:style>
  <w:style w:type="paragraph" w:styleId="ListParagraph">
    <w:name w:val="List Paragraph"/>
    <w:basedOn w:val="Normal"/>
    <w:uiPriority w:val="34"/>
    <w:qFormat/>
    <w:rsid w:val="00493D6A"/>
    <w:pPr>
      <w:ind w:left="720"/>
      <w:contextualSpacing/>
    </w:pPr>
  </w:style>
  <w:style w:type="character" w:styleId="Hyperlink">
    <w:name w:val="Hyperlink"/>
    <w:basedOn w:val="DefaultParagraphFont"/>
    <w:rsid w:val="001119BB"/>
    <w:rPr>
      <w:color w:val="0000FF" w:themeColor="hyperlink"/>
      <w:u w:val="single"/>
    </w:rPr>
  </w:style>
  <w:style w:type="paragraph" w:styleId="BodyTextFirstIndent2">
    <w:name w:val="Body Text First Indent 2"/>
    <w:basedOn w:val="BodyTextIndent"/>
    <w:link w:val="BodyTextFirstIndent2Char"/>
    <w:rsid w:val="00E65F9D"/>
    <w:pPr>
      <w:spacing w:after="0"/>
      <w:ind w:left="360" w:firstLine="360"/>
    </w:pPr>
  </w:style>
  <w:style w:type="character" w:customStyle="1" w:styleId="BodyTextIndentChar">
    <w:name w:val="Body Text Indent Char"/>
    <w:basedOn w:val="DefaultParagraphFont"/>
    <w:link w:val="BodyTextIndent"/>
    <w:rsid w:val="00E65F9D"/>
  </w:style>
  <w:style w:type="character" w:customStyle="1" w:styleId="BodyTextFirstIndent2Char">
    <w:name w:val="Body Text First Indent 2 Char"/>
    <w:basedOn w:val="BodyTextIndentChar"/>
    <w:link w:val="BodyTextFirstIndent2"/>
    <w:rsid w:val="00E65F9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Body Text" w:uiPriority="99"/>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1F4E"/>
  </w:style>
  <w:style w:type="paragraph" w:styleId="Heading1">
    <w:name w:val="heading 1"/>
    <w:basedOn w:val="HeadingBase"/>
    <w:next w:val="Heading2"/>
    <w:qFormat/>
    <w:rsid w:val="00451F4E"/>
    <w:pPr>
      <w:keepNext/>
      <w:spacing w:before="962" w:after="1682"/>
      <w:outlineLvl w:val="0"/>
    </w:pPr>
    <w:rPr>
      <w:sz w:val="60"/>
    </w:rPr>
  </w:style>
  <w:style w:type="paragraph" w:styleId="Heading2">
    <w:name w:val="heading 2"/>
    <w:basedOn w:val="HeadingBase"/>
    <w:next w:val="BodyText"/>
    <w:link w:val="Heading2Char"/>
    <w:qFormat/>
    <w:rsid w:val="00451F4E"/>
    <w:pPr>
      <w:keepNext/>
      <w:pBdr>
        <w:top w:val="single" w:sz="6" w:space="1" w:color="auto"/>
      </w:pBdr>
      <w:spacing w:before="362" w:after="43"/>
      <w:outlineLvl w:val="1"/>
    </w:pPr>
    <w:rPr>
      <w:sz w:val="36"/>
    </w:rPr>
  </w:style>
  <w:style w:type="paragraph" w:styleId="Heading3">
    <w:name w:val="heading 3"/>
    <w:basedOn w:val="HeadingBase"/>
    <w:next w:val="BodyText"/>
    <w:link w:val="Heading3Char"/>
    <w:qFormat/>
    <w:rsid w:val="00451F4E"/>
    <w:pPr>
      <w:keepNext/>
      <w:spacing w:before="340"/>
      <w:ind w:left="2880"/>
      <w:outlineLvl w:val="2"/>
    </w:pPr>
    <w:rPr>
      <w:sz w:val="28"/>
    </w:rPr>
  </w:style>
  <w:style w:type="paragraph" w:styleId="Heading4">
    <w:name w:val="heading 4"/>
    <w:basedOn w:val="HeadingBase"/>
    <w:next w:val="BodyText"/>
    <w:qFormat/>
    <w:rsid w:val="00451F4E"/>
    <w:pPr>
      <w:keepNext/>
      <w:spacing w:before="216" w:after="14"/>
      <w:ind w:left="2880"/>
      <w:outlineLvl w:val="3"/>
    </w:pPr>
    <w:rPr>
      <w:i/>
      <w:sz w:val="24"/>
    </w:rPr>
  </w:style>
  <w:style w:type="paragraph" w:styleId="Heading5">
    <w:name w:val="heading 5"/>
    <w:basedOn w:val="HeadingBase"/>
    <w:next w:val="Definition"/>
    <w:qFormat/>
    <w:rsid w:val="00451F4E"/>
    <w:pPr>
      <w:keepNext/>
      <w:spacing w:before="340"/>
      <w:ind w:left="2880"/>
      <w:outlineLvl w:val="4"/>
    </w:pPr>
    <w:rPr>
      <w:sz w:val="28"/>
    </w:rPr>
  </w:style>
  <w:style w:type="paragraph" w:styleId="Heading6">
    <w:name w:val="heading 6"/>
    <w:basedOn w:val="Normal"/>
    <w:next w:val="Normal"/>
    <w:qFormat/>
    <w:rsid w:val="00451F4E"/>
    <w:pPr>
      <w:spacing w:before="240" w:after="60"/>
      <w:ind w:left="288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rsid w:val="00451F4E"/>
    <w:rPr>
      <w:rFonts w:ascii="Arial" w:hAnsi="Arial"/>
      <w:b/>
    </w:rPr>
  </w:style>
  <w:style w:type="paragraph" w:styleId="BodyText">
    <w:name w:val="Body Text"/>
    <w:basedOn w:val="Normal"/>
    <w:link w:val="BodyTextChar"/>
    <w:uiPriority w:val="99"/>
    <w:rsid w:val="00451F4E"/>
    <w:pPr>
      <w:spacing w:before="115"/>
      <w:ind w:left="2880"/>
    </w:pPr>
  </w:style>
  <w:style w:type="paragraph" w:styleId="List">
    <w:name w:val="List"/>
    <w:basedOn w:val="BodyText"/>
    <w:rsid w:val="00451F4E"/>
    <w:pPr>
      <w:tabs>
        <w:tab w:val="left" w:pos="3960"/>
      </w:tabs>
      <w:ind w:left="3960" w:hanging="360"/>
    </w:pPr>
  </w:style>
  <w:style w:type="paragraph" w:customStyle="1" w:styleId="Definition">
    <w:name w:val="Definition"/>
    <w:basedOn w:val="BodyText"/>
    <w:rsid w:val="00451F4E"/>
  </w:style>
  <w:style w:type="paragraph" w:customStyle="1" w:styleId="BodyTextTable">
    <w:name w:val="Body Text Table"/>
    <w:basedOn w:val="BodyText"/>
    <w:rsid w:val="00451F4E"/>
    <w:pPr>
      <w:ind w:left="0"/>
    </w:pPr>
  </w:style>
  <w:style w:type="paragraph" w:customStyle="1" w:styleId="BodyTable">
    <w:name w:val="BodyTable"/>
    <w:basedOn w:val="Normal"/>
    <w:rsid w:val="00451F4E"/>
    <w:pPr>
      <w:spacing w:before="115"/>
    </w:pPr>
  </w:style>
  <w:style w:type="paragraph" w:styleId="Title">
    <w:name w:val="Title"/>
    <w:basedOn w:val="HeadingBase"/>
    <w:qFormat/>
    <w:rsid w:val="00451F4E"/>
    <w:pPr>
      <w:spacing w:before="242" w:after="722"/>
      <w:jc w:val="right"/>
    </w:pPr>
    <w:rPr>
      <w:sz w:val="72"/>
    </w:rPr>
  </w:style>
  <w:style w:type="paragraph" w:customStyle="1" w:styleId="ByLine">
    <w:name w:val="ByLine"/>
    <w:basedOn w:val="Title"/>
    <w:rsid w:val="00451F4E"/>
    <w:rPr>
      <w:sz w:val="28"/>
    </w:rPr>
  </w:style>
  <w:style w:type="paragraph" w:styleId="Caption">
    <w:name w:val="caption"/>
    <w:basedOn w:val="BodyText"/>
    <w:next w:val="BodyText"/>
    <w:qFormat/>
    <w:rsid w:val="00451F4E"/>
    <w:pPr>
      <w:tabs>
        <w:tab w:val="left" w:pos="3600"/>
        <w:tab w:val="left" w:pos="3960"/>
      </w:tabs>
      <w:spacing w:before="60" w:after="160"/>
    </w:pPr>
    <w:rPr>
      <w:i/>
      <w:sz w:val="18"/>
    </w:rPr>
  </w:style>
  <w:style w:type="paragraph" w:customStyle="1" w:styleId="CodeBase">
    <w:name w:val="Code Base"/>
    <w:basedOn w:val="BodyText"/>
    <w:rsid w:val="00451F4E"/>
    <w:rPr>
      <w:rFonts w:ascii="Courier New" w:hAnsi="Courier New"/>
    </w:rPr>
  </w:style>
  <w:style w:type="paragraph" w:customStyle="1" w:styleId="CodeExplained">
    <w:name w:val="CodeExplained"/>
    <w:basedOn w:val="CodeBase"/>
    <w:rsid w:val="00451F4E"/>
    <w:pPr>
      <w:spacing w:after="40"/>
      <w:ind w:left="3240"/>
    </w:pPr>
  </w:style>
  <w:style w:type="character" w:customStyle="1" w:styleId="D2HNoGloss">
    <w:name w:val="D2HNoGloss"/>
    <w:rsid w:val="00451F4E"/>
  </w:style>
  <w:style w:type="paragraph" w:customStyle="1" w:styleId="Figures">
    <w:name w:val="Figures"/>
    <w:basedOn w:val="BodyText"/>
    <w:next w:val="Caption"/>
    <w:rsid w:val="00451F4E"/>
    <w:pPr>
      <w:tabs>
        <w:tab w:val="left" w:pos="3600"/>
        <w:tab w:val="left" w:pos="3960"/>
      </w:tabs>
      <w:spacing w:before="140" w:after="60"/>
    </w:pPr>
  </w:style>
  <w:style w:type="paragraph" w:customStyle="1" w:styleId="FiguresTable">
    <w:name w:val="Figures Table"/>
    <w:basedOn w:val="Figures"/>
    <w:rsid w:val="00451F4E"/>
    <w:pPr>
      <w:ind w:left="720"/>
    </w:pPr>
  </w:style>
  <w:style w:type="paragraph" w:customStyle="1" w:styleId="HeaderBase">
    <w:name w:val="Header Base"/>
    <w:basedOn w:val="HeadingBase"/>
    <w:rsid w:val="00451F4E"/>
  </w:style>
  <w:style w:type="paragraph" w:styleId="Footer">
    <w:name w:val="footer"/>
    <w:basedOn w:val="HeaderBase"/>
    <w:rsid w:val="00451F4E"/>
    <w:pPr>
      <w:pBdr>
        <w:top w:val="single" w:sz="6" w:space="1" w:color="auto"/>
        <w:between w:val="single" w:sz="6" w:space="1" w:color="auto"/>
      </w:pBdr>
      <w:tabs>
        <w:tab w:val="right" w:pos="9720"/>
      </w:tabs>
    </w:pPr>
    <w:rPr>
      <w:sz w:val="18"/>
    </w:rPr>
  </w:style>
  <w:style w:type="paragraph" w:customStyle="1" w:styleId="footereven">
    <w:name w:val="footer even"/>
    <w:basedOn w:val="Footer"/>
    <w:rsid w:val="00451F4E"/>
  </w:style>
  <w:style w:type="paragraph" w:customStyle="1" w:styleId="footerodd">
    <w:name w:val="footer odd"/>
    <w:basedOn w:val="Footer"/>
    <w:rsid w:val="00451F4E"/>
  </w:style>
  <w:style w:type="paragraph" w:styleId="Header">
    <w:name w:val="header"/>
    <w:basedOn w:val="HeaderBase"/>
    <w:rsid w:val="00451F4E"/>
    <w:pPr>
      <w:tabs>
        <w:tab w:val="right" w:pos="9720"/>
      </w:tabs>
    </w:pPr>
    <w:rPr>
      <w:sz w:val="18"/>
    </w:rPr>
  </w:style>
  <w:style w:type="paragraph" w:customStyle="1" w:styleId="headereven">
    <w:name w:val="header even"/>
    <w:basedOn w:val="Header"/>
    <w:rsid w:val="00451F4E"/>
  </w:style>
  <w:style w:type="paragraph" w:customStyle="1" w:styleId="headerodd">
    <w:name w:val="header odd"/>
    <w:basedOn w:val="Header"/>
    <w:rsid w:val="00451F4E"/>
  </w:style>
  <w:style w:type="paragraph" w:customStyle="1" w:styleId="IndexBase">
    <w:name w:val="Index Base"/>
    <w:basedOn w:val="Normal"/>
    <w:rsid w:val="00451F4E"/>
  </w:style>
  <w:style w:type="paragraph" w:styleId="Index1">
    <w:name w:val="index 1"/>
    <w:basedOn w:val="IndexBase"/>
    <w:next w:val="Normal"/>
    <w:autoRedefine/>
    <w:semiHidden/>
    <w:rsid w:val="00451F4E"/>
    <w:pPr>
      <w:ind w:left="432" w:hanging="432"/>
    </w:pPr>
  </w:style>
  <w:style w:type="paragraph" w:styleId="Index2">
    <w:name w:val="index 2"/>
    <w:basedOn w:val="IndexBase"/>
    <w:next w:val="Normal"/>
    <w:autoRedefine/>
    <w:semiHidden/>
    <w:rsid w:val="00451F4E"/>
    <w:pPr>
      <w:ind w:left="432" w:hanging="288"/>
    </w:pPr>
  </w:style>
  <w:style w:type="paragraph" w:styleId="Index3">
    <w:name w:val="index 3"/>
    <w:basedOn w:val="IndexBase"/>
    <w:next w:val="Normal"/>
    <w:autoRedefine/>
    <w:semiHidden/>
    <w:rsid w:val="00451F4E"/>
    <w:pPr>
      <w:ind w:left="432" w:hanging="144"/>
    </w:pPr>
  </w:style>
  <w:style w:type="paragraph" w:styleId="IndexHeading">
    <w:name w:val="index heading"/>
    <w:basedOn w:val="HeadingBase"/>
    <w:next w:val="Index1"/>
    <w:semiHidden/>
    <w:rsid w:val="00451F4E"/>
    <w:pPr>
      <w:keepNext/>
      <w:spacing w:before="302" w:after="122"/>
    </w:pPr>
    <w:rPr>
      <w:sz w:val="22"/>
    </w:rPr>
  </w:style>
  <w:style w:type="paragraph" w:customStyle="1" w:styleId="Jump">
    <w:name w:val="Jump"/>
    <w:basedOn w:val="BodyText"/>
    <w:rsid w:val="00451F4E"/>
    <w:rPr>
      <w:rFonts w:ascii="Arial" w:hAnsi="Arial"/>
      <w:color w:val="FF00FF"/>
      <w:u w:val="double"/>
    </w:rPr>
  </w:style>
  <w:style w:type="paragraph" w:customStyle="1" w:styleId="RelatedHead">
    <w:name w:val="RelatedHead"/>
    <w:basedOn w:val="HeadingBase"/>
    <w:next w:val="Jump"/>
    <w:rsid w:val="00451F4E"/>
    <w:pPr>
      <w:spacing w:before="120" w:after="60"/>
      <w:ind w:left="2880"/>
    </w:pPr>
    <w:rPr>
      <w:color w:val="FF00FF"/>
      <w:sz w:val="24"/>
    </w:rPr>
  </w:style>
  <w:style w:type="paragraph" w:customStyle="1" w:styleId="GlossaryHeading">
    <w:name w:val="Glossary Heading"/>
    <w:basedOn w:val="HeadingBase"/>
    <w:next w:val="C1HPopupTopicText"/>
    <w:rsid w:val="00451F4E"/>
    <w:pPr>
      <w:keepNext/>
      <w:spacing w:before="340"/>
      <w:ind w:left="2880"/>
      <w:outlineLvl w:val="4"/>
    </w:pPr>
    <w:rPr>
      <w:rFonts w:cs="Angsana New"/>
      <w:sz w:val="28"/>
      <w:szCs w:val="28"/>
    </w:rPr>
  </w:style>
  <w:style w:type="paragraph" w:styleId="List2">
    <w:name w:val="List 2"/>
    <w:basedOn w:val="List"/>
    <w:rsid w:val="00451F4E"/>
    <w:pPr>
      <w:tabs>
        <w:tab w:val="clear" w:pos="3960"/>
        <w:tab w:val="left" w:pos="4320"/>
      </w:tabs>
      <w:ind w:left="4320"/>
    </w:pPr>
  </w:style>
  <w:style w:type="paragraph" w:customStyle="1" w:styleId="ListTable">
    <w:name w:val="List Table"/>
    <w:basedOn w:val="List"/>
    <w:rsid w:val="00451F4E"/>
    <w:pPr>
      <w:tabs>
        <w:tab w:val="clear" w:pos="3960"/>
        <w:tab w:val="left" w:pos="1080"/>
      </w:tabs>
      <w:ind w:left="1080"/>
    </w:pPr>
  </w:style>
  <w:style w:type="paragraph" w:customStyle="1" w:styleId="List2Table">
    <w:name w:val="List 2 Table"/>
    <w:basedOn w:val="ListTable"/>
    <w:rsid w:val="00451F4E"/>
    <w:pPr>
      <w:tabs>
        <w:tab w:val="left" w:pos="1440"/>
      </w:tabs>
      <w:ind w:left="1440"/>
    </w:pPr>
  </w:style>
  <w:style w:type="paragraph" w:customStyle="1" w:styleId="MarginNote">
    <w:name w:val="Margin Note"/>
    <w:basedOn w:val="BodyText"/>
    <w:rsid w:val="00451F4E"/>
    <w:pPr>
      <w:spacing w:before="122"/>
      <w:ind w:left="0" w:right="432"/>
    </w:pPr>
    <w:rPr>
      <w:i/>
    </w:rPr>
  </w:style>
  <w:style w:type="paragraph" w:styleId="NormalIndent">
    <w:name w:val="Normal Indent"/>
    <w:basedOn w:val="Normal"/>
    <w:rsid w:val="00451F4E"/>
    <w:pPr>
      <w:ind w:left="720"/>
    </w:pPr>
  </w:style>
  <w:style w:type="paragraph" w:customStyle="1" w:styleId="Note">
    <w:name w:val="Note"/>
    <w:basedOn w:val="BodyText"/>
    <w:rsid w:val="00451F4E"/>
    <w:pPr>
      <w:pBdr>
        <w:top w:val="single" w:sz="6" w:space="1" w:color="auto"/>
        <w:bottom w:val="single" w:sz="6" w:space="1" w:color="auto"/>
      </w:pBdr>
      <w:spacing w:before="180" w:after="180"/>
    </w:pPr>
  </w:style>
  <w:style w:type="paragraph" w:customStyle="1" w:styleId="Source">
    <w:name w:val="Source"/>
    <w:basedOn w:val="CodeBase"/>
    <w:rsid w:val="00451F4E"/>
    <w:pPr>
      <w:keepNext/>
      <w:keepLines/>
      <w:pBdr>
        <w:top w:val="single" w:sz="6" w:space="1" w:color="auto"/>
        <w:left w:val="single" w:sz="6" w:space="1" w:color="auto"/>
        <w:bottom w:val="single" w:sz="6" w:space="1" w:color="auto"/>
        <w:right w:val="single" w:sz="6" w:space="1" w:color="auto"/>
      </w:pBdr>
      <w:tabs>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pPr>
    <w:rPr>
      <w:sz w:val="16"/>
    </w:rPr>
  </w:style>
  <w:style w:type="paragraph" w:customStyle="1" w:styleId="SourceTop">
    <w:name w:val="SourceTop"/>
    <w:basedOn w:val="Source"/>
    <w:next w:val="Source"/>
    <w:rsid w:val="00451F4E"/>
    <w:pPr>
      <w:spacing w:before="115"/>
    </w:pPr>
  </w:style>
  <w:style w:type="paragraph" w:customStyle="1" w:styleId="SuperTitle">
    <w:name w:val="SuperTitle"/>
    <w:basedOn w:val="Title"/>
    <w:rsid w:val="00451F4E"/>
    <w:pPr>
      <w:pBdr>
        <w:top w:val="single" w:sz="48" w:space="1" w:color="auto"/>
      </w:pBdr>
      <w:spacing w:before="960" w:after="0"/>
      <w:ind w:left="1440"/>
    </w:pPr>
    <w:rPr>
      <w:sz w:val="28"/>
    </w:rPr>
  </w:style>
  <w:style w:type="paragraph" w:customStyle="1" w:styleId="TableBorder">
    <w:name w:val="TableBorder"/>
    <w:basedOn w:val="Normal"/>
    <w:next w:val="Normal"/>
    <w:rsid w:val="00451F4E"/>
    <w:pPr>
      <w:spacing w:before="40" w:line="40" w:lineRule="exact"/>
      <w:ind w:left="2880"/>
    </w:pPr>
  </w:style>
  <w:style w:type="paragraph" w:customStyle="1" w:styleId="TableHeading">
    <w:name w:val="TableHeading"/>
    <w:basedOn w:val="HeadingBase"/>
    <w:rsid w:val="00451F4E"/>
    <w:pPr>
      <w:spacing w:before="60" w:after="60"/>
      <w:ind w:right="72"/>
    </w:pPr>
  </w:style>
  <w:style w:type="paragraph" w:customStyle="1" w:styleId="TableText">
    <w:name w:val="TableText"/>
    <w:basedOn w:val="BodyText"/>
    <w:rsid w:val="00451F4E"/>
    <w:pPr>
      <w:spacing w:before="40" w:after="40"/>
      <w:ind w:left="72" w:right="72"/>
    </w:pPr>
    <w:rPr>
      <w:sz w:val="18"/>
    </w:rPr>
  </w:style>
  <w:style w:type="paragraph" w:customStyle="1" w:styleId="TOCBase">
    <w:name w:val="TOC Base"/>
    <w:basedOn w:val="Normal"/>
    <w:rsid w:val="00451F4E"/>
  </w:style>
  <w:style w:type="paragraph" w:styleId="TOC1">
    <w:name w:val="toc 1"/>
    <w:basedOn w:val="TOCBase"/>
    <w:next w:val="Normal"/>
    <w:autoRedefine/>
    <w:semiHidden/>
    <w:rsid w:val="00451F4E"/>
    <w:pPr>
      <w:tabs>
        <w:tab w:val="right" w:pos="9720"/>
      </w:tabs>
      <w:spacing w:before="245" w:after="115"/>
      <w:ind w:left="1440"/>
    </w:pPr>
    <w:rPr>
      <w:rFonts w:ascii="Arial" w:hAnsi="Arial"/>
      <w:b/>
      <w:sz w:val="24"/>
    </w:rPr>
  </w:style>
  <w:style w:type="paragraph" w:styleId="TOC2">
    <w:name w:val="toc 2"/>
    <w:basedOn w:val="TOCBase"/>
    <w:next w:val="Normal"/>
    <w:autoRedefine/>
    <w:semiHidden/>
    <w:rsid w:val="00451F4E"/>
    <w:pPr>
      <w:tabs>
        <w:tab w:val="right" w:leader="dot" w:pos="9720"/>
      </w:tabs>
      <w:ind w:left="2160"/>
    </w:pPr>
  </w:style>
  <w:style w:type="paragraph" w:styleId="TOC3">
    <w:name w:val="toc 3"/>
    <w:basedOn w:val="TOCBase"/>
    <w:next w:val="Normal"/>
    <w:autoRedefine/>
    <w:semiHidden/>
    <w:rsid w:val="00451F4E"/>
    <w:pPr>
      <w:tabs>
        <w:tab w:val="right" w:leader="dot" w:pos="9720"/>
      </w:tabs>
      <w:ind w:left="2880"/>
    </w:pPr>
  </w:style>
  <w:style w:type="paragraph" w:customStyle="1" w:styleId="TOCTitle">
    <w:name w:val="TOCTitle"/>
    <w:basedOn w:val="HeadingBase"/>
    <w:rsid w:val="00451F4E"/>
    <w:pPr>
      <w:keepNext/>
      <w:spacing w:before="960" w:after="480"/>
    </w:pPr>
    <w:rPr>
      <w:sz w:val="60"/>
    </w:rPr>
  </w:style>
  <w:style w:type="character" w:customStyle="1" w:styleId="C1HConditional">
    <w:name w:val="C1H Conditional"/>
    <w:basedOn w:val="DefaultParagraphFont"/>
    <w:rsid w:val="00451F4E"/>
    <w:rPr>
      <w:bdr w:val="none" w:sz="0" w:space="0" w:color="auto"/>
      <w:shd w:val="clear" w:color="auto" w:fill="D9D9D9"/>
    </w:rPr>
  </w:style>
  <w:style w:type="paragraph" w:customStyle="1" w:styleId="C1HBullet">
    <w:name w:val="C1H Bullet"/>
    <w:basedOn w:val="BodyText"/>
    <w:rsid w:val="00451F4E"/>
    <w:pPr>
      <w:numPr>
        <w:numId w:val="1"/>
      </w:numPr>
    </w:pPr>
  </w:style>
  <w:style w:type="paragraph" w:customStyle="1" w:styleId="C1HBullet2">
    <w:name w:val="C1H Bullet 2"/>
    <w:basedOn w:val="BodyText"/>
    <w:rsid w:val="00451F4E"/>
    <w:pPr>
      <w:numPr>
        <w:numId w:val="2"/>
      </w:numPr>
    </w:pPr>
  </w:style>
  <w:style w:type="paragraph" w:customStyle="1" w:styleId="C1HBullet2A">
    <w:name w:val="C1H Bullet 2A"/>
    <w:basedOn w:val="BodyText"/>
    <w:rsid w:val="00451F4E"/>
    <w:pPr>
      <w:numPr>
        <w:numId w:val="3"/>
      </w:numPr>
    </w:pPr>
  </w:style>
  <w:style w:type="paragraph" w:customStyle="1" w:styleId="C1HNumber">
    <w:name w:val="C1H Number"/>
    <w:basedOn w:val="BodyText"/>
    <w:rsid w:val="00451F4E"/>
    <w:pPr>
      <w:numPr>
        <w:numId w:val="4"/>
      </w:numPr>
    </w:pPr>
  </w:style>
  <w:style w:type="paragraph" w:customStyle="1" w:styleId="C1HNumber2">
    <w:name w:val="C1H Number 2"/>
    <w:basedOn w:val="BodyText"/>
    <w:rsid w:val="00451F4E"/>
    <w:pPr>
      <w:numPr>
        <w:numId w:val="5"/>
      </w:numPr>
    </w:pPr>
  </w:style>
  <w:style w:type="paragraph" w:customStyle="1" w:styleId="C1HContinue">
    <w:name w:val="C1H Continue"/>
    <w:basedOn w:val="BodyText"/>
    <w:rsid w:val="00451F4E"/>
    <w:pPr>
      <w:ind w:left="3960"/>
    </w:pPr>
  </w:style>
  <w:style w:type="paragraph" w:customStyle="1" w:styleId="C1HContinue2">
    <w:name w:val="C1H Continue 2"/>
    <w:basedOn w:val="BodyText"/>
    <w:rsid w:val="00451F4E"/>
    <w:pPr>
      <w:ind w:left="4320"/>
    </w:pPr>
  </w:style>
  <w:style w:type="character" w:customStyle="1" w:styleId="C1HJump">
    <w:name w:val="C1H Jump"/>
    <w:basedOn w:val="DefaultParagraphFont"/>
    <w:rsid w:val="00451F4E"/>
    <w:rPr>
      <w:color w:val="008000"/>
    </w:rPr>
  </w:style>
  <w:style w:type="character" w:customStyle="1" w:styleId="C1HPopup">
    <w:name w:val="C1H Popup"/>
    <w:basedOn w:val="DefaultParagraphFont"/>
    <w:rsid w:val="00451F4E"/>
    <w:rPr>
      <w:i/>
      <w:color w:val="008000"/>
    </w:rPr>
  </w:style>
  <w:style w:type="character" w:customStyle="1" w:styleId="C1HIndex">
    <w:name w:val="C1H Index"/>
    <w:basedOn w:val="DefaultParagraphFont"/>
    <w:rsid w:val="00451F4E"/>
    <w:rPr>
      <w:color w:val="808000"/>
    </w:rPr>
  </w:style>
  <w:style w:type="character" w:customStyle="1" w:styleId="C1HContentsTitle">
    <w:name w:val="C1H Contents Title"/>
    <w:basedOn w:val="DefaultParagraphFont"/>
    <w:rsid w:val="00451F4E"/>
    <w:rPr>
      <w:color w:val="993300"/>
    </w:rPr>
  </w:style>
  <w:style w:type="paragraph" w:customStyle="1" w:styleId="MidTopic">
    <w:name w:val="MidTopic"/>
    <w:basedOn w:val="Heading3"/>
    <w:next w:val="BodyText"/>
    <w:rsid w:val="00451F4E"/>
    <w:pPr>
      <w:outlineLvl w:val="9"/>
    </w:pPr>
  </w:style>
  <w:style w:type="paragraph" w:customStyle="1" w:styleId="WhatsThis">
    <w:name w:val="WhatsThis"/>
    <w:basedOn w:val="Heading3"/>
    <w:next w:val="C1HPopupTopicText"/>
    <w:rsid w:val="00451F4E"/>
    <w:pPr>
      <w:outlineLvl w:val="9"/>
    </w:pPr>
  </w:style>
  <w:style w:type="character" w:customStyle="1" w:styleId="C1HContextID">
    <w:name w:val="C1H Context ID"/>
    <w:basedOn w:val="DefaultParagraphFont"/>
    <w:rsid w:val="00451F4E"/>
    <w:rPr>
      <w:vanish/>
      <w:color w:val="FF00FF"/>
    </w:rPr>
  </w:style>
  <w:style w:type="character" w:customStyle="1" w:styleId="C1HGroup">
    <w:name w:val="C1H Group"/>
    <w:basedOn w:val="DefaultParagraphFont"/>
    <w:rsid w:val="00451F4E"/>
    <w:rPr>
      <w:i/>
      <w:color w:val="808000"/>
    </w:rPr>
  </w:style>
  <w:style w:type="character" w:customStyle="1" w:styleId="C1HGroupInvisible">
    <w:name w:val="C1H Group Invisible"/>
    <w:basedOn w:val="C1HGroup"/>
    <w:rsid w:val="00451F4E"/>
    <w:rPr>
      <w:i/>
      <w:vanish/>
      <w:color w:val="808000"/>
    </w:rPr>
  </w:style>
  <w:style w:type="character" w:customStyle="1" w:styleId="C1HGroupLink">
    <w:name w:val="C1H Group Link"/>
    <w:basedOn w:val="C1HGroup"/>
    <w:rsid w:val="00451F4E"/>
    <w:rPr>
      <w:i/>
      <w:color w:val="808000"/>
      <w:u w:val="single"/>
    </w:rPr>
  </w:style>
  <w:style w:type="character" w:customStyle="1" w:styleId="C1HIndexInvisible">
    <w:name w:val="C1H Index Invisible"/>
    <w:basedOn w:val="C1HIndex"/>
    <w:rsid w:val="00451F4E"/>
    <w:rPr>
      <w:vanish/>
      <w:color w:val="808000"/>
    </w:rPr>
  </w:style>
  <w:style w:type="character" w:customStyle="1" w:styleId="C1HKeywordLink">
    <w:name w:val="C1H Keyword Link"/>
    <w:basedOn w:val="C1HIndex"/>
    <w:rsid w:val="00451F4E"/>
    <w:rPr>
      <w:color w:val="808000"/>
      <w:u w:val="single"/>
    </w:rPr>
  </w:style>
  <w:style w:type="character" w:customStyle="1" w:styleId="C1HLinkTag">
    <w:name w:val="C1H Link Tag"/>
    <w:basedOn w:val="DefaultParagraphFont"/>
    <w:rsid w:val="00451F4E"/>
    <w:rPr>
      <w:color w:val="3366FF"/>
    </w:rPr>
  </w:style>
  <w:style w:type="character" w:customStyle="1" w:styleId="C1HLinkTagInvisible">
    <w:name w:val="C1H Link Tag Invisible"/>
    <w:basedOn w:val="C1HLinkTag"/>
    <w:rsid w:val="00451F4E"/>
    <w:rPr>
      <w:vanish/>
      <w:color w:val="3366FF"/>
    </w:rPr>
  </w:style>
  <w:style w:type="character" w:customStyle="1" w:styleId="C1HManual">
    <w:name w:val="C1H Manual"/>
    <w:basedOn w:val="DefaultParagraphFont"/>
    <w:rsid w:val="00451F4E"/>
    <w:rPr>
      <w:bdr w:val="none" w:sz="0" w:space="0" w:color="auto"/>
      <w:shd w:val="clear" w:color="auto" w:fill="CCFFCC"/>
    </w:rPr>
  </w:style>
  <w:style w:type="character" w:customStyle="1" w:styleId="C1HOnline">
    <w:name w:val="C1H Online"/>
    <w:basedOn w:val="DefaultParagraphFont"/>
    <w:rsid w:val="00451F4E"/>
    <w:rPr>
      <w:bdr w:val="none" w:sz="0" w:space="0" w:color="auto"/>
      <w:shd w:val="clear" w:color="auto" w:fill="99CCFF"/>
    </w:rPr>
  </w:style>
  <w:style w:type="paragraph" w:customStyle="1" w:styleId="C1HPopupTopicText">
    <w:name w:val="C1H Popup Topic Text"/>
    <w:basedOn w:val="BodyText"/>
    <w:rsid w:val="00451F4E"/>
    <w:rPr>
      <w:rFonts w:cs="Angsana New"/>
    </w:rPr>
  </w:style>
  <w:style w:type="character" w:customStyle="1" w:styleId="C1HTopicProperties">
    <w:name w:val="C1H Topic Properties"/>
    <w:basedOn w:val="DefaultParagraphFont"/>
    <w:rsid w:val="00451F4E"/>
    <w:rPr>
      <w:vanish/>
      <w:color w:val="800080"/>
    </w:rPr>
  </w:style>
  <w:style w:type="paragraph" w:styleId="BodyTextIndent">
    <w:name w:val="Body Text Indent"/>
    <w:basedOn w:val="Normal"/>
    <w:link w:val="BodyTextIndentChar"/>
    <w:rsid w:val="00451F4E"/>
    <w:pPr>
      <w:spacing w:after="120"/>
      <w:ind w:left="3163"/>
    </w:pPr>
  </w:style>
  <w:style w:type="paragraph" w:styleId="BodyTextFirstIndent">
    <w:name w:val="Body Text First Indent"/>
    <w:basedOn w:val="BodyText"/>
    <w:rsid w:val="00451F4E"/>
    <w:pPr>
      <w:spacing w:before="0" w:after="120"/>
      <w:ind w:firstLine="210"/>
    </w:pPr>
  </w:style>
  <w:style w:type="character" w:customStyle="1" w:styleId="C1HInlineExpand">
    <w:name w:val="C1H Inline Expand"/>
    <w:basedOn w:val="DefaultParagraphFont"/>
    <w:rsid w:val="00451F4E"/>
    <w:rPr>
      <w:color w:val="008080"/>
    </w:rPr>
  </w:style>
  <w:style w:type="character" w:customStyle="1" w:styleId="C1HInlinePopup">
    <w:name w:val="C1H Inline Popup"/>
    <w:basedOn w:val="C1HInlineExpand"/>
    <w:rsid w:val="00451F4E"/>
    <w:rPr>
      <w:i/>
      <w:color w:val="008080"/>
      <w:u w:val="single"/>
    </w:rPr>
  </w:style>
  <w:style w:type="character" w:customStyle="1" w:styleId="C1HExpandText">
    <w:name w:val="C1H Expand Text"/>
    <w:basedOn w:val="DefaultParagraphFont"/>
    <w:rsid w:val="00451F4E"/>
    <w:rPr>
      <w:vanish/>
      <w:bdr w:val="none" w:sz="0" w:space="0" w:color="auto"/>
      <w:shd w:val="clear" w:color="auto" w:fill="CCFFFF"/>
    </w:rPr>
  </w:style>
  <w:style w:type="character" w:customStyle="1" w:styleId="C1HPopupText">
    <w:name w:val="C1H Popup Text"/>
    <w:basedOn w:val="C1HExpandText"/>
    <w:rsid w:val="00451F4E"/>
    <w:rPr>
      <w:vanish/>
      <w:bdr w:val="none" w:sz="0" w:space="0" w:color="auto"/>
      <w:shd w:val="clear" w:color="auto" w:fill="CCFFFF"/>
    </w:rPr>
  </w:style>
  <w:style w:type="character" w:customStyle="1" w:styleId="C1HInlineDropdown">
    <w:name w:val="C1H Inline Dropdown"/>
    <w:basedOn w:val="C1HInlineExpand"/>
    <w:rsid w:val="00451F4E"/>
    <w:rPr>
      <w:color w:val="008080"/>
      <w:u w:val="single"/>
    </w:rPr>
  </w:style>
  <w:style w:type="character" w:customStyle="1" w:styleId="C1HDropdownText">
    <w:name w:val="C1H Dropdown Text"/>
    <w:basedOn w:val="C1HExpandText"/>
    <w:rsid w:val="00451F4E"/>
    <w:rPr>
      <w:vanish/>
      <w:bdr w:val="none" w:sz="0" w:space="0" w:color="auto"/>
      <w:shd w:val="clear" w:color="auto" w:fill="CCFFFF"/>
    </w:rPr>
  </w:style>
  <w:style w:type="paragraph" w:customStyle="1" w:styleId="GlossaryHeadingnoautolinks">
    <w:name w:val="Glossary Heading (no auto links)"/>
    <w:basedOn w:val="GlossaryHeading"/>
    <w:next w:val="C1HPopupTopicText"/>
    <w:rsid w:val="00451F4E"/>
    <w:rPr>
      <w:color w:val="993300"/>
    </w:rPr>
  </w:style>
  <w:style w:type="character" w:customStyle="1" w:styleId="C1HVariable">
    <w:name w:val="C1H Variable"/>
    <w:basedOn w:val="DefaultParagraphFont"/>
    <w:rsid w:val="00EF4881"/>
    <w:rPr>
      <w:i/>
      <w:color w:val="993300"/>
    </w:rPr>
  </w:style>
  <w:style w:type="paragraph" w:customStyle="1" w:styleId="C1SectionCollapsed">
    <w:name w:val="C1 Section Collapsed"/>
    <w:basedOn w:val="Heading4"/>
    <w:next w:val="BodyText"/>
    <w:rsid w:val="00C85CE6"/>
  </w:style>
  <w:style w:type="paragraph" w:customStyle="1" w:styleId="C1SectionExpanded">
    <w:name w:val="C1 Section Expanded"/>
    <w:basedOn w:val="Heading4"/>
    <w:next w:val="BodyText"/>
    <w:rsid w:val="00C85CE6"/>
  </w:style>
  <w:style w:type="paragraph" w:customStyle="1" w:styleId="C1SectionEnd">
    <w:name w:val="C1 Section End"/>
    <w:basedOn w:val="BodyText"/>
    <w:next w:val="BodyText"/>
    <w:rsid w:val="00C85CE6"/>
  </w:style>
  <w:style w:type="paragraph" w:styleId="BalloonText">
    <w:name w:val="Balloon Text"/>
    <w:basedOn w:val="Normal"/>
    <w:link w:val="BalloonTextChar"/>
    <w:rsid w:val="008D5C8F"/>
    <w:rPr>
      <w:rFonts w:ascii="Tahoma" w:hAnsi="Tahoma" w:cs="Tahoma"/>
      <w:sz w:val="16"/>
      <w:szCs w:val="16"/>
    </w:rPr>
  </w:style>
  <w:style w:type="character" w:customStyle="1" w:styleId="BalloonTextChar">
    <w:name w:val="Balloon Text Char"/>
    <w:basedOn w:val="DefaultParagraphFont"/>
    <w:link w:val="BalloonText"/>
    <w:rsid w:val="008D5C8F"/>
    <w:rPr>
      <w:rFonts w:ascii="Tahoma" w:hAnsi="Tahoma" w:cs="Tahoma"/>
      <w:sz w:val="16"/>
      <w:szCs w:val="16"/>
    </w:rPr>
  </w:style>
  <w:style w:type="paragraph" w:styleId="NormalWeb">
    <w:name w:val="Normal (Web)"/>
    <w:basedOn w:val="BodyText"/>
    <w:uiPriority w:val="99"/>
    <w:rsid w:val="00802EFB"/>
    <w:rPr>
      <w:szCs w:val="24"/>
    </w:rPr>
  </w:style>
  <w:style w:type="paragraph" w:styleId="ListBullet">
    <w:name w:val="List Bullet"/>
    <w:basedOn w:val="Normal"/>
    <w:rsid w:val="001E33C5"/>
    <w:pPr>
      <w:numPr>
        <w:numId w:val="30"/>
      </w:numPr>
    </w:pPr>
    <w:rPr>
      <w:rFonts w:cs="Angsana New"/>
    </w:rPr>
  </w:style>
  <w:style w:type="paragraph" w:styleId="ListBullet2">
    <w:name w:val="List Bullet 2"/>
    <w:basedOn w:val="Normal"/>
    <w:rsid w:val="001E33C5"/>
    <w:pPr>
      <w:numPr>
        <w:numId w:val="31"/>
      </w:numPr>
    </w:pPr>
    <w:rPr>
      <w:rFonts w:cs="Angsana New"/>
    </w:rPr>
  </w:style>
  <w:style w:type="character" w:styleId="Emphasis">
    <w:name w:val="Emphasis"/>
    <w:basedOn w:val="DefaultParagraphFont"/>
    <w:qFormat/>
    <w:rsid w:val="00975A63"/>
    <w:rPr>
      <w:i/>
      <w:iCs/>
    </w:rPr>
  </w:style>
  <w:style w:type="character" w:styleId="Strong">
    <w:name w:val="Strong"/>
    <w:basedOn w:val="DefaultParagraphFont"/>
    <w:qFormat/>
    <w:rsid w:val="000D61BE"/>
    <w:rPr>
      <w:b/>
      <w:bCs/>
    </w:rPr>
  </w:style>
  <w:style w:type="table" w:styleId="TableGrid">
    <w:name w:val="Table Grid"/>
    <w:basedOn w:val="TableNormal"/>
    <w:rsid w:val="009A2B0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123D49"/>
    <w:rPr>
      <w:rFonts w:ascii="Arial" w:hAnsi="Arial"/>
      <w:b/>
      <w:sz w:val="28"/>
    </w:rPr>
  </w:style>
  <w:style w:type="character" w:customStyle="1" w:styleId="BodyTextChar">
    <w:name w:val="Body Text Char"/>
    <w:basedOn w:val="DefaultParagraphFont"/>
    <w:link w:val="BodyText"/>
    <w:uiPriority w:val="99"/>
    <w:rsid w:val="00123D49"/>
  </w:style>
  <w:style w:type="character" w:customStyle="1" w:styleId="Heading2Char">
    <w:name w:val="Heading 2 Char"/>
    <w:basedOn w:val="DefaultParagraphFont"/>
    <w:link w:val="Heading2"/>
    <w:rsid w:val="00123D49"/>
    <w:rPr>
      <w:rFonts w:ascii="Arial" w:hAnsi="Arial"/>
      <w:b/>
      <w:sz w:val="36"/>
    </w:rPr>
  </w:style>
  <w:style w:type="paragraph" w:styleId="ListParagraph">
    <w:name w:val="List Paragraph"/>
    <w:basedOn w:val="Normal"/>
    <w:uiPriority w:val="34"/>
    <w:qFormat/>
    <w:rsid w:val="00493D6A"/>
    <w:pPr>
      <w:ind w:left="720"/>
      <w:contextualSpacing/>
    </w:pPr>
  </w:style>
  <w:style w:type="character" w:styleId="Hyperlink">
    <w:name w:val="Hyperlink"/>
    <w:basedOn w:val="DefaultParagraphFont"/>
    <w:rsid w:val="001119BB"/>
    <w:rPr>
      <w:color w:val="0000FF" w:themeColor="hyperlink"/>
      <w:u w:val="single"/>
    </w:rPr>
  </w:style>
  <w:style w:type="paragraph" w:styleId="BodyTextFirstIndent2">
    <w:name w:val="Body Text First Indent 2"/>
    <w:basedOn w:val="BodyTextIndent"/>
    <w:link w:val="BodyTextFirstIndent2Char"/>
    <w:rsid w:val="00E65F9D"/>
    <w:pPr>
      <w:spacing w:after="0"/>
      <w:ind w:left="360" w:firstLine="360"/>
    </w:pPr>
  </w:style>
  <w:style w:type="character" w:customStyle="1" w:styleId="BodyTextIndentChar">
    <w:name w:val="Body Text Indent Char"/>
    <w:basedOn w:val="DefaultParagraphFont"/>
    <w:link w:val="BodyTextIndent"/>
    <w:rsid w:val="00E65F9D"/>
  </w:style>
  <w:style w:type="character" w:customStyle="1" w:styleId="BodyTextFirstIndent2Char">
    <w:name w:val="Body Text First Indent 2 Char"/>
    <w:basedOn w:val="BodyTextIndentChar"/>
    <w:link w:val="BodyTextFirstIndent2"/>
    <w:rsid w:val="00E65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gif"/><Relationship Id="rId18" Type="http://schemas.openxmlformats.org/officeDocument/2006/relationships/image" Target="media/image7.gif"/><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creativecommons.org/licenses/by-sa/3.0/" TargetMode="External"/><Relationship Id="rId17" Type="http://schemas.openxmlformats.org/officeDocument/2006/relationships/image" Target="media/image6.gif"/><Relationship Id="rId25" Type="http://schemas.openxmlformats.org/officeDocument/2006/relationships/image" Target="media/image12.png"/><Relationship Id="rId33" Type="http://schemas.openxmlformats.org/officeDocument/2006/relationships/image" Target="media/image17.gif"/><Relationship Id="rId2" Type="http://schemas.openxmlformats.org/officeDocument/2006/relationships/numbering" Target="numbering.xml"/><Relationship Id="rId16" Type="http://schemas.openxmlformats.org/officeDocument/2006/relationships/image" Target="media/image5.gif"/><Relationship Id="rId20" Type="http://schemas.openxmlformats.org/officeDocument/2006/relationships/image" Target="media/image7.jpeg"/><Relationship Id="rId29"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darwinet.sourceforge.net/" TargetMode="External"/><Relationship Id="rId24" Type="http://schemas.openxmlformats.org/officeDocument/2006/relationships/image" Target="media/image11.png"/><Relationship Id="rId32" Type="http://schemas.openxmlformats.org/officeDocument/2006/relationships/image" Target="media/image18.emf"/><Relationship Id="rId5" Type="http://schemas.openxmlformats.org/officeDocument/2006/relationships/settings" Target="settings.xml"/><Relationship Id="rId15" Type="http://schemas.openxmlformats.org/officeDocument/2006/relationships/image" Target="media/image4.gif"/><Relationship Id="rId23" Type="http://schemas.openxmlformats.org/officeDocument/2006/relationships/image" Target="media/image10.png"/><Relationship Id="rId28" Type="http://schemas.openxmlformats.org/officeDocument/2006/relationships/image" Target="media/image15.emf"/><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jpeg"/><Relationship Id="rId31" Type="http://schemas.openxmlformats.org/officeDocument/2006/relationships/image" Target="media/image17.e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gif"/><Relationship Id="rId22" Type="http://schemas.openxmlformats.org/officeDocument/2006/relationships/image" Target="media/image9.jpeg"/><Relationship Id="rId27" Type="http://schemas.openxmlformats.org/officeDocument/2006/relationships/image" Target="media/image14.emf"/><Relationship Id="rId30" Type="http://schemas.openxmlformats.org/officeDocument/2006/relationships/image" Target="media/image160.emf"/><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C1H_NORM_A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1A5D94-925B-4D1B-8CA9-2C6FF4675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C1H_NORM_A4.DOT</Template>
  <TotalTime>2095</TotalTime>
  <Pages>1</Pages>
  <Words>14538</Words>
  <Characters>82872</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Doc-To-Help Standard Template</vt:lpstr>
    </vt:vector>
  </TitlesOfParts>
  <Company/>
  <LinksUpToDate>false</LinksUpToDate>
  <CharactersWithSpaces>97216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Doc-To-Help Standard Template</dc:title>
  <dc:subject/>
  <dc:creator>Kjell-Olov Högdahl</dc:creator>
  <cp:keywords/>
  <dc:description>Version 2010.1.524</dc:description>
  <cp:lastModifiedBy>Kjell-Olov Högdahl</cp:lastModifiedBy>
  <cp:revision>85</cp:revision>
  <cp:lastPrinted>2001-08-27T12:41:00Z</cp:lastPrinted>
  <dcterms:created xsi:type="dcterms:W3CDTF">2013-01-31T14:00:00Z</dcterms:created>
  <dcterms:modified xsi:type="dcterms:W3CDTF">2014-01-17T09:16:00Z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ies>
</file>