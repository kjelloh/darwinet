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BCE" w:rsidRDefault="007F7D4F">
      <w:pPr>
        <w:pStyle w:val="SuperTitle"/>
      </w:pPr>
      <w:r>
        <w:fldChar w:fldCharType="begin"/>
      </w:r>
      <w:r>
        <w:instrText xml:space="preserve"> SUBJECT   \* MERGEFORMAT </w:instrText>
      </w:r>
      <w:r>
        <w:fldChar w:fldCharType="separate"/>
      </w:r>
      <w:r>
        <w:t>Darwinet</w:t>
      </w:r>
      <w:r>
        <w:fldChar w:fldCharType="end"/>
      </w:r>
    </w:p>
    <w:p w:rsidR="00566BCE" w:rsidRDefault="00FB34F8">
      <w:pPr>
        <w:pStyle w:val="Title"/>
      </w:pPr>
      <w:fldSimple w:instr=" TITLE   \* MERGEFORMAT ">
        <w:r w:rsidR="00BF5392">
          <w:t>The Darwinet Specification</w:t>
        </w:r>
      </w:fldSimple>
    </w:p>
    <w:p w:rsidR="00566BCE" w:rsidRDefault="00566BCE">
      <w:pPr>
        <w:jc w:val="right"/>
      </w:pPr>
      <w:r>
        <w:fldChar w:fldCharType="begin"/>
      </w:r>
      <w:r>
        <w:instrText>\TitlePage</w:instrText>
      </w:r>
      <w:r>
        <w:fldChar w:fldCharType="separate"/>
      </w:r>
      <w:r>
        <w:t>Doc-To-Help Standard Manual</w:t>
      </w:r>
      <w:r>
        <w:fldChar w:fldCharType="end"/>
      </w:r>
    </w:p>
    <w:p w:rsidR="00566BCE" w:rsidRDefault="00566BCE">
      <w:pPr>
        <w:jc w:val="right"/>
      </w:pPr>
    </w:p>
    <w:p w:rsidR="00566BCE" w:rsidRDefault="00566BCE">
      <w:pPr>
        <w:jc w:val="right"/>
      </w:pPr>
    </w:p>
    <w:p w:rsidR="00566BCE" w:rsidRDefault="00566BCE">
      <w:pPr>
        <w:jc w:val="right"/>
      </w:pPr>
    </w:p>
    <w:p w:rsidR="00566BCE" w:rsidRDefault="00566BCE">
      <w:pPr>
        <w:jc w:val="right"/>
      </w:pPr>
    </w:p>
    <w:p w:rsidR="00566BCE" w:rsidRDefault="00566BCE">
      <w:pPr>
        <w:jc w:val="right"/>
      </w:pPr>
    </w:p>
    <w:p w:rsidR="00566BCE" w:rsidRDefault="00BF5392">
      <w:pPr>
        <w:jc w:val="right"/>
        <w:rPr>
          <w:b/>
          <w:sz w:val="28"/>
        </w:rPr>
      </w:pPr>
      <w:proofErr w:type="gramStart"/>
      <w:r>
        <w:rPr>
          <w:b/>
          <w:sz w:val="28"/>
        </w:rPr>
        <w:t>version</w:t>
      </w:r>
      <w:proofErr w:type="gramEnd"/>
      <w:r>
        <w:rPr>
          <w:b/>
          <w:sz w:val="28"/>
        </w:rPr>
        <w:t>: 0.1</w:t>
      </w:r>
    </w:p>
    <w:p w:rsidR="00566BCE" w:rsidRDefault="00566BCE">
      <w:pPr>
        <w:jc w:val="right"/>
        <w:rPr>
          <w:b/>
          <w:sz w:val="28"/>
        </w:rPr>
      </w:pPr>
    </w:p>
    <w:p w:rsidR="00566BCE" w:rsidRDefault="00FB34F8">
      <w:pPr>
        <w:pStyle w:val="ByLine"/>
      </w:pPr>
      <w:fldSimple w:instr=" DOCVARIABLE &quot;C1HByLine&quot; \* MERGEFORMAT ">
        <w:r w:rsidR="007816CD">
          <w:t>By Darwinet developer community</w:t>
        </w:r>
      </w:fldSimple>
    </w:p>
    <w:p w:rsidR="00566BCE" w:rsidRDefault="00566BCE">
      <w:pPr>
        <w:pStyle w:val="ByLine"/>
        <w:spacing w:before="0" w:after="0"/>
      </w:pPr>
    </w:p>
    <w:p w:rsidR="00566BCE" w:rsidRDefault="00FF2843">
      <w:pPr>
        <w:jc w:val="right"/>
        <w:rPr>
          <w:b/>
          <w:sz w:val="28"/>
        </w:rPr>
      </w:pPr>
      <w:r>
        <w:rPr>
          <w:b/>
          <w:noProof/>
          <w:color w:val="FF0000"/>
          <w:sz w:val="28"/>
          <w:lang w:val="en-GB" w:eastAsia="en-GB"/>
        </w:rPr>
        <w:drawing>
          <wp:inline distT="0" distB="0" distL="0" distR="0">
            <wp:extent cx="5165725" cy="3733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5725" cy="3733165"/>
                    </a:xfrm>
                    <a:prstGeom prst="rect">
                      <a:avLst/>
                    </a:prstGeom>
                    <a:noFill/>
                    <a:ln>
                      <a:noFill/>
                    </a:ln>
                  </pic:spPr>
                </pic:pic>
              </a:graphicData>
            </a:graphic>
          </wp:inline>
        </w:drawing>
      </w:r>
    </w:p>
    <w:p w:rsidR="00566BCE" w:rsidRDefault="00566BCE">
      <w:pPr>
        <w:jc w:val="right"/>
        <w:rPr>
          <w:b/>
          <w:sz w:val="28"/>
        </w:rPr>
      </w:pPr>
      <w:r>
        <w:rPr>
          <w:b/>
          <w:sz w:val="28"/>
        </w:rPr>
        <w:br w:type="page"/>
      </w:r>
    </w:p>
    <w:p w:rsidR="00566BCE" w:rsidRDefault="00566BCE">
      <w:pPr>
        <w:rPr>
          <w:sz w:val="24"/>
        </w:rPr>
      </w:pPr>
      <w:r>
        <w:rPr>
          <w:sz w:val="24"/>
        </w:rPr>
        <w:lastRenderedPageBreak/>
        <w:t xml:space="preserve">This manual was produced using </w:t>
      </w:r>
      <w:proofErr w:type="spellStart"/>
      <w:r>
        <w:rPr>
          <w:i/>
          <w:sz w:val="24"/>
        </w:rPr>
        <w:t>ComponentOne</w:t>
      </w:r>
      <w:proofErr w:type="spellEnd"/>
      <w:r>
        <w:rPr>
          <w:i/>
          <w:sz w:val="24"/>
        </w:rPr>
        <w:t xml:space="preserve"> Doc-To-Help</w:t>
      </w:r>
      <w:proofErr w:type="gramStart"/>
      <w:r>
        <w:rPr>
          <w:i/>
          <w:sz w:val="24"/>
        </w:rPr>
        <w:t>.™</w:t>
      </w:r>
      <w:proofErr w:type="gramEnd"/>
    </w:p>
    <w:p w:rsidR="00566BCE" w:rsidRDefault="00566BCE"/>
    <w:p w:rsidR="00566BCE" w:rsidRDefault="00566BCE"/>
    <w:p w:rsidR="00566BCE" w:rsidRDefault="00566BCE"/>
    <w:p w:rsidR="00566BCE" w:rsidRDefault="00566BCE">
      <w:pPr>
        <w:rPr>
          <w:b/>
          <w:sz w:val="60"/>
        </w:rPr>
        <w:sectPr w:rsidR="00566BCE">
          <w:pgSz w:w="11909" w:h="16834" w:code="9"/>
          <w:pgMar w:top="1440" w:right="1080" w:bottom="1440" w:left="1440" w:header="504" w:footer="720" w:gutter="0"/>
          <w:pgNumType w:fmt="lowerRoman" w:start="1"/>
          <w:cols w:space="720"/>
        </w:sectPr>
      </w:pPr>
    </w:p>
    <w:p w:rsidR="00566BCE" w:rsidRDefault="00566BCE">
      <w:pPr>
        <w:pStyle w:val="TOCTitle"/>
      </w:pPr>
      <w:r>
        <w:lastRenderedPageBreak/>
        <w:t>Contents</w:t>
      </w:r>
    </w:p>
    <w:p w:rsidR="00FB34F8" w:rsidRDefault="00566BCE">
      <w:pPr>
        <w:pStyle w:val="TOC1"/>
        <w:rPr>
          <w:rFonts w:asciiTheme="minorHAnsi" w:eastAsiaTheme="minorEastAsia" w:hAnsiTheme="minorHAnsi" w:cstheme="minorBidi"/>
          <w:b w:val="0"/>
          <w:noProof/>
          <w:sz w:val="22"/>
          <w:szCs w:val="22"/>
          <w:lang w:val="en-GB" w:eastAsia="en-GB"/>
        </w:rPr>
      </w:pPr>
      <w:r>
        <w:rPr>
          <w:b w:val="0"/>
        </w:rPr>
        <w:fldChar w:fldCharType="begin"/>
      </w:r>
      <w:r>
        <w:rPr>
          <w:b w:val="0"/>
        </w:rPr>
        <w:instrText>TOC \o "1-3" \h</w:instrText>
      </w:r>
      <w:r>
        <w:rPr>
          <w:b w:val="0"/>
        </w:rPr>
        <w:fldChar w:fldCharType="separate"/>
      </w:r>
      <w:hyperlink w:anchor="_Toc305080260" w:history="1">
        <w:r w:rsidR="00FB34F8" w:rsidRPr="00FC11C4">
          <w:rPr>
            <w:rStyle w:val="Hyperlink"/>
            <w:noProof/>
          </w:rPr>
          <w:t>Darwinet Specification 0.1</w:t>
        </w:r>
        <w:r w:rsidR="00FB34F8">
          <w:rPr>
            <w:noProof/>
          </w:rPr>
          <w:tab/>
        </w:r>
        <w:r w:rsidR="00FB34F8">
          <w:rPr>
            <w:noProof/>
          </w:rPr>
          <w:fldChar w:fldCharType="begin"/>
        </w:r>
        <w:r w:rsidR="00FB34F8">
          <w:rPr>
            <w:noProof/>
          </w:rPr>
          <w:instrText xml:space="preserve"> PAGEREF _Toc305080260 \h </w:instrText>
        </w:r>
        <w:r w:rsidR="00FB34F8">
          <w:rPr>
            <w:noProof/>
          </w:rPr>
        </w:r>
        <w:r w:rsidR="00FB34F8">
          <w:rPr>
            <w:noProof/>
          </w:rPr>
          <w:fldChar w:fldCharType="separate"/>
        </w:r>
        <w:r w:rsidR="00FB34F8">
          <w:rPr>
            <w:noProof/>
          </w:rPr>
          <w:t>1</w:t>
        </w:r>
        <w:r w:rsidR="00FB34F8">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1" w:history="1">
        <w:r w:rsidRPr="00FC11C4">
          <w:rPr>
            <w:rStyle w:val="Hyperlink"/>
            <w:noProof/>
          </w:rPr>
          <w:t>Specification Overview</w:t>
        </w:r>
        <w:r>
          <w:rPr>
            <w:noProof/>
          </w:rPr>
          <w:tab/>
        </w:r>
        <w:r>
          <w:rPr>
            <w:noProof/>
          </w:rPr>
          <w:fldChar w:fldCharType="begin"/>
        </w:r>
        <w:r>
          <w:rPr>
            <w:noProof/>
          </w:rPr>
          <w:instrText xml:space="preserve"> PAGEREF _Toc305080261 \h </w:instrText>
        </w:r>
        <w:r>
          <w:rPr>
            <w:noProof/>
          </w:rPr>
        </w:r>
        <w:r>
          <w:rPr>
            <w:noProof/>
          </w:rPr>
          <w:fldChar w:fldCharType="separate"/>
        </w:r>
        <w:r>
          <w:rPr>
            <w:noProof/>
          </w:rPr>
          <w:t>1</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62" w:history="1">
        <w:r w:rsidRPr="00FC11C4">
          <w:rPr>
            <w:rStyle w:val="Hyperlink"/>
            <w:noProof/>
          </w:rPr>
          <w:t>The Darwinet Mechanisms</w:t>
        </w:r>
        <w:r>
          <w:rPr>
            <w:noProof/>
          </w:rPr>
          <w:tab/>
        </w:r>
        <w:r>
          <w:rPr>
            <w:noProof/>
          </w:rPr>
          <w:fldChar w:fldCharType="begin"/>
        </w:r>
        <w:r>
          <w:rPr>
            <w:noProof/>
          </w:rPr>
          <w:instrText xml:space="preserve"> PAGEREF _Toc305080262 \h </w:instrText>
        </w:r>
        <w:r>
          <w:rPr>
            <w:noProof/>
          </w:rPr>
        </w:r>
        <w:r>
          <w:rPr>
            <w:noProof/>
          </w:rPr>
          <w:fldChar w:fldCharType="separate"/>
        </w:r>
        <w:r>
          <w:rPr>
            <w:noProof/>
          </w:rPr>
          <w:t>1</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3" w:history="1">
        <w:r w:rsidRPr="00FC11C4">
          <w:rPr>
            <w:rStyle w:val="Hyperlink"/>
            <w:noProof/>
          </w:rPr>
          <w:t>Darwinet mechanisms overview</w:t>
        </w:r>
        <w:r>
          <w:rPr>
            <w:noProof/>
          </w:rPr>
          <w:tab/>
        </w:r>
        <w:r>
          <w:rPr>
            <w:noProof/>
          </w:rPr>
          <w:fldChar w:fldCharType="begin"/>
        </w:r>
        <w:r>
          <w:rPr>
            <w:noProof/>
          </w:rPr>
          <w:instrText xml:space="preserve"> PAGEREF _Toc305080263 \h </w:instrText>
        </w:r>
        <w:r>
          <w:rPr>
            <w:noProof/>
          </w:rPr>
        </w:r>
        <w:r>
          <w:rPr>
            <w:noProof/>
          </w:rPr>
          <w:fldChar w:fldCharType="separate"/>
        </w:r>
        <w:r>
          <w:rPr>
            <w:noProof/>
          </w:rPr>
          <w:t>1</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4" w:history="1">
        <w:r w:rsidRPr="00FC11C4">
          <w:rPr>
            <w:rStyle w:val="Hyperlink"/>
            <w:noProof/>
          </w:rPr>
          <w:t>The Model, Instance, Value Delta mechanism</w:t>
        </w:r>
        <w:r>
          <w:rPr>
            <w:noProof/>
          </w:rPr>
          <w:tab/>
        </w:r>
        <w:r>
          <w:rPr>
            <w:noProof/>
          </w:rPr>
          <w:fldChar w:fldCharType="begin"/>
        </w:r>
        <w:r>
          <w:rPr>
            <w:noProof/>
          </w:rPr>
          <w:instrText xml:space="preserve"> PAGEREF _Toc305080264 \h </w:instrText>
        </w:r>
        <w:r>
          <w:rPr>
            <w:noProof/>
          </w:rPr>
        </w:r>
        <w:r>
          <w:rPr>
            <w:noProof/>
          </w:rPr>
          <w:fldChar w:fldCharType="separate"/>
        </w:r>
        <w:r>
          <w:rPr>
            <w:noProof/>
          </w:rPr>
          <w:t>1</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5" w:history="1">
        <w:r w:rsidRPr="00FC11C4">
          <w:rPr>
            <w:rStyle w:val="Hyperlink"/>
            <w:noProof/>
          </w:rPr>
          <w:t>The Time Travel mechanism</w:t>
        </w:r>
        <w:r>
          <w:rPr>
            <w:noProof/>
          </w:rPr>
          <w:tab/>
        </w:r>
        <w:r>
          <w:rPr>
            <w:noProof/>
          </w:rPr>
          <w:fldChar w:fldCharType="begin"/>
        </w:r>
        <w:r>
          <w:rPr>
            <w:noProof/>
          </w:rPr>
          <w:instrText xml:space="preserve"> PAGEREF _Toc305080265 \h </w:instrText>
        </w:r>
        <w:r>
          <w:rPr>
            <w:noProof/>
          </w:rPr>
        </w:r>
        <w:r>
          <w:rPr>
            <w:noProof/>
          </w:rPr>
          <w:fldChar w:fldCharType="separate"/>
        </w:r>
        <w:r>
          <w:rPr>
            <w:noProof/>
          </w:rPr>
          <w:t>1</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66" w:history="1">
        <w:r w:rsidRPr="00FC11C4">
          <w:rPr>
            <w:rStyle w:val="Hyperlink"/>
            <w:noProof/>
          </w:rPr>
          <w:t>Domain View Time Travel</w:t>
        </w:r>
        <w:r>
          <w:rPr>
            <w:noProof/>
          </w:rPr>
          <w:tab/>
        </w:r>
        <w:r>
          <w:rPr>
            <w:noProof/>
          </w:rPr>
          <w:fldChar w:fldCharType="begin"/>
        </w:r>
        <w:r>
          <w:rPr>
            <w:noProof/>
          </w:rPr>
          <w:instrText xml:space="preserve"> PAGEREF _Toc305080266 \h </w:instrText>
        </w:r>
        <w:r>
          <w:rPr>
            <w:noProof/>
          </w:rPr>
        </w:r>
        <w:r>
          <w:rPr>
            <w:noProof/>
          </w:rPr>
          <w:fldChar w:fldCharType="separate"/>
        </w:r>
        <w:r>
          <w:rPr>
            <w:noProof/>
          </w:rPr>
          <w:t>2</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67" w:history="1">
        <w:r w:rsidRPr="00FC11C4">
          <w:rPr>
            <w:rStyle w:val="Hyperlink"/>
            <w:noProof/>
          </w:rPr>
          <w:t>Time Travel over Application change barriers</w:t>
        </w:r>
        <w:r>
          <w:rPr>
            <w:noProof/>
          </w:rPr>
          <w:tab/>
        </w:r>
        <w:r>
          <w:rPr>
            <w:noProof/>
          </w:rPr>
          <w:fldChar w:fldCharType="begin"/>
        </w:r>
        <w:r>
          <w:rPr>
            <w:noProof/>
          </w:rPr>
          <w:instrText xml:space="preserve"> PAGEREF _Toc305080267 \h </w:instrText>
        </w:r>
        <w:r>
          <w:rPr>
            <w:noProof/>
          </w:rPr>
        </w:r>
        <w:r>
          <w:rPr>
            <w:noProof/>
          </w:rPr>
          <w:fldChar w:fldCharType="separate"/>
        </w:r>
        <w:r>
          <w:rPr>
            <w:noProof/>
          </w:rPr>
          <w:t>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8" w:history="1">
        <w:r w:rsidRPr="00FC11C4">
          <w:rPr>
            <w:rStyle w:val="Hyperlink"/>
            <w:noProof/>
          </w:rPr>
          <w:t>Value as function of time Mechanism</w:t>
        </w:r>
        <w:r>
          <w:rPr>
            <w:noProof/>
          </w:rPr>
          <w:tab/>
        </w:r>
        <w:r>
          <w:rPr>
            <w:noProof/>
          </w:rPr>
          <w:fldChar w:fldCharType="begin"/>
        </w:r>
        <w:r>
          <w:rPr>
            <w:noProof/>
          </w:rPr>
          <w:instrText xml:space="preserve"> PAGEREF _Toc305080268 \h </w:instrText>
        </w:r>
        <w:r>
          <w:rPr>
            <w:noProof/>
          </w:rPr>
        </w:r>
        <w:r>
          <w:rPr>
            <w:noProof/>
          </w:rPr>
          <w:fldChar w:fldCharType="separate"/>
        </w:r>
        <w:r>
          <w:rPr>
            <w:noProof/>
          </w:rPr>
          <w:t>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69" w:history="1">
        <w:r w:rsidRPr="00FC11C4">
          <w:rPr>
            <w:rStyle w:val="Hyperlink"/>
            <w:noProof/>
          </w:rPr>
          <w:t>The Peer-to-Peer mechanism</w:t>
        </w:r>
        <w:r>
          <w:rPr>
            <w:noProof/>
          </w:rPr>
          <w:tab/>
        </w:r>
        <w:r>
          <w:rPr>
            <w:noProof/>
          </w:rPr>
          <w:fldChar w:fldCharType="begin"/>
        </w:r>
        <w:r>
          <w:rPr>
            <w:noProof/>
          </w:rPr>
          <w:instrText xml:space="preserve"> PAGEREF _Toc305080269 \h </w:instrText>
        </w:r>
        <w:r>
          <w:rPr>
            <w:noProof/>
          </w:rPr>
        </w:r>
        <w:r>
          <w:rPr>
            <w:noProof/>
          </w:rPr>
          <w:fldChar w:fldCharType="separate"/>
        </w:r>
        <w:r>
          <w:rPr>
            <w:noProof/>
          </w:rPr>
          <w:t>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0" w:history="1">
        <w:r w:rsidRPr="00FC11C4">
          <w:rPr>
            <w:rStyle w:val="Hyperlink"/>
            <w:noProof/>
          </w:rPr>
          <w:t>The Service Provider Mechanism</w:t>
        </w:r>
        <w:r>
          <w:rPr>
            <w:noProof/>
          </w:rPr>
          <w:tab/>
        </w:r>
        <w:r>
          <w:rPr>
            <w:noProof/>
          </w:rPr>
          <w:fldChar w:fldCharType="begin"/>
        </w:r>
        <w:r>
          <w:rPr>
            <w:noProof/>
          </w:rPr>
          <w:instrText xml:space="preserve"> PAGEREF _Toc305080270 \h </w:instrText>
        </w:r>
        <w:r>
          <w:rPr>
            <w:noProof/>
          </w:rPr>
        </w:r>
        <w:r>
          <w:rPr>
            <w:noProof/>
          </w:rPr>
          <w:fldChar w:fldCharType="separate"/>
        </w:r>
        <w:r>
          <w:rPr>
            <w:noProof/>
          </w:rPr>
          <w:t>3</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1" w:history="1">
        <w:r w:rsidRPr="00FC11C4">
          <w:rPr>
            <w:rStyle w:val="Hyperlink"/>
            <w:noProof/>
          </w:rPr>
          <w:t>The evolution mechanism</w:t>
        </w:r>
        <w:r>
          <w:rPr>
            <w:noProof/>
          </w:rPr>
          <w:tab/>
        </w:r>
        <w:r>
          <w:rPr>
            <w:noProof/>
          </w:rPr>
          <w:fldChar w:fldCharType="begin"/>
        </w:r>
        <w:r>
          <w:rPr>
            <w:noProof/>
          </w:rPr>
          <w:instrText xml:space="preserve"> PAGEREF _Toc305080271 \h </w:instrText>
        </w:r>
        <w:r>
          <w:rPr>
            <w:noProof/>
          </w:rPr>
        </w:r>
        <w:r>
          <w:rPr>
            <w:noProof/>
          </w:rPr>
          <w:fldChar w:fldCharType="separate"/>
        </w:r>
        <w:r>
          <w:rPr>
            <w:noProof/>
          </w:rPr>
          <w:t>3</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2" w:history="1">
        <w:r w:rsidRPr="00FC11C4">
          <w:rPr>
            <w:rStyle w:val="Hyperlink"/>
            <w:noProof/>
          </w:rPr>
          <w:t>The Domain bridging mechanism</w:t>
        </w:r>
        <w:r>
          <w:rPr>
            <w:noProof/>
          </w:rPr>
          <w:tab/>
        </w:r>
        <w:r>
          <w:rPr>
            <w:noProof/>
          </w:rPr>
          <w:fldChar w:fldCharType="begin"/>
        </w:r>
        <w:r>
          <w:rPr>
            <w:noProof/>
          </w:rPr>
          <w:instrText xml:space="preserve"> PAGEREF _Toc305080272 \h </w:instrText>
        </w:r>
        <w:r>
          <w:rPr>
            <w:noProof/>
          </w:rPr>
        </w:r>
        <w:r>
          <w:rPr>
            <w:noProof/>
          </w:rPr>
          <w:fldChar w:fldCharType="separate"/>
        </w:r>
        <w:r>
          <w:rPr>
            <w:noProof/>
          </w:rPr>
          <w:t>3</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73" w:history="1">
        <w:r w:rsidRPr="00FC11C4">
          <w:rPr>
            <w:rStyle w:val="Hyperlink"/>
            <w:noProof/>
          </w:rPr>
          <w:t>The Darwinet network</w:t>
        </w:r>
        <w:r>
          <w:rPr>
            <w:noProof/>
          </w:rPr>
          <w:tab/>
        </w:r>
        <w:r>
          <w:rPr>
            <w:noProof/>
          </w:rPr>
          <w:fldChar w:fldCharType="begin"/>
        </w:r>
        <w:r>
          <w:rPr>
            <w:noProof/>
          </w:rPr>
          <w:instrText xml:space="preserve"> PAGEREF _Toc305080273 \h </w:instrText>
        </w:r>
        <w:r>
          <w:rPr>
            <w:noProof/>
          </w:rPr>
        </w:r>
        <w:r>
          <w:rPr>
            <w:noProof/>
          </w:rPr>
          <w:fldChar w:fldCharType="separate"/>
        </w:r>
        <w:r>
          <w:rPr>
            <w:noProof/>
          </w:rPr>
          <w:t>4</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4" w:history="1">
        <w:r w:rsidRPr="00FC11C4">
          <w:rPr>
            <w:rStyle w:val="Hyperlink"/>
            <w:noProof/>
          </w:rPr>
          <w:t>Darwinet network introduction</w:t>
        </w:r>
        <w:r>
          <w:rPr>
            <w:noProof/>
          </w:rPr>
          <w:tab/>
        </w:r>
        <w:r>
          <w:rPr>
            <w:noProof/>
          </w:rPr>
          <w:fldChar w:fldCharType="begin"/>
        </w:r>
        <w:r>
          <w:rPr>
            <w:noProof/>
          </w:rPr>
          <w:instrText xml:space="preserve"> PAGEREF _Toc305080274 \h </w:instrText>
        </w:r>
        <w:r>
          <w:rPr>
            <w:noProof/>
          </w:rPr>
        </w:r>
        <w:r>
          <w:rPr>
            <w:noProof/>
          </w:rPr>
          <w:fldChar w:fldCharType="separate"/>
        </w:r>
        <w:r>
          <w:rPr>
            <w:noProof/>
          </w:rPr>
          <w:t>4</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5" w:history="1">
        <w:r w:rsidRPr="00FC11C4">
          <w:rPr>
            <w:rStyle w:val="Hyperlink"/>
            <w:noProof/>
          </w:rPr>
          <w:t>The Darwinet Peer service stack</w:t>
        </w:r>
        <w:r>
          <w:rPr>
            <w:noProof/>
          </w:rPr>
          <w:tab/>
        </w:r>
        <w:r>
          <w:rPr>
            <w:noProof/>
          </w:rPr>
          <w:fldChar w:fldCharType="begin"/>
        </w:r>
        <w:r>
          <w:rPr>
            <w:noProof/>
          </w:rPr>
          <w:instrText xml:space="preserve"> PAGEREF _Toc305080275 \h </w:instrText>
        </w:r>
        <w:r>
          <w:rPr>
            <w:noProof/>
          </w:rPr>
        </w:r>
        <w:r>
          <w:rPr>
            <w:noProof/>
          </w:rPr>
          <w:fldChar w:fldCharType="separate"/>
        </w:r>
        <w:r>
          <w:rPr>
            <w:noProof/>
          </w:rPr>
          <w:t>5</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6" w:history="1">
        <w:r w:rsidRPr="00FC11C4">
          <w:rPr>
            <w:rStyle w:val="Hyperlink"/>
            <w:noProof/>
          </w:rPr>
          <w:t>Enabling sandboxed applications to interact</w:t>
        </w:r>
        <w:r>
          <w:rPr>
            <w:noProof/>
          </w:rPr>
          <w:tab/>
        </w:r>
        <w:r>
          <w:rPr>
            <w:noProof/>
          </w:rPr>
          <w:fldChar w:fldCharType="begin"/>
        </w:r>
        <w:r>
          <w:rPr>
            <w:noProof/>
          </w:rPr>
          <w:instrText xml:space="preserve"> PAGEREF _Toc305080276 \h </w:instrText>
        </w:r>
        <w:r>
          <w:rPr>
            <w:noProof/>
          </w:rPr>
        </w:r>
        <w:r>
          <w:rPr>
            <w:noProof/>
          </w:rPr>
          <w:fldChar w:fldCharType="separate"/>
        </w:r>
        <w:r>
          <w:rPr>
            <w:noProof/>
          </w:rPr>
          <w:t>6</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7" w:history="1">
        <w:r w:rsidRPr="00FC11C4">
          <w:rPr>
            <w:rStyle w:val="Hyperlink"/>
            <w:noProof/>
          </w:rPr>
          <w:t>Domain view instance management</w:t>
        </w:r>
        <w:r>
          <w:rPr>
            <w:noProof/>
          </w:rPr>
          <w:tab/>
        </w:r>
        <w:r>
          <w:rPr>
            <w:noProof/>
          </w:rPr>
          <w:fldChar w:fldCharType="begin"/>
        </w:r>
        <w:r>
          <w:rPr>
            <w:noProof/>
          </w:rPr>
          <w:instrText xml:space="preserve"> PAGEREF _Toc305080277 \h </w:instrText>
        </w:r>
        <w:r>
          <w:rPr>
            <w:noProof/>
          </w:rPr>
        </w:r>
        <w:r>
          <w:rPr>
            <w:noProof/>
          </w:rPr>
          <w:fldChar w:fldCharType="separate"/>
        </w:r>
        <w:r>
          <w:rPr>
            <w:noProof/>
          </w:rPr>
          <w:t>6</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78" w:history="1">
        <w:r w:rsidRPr="00FC11C4">
          <w:rPr>
            <w:rStyle w:val="Hyperlink"/>
            <w:noProof/>
          </w:rPr>
          <w:t>Bridging domains</w:t>
        </w:r>
        <w:r>
          <w:rPr>
            <w:noProof/>
          </w:rPr>
          <w:tab/>
        </w:r>
        <w:r>
          <w:rPr>
            <w:noProof/>
          </w:rPr>
          <w:fldChar w:fldCharType="begin"/>
        </w:r>
        <w:r>
          <w:rPr>
            <w:noProof/>
          </w:rPr>
          <w:instrText xml:space="preserve"> PAGEREF _Toc305080278 \h </w:instrText>
        </w:r>
        <w:r>
          <w:rPr>
            <w:noProof/>
          </w:rPr>
        </w:r>
        <w:r>
          <w:rPr>
            <w:noProof/>
          </w:rPr>
          <w:fldChar w:fldCharType="separate"/>
        </w:r>
        <w:r>
          <w:rPr>
            <w:noProof/>
          </w:rPr>
          <w:t>6</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79" w:history="1">
        <w:r w:rsidRPr="00FC11C4">
          <w:rPr>
            <w:rStyle w:val="Hyperlink"/>
            <w:noProof/>
          </w:rPr>
          <w:t>Domain bridging introduction</w:t>
        </w:r>
        <w:r>
          <w:rPr>
            <w:noProof/>
          </w:rPr>
          <w:tab/>
        </w:r>
        <w:r>
          <w:rPr>
            <w:noProof/>
          </w:rPr>
          <w:fldChar w:fldCharType="begin"/>
        </w:r>
        <w:r>
          <w:rPr>
            <w:noProof/>
          </w:rPr>
          <w:instrText xml:space="preserve"> PAGEREF _Toc305080279 \h </w:instrText>
        </w:r>
        <w:r>
          <w:rPr>
            <w:noProof/>
          </w:rPr>
        </w:r>
        <w:r>
          <w:rPr>
            <w:noProof/>
          </w:rPr>
          <w:fldChar w:fldCharType="separate"/>
        </w:r>
        <w:r>
          <w:rPr>
            <w:noProof/>
          </w:rPr>
          <w:t>6</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80" w:history="1">
        <w:r w:rsidRPr="00FC11C4">
          <w:rPr>
            <w:rStyle w:val="Hyperlink"/>
            <w:noProof/>
          </w:rPr>
          <w:t>The Darwinet Client</w:t>
        </w:r>
        <w:r>
          <w:rPr>
            <w:noProof/>
          </w:rPr>
          <w:tab/>
        </w:r>
        <w:r>
          <w:rPr>
            <w:noProof/>
          </w:rPr>
          <w:fldChar w:fldCharType="begin"/>
        </w:r>
        <w:r>
          <w:rPr>
            <w:noProof/>
          </w:rPr>
          <w:instrText xml:space="preserve"> PAGEREF _Toc305080280 \h </w:instrText>
        </w:r>
        <w:r>
          <w:rPr>
            <w:noProof/>
          </w:rPr>
        </w:r>
        <w:r>
          <w:rPr>
            <w:noProof/>
          </w:rPr>
          <w:fldChar w:fldCharType="separate"/>
        </w:r>
        <w:r>
          <w:rPr>
            <w:noProof/>
          </w:rPr>
          <w:t>6</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1" w:history="1">
        <w:r w:rsidRPr="00FC11C4">
          <w:rPr>
            <w:rStyle w:val="Hyperlink"/>
            <w:noProof/>
          </w:rPr>
          <w:t>Darwinet Client overview</w:t>
        </w:r>
        <w:r>
          <w:rPr>
            <w:noProof/>
          </w:rPr>
          <w:tab/>
        </w:r>
        <w:r>
          <w:rPr>
            <w:noProof/>
          </w:rPr>
          <w:fldChar w:fldCharType="begin"/>
        </w:r>
        <w:r>
          <w:rPr>
            <w:noProof/>
          </w:rPr>
          <w:instrText xml:space="preserve"> PAGEREF _Toc305080281 \h </w:instrText>
        </w:r>
        <w:r>
          <w:rPr>
            <w:noProof/>
          </w:rPr>
        </w:r>
        <w:r>
          <w:rPr>
            <w:noProof/>
          </w:rPr>
          <w:fldChar w:fldCharType="separate"/>
        </w:r>
        <w:r>
          <w:rPr>
            <w:noProof/>
          </w:rPr>
          <w:t>6</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2" w:history="1">
        <w:r w:rsidRPr="00FC11C4">
          <w:rPr>
            <w:rStyle w:val="Hyperlink"/>
            <w:noProof/>
          </w:rPr>
          <w:t>The Windows Desktop Darwinet Client</w:t>
        </w:r>
        <w:r>
          <w:rPr>
            <w:noProof/>
          </w:rPr>
          <w:tab/>
        </w:r>
        <w:r>
          <w:rPr>
            <w:noProof/>
          </w:rPr>
          <w:fldChar w:fldCharType="begin"/>
        </w:r>
        <w:r>
          <w:rPr>
            <w:noProof/>
          </w:rPr>
          <w:instrText xml:space="preserve"> PAGEREF _Toc305080282 \h </w:instrText>
        </w:r>
        <w:r>
          <w:rPr>
            <w:noProof/>
          </w:rPr>
        </w:r>
        <w:r>
          <w:rPr>
            <w:noProof/>
          </w:rPr>
          <w:fldChar w:fldCharType="separate"/>
        </w:r>
        <w:r>
          <w:rPr>
            <w:noProof/>
          </w:rPr>
          <w:t>7</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83" w:history="1">
        <w:r w:rsidRPr="00FC11C4">
          <w:rPr>
            <w:rStyle w:val="Hyperlink"/>
            <w:noProof/>
          </w:rPr>
          <w:t>The Darwinet Domain View</w:t>
        </w:r>
        <w:r>
          <w:rPr>
            <w:noProof/>
          </w:rPr>
          <w:tab/>
        </w:r>
        <w:r>
          <w:rPr>
            <w:noProof/>
          </w:rPr>
          <w:fldChar w:fldCharType="begin"/>
        </w:r>
        <w:r>
          <w:rPr>
            <w:noProof/>
          </w:rPr>
          <w:instrText xml:space="preserve"> PAGEREF _Toc305080283 \h </w:instrText>
        </w:r>
        <w:r>
          <w:rPr>
            <w:noProof/>
          </w:rPr>
        </w:r>
        <w:r>
          <w:rPr>
            <w:noProof/>
          </w:rPr>
          <w:fldChar w:fldCharType="separate"/>
        </w:r>
        <w:r>
          <w:rPr>
            <w:noProof/>
          </w:rPr>
          <w:t>8</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4" w:history="1">
        <w:r w:rsidRPr="00FC11C4">
          <w:rPr>
            <w:rStyle w:val="Hyperlink"/>
            <w:noProof/>
          </w:rPr>
          <w:t>Darwinet Domain View introduction</w:t>
        </w:r>
        <w:r>
          <w:rPr>
            <w:noProof/>
          </w:rPr>
          <w:tab/>
        </w:r>
        <w:r>
          <w:rPr>
            <w:noProof/>
          </w:rPr>
          <w:fldChar w:fldCharType="begin"/>
        </w:r>
        <w:r>
          <w:rPr>
            <w:noProof/>
          </w:rPr>
          <w:instrText xml:space="preserve"> PAGEREF _Toc305080284 \h </w:instrText>
        </w:r>
        <w:r>
          <w:rPr>
            <w:noProof/>
          </w:rPr>
        </w:r>
        <w:r>
          <w:rPr>
            <w:noProof/>
          </w:rPr>
          <w:fldChar w:fldCharType="separate"/>
        </w:r>
        <w:r>
          <w:rPr>
            <w:noProof/>
          </w:rPr>
          <w:t>8</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85" w:history="1">
        <w:r w:rsidRPr="00FC11C4">
          <w:rPr>
            <w:rStyle w:val="Hyperlink"/>
            <w:noProof/>
          </w:rPr>
          <w:t>The Darwinet Domain view repository</w:t>
        </w:r>
        <w:r>
          <w:rPr>
            <w:noProof/>
          </w:rPr>
          <w:tab/>
        </w:r>
        <w:r>
          <w:rPr>
            <w:noProof/>
          </w:rPr>
          <w:fldChar w:fldCharType="begin"/>
        </w:r>
        <w:r>
          <w:rPr>
            <w:noProof/>
          </w:rPr>
          <w:instrText xml:space="preserve"> PAGEREF _Toc305080285 \h </w:instrText>
        </w:r>
        <w:r>
          <w:rPr>
            <w:noProof/>
          </w:rPr>
        </w:r>
        <w:r>
          <w:rPr>
            <w:noProof/>
          </w:rPr>
          <w:fldChar w:fldCharType="separate"/>
        </w:r>
        <w:r>
          <w:rPr>
            <w:noProof/>
          </w:rPr>
          <w:t>9</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6" w:history="1">
        <w:r w:rsidRPr="00FC11C4">
          <w:rPr>
            <w:rStyle w:val="Hyperlink"/>
            <w:noProof/>
          </w:rPr>
          <w:t>Darwinet Domain View Repository introduction</w:t>
        </w:r>
        <w:r>
          <w:rPr>
            <w:noProof/>
          </w:rPr>
          <w:tab/>
        </w:r>
        <w:r>
          <w:rPr>
            <w:noProof/>
          </w:rPr>
          <w:fldChar w:fldCharType="begin"/>
        </w:r>
        <w:r>
          <w:rPr>
            <w:noProof/>
          </w:rPr>
          <w:instrText xml:space="preserve"> PAGEREF _Toc305080286 \h </w:instrText>
        </w:r>
        <w:r>
          <w:rPr>
            <w:noProof/>
          </w:rPr>
        </w:r>
        <w:r>
          <w:rPr>
            <w:noProof/>
          </w:rPr>
          <w:fldChar w:fldCharType="separate"/>
        </w:r>
        <w:r>
          <w:rPr>
            <w:noProof/>
          </w:rPr>
          <w:t>9</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87" w:history="1">
        <w:r w:rsidRPr="00FC11C4">
          <w:rPr>
            <w:rStyle w:val="Hyperlink"/>
            <w:noProof/>
          </w:rPr>
          <w:t>Darwinet Applications</w:t>
        </w:r>
        <w:r>
          <w:rPr>
            <w:noProof/>
          </w:rPr>
          <w:tab/>
        </w:r>
        <w:r>
          <w:rPr>
            <w:noProof/>
          </w:rPr>
          <w:fldChar w:fldCharType="begin"/>
        </w:r>
        <w:r>
          <w:rPr>
            <w:noProof/>
          </w:rPr>
          <w:instrText xml:space="preserve"> PAGEREF _Toc305080287 \h </w:instrText>
        </w:r>
        <w:r>
          <w:rPr>
            <w:noProof/>
          </w:rPr>
        </w:r>
        <w:r>
          <w:rPr>
            <w:noProof/>
          </w:rPr>
          <w:fldChar w:fldCharType="separate"/>
        </w:r>
        <w:r>
          <w:rPr>
            <w:noProof/>
          </w:rPr>
          <w:t>9</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8" w:history="1">
        <w:r w:rsidRPr="00FC11C4">
          <w:rPr>
            <w:rStyle w:val="Hyperlink"/>
            <w:noProof/>
          </w:rPr>
          <w:t>Darwinet applications overview</w:t>
        </w:r>
        <w:r>
          <w:rPr>
            <w:noProof/>
          </w:rPr>
          <w:tab/>
        </w:r>
        <w:r>
          <w:rPr>
            <w:noProof/>
          </w:rPr>
          <w:fldChar w:fldCharType="begin"/>
        </w:r>
        <w:r>
          <w:rPr>
            <w:noProof/>
          </w:rPr>
          <w:instrText xml:space="preserve"> PAGEREF _Toc305080288 \h </w:instrText>
        </w:r>
        <w:r>
          <w:rPr>
            <w:noProof/>
          </w:rPr>
        </w:r>
        <w:r>
          <w:rPr>
            <w:noProof/>
          </w:rPr>
          <w:fldChar w:fldCharType="separate"/>
        </w:r>
        <w:r>
          <w:rPr>
            <w:noProof/>
          </w:rPr>
          <w:t>9</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89" w:history="1">
        <w:r w:rsidRPr="00FC11C4">
          <w:rPr>
            <w:rStyle w:val="Hyperlink"/>
            <w:noProof/>
          </w:rPr>
          <w:t>Darwinet Applications on iOS</w:t>
        </w:r>
        <w:r>
          <w:rPr>
            <w:noProof/>
          </w:rPr>
          <w:tab/>
        </w:r>
        <w:r>
          <w:rPr>
            <w:noProof/>
          </w:rPr>
          <w:fldChar w:fldCharType="begin"/>
        </w:r>
        <w:r>
          <w:rPr>
            <w:noProof/>
          </w:rPr>
          <w:instrText xml:space="preserve"> PAGEREF _Toc305080289 \h </w:instrText>
        </w:r>
        <w:r>
          <w:rPr>
            <w:noProof/>
          </w:rPr>
        </w:r>
        <w:r>
          <w:rPr>
            <w:noProof/>
          </w:rPr>
          <w:fldChar w:fldCharType="separate"/>
        </w:r>
        <w:r>
          <w:rPr>
            <w:noProof/>
          </w:rPr>
          <w:t>9</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90" w:history="1">
        <w:r w:rsidRPr="00FC11C4">
          <w:rPr>
            <w:rStyle w:val="Hyperlink"/>
            <w:noProof/>
          </w:rPr>
          <w:t>Darwinet Applications on iOS introduction</w:t>
        </w:r>
        <w:r>
          <w:rPr>
            <w:noProof/>
          </w:rPr>
          <w:tab/>
        </w:r>
        <w:r>
          <w:rPr>
            <w:noProof/>
          </w:rPr>
          <w:fldChar w:fldCharType="begin"/>
        </w:r>
        <w:r>
          <w:rPr>
            <w:noProof/>
          </w:rPr>
          <w:instrText xml:space="preserve"> PAGEREF _Toc305080290 \h </w:instrText>
        </w:r>
        <w:r>
          <w:rPr>
            <w:noProof/>
          </w:rPr>
        </w:r>
        <w:r>
          <w:rPr>
            <w:noProof/>
          </w:rPr>
          <w:fldChar w:fldCharType="separate"/>
        </w:r>
        <w:r>
          <w:rPr>
            <w:noProof/>
          </w:rPr>
          <w:t>9</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91" w:history="1">
        <w:r w:rsidRPr="00FC11C4">
          <w:rPr>
            <w:rStyle w:val="Hyperlink"/>
            <w:noProof/>
          </w:rPr>
          <w:t>Stand-Alone iOS Darwinet application</w:t>
        </w:r>
        <w:r>
          <w:rPr>
            <w:noProof/>
          </w:rPr>
          <w:tab/>
        </w:r>
        <w:r>
          <w:rPr>
            <w:noProof/>
          </w:rPr>
          <w:fldChar w:fldCharType="begin"/>
        </w:r>
        <w:r>
          <w:rPr>
            <w:noProof/>
          </w:rPr>
          <w:instrText xml:space="preserve"> PAGEREF _Toc305080291 \h </w:instrText>
        </w:r>
        <w:r>
          <w:rPr>
            <w:noProof/>
          </w:rPr>
        </w:r>
        <w:r>
          <w:rPr>
            <w:noProof/>
          </w:rPr>
          <w:fldChar w:fldCharType="separate"/>
        </w:r>
        <w:r>
          <w:rPr>
            <w:noProof/>
          </w:rPr>
          <w:t>9</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92" w:history="1">
        <w:r w:rsidRPr="00FC11C4">
          <w:rPr>
            <w:rStyle w:val="Hyperlink"/>
            <w:noProof/>
          </w:rPr>
          <w:t>The Darwinet domain development and deployment tools</w:t>
        </w:r>
        <w:r>
          <w:rPr>
            <w:noProof/>
          </w:rPr>
          <w:tab/>
        </w:r>
        <w:r>
          <w:rPr>
            <w:noProof/>
          </w:rPr>
          <w:fldChar w:fldCharType="begin"/>
        </w:r>
        <w:r>
          <w:rPr>
            <w:noProof/>
          </w:rPr>
          <w:instrText xml:space="preserve"> PAGEREF _Toc305080292 \h </w:instrText>
        </w:r>
        <w:r>
          <w:rPr>
            <w:noProof/>
          </w:rPr>
        </w:r>
        <w:r>
          <w:rPr>
            <w:noProof/>
          </w:rPr>
          <w:fldChar w:fldCharType="separate"/>
        </w:r>
        <w:r>
          <w:rPr>
            <w:noProof/>
          </w:rPr>
          <w:t>10</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93" w:history="1">
        <w:r w:rsidRPr="00FC11C4">
          <w:rPr>
            <w:rStyle w:val="Hyperlink"/>
            <w:noProof/>
          </w:rPr>
          <w:t>Darwinet development and deployment tools overview</w:t>
        </w:r>
        <w:r>
          <w:rPr>
            <w:noProof/>
          </w:rPr>
          <w:tab/>
        </w:r>
        <w:r>
          <w:rPr>
            <w:noProof/>
          </w:rPr>
          <w:fldChar w:fldCharType="begin"/>
        </w:r>
        <w:r>
          <w:rPr>
            <w:noProof/>
          </w:rPr>
          <w:instrText xml:space="preserve"> PAGEREF _Toc305080293 \h </w:instrText>
        </w:r>
        <w:r>
          <w:rPr>
            <w:noProof/>
          </w:rPr>
        </w:r>
        <w:r>
          <w:rPr>
            <w:noProof/>
          </w:rPr>
          <w:fldChar w:fldCharType="separate"/>
        </w:r>
        <w:r>
          <w:rPr>
            <w:noProof/>
          </w:rPr>
          <w:t>10</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94" w:history="1">
        <w:r w:rsidRPr="00FC11C4">
          <w:rPr>
            <w:rStyle w:val="Hyperlink"/>
            <w:noProof/>
          </w:rPr>
          <w:t>The Darwinet Environment diff extractor</w:t>
        </w:r>
        <w:r>
          <w:rPr>
            <w:noProof/>
          </w:rPr>
          <w:tab/>
        </w:r>
        <w:r>
          <w:rPr>
            <w:noProof/>
          </w:rPr>
          <w:fldChar w:fldCharType="begin"/>
        </w:r>
        <w:r>
          <w:rPr>
            <w:noProof/>
          </w:rPr>
          <w:instrText xml:space="preserve"> PAGEREF _Toc305080294 \h </w:instrText>
        </w:r>
        <w:r>
          <w:rPr>
            <w:noProof/>
          </w:rPr>
        </w:r>
        <w:r>
          <w:rPr>
            <w:noProof/>
          </w:rPr>
          <w:fldChar w:fldCharType="separate"/>
        </w:r>
        <w:r>
          <w:rPr>
            <w:noProof/>
          </w:rPr>
          <w:t>11</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95" w:history="1">
        <w:r w:rsidRPr="00FC11C4">
          <w:rPr>
            <w:rStyle w:val="Hyperlink"/>
            <w:noProof/>
          </w:rPr>
          <w:t>The Darwinet Diff Extractor overview</w:t>
        </w:r>
        <w:r>
          <w:rPr>
            <w:noProof/>
          </w:rPr>
          <w:tab/>
        </w:r>
        <w:r>
          <w:rPr>
            <w:noProof/>
          </w:rPr>
          <w:fldChar w:fldCharType="begin"/>
        </w:r>
        <w:r>
          <w:rPr>
            <w:noProof/>
          </w:rPr>
          <w:instrText xml:space="preserve"> PAGEREF _Toc305080295 \h </w:instrText>
        </w:r>
        <w:r>
          <w:rPr>
            <w:noProof/>
          </w:rPr>
        </w:r>
        <w:r>
          <w:rPr>
            <w:noProof/>
          </w:rPr>
          <w:fldChar w:fldCharType="separate"/>
        </w:r>
        <w:r>
          <w:rPr>
            <w:noProof/>
          </w:rPr>
          <w:t>11</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296" w:history="1">
        <w:r w:rsidRPr="00FC11C4">
          <w:rPr>
            <w:rStyle w:val="Hyperlink"/>
            <w:noProof/>
          </w:rPr>
          <w:t>The Darwinet Local API Independent Platform model</w:t>
        </w:r>
        <w:r>
          <w:rPr>
            <w:noProof/>
          </w:rPr>
          <w:tab/>
        </w:r>
        <w:r>
          <w:rPr>
            <w:noProof/>
          </w:rPr>
          <w:fldChar w:fldCharType="begin"/>
        </w:r>
        <w:r>
          <w:rPr>
            <w:noProof/>
          </w:rPr>
          <w:instrText xml:space="preserve"> PAGEREF _Toc305080296 \h </w:instrText>
        </w:r>
        <w:r>
          <w:rPr>
            <w:noProof/>
          </w:rPr>
        </w:r>
        <w:r>
          <w:rPr>
            <w:noProof/>
          </w:rPr>
          <w:fldChar w:fldCharType="separate"/>
        </w:r>
        <w:r>
          <w:rPr>
            <w:noProof/>
          </w:rPr>
          <w:t>12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97" w:history="1">
        <w:r w:rsidRPr="00FC11C4">
          <w:rPr>
            <w:rStyle w:val="Hyperlink"/>
            <w:noProof/>
          </w:rPr>
          <w:t>Overview</w:t>
        </w:r>
        <w:r>
          <w:rPr>
            <w:noProof/>
          </w:rPr>
          <w:tab/>
        </w:r>
        <w:r>
          <w:rPr>
            <w:noProof/>
          </w:rPr>
          <w:fldChar w:fldCharType="begin"/>
        </w:r>
        <w:r>
          <w:rPr>
            <w:noProof/>
          </w:rPr>
          <w:instrText xml:space="preserve"> PAGEREF _Toc305080297 \h </w:instrText>
        </w:r>
        <w:r>
          <w:rPr>
            <w:noProof/>
          </w:rPr>
        </w:r>
        <w:r>
          <w:rPr>
            <w:noProof/>
          </w:rPr>
          <w:fldChar w:fldCharType="separate"/>
        </w:r>
        <w:r>
          <w:rPr>
            <w:noProof/>
          </w:rPr>
          <w:t>12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298" w:history="1">
        <w:r w:rsidRPr="00FC11C4">
          <w:rPr>
            <w:rStyle w:val="Hyperlink"/>
            <w:noProof/>
          </w:rPr>
          <w:t>Roles and actors of the Darwinet network</w:t>
        </w:r>
        <w:r>
          <w:rPr>
            <w:noProof/>
          </w:rPr>
          <w:tab/>
        </w:r>
        <w:r>
          <w:rPr>
            <w:noProof/>
          </w:rPr>
          <w:fldChar w:fldCharType="begin"/>
        </w:r>
        <w:r>
          <w:rPr>
            <w:noProof/>
          </w:rPr>
          <w:instrText xml:space="preserve"> PAGEREF _Toc305080298 \h </w:instrText>
        </w:r>
        <w:r>
          <w:rPr>
            <w:noProof/>
          </w:rPr>
        </w:r>
        <w:r>
          <w:rPr>
            <w:noProof/>
          </w:rPr>
          <w:fldChar w:fldCharType="separate"/>
        </w:r>
        <w:r>
          <w:rPr>
            <w:noProof/>
          </w:rPr>
          <w:t>12</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299" w:history="1">
        <w:r w:rsidRPr="00FC11C4">
          <w:rPr>
            <w:rStyle w:val="Hyperlink"/>
            <w:noProof/>
          </w:rPr>
          <w:t>The Darwinet network architecture</w:t>
        </w:r>
        <w:r>
          <w:rPr>
            <w:noProof/>
          </w:rPr>
          <w:tab/>
        </w:r>
        <w:r>
          <w:rPr>
            <w:noProof/>
          </w:rPr>
          <w:fldChar w:fldCharType="begin"/>
        </w:r>
        <w:r>
          <w:rPr>
            <w:noProof/>
          </w:rPr>
          <w:instrText xml:space="preserve"> PAGEREF _Toc305080299 \h </w:instrText>
        </w:r>
        <w:r>
          <w:rPr>
            <w:noProof/>
          </w:rPr>
        </w:r>
        <w:r>
          <w:rPr>
            <w:noProof/>
          </w:rPr>
          <w:fldChar w:fldCharType="separate"/>
        </w:r>
        <w:r>
          <w:rPr>
            <w:noProof/>
          </w:rPr>
          <w:t>12</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00" w:history="1">
        <w:r w:rsidRPr="00FC11C4">
          <w:rPr>
            <w:rStyle w:val="Hyperlink"/>
            <w:noProof/>
          </w:rPr>
          <w:t>Darwinet nodes data exchange scenarios</w:t>
        </w:r>
        <w:r>
          <w:rPr>
            <w:noProof/>
          </w:rPr>
          <w:tab/>
        </w:r>
        <w:r>
          <w:rPr>
            <w:noProof/>
          </w:rPr>
          <w:fldChar w:fldCharType="begin"/>
        </w:r>
        <w:r>
          <w:rPr>
            <w:noProof/>
          </w:rPr>
          <w:instrText xml:space="preserve"> PAGEREF _Toc305080300 \h </w:instrText>
        </w:r>
        <w:r>
          <w:rPr>
            <w:noProof/>
          </w:rPr>
        </w:r>
        <w:r>
          <w:rPr>
            <w:noProof/>
          </w:rPr>
          <w:fldChar w:fldCharType="separate"/>
        </w:r>
        <w:r>
          <w:rPr>
            <w:noProof/>
          </w:rPr>
          <w:t>13</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1" w:history="1">
        <w:r w:rsidRPr="00FC11C4">
          <w:rPr>
            <w:rStyle w:val="Hyperlink"/>
            <w:noProof/>
          </w:rPr>
          <w:t>Overview</w:t>
        </w:r>
        <w:r>
          <w:rPr>
            <w:noProof/>
          </w:rPr>
          <w:tab/>
        </w:r>
        <w:r>
          <w:rPr>
            <w:noProof/>
          </w:rPr>
          <w:fldChar w:fldCharType="begin"/>
        </w:r>
        <w:r>
          <w:rPr>
            <w:noProof/>
          </w:rPr>
          <w:instrText xml:space="preserve"> PAGEREF _Toc305080301 \h </w:instrText>
        </w:r>
        <w:r>
          <w:rPr>
            <w:noProof/>
          </w:rPr>
        </w:r>
        <w:r>
          <w:rPr>
            <w:noProof/>
          </w:rPr>
          <w:fldChar w:fldCharType="separate"/>
        </w:r>
        <w:r>
          <w:rPr>
            <w:noProof/>
          </w:rPr>
          <w:t>13</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02" w:history="1">
        <w:r w:rsidRPr="00FC11C4">
          <w:rPr>
            <w:rStyle w:val="Hyperlink"/>
            <w:noProof/>
          </w:rPr>
          <w:t>Darwinet network system scenarios</w:t>
        </w:r>
        <w:r>
          <w:rPr>
            <w:noProof/>
          </w:rPr>
          <w:tab/>
        </w:r>
        <w:r>
          <w:rPr>
            <w:noProof/>
          </w:rPr>
          <w:fldChar w:fldCharType="begin"/>
        </w:r>
        <w:r>
          <w:rPr>
            <w:noProof/>
          </w:rPr>
          <w:instrText xml:space="preserve"> PAGEREF _Toc305080302 \h </w:instrText>
        </w:r>
        <w:r>
          <w:rPr>
            <w:noProof/>
          </w:rPr>
        </w:r>
        <w:r>
          <w:rPr>
            <w:noProof/>
          </w:rPr>
          <w:fldChar w:fldCharType="separate"/>
        </w:r>
        <w:r>
          <w:rPr>
            <w:noProof/>
          </w:rPr>
          <w:t>13</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3" w:history="1">
        <w:r w:rsidRPr="00FC11C4">
          <w:rPr>
            <w:rStyle w:val="Hyperlink"/>
            <w:noProof/>
          </w:rPr>
          <w:t>Creating the first node of a user domain</w:t>
        </w:r>
        <w:r>
          <w:rPr>
            <w:noProof/>
          </w:rPr>
          <w:tab/>
        </w:r>
        <w:r>
          <w:rPr>
            <w:noProof/>
          </w:rPr>
          <w:fldChar w:fldCharType="begin"/>
        </w:r>
        <w:r>
          <w:rPr>
            <w:noProof/>
          </w:rPr>
          <w:instrText xml:space="preserve"> PAGEREF _Toc305080303 \h </w:instrText>
        </w:r>
        <w:r>
          <w:rPr>
            <w:noProof/>
          </w:rPr>
        </w:r>
        <w:r>
          <w:rPr>
            <w:noProof/>
          </w:rPr>
          <w:fldChar w:fldCharType="separate"/>
        </w:r>
        <w:r>
          <w:rPr>
            <w:noProof/>
          </w:rPr>
          <w:t>13</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4" w:history="1">
        <w:r w:rsidRPr="00FC11C4">
          <w:rPr>
            <w:rStyle w:val="Hyperlink"/>
            <w:noProof/>
          </w:rPr>
          <w:t>Adding applications provided by the Darwinet service provider</w:t>
        </w:r>
        <w:r>
          <w:rPr>
            <w:noProof/>
          </w:rPr>
          <w:tab/>
        </w:r>
        <w:r>
          <w:rPr>
            <w:noProof/>
          </w:rPr>
          <w:fldChar w:fldCharType="begin"/>
        </w:r>
        <w:r>
          <w:rPr>
            <w:noProof/>
          </w:rPr>
          <w:instrText xml:space="preserve"> PAGEREF _Toc305080304 \h </w:instrText>
        </w:r>
        <w:r>
          <w:rPr>
            <w:noProof/>
          </w:rPr>
        </w:r>
        <w:r>
          <w:rPr>
            <w:noProof/>
          </w:rPr>
          <w:fldChar w:fldCharType="separate"/>
        </w:r>
        <w:r>
          <w:rPr>
            <w:noProof/>
          </w:rPr>
          <w:t>14</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5" w:history="1">
        <w:r w:rsidRPr="00FC11C4">
          <w:rPr>
            <w:rStyle w:val="Hyperlink"/>
            <w:noProof/>
          </w:rPr>
          <w:t>Example of a Darwinet user domain usage scenario</w:t>
        </w:r>
        <w:r>
          <w:rPr>
            <w:noProof/>
          </w:rPr>
          <w:tab/>
        </w:r>
        <w:r>
          <w:rPr>
            <w:noProof/>
          </w:rPr>
          <w:fldChar w:fldCharType="begin"/>
        </w:r>
        <w:r>
          <w:rPr>
            <w:noProof/>
          </w:rPr>
          <w:instrText xml:space="preserve"> PAGEREF _Toc305080305 \h </w:instrText>
        </w:r>
        <w:r>
          <w:rPr>
            <w:noProof/>
          </w:rPr>
        </w:r>
        <w:r>
          <w:rPr>
            <w:noProof/>
          </w:rPr>
          <w:fldChar w:fldCharType="separate"/>
        </w:r>
        <w:r>
          <w:rPr>
            <w:noProof/>
          </w:rPr>
          <w:t>14</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6" w:history="1">
        <w:r w:rsidRPr="00FC11C4">
          <w:rPr>
            <w:rStyle w:val="Hyperlink"/>
            <w:noProof/>
          </w:rPr>
          <w:t>Installing a Darwinet user domain node using a seed received on mail</w:t>
        </w:r>
        <w:r>
          <w:rPr>
            <w:noProof/>
          </w:rPr>
          <w:tab/>
        </w:r>
        <w:r>
          <w:rPr>
            <w:noProof/>
          </w:rPr>
          <w:fldChar w:fldCharType="begin"/>
        </w:r>
        <w:r>
          <w:rPr>
            <w:noProof/>
          </w:rPr>
          <w:instrText xml:space="preserve"> PAGEREF _Toc305080306 \h </w:instrText>
        </w:r>
        <w:r>
          <w:rPr>
            <w:noProof/>
          </w:rPr>
        </w:r>
        <w:r>
          <w:rPr>
            <w:noProof/>
          </w:rPr>
          <w:fldChar w:fldCharType="separate"/>
        </w:r>
        <w:r>
          <w:rPr>
            <w:noProof/>
          </w:rPr>
          <w:t>15</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7" w:history="1">
        <w:r w:rsidRPr="00FC11C4">
          <w:rPr>
            <w:rStyle w:val="Hyperlink"/>
            <w:noProof/>
          </w:rPr>
          <w:t>Domain growth through new node scenario</w:t>
        </w:r>
        <w:r>
          <w:rPr>
            <w:noProof/>
          </w:rPr>
          <w:tab/>
        </w:r>
        <w:r>
          <w:rPr>
            <w:noProof/>
          </w:rPr>
          <w:fldChar w:fldCharType="begin"/>
        </w:r>
        <w:r>
          <w:rPr>
            <w:noProof/>
          </w:rPr>
          <w:instrText xml:space="preserve"> PAGEREF _Toc305080307 \h </w:instrText>
        </w:r>
        <w:r>
          <w:rPr>
            <w:noProof/>
          </w:rPr>
        </w:r>
        <w:r>
          <w:rPr>
            <w:noProof/>
          </w:rPr>
          <w:fldChar w:fldCharType="separate"/>
        </w:r>
        <w:r>
          <w:rPr>
            <w:noProof/>
          </w:rPr>
          <w:t>16</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08" w:history="1">
        <w:r w:rsidRPr="00FC11C4">
          <w:rPr>
            <w:rStyle w:val="Hyperlink"/>
            <w:noProof/>
          </w:rPr>
          <w:t>Triple A Scenario</w:t>
        </w:r>
        <w:r>
          <w:rPr>
            <w:noProof/>
          </w:rPr>
          <w:tab/>
        </w:r>
        <w:r>
          <w:rPr>
            <w:noProof/>
          </w:rPr>
          <w:fldChar w:fldCharType="begin"/>
        </w:r>
        <w:r>
          <w:rPr>
            <w:noProof/>
          </w:rPr>
          <w:instrText xml:space="preserve"> PAGEREF _Toc305080308 \h </w:instrText>
        </w:r>
        <w:r>
          <w:rPr>
            <w:noProof/>
          </w:rPr>
        </w:r>
        <w:r>
          <w:rPr>
            <w:noProof/>
          </w:rPr>
          <w:fldChar w:fldCharType="separate"/>
        </w:r>
        <w:r>
          <w:rPr>
            <w:noProof/>
          </w:rPr>
          <w:t>16</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309" w:history="1">
        <w:r w:rsidRPr="00FC11C4">
          <w:rPr>
            <w:rStyle w:val="Hyperlink"/>
            <w:noProof/>
          </w:rPr>
          <w:t>The Darwinet framework</w:t>
        </w:r>
        <w:r>
          <w:rPr>
            <w:noProof/>
          </w:rPr>
          <w:tab/>
        </w:r>
        <w:r>
          <w:rPr>
            <w:noProof/>
          </w:rPr>
          <w:fldChar w:fldCharType="begin"/>
        </w:r>
        <w:r>
          <w:rPr>
            <w:noProof/>
          </w:rPr>
          <w:instrText xml:space="preserve"> PAGEREF _Toc305080309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0" w:history="1">
        <w:r w:rsidRPr="00FC11C4">
          <w:rPr>
            <w:rStyle w:val="Hyperlink"/>
            <w:noProof/>
          </w:rPr>
          <w:t>Darwinet data management</w:t>
        </w:r>
        <w:r>
          <w:rPr>
            <w:noProof/>
          </w:rPr>
          <w:tab/>
        </w:r>
        <w:r>
          <w:rPr>
            <w:noProof/>
          </w:rPr>
          <w:fldChar w:fldCharType="begin"/>
        </w:r>
        <w:r>
          <w:rPr>
            <w:noProof/>
          </w:rPr>
          <w:instrText xml:space="preserve"> PAGEREF _Toc305080310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1" w:history="1">
        <w:r w:rsidRPr="00FC11C4">
          <w:rPr>
            <w:rStyle w:val="Hyperlink"/>
            <w:noProof/>
          </w:rPr>
          <w:t>The Model, Instance, Value data structure</w:t>
        </w:r>
        <w:r>
          <w:rPr>
            <w:noProof/>
          </w:rPr>
          <w:tab/>
        </w:r>
        <w:r>
          <w:rPr>
            <w:noProof/>
          </w:rPr>
          <w:fldChar w:fldCharType="begin"/>
        </w:r>
        <w:r>
          <w:rPr>
            <w:noProof/>
          </w:rPr>
          <w:instrText xml:space="preserve"> PAGEREF _Toc305080311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2" w:history="1">
        <w:r w:rsidRPr="00FC11C4">
          <w:rPr>
            <w:rStyle w:val="Hyperlink"/>
            <w:noProof/>
          </w:rPr>
          <w:t>Model, Instance, Value deltas (changes)</w:t>
        </w:r>
        <w:r>
          <w:rPr>
            <w:noProof/>
          </w:rPr>
          <w:tab/>
        </w:r>
        <w:r>
          <w:rPr>
            <w:noProof/>
          </w:rPr>
          <w:fldChar w:fldCharType="begin"/>
        </w:r>
        <w:r>
          <w:rPr>
            <w:noProof/>
          </w:rPr>
          <w:instrText xml:space="preserve"> PAGEREF _Toc305080312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3" w:history="1">
        <w:r w:rsidRPr="00FC11C4">
          <w:rPr>
            <w:rStyle w:val="Hyperlink"/>
            <w:noProof/>
          </w:rPr>
          <w:t>Data exchange</w:t>
        </w:r>
        <w:r>
          <w:rPr>
            <w:noProof/>
          </w:rPr>
          <w:tab/>
        </w:r>
        <w:r>
          <w:rPr>
            <w:noProof/>
          </w:rPr>
          <w:fldChar w:fldCharType="begin"/>
        </w:r>
        <w:r>
          <w:rPr>
            <w:noProof/>
          </w:rPr>
          <w:instrText xml:space="preserve"> PAGEREF _Toc305080313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4" w:history="1">
        <w:r w:rsidRPr="00FC11C4">
          <w:rPr>
            <w:rStyle w:val="Hyperlink"/>
            <w:noProof/>
          </w:rPr>
          <w:t>The Darwinet API stack</w:t>
        </w:r>
        <w:r>
          <w:rPr>
            <w:noProof/>
          </w:rPr>
          <w:tab/>
        </w:r>
        <w:r>
          <w:rPr>
            <w:noProof/>
          </w:rPr>
          <w:fldChar w:fldCharType="begin"/>
        </w:r>
        <w:r>
          <w:rPr>
            <w:noProof/>
          </w:rPr>
          <w:instrText xml:space="preserve"> PAGEREF _Toc305080314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5" w:history="1">
        <w:r w:rsidRPr="00FC11C4">
          <w:rPr>
            <w:rStyle w:val="Hyperlink"/>
            <w:noProof/>
          </w:rPr>
          <w:t>Darwinet data distribution policy layer</w:t>
        </w:r>
        <w:r>
          <w:rPr>
            <w:noProof/>
          </w:rPr>
          <w:tab/>
        </w:r>
        <w:r>
          <w:rPr>
            <w:noProof/>
          </w:rPr>
          <w:fldChar w:fldCharType="begin"/>
        </w:r>
        <w:r>
          <w:rPr>
            <w:noProof/>
          </w:rPr>
          <w:instrText xml:space="preserve"> PAGEREF _Toc305080315 \h </w:instrText>
        </w:r>
        <w:r>
          <w:rPr>
            <w:noProof/>
          </w:rPr>
        </w:r>
        <w:r>
          <w:rPr>
            <w:noProof/>
          </w:rPr>
          <w:fldChar w:fldCharType="separate"/>
        </w:r>
        <w:r>
          <w:rPr>
            <w:noProof/>
          </w:rPr>
          <w:t>17</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6" w:history="1">
        <w:r w:rsidRPr="00FC11C4">
          <w:rPr>
            <w:rStyle w:val="Hyperlink"/>
            <w:noProof/>
          </w:rPr>
          <w:t>Darwinet data protection layer</w:t>
        </w:r>
        <w:r>
          <w:rPr>
            <w:noProof/>
          </w:rPr>
          <w:tab/>
        </w:r>
        <w:r>
          <w:rPr>
            <w:noProof/>
          </w:rPr>
          <w:fldChar w:fldCharType="begin"/>
        </w:r>
        <w:r>
          <w:rPr>
            <w:noProof/>
          </w:rPr>
          <w:instrText xml:space="preserve"> PAGEREF _Toc305080316 \h </w:instrText>
        </w:r>
        <w:r>
          <w:rPr>
            <w:noProof/>
          </w:rPr>
        </w:r>
        <w:r>
          <w:rPr>
            <w:noProof/>
          </w:rPr>
          <w:fldChar w:fldCharType="separate"/>
        </w:r>
        <w:r>
          <w:rPr>
            <w:noProof/>
          </w:rPr>
          <w:t>18</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7" w:history="1">
        <w:r w:rsidRPr="00FC11C4">
          <w:rPr>
            <w:rStyle w:val="Hyperlink"/>
            <w:noProof/>
          </w:rPr>
          <w:t>Darwinet Authentication service</w:t>
        </w:r>
        <w:r>
          <w:rPr>
            <w:noProof/>
          </w:rPr>
          <w:tab/>
        </w:r>
        <w:r>
          <w:rPr>
            <w:noProof/>
          </w:rPr>
          <w:fldChar w:fldCharType="begin"/>
        </w:r>
        <w:r>
          <w:rPr>
            <w:noProof/>
          </w:rPr>
          <w:instrText xml:space="preserve"> PAGEREF _Toc305080317 \h </w:instrText>
        </w:r>
        <w:r>
          <w:rPr>
            <w:noProof/>
          </w:rPr>
        </w:r>
        <w:r>
          <w:rPr>
            <w:noProof/>
          </w:rPr>
          <w:fldChar w:fldCharType="separate"/>
        </w:r>
        <w:r>
          <w:rPr>
            <w:noProof/>
          </w:rPr>
          <w:t>18</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8" w:history="1">
        <w:r w:rsidRPr="00FC11C4">
          <w:rPr>
            <w:rStyle w:val="Hyperlink"/>
            <w:noProof/>
          </w:rPr>
          <w:t>Darwinet encryption service</w:t>
        </w:r>
        <w:r>
          <w:rPr>
            <w:noProof/>
          </w:rPr>
          <w:tab/>
        </w:r>
        <w:r>
          <w:rPr>
            <w:noProof/>
          </w:rPr>
          <w:fldChar w:fldCharType="begin"/>
        </w:r>
        <w:r>
          <w:rPr>
            <w:noProof/>
          </w:rPr>
          <w:instrText xml:space="preserve"> PAGEREF _Toc305080318 \h </w:instrText>
        </w:r>
        <w:r>
          <w:rPr>
            <w:noProof/>
          </w:rPr>
        </w:r>
        <w:r>
          <w:rPr>
            <w:noProof/>
          </w:rPr>
          <w:fldChar w:fldCharType="separate"/>
        </w:r>
        <w:r>
          <w:rPr>
            <w:noProof/>
          </w:rPr>
          <w:t>18</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19" w:history="1">
        <w:r w:rsidRPr="00FC11C4">
          <w:rPr>
            <w:rStyle w:val="Hyperlink"/>
            <w:noProof/>
          </w:rPr>
          <w:t>Darwinet Encryption Key infrastructure</w:t>
        </w:r>
        <w:r>
          <w:rPr>
            <w:noProof/>
          </w:rPr>
          <w:tab/>
        </w:r>
        <w:r>
          <w:rPr>
            <w:noProof/>
          </w:rPr>
          <w:fldChar w:fldCharType="begin"/>
        </w:r>
        <w:r>
          <w:rPr>
            <w:noProof/>
          </w:rPr>
          <w:instrText xml:space="preserve"> PAGEREF _Toc305080319 \h </w:instrText>
        </w:r>
        <w:r>
          <w:rPr>
            <w:noProof/>
          </w:rPr>
        </w:r>
        <w:r>
          <w:rPr>
            <w:noProof/>
          </w:rPr>
          <w:fldChar w:fldCharType="separate"/>
        </w:r>
        <w:r>
          <w:rPr>
            <w:noProof/>
          </w:rPr>
          <w:t>19</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320" w:history="1">
        <w:r w:rsidRPr="00FC11C4">
          <w:rPr>
            <w:rStyle w:val="Hyperlink"/>
            <w:noProof/>
          </w:rPr>
          <w:t>The Darwinet API based on XML over TCP/IP</w:t>
        </w:r>
        <w:r>
          <w:rPr>
            <w:noProof/>
          </w:rPr>
          <w:tab/>
        </w:r>
        <w:r>
          <w:rPr>
            <w:noProof/>
          </w:rPr>
          <w:fldChar w:fldCharType="begin"/>
        </w:r>
        <w:r>
          <w:rPr>
            <w:noProof/>
          </w:rPr>
          <w:instrText xml:space="preserve"> PAGEREF _Toc305080320 \h </w:instrText>
        </w:r>
        <w:r>
          <w:rPr>
            <w:noProof/>
          </w:rPr>
        </w:r>
        <w:r>
          <w:rPr>
            <w:noProof/>
          </w:rPr>
          <w:fldChar w:fldCharType="separate"/>
        </w:r>
        <w:r>
          <w:rPr>
            <w:noProof/>
          </w:rPr>
          <w:t>19</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21" w:history="1">
        <w:r w:rsidRPr="00FC11C4">
          <w:rPr>
            <w:rStyle w:val="Hyperlink"/>
            <w:noProof/>
          </w:rPr>
          <w:t>Draft scenarios</w:t>
        </w:r>
        <w:r>
          <w:rPr>
            <w:noProof/>
          </w:rPr>
          <w:tab/>
        </w:r>
        <w:r>
          <w:rPr>
            <w:noProof/>
          </w:rPr>
          <w:fldChar w:fldCharType="begin"/>
        </w:r>
        <w:r>
          <w:rPr>
            <w:noProof/>
          </w:rPr>
          <w:instrText xml:space="preserve"> PAGEREF _Toc305080321 \h </w:instrText>
        </w:r>
        <w:r>
          <w:rPr>
            <w:noProof/>
          </w:rPr>
        </w:r>
        <w:r>
          <w:rPr>
            <w:noProof/>
          </w:rPr>
          <w:fldChar w:fldCharType="separate"/>
        </w:r>
        <w:r>
          <w:rPr>
            <w:noProof/>
          </w:rPr>
          <w:t>19</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22" w:history="1">
        <w:r w:rsidRPr="00FC11C4">
          <w:rPr>
            <w:rStyle w:val="Hyperlink"/>
            <w:noProof/>
          </w:rPr>
          <w:t>Building a Darwinet Data View</w:t>
        </w:r>
        <w:r>
          <w:rPr>
            <w:noProof/>
          </w:rPr>
          <w:tab/>
        </w:r>
        <w:r>
          <w:rPr>
            <w:noProof/>
          </w:rPr>
          <w:fldChar w:fldCharType="begin"/>
        </w:r>
        <w:r>
          <w:rPr>
            <w:noProof/>
          </w:rPr>
          <w:instrText xml:space="preserve"> PAGEREF _Toc305080322 \h </w:instrText>
        </w:r>
        <w:r>
          <w:rPr>
            <w:noProof/>
          </w:rPr>
        </w:r>
        <w:r>
          <w:rPr>
            <w:noProof/>
          </w:rPr>
          <w:fldChar w:fldCharType="separate"/>
        </w:r>
        <w:r>
          <w:rPr>
            <w:noProof/>
          </w:rPr>
          <w:t>19</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23" w:history="1">
        <w:r w:rsidRPr="00FC11C4">
          <w:rPr>
            <w:rStyle w:val="Hyperlink"/>
            <w:noProof/>
          </w:rPr>
          <w:t>Overview of Darwinet API based on XML over TCP/IP</w:t>
        </w:r>
        <w:r>
          <w:rPr>
            <w:noProof/>
          </w:rPr>
          <w:tab/>
        </w:r>
        <w:r>
          <w:rPr>
            <w:noProof/>
          </w:rPr>
          <w:fldChar w:fldCharType="begin"/>
        </w:r>
        <w:r>
          <w:rPr>
            <w:noProof/>
          </w:rPr>
          <w:instrText xml:space="preserve"> PAGEREF _Toc305080323 \h </w:instrText>
        </w:r>
        <w:r>
          <w:rPr>
            <w:noProof/>
          </w:rPr>
        </w:r>
        <w:r>
          <w:rPr>
            <w:noProof/>
          </w:rPr>
          <w:fldChar w:fldCharType="separate"/>
        </w:r>
        <w:r>
          <w:rPr>
            <w:noProof/>
          </w:rPr>
          <w:t>21</w:t>
        </w:r>
        <w:r>
          <w:rPr>
            <w:noProof/>
          </w:rPr>
          <w:fldChar w:fldCharType="end"/>
        </w:r>
      </w:hyperlink>
    </w:p>
    <w:p w:rsidR="00FB34F8" w:rsidRDefault="00FB34F8">
      <w:pPr>
        <w:pStyle w:val="TOC3"/>
        <w:rPr>
          <w:rFonts w:asciiTheme="minorHAnsi" w:eastAsiaTheme="minorEastAsia" w:hAnsiTheme="minorHAnsi" w:cstheme="minorBidi"/>
          <w:noProof/>
          <w:sz w:val="22"/>
          <w:szCs w:val="22"/>
          <w:lang w:val="en-GB" w:eastAsia="en-GB"/>
        </w:rPr>
      </w:pPr>
      <w:hyperlink w:anchor="_Toc305080324" w:history="1">
        <w:r w:rsidRPr="00FC11C4">
          <w:rPr>
            <w:rStyle w:val="Hyperlink"/>
            <w:noProof/>
          </w:rPr>
          <w:t>XML data compression</w:t>
        </w:r>
        <w:r>
          <w:rPr>
            <w:noProof/>
          </w:rPr>
          <w:tab/>
        </w:r>
        <w:r>
          <w:rPr>
            <w:noProof/>
          </w:rPr>
          <w:fldChar w:fldCharType="begin"/>
        </w:r>
        <w:r>
          <w:rPr>
            <w:noProof/>
          </w:rPr>
          <w:instrText xml:space="preserve"> PAGEREF _Toc305080324 \h </w:instrText>
        </w:r>
        <w:r>
          <w:rPr>
            <w:noProof/>
          </w:rPr>
        </w:r>
        <w:r>
          <w:rPr>
            <w:noProof/>
          </w:rPr>
          <w:fldChar w:fldCharType="separate"/>
        </w:r>
        <w:r>
          <w:rPr>
            <w:noProof/>
          </w:rPr>
          <w:t>21</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325" w:history="1">
        <w:r w:rsidRPr="00FC11C4">
          <w:rPr>
            <w:rStyle w:val="Hyperlink"/>
            <w:noProof/>
          </w:rPr>
          <w:t>The Darwinet API based on C++ class interface</w:t>
        </w:r>
        <w:r>
          <w:rPr>
            <w:noProof/>
          </w:rPr>
          <w:tab/>
        </w:r>
        <w:r>
          <w:rPr>
            <w:noProof/>
          </w:rPr>
          <w:fldChar w:fldCharType="begin"/>
        </w:r>
        <w:r>
          <w:rPr>
            <w:noProof/>
          </w:rPr>
          <w:instrText xml:space="preserve"> PAGEREF _Toc305080325 \h </w:instrText>
        </w:r>
        <w:r>
          <w:rPr>
            <w:noProof/>
          </w:rPr>
        </w:r>
        <w:r>
          <w:rPr>
            <w:noProof/>
          </w:rPr>
          <w:fldChar w:fldCharType="separate"/>
        </w:r>
        <w:r>
          <w:rPr>
            <w:noProof/>
          </w:rPr>
          <w:t>21</w:t>
        </w:r>
        <w:r>
          <w:rPr>
            <w:noProof/>
          </w:rPr>
          <w:fldChar w:fldCharType="end"/>
        </w:r>
      </w:hyperlink>
    </w:p>
    <w:p w:rsidR="00FB34F8" w:rsidRDefault="00FB34F8">
      <w:pPr>
        <w:pStyle w:val="TOC2"/>
        <w:rPr>
          <w:rFonts w:asciiTheme="minorHAnsi" w:eastAsiaTheme="minorEastAsia" w:hAnsiTheme="minorHAnsi" w:cstheme="minorBidi"/>
          <w:noProof/>
          <w:sz w:val="22"/>
          <w:szCs w:val="22"/>
          <w:lang w:val="en-GB" w:eastAsia="en-GB"/>
        </w:rPr>
      </w:pPr>
      <w:hyperlink w:anchor="_Toc305080326" w:history="1">
        <w:r w:rsidRPr="00FC11C4">
          <w:rPr>
            <w:rStyle w:val="Hyperlink"/>
            <w:noProof/>
          </w:rPr>
          <w:t>Overview of Darwinet API based on C++ class interface.</w:t>
        </w:r>
        <w:r>
          <w:rPr>
            <w:noProof/>
          </w:rPr>
          <w:tab/>
        </w:r>
        <w:r>
          <w:rPr>
            <w:noProof/>
          </w:rPr>
          <w:fldChar w:fldCharType="begin"/>
        </w:r>
        <w:r>
          <w:rPr>
            <w:noProof/>
          </w:rPr>
          <w:instrText xml:space="preserve"> PAGEREF _Toc305080326 \h </w:instrText>
        </w:r>
        <w:r>
          <w:rPr>
            <w:noProof/>
          </w:rPr>
        </w:r>
        <w:r>
          <w:rPr>
            <w:noProof/>
          </w:rPr>
          <w:fldChar w:fldCharType="separate"/>
        </w:r>
        <w:r>
          <w:rPr>
            <w:noProof/>
          </w:rPr>
          <w:t>21</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327" w:history="1">
        <w:r w:rsidRPr="00FC11C4">
          <w:rPr>
            <w:rStyle w:val="Hyperlink"/>
            <w:noProof/>
          </w:rPr>
          <w:t>Glossary of Terms</w:t>
        </w:r>
        <w:r>
          <w:rPr>
            <w:noProof/>
          </w:rPr>
          <w:tab/>
        </w:r>
        <w:r>
          <w:rPr>
            <w:noProof/>
          </w:rPr>
          <w:fldChar w:fldCharType="begin"/>
        </w:r>
        <w:r>
          <w:rPr>
            <w:noProof/>
          </w:rPr>
          <w:instrText xml:space="preserve"> PAGEREF _Toc305080327 \h </w:instrText>
        </w:r>
        <w:r>
          <w:rPr>
            <w:noProof/>
          </w:rPr>
        </w:r>
        <w:r>
          <w:rPr>
            <w:noProof/>
          </w:rPr>
          <w:fldChar w:fldCharType="separate"/>
        </w:r>
        <w:r>
          <w:rPr>
            <w:noProof/>
          </w:rPr>
          <w:t>23</w:t>
        </w:r>
        <w:r>
          <w:rPr>
            <w:noProof/>
          </w:rPr>
          <w:fldChar w:fldCharType="end"/>
        </w:r>
      </w:hyperlink>
    </w:p>
    <w:p w:rsidR="00FB34F8" w:rsidRDefault="00FB34F8">
      <w:pPr>
        <w:pStyle w:val="TOC1"/>
        <w:rPr>
          <w:rFonts w:asciiTheme="minorHAnsi" w:eastAsiaTheme="minorEastAsia" w:hAnsiTheme="minorHAnsi" w:cstheme="minorBidi"/>
          <w:b w:val="0"/>
          <w:noProof/>
          <w:sz w:val="22"/>
          <w:szCs w:val="22"/>
          <w:lang w:val="en-GB" w:eastAsia="en-GB"/>
        </w:rPr>
      </w:pPr>
      <w:hyperlink w:anchor="_Toc305080328" w:history="1">
        <w:r w:rsidRPr="00FC11C4">
          <w:rPr>
            <w:rStyle w:val="Hyperlink"/>
            <w:noProof/>
            <w:lang w:val="sv-SE"/>
          </w:rPr>
          <w:t>Index</w:t>
        </w:r>
        <w:r>
          <w:rPr>
            <w:noProof/>
          </w:rPr>
          <w:tab/>
        </w:r>
        <w:r>
          <w:rPr>
            <w:noProof/>
          </w:rPr>
          <w:fldChar w:fldCharType="begin"/>
        </w:r>
        <w:r>
          <w:rPr>
            <w:noProof/>
          </w:rPr>
          <w:instrText xml:space="preserve"> PAGEREF _Toc305080328 \h </w:instrText>
        </w:r>
        <w:r>
          <w:rPr>
            <w:noProof/>
          </w:rPr>
        </w:r>
        <w:r>
          <w:rPr>
            <w:noProof/>
          </w:rPr>
          <w:fldChar w:fldCharType="separate"/>
        </w:r>
        <w:r>
          <w:rPr>
            <w:noProof/>
          </w:rPr>
          <w:t>25</w:t>
        </w:r>
        <w:r>
          <w:rPr>
            <w:noProof/>
          </w:rPr>
          <w:fldChar w:fldCharType="end"/>
        </w:r>
      </w:hyperlink>
    </w:p>
    <w:p w:rsidR="00566BCE" w:rsidRDefault="00566BCE">
      <w:r>
        <w:rPr>
          <w:b/>
        </w:rPr>
        <w:fldChar w:fldCharType="end"/>
      </w:r>
    </w:p>
    <w:p w:rsidR="00566BCE" w:rsidRDefault="00566BCE">
      <w:pPr>
        <w:sectPr w:rsidR="00566BCE">
          <w:footerReference w:type="even" r:id="rId10"/>
          <w:footerReference w:type="default" r:id="rId11"/>
          <w:type w:val="oddPage"/>
          <w:pgSz w:w="11909" w:h="16834" w:code="9"/>
          <w:pgMar w:top="1440" w:right="1080" w:bottom="1440" w:left="1440" w:header="504" w:footer="720" w:gutter="0"/>
          <w:pgNumType w:fmt="lowerRoman"/>
          <w:cols w:space="720"/>
        </w:sectPr>
      </w:pPr>
    </w:p>
    <w:p w:rsidR="007F7D4F" w:rsidRDefault="007F7D4F">
      <w:pPr>
        <w:sectPr w:rsidR="007F7D4F">
          <w:headerReference w:type="even" r:id="rId12"/>
          <w:headerReference w:type="default" r:id="rId13"/>
          <w:footerReference w:type="even" r:id="rId14"/>
          <w:footerReference w:type="default" r:id="rId15"/>
          <w:headerReference w:type="first" r:id="rId16"/>
          <w:footerReference w:type="first" r:id="rId17"/>
          <w:type w:val="oddPage"/>
          <w:pgSz w:w="11909" w:h="16834" w:code="9"/>
          <w:pgMar w:top="1440" w:right="1080" w:bottom="1440" w:left="1440" w:header="504" w:footer="720" w:gutter="0"/>
          <w:pgNumType w:start="1"/>
          <w:cols w:space="720"/>
        </w:sectPr>
      </w:pPr>
      <w:bookmarkStart w:id="0" w:name="PlaceHolder1"/>
      <w:bookmarkStart w:id="1" w:name="ChapterHeading"/>
      <w:bookmarkEnd w:id="0"/>
      <w:bookmarkEnd w:id="1"/>
    </w:p>
    <w:p w:rsidR="007816CD" w:rsidRDefault="00BF5392" w:rsidP="0034674F">
      <w:pPr>
        <w:pStyle w:val="Heading1"/>
      </w:pPr>
      <w:bookmarkStart w:id="2" w:name="_d2hTop_9"/>
      <w:bookmarkStart w:id="3" w:name="_Toc305080260"/>
      <w:bookmarkEnd w:id="2"/>
      <w:r>
        <w:lastRenderedPageBreak/>
        <w:t>Darwinet Specification</w:t>
      </w:r>
      <w:r w:rsidR="0034674F">
        <w:t xml:space="preserve"> 0.1</w:t>
      </w:r>
      <w:bookmarkEnd w:id="3"/>
    </w:p>
    <w:p w:rsidR="0034674F" w:rsidRDefault="00BF5392" w:rsidP="0034674F">
      <w:pPr>
        <w:pStyle w:val="Heading2"/>
      </w:pPr>
      <w:bookmarkStart w:id="4" w:name="_Toc305080261"/>
      <w:r>
        <w:t>S</w:t>
      </w:r>
      <w:r w:rsidR="0034674F">
        <w:t>pecification Overview</w:t>
      </w:r>
      <w:bookmarkEnd w:id="4"/>
    </w:p>
    <w:p w:rsidR="0034674F" w:rsidRDefault="0034674F" w:rsidP="0034674F">
      <w:pPr>
        <w:pStyle w:val="BodyText"/>
      </w:pPr>
      <w:r>
        <w:t>In th</w:t>
      </w:r>
      <w:r w:rsidR="00BF5392">
        <w:t>is document the Darwinet network is</w:t>
      </w:r>
      <w:r>
        <w:t xml:space="preserve"> specified.</w:t>
      </w:r>
    </w:p>
    <w:p w:rsidR="00BF5392" w:rsidRDefault="00BF5392" w:rsidP="0034674F">
      <w:pPr>
        <w:pStyle w:val="BodyText"/>
      </w:pPr>
      <w:r>
        <w:t xml:space="preserve">This network </w:t>
      </w:r>
      <w:r w:rsidR="0034674F">
        <w:t>implement</w:t>
      </w:r>
      <w:r>
        <w:t>s</w:t>
      </w:r>
      <w:r w:rsidR="0034674F">
        <w:t xml:space="preserve"> the </w:t>
      </w:r>
      <w:r>
        <w:t>Darwinet Requirement Specification.</w:t>
      </w:r>
    </w:p>
    <w:p w:rsidR="0034674F" w:rsidRDefault="0034674F" w:rsidP="0034674F">
      <w:pPr>
        <w:pStyle w:val="BodyText"/>
      </w:pPr>
      <w:proofErr w:type="gramStart"/>
      <w:r>
        <w:t>TBD.</w:t>
      </w:r>
      <w:proofErr w:type="gramEnd"/>
    </w:p>
    <w:p w:rsidR="00501083" w:rsidRDefault="00501083" w:rsidP="00D31AB8">
      <w:pPr>
        <w:pStyle w:val="Heading1"/>
      </w:pPr>
      <w:bookmarkStart w:id="5" w:name="_Toc305080262"/>
      <w:r>
        <w:t>The Darwinet Mechanisms</w:t>
      </w:r>
      <w:bookmarkEnd w:id="5"/>
    </w:p>
    <w:p w:rsidR="00501083" w:rsidRDefault="00501083" w:rsidP="00501083">
      <w:pPr>
        <w:pStyle w:val="Heading2"/>
      </w:pPr>
      <w:bookmarkStart w:id="6" w:name="_Toc305080263"/>
      <w:r>
        <w:t>Darwinet mechanisms overview</w:t>
      </w:r>
      <w:bookmarkEnd w:id="6"/>
    </w:p>
    <w:p w:rsidR="003E0756" w:rsidRDefault="00501083" w:rsidP="003E0756">
      <w:pPr>
        <w:pStyle w:val="BodyText"/>
      </w:pPr>
      <w:r>
        <w:t>A Darwinet network is made up of functionality grouped into sets called mechanisms. A mechanism has a purpose and is made up of a set of functions that cooperates in a defined way to create the mechanism.</w:t>
      </w:r>
    </w:p>
    <w:p w:rsidR="00CC02C5" w:rsidRDefault="00CC02C5" w:rsidP="00501083">
      <w:pPr>
        <w:pStyle w:val="Heading2"/>
      </w:pPr>
      <w:bookmarkStart w:id="7" w:name="_Toc305080264"/>
      <w:r>
        <w:t>The Model, Instance, Value Delta mechanism</w:t>
      </w:r>
      <w:bookmarkEnd w:id="7"/>
    </w:p>
    <w:p w:rsidR="00CC02C5" w:rsidRDefault="00CC02C5" w:rsidP="00CC02C5">
      <w:pPr>
        <w:pStyle w:val="BodyText"/>
      </w:pPr>
      <w:r>
        <w:t>The smallest possible atom of data within a Darwinet Domain is a Delta or Change. And the Change may be to the Data Model, Model instances and instance values.</w:t>
      </w:r>
    </w:p>
    <w:p w:rsidR="00CC02C5" w:rsidRPr="00CC02C5" w:rsidRDefault="00CC02C5" w:rsidP="00CC02C5">
      <w:pPr>
        <w:pStyle w:val="BodyText"/>
      </w:pPr>
      <w:r>
        <w:t xml:space="preserve">The mechanism for processing, storing, retrieving and provide services </w:t>
      </w:r>
      <w:r w:rsidR="006224BC">
        <w:t>for this is the Model, Instance, Value (MIV) Delta Mechanism.</w:t>
      </w:r>
    </w:p>
    <w:p w:rsidR="00501083" w:rsidRDefault="00501083" w:rsidP="00501083">
      <w:pPr>
        <w:pStyle w:val="Heading2"/>
      </w:pPr>
      <w:bookmarkStart w:id="8" w:name="_Toc305080265"/>
      <w:r>
        <w:t>The Time Travel mechanism</w:t>
      </w:r>
      <w:bookmarkEnd w:id="8"/>
    </w:p>
    <w:p w:rsidR="00501083" w:rsidRDefault="003E0756" w:rsidP="00501083">
      <w:pPr>
        <w:pStyle w:val="BodyText"/>
      </w:pPr>
      <w:r>
        <w:t xml:space="preserve">The Time Travel mechanism enables a Darwinet domain to be </w:t>
      </w:r>
      <w:r w:rsidR="0009504F">
        <w:t>instantiated</w:t>
      </w:r>
      <w:r>
        <w:t xml:space="preserve"> and operated at any point in time through its history of evolution.</w:t>
      </w:r>
    </w:p>
    <w:p w:rsidR="001D36C9" w:rsidRDefault="001D36C9" w:rsidP="001D36C9">
      <w:pPr>
        <w:pStyle w:val="Heading3"/>
      </w:pPr>
      <w:bookmarkStart w:id="9" w:name="_Toc305080266"/>
      <w:r>
        <w:lastRenderedPageBreak/>
        <w:t>Domain View Time Travel</w:t>
      </w:r>
      <w:bookmarkEnd w:id="9"/>
    </w:p>
    <w:p w:rsidR="003E0756" w:rsidRDefault="003E0756" w:rsidP="00501083">
      <w:pPr>
        <w:pStyle w:val="BodyText"/>
      </w:pPr>
      <w:r>
        <w:t>Time Travel is provided by enabling a view to be fixed at any point in the time of domain evolution.</w:t>
      </w:r>
    </w:p>
    <w:p w:rsidR="0009504F" w:rsidRDefault="0009504F" w:rsidP="00501083">
      <w:pPr>
        <w:pStyle w:val="BodyText"/>
      </w:pPr>
      <w:r>
        <w:t>A Darwinet Application may provide a user interface control to allow the user to roll back the application and the viewed data to a previous state.</w:t>
      </w:r>
    </w:p>
    <w:p w:rsidR="0009504F" w:rsidRDefault="0009504F" w:rsidP="00501083">
      <w:pPr>
        <w:pStyle w:val="BodyText"/>
      </w:pPr>
      <w:r>
        <w:t>It is the Darwinet View that provides Time Travel Services to an Application.</w:t>
      </w:r>
    </w:p>
    <w:p w:rsidR="006C5C15" w:rsidRDefault="006C5C15" w:rsidP="00501083">
      <w:pPr>
        <w:pStyle w:val="BodyText"/>
      </w:pPr>
      <w:r>
        <w:t>The Application signals to the View to view a specific point in time. The View then moves from current point in time to the required one. In the travel the View generates Changes and sends them to the Application to update the GUI as the changes are made.</w:t>
      </w:r>
    </w:p>
    <w:p w:rsidR="001D36C9" w:rsidRDefault="001D36C9" w:rsidP="001D36C9">
      <w:pPr>
        <w:pStyle w:val="Heading3"/>
      </w:pPr>
      <w:bookmarkStart w:id="10" w:name="_Toc305080267"/>
      <w:r>
        <w:t>Time Travel over Application change barriers</w:t>
      </w:r>
      <w:bookmarkEnd w:id="10"/>
    </w:p>
    <w:p w:rsidR="001D36C9" w:rsidRDefault="001D36C9" w:rsidP="001D36C9">
      <w:pPr>
        <w:pStyle w:val="BodyText"/>
      </w:pPr>
      <w:r>
        <w:t>An Application may request a Domain view to move back to a point where the Application itself changes.</w:t>
      </w:r>
    </w:p>
    <w:p w:rsidR="001D36C9" w:rsidRDefault="007D3E3E" w:rsidP="001D36C9">
      <w:pPr>
        <w:pStyle w:val="BodyText"/>
      </w:pPr>
      <w:r>
        <w:t xml:space="preserve">Basically it is the Domain view that is responsible to shut down current version of the Application and then </w:t>
      </w:r>
      <w:proofErr w:type="gramStart"/>
      <w:r>
        <w:t>Start</w:t>
      </w:r>
      <w:proofErr w:type="gramEnd"/>
      <w:r>
        <w:t xml:space="preserve"> the new version of the application.</w:t>
      </w:r>
    </w:p>
    <w:p w:rsidR="007D3E3E" w:rsidRDefault="007D3E3E" w:rsidP="001D36C9">
      <w:pPr>
        <w:pStyle w:val="BodyText"/>
      </w:pPr>
      <w:r>
        <w:t>But that may not be possible on all platforms.</w:t>
      </w:r>
    </w:p>
    <w:p w:rsidR="007D3E3E" w:rsidRDefault="007D3E3E" w:rsidP="00397E70">
      <w:pPr>
        <w:pStyle w:val="BodyText"/>
        <w:numPr>
          <w:ilvl w:val="0"/>
          <w:numId w:val="24"/>
        </w:numPr>
      </w:pPr>
      <w:r>
        <w:t xml:space="preserve">In Microsoft Windows the Domain view </w:t>
      </w:r>
      <w:r w:rsidR="00477413">
        <w:t>may be provided by a virtual drive in the File Explorer. When the view needs to replace an executing application it shuts down current application, assembles the new Exe-file and then executes the new one.</w:t>
      </w:r>
    </w:p>
    <w:p w:rsidR="00477413" w:rsidRDefault="00477413" w:rsidP="00397E70">
      <w:pPr>
        <w:pStyle w:val="BodyText"/>
        <w:numPr>
          <w:ilvl w:val="0"/>
          <w:numId w:val="24"/>
        </w:numPr>
      </w:pPr>
      <w:r>
        <w:t>In OS X…</w:t>
      </w:r>
    </w:p>
    <w:p w:rsidR="00477413" w:rsidRDefault="00477413" w:rsidP="00397E70">
      <w:pPr>
        <w:pStyle w:val="BodyText"/>
        <w:numPr>
          <w:ilvl w:val="0"/>
          <w:numId w:val="24"/>
        </w:numPr>
      </w:pPr>
      <w:r>
        <w:t xml:space="preserve">In Apple </w:t>
      </w:r>
      <w:proofErr w:type="spellStart"/>
      <w:r>
        <w:t>iOS</w:t>
      </w:r>
      <w:proofErr w:type="spellEnd"/>
      <w:r>
        <w:t>…</w:t>
      </w:r>
    </w:p>
    <w:p w:rsidR="00477413" w:rsidRDefault="00477413" w:rsidP="00397E70">
      <w:pPr>
        <w:pStyle w:val="BodyText"/>
        <w:numPr>
          <w:ilvl w:val="0"/>
          <w:numId w:val="24"/>
        </w:numPr>
      </w:pPr>
      <w:r>
        <w:t>In Android…</w:t>
      </w:r>
    </w:p>
    <w:p w:rsidR="00477413" w:rsidRDefault="00477413" w:rsidP="00397E70">
      <w:pPr>
        <w:pStyle w:val="BodyText"/>
        <w:numPr>
          <w:ilvl w:val="0"/>
          <w:numId w:val="24"/>
        </w:numPr>
      </w:pPr>
      <w:r>
        <w:t xml:space="preserve">In </w:t>
      </w:r>
      <w:proofErr w:type="gramStart"/>
      <w:r>
        <w:t>Unix</w:t>
      </w:r>
      <w:proofErr w:type="gramEnd"/>
      <w:r>
        <w:t>…</w:t>
      </w:r>
    </w:p>
    <w:p w:rsidR="00477413" w:rsidRPr="001D36C9" w:rsidRDefault="00477413" w:rsidP="00477413">
      <w:pPr>
        <w:pStyle w:val="BodyText"/>
      </w:pPr>
      <w:r>
        <w:t>Well. This needs a little more thinking!</w:t>
      </w:r>
    </w:p>
    <w:p w:rsidR="006C5C15" w:rsidRDefault="006C5C15" w:rsidP="00501083">
      <w:pPr>
        <w:pStyle w:val="Heading2"/>
      </w:pPr>
      <w:bookmarkStart w:id="11" w:name="_Toc305080268"/>
      <w:r>
        <w:t>Value as function of time Mechanism</w:t>
      </w:r>
      <w:bookmarkEnd w:id="11"/>
    </w:p>
    <w:p w:rsidR="006C5C15" w:rsidRDefault="006C5C15" w:rsidP="006C5C15">
      <w:pPr>
        <w:pStyle w:val="BodyText"/>
      </w:pPr>
      <w:r>
        <w:t>The “Value as function of Time” mechanism provides means to an Application to retrieve the contents of a value at a specific point in time. This service is provided by the Domain view and it is based on the Evolution trail of a specified value instance.</w:t>
      </w:r>
    </w:p>
    <w:p w:rsidR="006C5C15" w:rsidRPr="006C5C15" w:rsidRDefault="006C5C15" w:rsidP="006C5C15">
      <w:pPr>
        <w:pStyle w:val="BodyText"/>
      </w:pPr>
      <w:r>
        <w:t>An Application may use this mechanism to show a user of an Application how the data handled by the Application has changed over time. Example of when this is of interest is of course Project Plan tools. A Project Planning tool may provide a history vi</w:t>
      </w:r>
      <w:r w:rsidR="009634C9">
        <w:t>ew where the time estimation, project resource allocation, project scope and so on is plotted over time. This may provide valuable feed-back to what has happened over the project life span.</w:t>
      </w:r>
    </w:p>
    <w:p w:rsidR="0009504F" w:rsidRDefault="0009504F" w:rsidP="00501083">
      <w:pPr>
        <w:pStyle w:val="Heading2"/>
      </w:pPr>
      <w:bookmarkStart w:id="12" w:name="_Toc305080269"/>
      <w:r>
        <w:t>The Peer-to-Peer mechanism</w:t>
      </w:r>
      <w:bookmarkEnd w:id="12"/>
    </w:p>
    <w:p w:rsidR="0009504F" w:rsidRDefault="0009504F" w:rsidP="0009504F">
      <w:pPr>
        <w:pStyle w:val="BodyText"/>
      </w:pPr>
      <w:r>
        <w:t>A Darwinet domain network is made up of Darwinet clients that interconnect as equals in a Peer-to-Peer network.</w:t>
      </w:r>
    </w:p>
    <w:p w:rsidR="0009504F" w:rsidRDefault="0009504F" w:rsidP="0009504F">
      <w:pPr>
        <w:pStyle w:val="BodyText"/>
      </w:pPr>
      <w:r>
        <w:t>The Mechanism to make this work is called the Peer-to-Peer mechanism.</w:t>
      </w:r>
    </w:p>
    <w:p w:rsidR="0009504F" w:rsidRPr="0009504F" w:rsidRDefault="0009504F" w:rsidP="0009504F">
      <w:pPr>
        <w:pStyle w:val="BodyText"/>
      </w:pPr>
      <w:r>
        <w:t>The Mechanism requires services provided locally at each node and services provided to and from other nodes of the network.</w:t>
      </w:r>
    </w:p>
    <w:p w:rsidR="0009504F" w:rsidRDefault="0009504F" w:rsidP="00501083">
      <w:pPr>
        <w:pStyle w:val="Heading2"/>
      </w:pPr>
      <w:bookmarkStart w:id="13" w:name="_Toc305080270"/>
      <w:r>
        <w:lastRenderedPageBreak/>
        <w:t>The Service Provider Mechanism</w:t>
      </w:r>
      <w:bookmarkEnd w:id="13"/>
    </w:p>
    <w:p w:rsidR="0009504F" w:rsidRDefault="00F63B96" w:rsidP="0009504F">
      <w:pPr>
        <w:pStyle w:val="BodyText"/>
      </w:pPr>
      <w:r>
        <w:t>Each node of a Darwinet Network implements a set of required services needed to enable the Darwinet network to operate as defined.</w:t>
      </w:r>
    </w:p>
    <w:p w:rsidR="00F63B96" w:rsidRDefault="00F63B96" w:rsidP="0009504F">
      <w:pPr>
        <w:pStyle w:val="BodyText"/>
      </w:pPr>
      <w:r>
        <w:t>In Addition to this, the network allows optional Service Provider nodes to be allowed to operate within the network. These optional nodes may be gateways to web-services to provide for example Storage services, Payment services, Application store services, data market services and so on.</w:t>
      </w:r>
    </w:p>
    <w:p w:rsidR="00F63B96" w:rsidRPr="0009504F" w:rsidRDefault="00F63B96" w:rsidP="0009504F">
      <w:pPr>
        <w:pStyle w:val="BodyText"/>
      </w:pPr>
      <w:r>
        <w:t>The Service Provider mechanism defines how these services may be integrated into the network. It defines Service Provider restrictions, supervision and control.</w:t>
      </w:r>
    </w:p>
    <w:p w:rsidR="00501083" w:rsidRDefault="00501083" w:rsidP="00501083">
      <w:pPr>
        <w:pStyle w:val="Heading2"/>
      </w:pPr>
      <w:bookmarkStart w:id="14" w:name="_Toc305080271"/>
      <w:r>
        <w:t>The evolution mechanism</w:t>
      </w:r>
      <w:bookmarkEnd w:id="14"/>
    </w:p>
    <w:p w:rsidR="003E0756" w:rsidRDefault="003E0756" w:rsidP="003E0756">
      <w:pPr>
        <w:pStyle w:val="BodyText"/>
      </w:pPr>
      <w:r>
        <w:t xml:space="preserve">One </w:t>
      </w:r>
      <w:r w:rsidR="00F63B96">
        <w:t>basic concept of a Darwinet Dom</w:t>
      </w:r>
      <w:r>
        <w:t>a</w:t>
      </w:r>
      <w:r w:rsidR="00F63B96">
        <w:t>i</w:t>
      </w:r>
      <w:r>
        <w:t>n is to provide mechanism to enable data and applications to evolve through time without having to upgrad</w:t>
      </w:r>
      <w:r w:rsidR="00E22FDE">
        <w:t>e or install anything as a separate</w:t>
      </w:r>
      <w:r>
        <w:t xml:space="preserve"> action.</w:t>
      </w:r>
    </w:p>
    <w:p w:rsidR="003E0756" w:rsidRDefault="003E0756" w:rsidP="003E0756">
      <w:pPr>
        <w:pStyle w:val="BodyText"/>
      </w:pPr>
      <w:r>
        <w:t>Evolution happens by introducing changes to current domain state</w:t>
      </w:r>
      <w:r w:rsidR="00CF344C">
        <w:t xml:space="preserve"> at a node. The changes are then reported to all other nodes of the domain and they change accordingly.</w:t>
      </w:r>
    </w:p>
    <w:p w:rsidR="00CF344C" w:rsidRDefault="00CF344C" w:rsidP="003E0756">
      <w:pPr>
        <w:pStyle w:val="BodyText"/>
      </w:pPr>
      <w:r>
        <w:t>Normal changes are changes to files and repository data values.</w:t>
      </w:r>
    </w:p>
    <w:p w:rsidR="00CF344C" w:rsidRDefault="00CF344C" w:rsidP="003E0756">
      <w:pPr>
        <w:pStyle w:val="BodyText"/>
      </w:pPr>
      <w:r>
        <w:t>But Darwinet Application developers may release an upgrade by distributing an appropriate change to the current version of the Application.</w:t>
      </w:r>
    </w:p>
    <w:p w:rsidR="00CF344C" w:rsidRDefault="00CF344C" w:rsidP="003E0756">
      <w:pPr>
        <w:pStyle w:val="BodyText"/>
      </w:pPr>
      <w:r>
        <w:t xml:space="preserve">All changes are distributed as Model, Instance and Value deltas and affects files or data. As Applications are represented as executable files in the File system they too are changed using Model, Instance, </w:t>
      </w:r>
      <w:proofErr w:type="gramStart"/>
      <w:r>
        <w:t>Value</w:t>
      </w:r>
      <w:proofErr w:type="gramEnd"/>
      <w:r>
        <w:t xml:space="preserve"> changes to the file system and to the File contents.</w:t>
      </w:r>
    </w:p>
    <w:p w:rsidR="002F04DB" w:rsidRDefault="00FF2843" w:rsidP="003E0756">
      <w:pPr>
        <w:pStyle w:val="BodyText"/>
      </w:pPr>
      <w:r>
        <w:rPr>
          <w:noProof/>
          <w:lang w:val="en-GB" w:eastAsia="en-GB"/>
        </w:rPr>
        <mc:AlternateContent>
          <mc:Choice Requires="wpc">
            <w:drawing>
              <wp:inline distT="0" distB="0" distL="0" distR="0">
                <wp:extent cx="4232910" cy="758825"/>
                <wp:effectExtent l="0" t="3175" r="0" b="0"/>
                <wp:docPr id="105" name="Canvas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4" name="AutoShape 106"/>
                        <wps:cNvSpPr>
                          <a:spLocks noChangeArrowheads="1"/>
                        </wps:cNvSpPr>
                        <wps:spPr bwMode="auto">
                          <a:xfrm>
                            <a:off x="298920" y="334678"/>
                            <a:ext cx="126689" cy="12260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 name="AutoShape 107"/>
                        <wps:cNvSpPr>
                          <a:spLocks noChangeArrowheads="1"/>
                        </wps:cNvSpPr>
                        <wps:spPr bwMode="auto">
                          <a:xfrm>
                            <a:off x="425609" y="353732"/>
                            <a:ext cx="120065"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6" name="Oval 108"/>
                        <wps:cNvSpPr>
                          <a:spLocks noChangeArrowheads="1"/>
                        </wps:cNvSpPr>
                        <wps:spPr bwMode="auto">
                          <a:xfrm>
                            <a:off x="545674"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17" name="Rectangle 109"/>
                        <wps:cNvSpPr>
                          <a:spLocks noChangeArrowheads="1"/>
                        </wps:cNvSpPr>
                        <wps:spPr bwMode="auto">
                          <a:xfrm>
                            <a:off x="668223"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8" name="Rectangle 110"/>
                        <wps:cNvSpPr>
                          <a:spLocks noChangeArrowheads="1"/>
                        </wps:cNvSpPr>
                        <wps:spPr bwMode="auto">
                          <a:xfrm>
                            <a:off x="1154279"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9" name="Rectangle 111"/>
                        <wps:cNvSpPr>
                          <a:spLocks noChangeArrowheads="1"/>
                        </wps:cNvSpPr>
                        <wps:spPr bwMode="auto">
                          <a:xfrm>
                            <a:off x="127682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0" name="Rectangle 112"/>
                        <wps:cNvSpPr>
                          <a:spLocks noChangeArrowheads="1"/>
                        </wps:cNvSpPr>
                        <wps:spPr bwMode="auto">
                          <a:xfrm>
                            <a:off x="1521927"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1" name="Rectangle 113"/>
                        <wps:cNvSpPr>
                          <a:spLocks noChangeArrowheads="1"/>
                        </wps:cNvSpPr>
                        <wps:spPr bwMode="auto">
                          <a:xfrm>
                            <a:off x="1767025" y="333850"/>
                            <a:ext cx="122549" cy="121777"/>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2" name="Rectangle 114"/>
                        <wps:cNvSpPr>
                          <a:spLocks noChangeArrowheads="1"/>
                        </wps:cNvSpPr>
                        <wps:spPr bwMode="auto">
                          <a:xfrm>
                            <a:off x="139937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3" name="Oval 115"/>
                        <wps:cNvSpPr>
                          <a:spLocks noChangeArrowheads="1"/>
                        </wps:cNvSpPr>
                        <wps:spPr bwMode="auto">
                          <a:xfrm>
                            <a:off x="1028418"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6" name="Oval 116"/>
                        <wps:cNvSpPr>
                          <a:spLocks noChangeArrowheads="1"/>
                        </wps:cNvSpPr>
                        <wps:spPr bwMode="auto">
                          <a:xfrm>
                            <a:off x="1644476" y="334678"/>
                            <a:ext cx="122549" cy="12094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7" name="AutoShape 117"/>
                        <wps:cNvSpPr>
                          <a:spLocks noChangeArrowheads="1"/>
                        </wps:cNvSpPr>
                        <wps:spPr bwMode="auto">
                          <a:xfrm>
                            <a:off x="909181" y="334678"/>
                            <a:ext cx="119237"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8" name="AutoShape 118"/>
                        <wps:cNvSpPr>
                          <a:spLocks noChangeArrowheads="1"/>
                        </wps:cNvSpPr>
                        <wps:spPr bwMode="auto">
                          <a:xfrm>
                            <a:off x="790773" y="335507"/>
                            <a:ext cx="118409"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9" name="AutoShape 162"/>
                        <wps:cNvCnPr>
                          <a:cxnSpLocks noChangeShapeType="1"/>
                        </wps:cNvCnPr>
                        <wps:spPr bwMode="auto">
                          <a:xfrm>
                            <a:off x="1812567" y="218701"/>
                            <a:ext cx="44217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05" o:spid="_x0000_s1026" editas="canvas" style="width:333.3pt;height:59.75pt;mso-position-horizontal-relative:char;mso-position-vertical-relative:line" coordsize="42329,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329;height:7588;visibility:visible;mso-wrap-style:square">
                  <v:fill o:detectmouseclick="t"/>
                  <v:path o:connecttype="none"/>
                </v:shape>
                <v:shape id="AutoShape 106" o:spid="_x0000_s1028" style="position:absolute;left:2989;top:3346;width:1267;height:1226;visibility:visible;mso-wrap-style:square;v-text-anchor:top" coordsize="126689,12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oHB8UA&#10;AADcAAAADwAAAGRycy9kb3ducmV2LnhtbESPQWsCMRSE74X+h/AK3mpWsaVsjSKLoqdibSn09ti8&#10;TRY3L9tNXNd/bwShx2FmvmHmy8E1oqcu1J4VTMYZCOLS65qNgu+vzfMbiBCRNTaeScGFAiwXjw9z&#10;zLU/8yf1h2hEgnDIUYGNsc2lDKUlh2HsW+LkVb5zGJPsjNQdnhPcNXKaZa/SYc1pwWJLhaXyeDg5&#10;BcWxXL2Yj8Zui591xX+/vZH7SqnR07B6BxFpiP/he3unFUwnM7idS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gcHxQAAANwAAAAPAAAAAAAAAAAAAAAAAJgCAABkcnMv&#10;ZG93bnJldi54bWxQSwUGAAAAAAQABAD1AAAAigMAAAAA&#10;" path="m,46831r48391,l63345,,78298,46831r48391,l87540,75774r14953,46831l63345,93661,24196,122605,39149,75774,,46831xe">
                  <v:stroke joinstyle="miter"/>
                  <v:path o:connecttype="custom" o:connectlocs="0,46831;48391,46831;63345,0;78298,46831;126689,46831;87540,75774;102493,122605;63345,93661;24196,122605;39149,75774;0,46831" o:connectangles="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07" o:spid="_x0000_s1029" type="#_x0000_t5" style="position:absolute;left:4256;top:3537;width:120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eJcUA&#10;AADcAAAADwAAAGRycy9kb3ducmV2LnhtbESPT4vCMBTE74LfITxhb5rWZRepRhFF6GVh/XPw+Gye&#10;bbR5KU3W1m9vFhb2OMzMb5jFqre1eFDrjWMF6SQBQVw4bbhUcDruxjMQPiBrrB2Tgid5WC2HgwVm&#10;2nW8p8chlCJC2GeooAqhyaT0RUUW/cQ1xNG7utZiiLItpW6xi3Bby2mSfEqLhuNChQ1tKiruhx+r&#10;4JafC2dPX/l2c/lOS/O+Nvt7p9TbqF/PQQTqw3/4r51rBdP0A37Px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l4lxQAAANwAAAAPAAAAAAAAAAAAAAAAAJgCAABkcnMv&#10;ZG93bnJldi54bWxQSwUGAAAAAAQABAD1AAAAigMAAAAA&#10;" fillcolor="#f79646" strokecolor="#f2f2f2" strokeweight="1pt">
                  <v:fill color2="#974706" angle="45" focus="100%" type="gradient"/>
                  <v:shadow on="t" type="perspective" color="#fbd4b4" opacity=".5" origin=",.5" offset="0,0" matrix=",-56756f,,.5"/>
                </v:shape>
                <v:oval id="Oval 108" o:spid="_x0000_s1030" style="position:absolute;left:5456;top:3355;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pOXcQA&#10;AADcAAAADwAAAGRycy9kb3ducmV2LnhtbESPS2/CMBCE75X4D9YicSsOHFAbMAiBeKinNjzOq3gT&#10;R8TrKDYk/HtcqVKPo5n5RrNY9bYWD2p95VjBZJyAIM6drrhUcD7t3j9A+ICssXZMCp7kYbUcvC0w&#10;1a7jH3pkoRQRwj5FBSaEJpXS54Ys+rFriKNXuNZiiLItpW6xi3Bby2mSzKTFiuOCwYY2hvJbdrcK&#10;ssPnZftVFptiv5O3usuv3be5KjUa9us5iEB9+A//tY9awXQyg98z8Qj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qTl3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09"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7+8UA&#10;AADcAAAADwAAAGRycy9kb3ducmV2LnhtbESPT2vCQBDF7wW/wzKCt7pR+yeNriIFoT3GingcspNs&#10;MDsbs1sT++m7hYLHx5v3e/NWm8E24kqdrx0rmE0TEMSF0zVXCg5fu8cUhA/IGhvHpOBGHjbr0cMK&#10;M+16zum6D5WIEPYZKjAhtJmUvjBk0U9dSxy90nUWQ5RdJXWHfYTbRs6T5EVarDk2GGzp3VBx3n/b&#10;+EbaP32Wz+2JLvlPcswX5hTejFKT8bBdggg0hPvxf/pDK5jPXuF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Hv7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0"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vvicQA&#10;AADcAAAADwAAAGRycy9kb3ducmV2LnhtbESPwWrCQBCG7wXfYRmht7rRtqLRVaRQaI9REY9DdswG&#10;s7MxuzVpn75zKPQ4/PN/8816O/hG3amLdWAD00kGirgMtubKwPHw/rQAFROyxSYwGfimCNvN6GGN&#10;uQ09F3Tfp0oJhGOOBlxKba51LB15jJPQEkt2CZ3HJGNXadthL3Df6FmWzbXHmuWCw5beHJXX/ZcX&#10;jUX/8nl5bc90K36yU/HszmnpjHkcD7s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L74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1" o:spid="_x0000_s1033" style="position:absolute;left:12768;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dKEsUA&#10;AADcAAAADwAAAGRycy9kb3ducmV2LnhtbESPQWvCQBCF7wX/wzKF3uomtpWYZhURBHuMSvE4ZMds&#10;aHY2ZlcT++u7hUKPjzfve/OK1WhbcaPeN44VpNMEBHHldMO1guNh+5yB8AFZY+uYFNzJw2o5eSgw&#10;127gkm77UIsIYZ+jAhNCl0vpK0MW/dR1xNE7u95iiLKvpe5xiHDbylmSzKXFhmODwY42hqqv/dXG&#10;N7Lh9eP81p3oUn4nn+WLOYWFUerpcVy/gwg0hv/jv/ROK5ilC/gdEwk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0oS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2" o:spid="_x0000_s1034" style="position:absolute;left:15219;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EpMsQA&#10;AADcAAAADwAAAGRycy9kb3ducmV2LnhtbESPwWrCQBCG74W+wzKF3urGtBWNrlKEQnuMLeJxyI7Z&#10;YHY2za4m7dM7B6HH4Z//m29Wm9G36kJ9bAIbmE4yUMRVsA3XBr6/3p/moGJCttgGJgO/FGGzvr9b&#10;YWHDwCVddqlWAuFYoAGXUldoHStHHuMkdMSSHUPvMcnY19r2OAjctzrPspn22LBccNjR1lF12p29&#10;aMyHl8/ja3egn/Iv25fP7pAWzpjHh/FtCSrRmP6Xb+0PayDPRV+eEQLo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RKT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3" o:spid="_x0000_s1035" style="position:absolute;left:17670;top:3338;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2MqcUA&#10;AADcAAAADwAAAGRycy9kb3ducmV2LnhtbESPQWvCQBCF70L/wzIFb2ZjrMWmriJCQY+xpXgcspNs&#10;aHY2zW5N9Nd3CwWPjzfve/PW29G24kK9bxwrmCcpCOLS6YZrBR/vb7MVCB+QNbaOScGVPGw3D5M1&#10;5toNXNDlFGoRIexzVGBC6HIpfWnIok9cRxy9yvUWQ5R9LXWPQ4TbVmZp+iwtNhwbDHa0N1R+nX5s&#10;fGM1PB2rZXem7+KWfhYLcw4vRqnp47h7BRFoDPfj//RBK8iyOfyNiQS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Yyp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4" o:spid="_x0000_s1036" style="position:absolute;left:13993;top:3355;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8S3sQA&#10;AADcAAAADwAAAGRycy9kb3ducmV2LnhtbESPQWvCQBCF70L/wzKF3nTTVItGVxGhUI/RIh6H7JgN&#10;ZmfT7Nak/npXEDw+3rzvzVuseluLC7W+cqzgfZSAIC6crrhU8LP/Gk5B+ICssXZMCv7Jw2r5Mlhg&#10;pl3HOV12oRQRwj5DBSaEJpPSF4Ys+pFriKN3cq3FEGVbSt1iF+G2lmmSfEqLFccGgw1tDBXn3Z+N&#10;b0y78fY0aY70m1+TQ/5hjmFmlHp77ddzEIH68Dx+pL+1gjRN4T4mEk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PEt7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15" o:spid="_x0000_s1037" style="position:absolute;left:10284;top:3355;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EneMQA&#10;AADcAAAADwAAAGRycy9kb3ducmV2LnhtbESPQWvCQBSE7wX/w/KE3uqmEaSNrlIUrXhq0+r5kX3J&#10;BrNvQ3Y18d+7QqHHYWa+YRarwTbiSp2vHSt4nSQgiAuna64U/P5sX95A+ICssXFMCm7kYbUcPS0w&#10;067nb7rmoRIRwj5DBSaENpPSF4Ys+olriaNXus5iiLKrpO6wj3DbyDRJZtJizXHBYEtrQ8U5v1gF&#10;+ef7cXOoynW528pz0xen/suclHoeDx9zEIGG8B/+a++1gjSdwuNMPAJ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J3jEAAAA3A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16" o:spid="_x0000_s1038" style="position:absolute;left:16444;top:3346;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P5bsMA&#10;AADbAAAADwAAAGRycy9kb3ducmV2LnhtbESPQWvCQBSE74L/YXmCN93Ug9TUTSiKVXqqaev5kX3J&#10;BrNvQ3Zr4r/vFgoeh5n5htnmo23FjXrfOFbwtExAEJdON1wr+Po8LJ5B+ICssXVMCu7kIc+mky2m&#10;2g18plsRahEh7FNUYELoUil9aciiX7qOOHqV6y2GKPta6h6HCLetXCXJWlpsOC4Y7GhnqLwWP1ZB&#10;cdx879/rale9HeS1HcrL8GEuSs1n4+sLiEBjeIT/2yetYLOGv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P5bsMAAADbAAAADwAAAAAAAAAAAAAAAACYAgAAZHJzL2Rv&#10;d25yZXYueG1sUEsFBgAAAAAEAAQA9QAAAIgDAAAAAA==&#10;" fillcolor="#9bbb59" strokecolor="#f2f2f2" strokeweight="1pt">
                  <v:fill color2="#4e6128" angle="45" focus="100%" type="gradient"/>
                  <v:shadow on="t" type="perspective" color="#d6e3bc" opacity=".5" origin=",.5" offset="0,0" matrix=",-56756f,,.5"/>
                </v:oval>
                <v:shape id="AutoShape 117" o:spid="_x0000_s1039" type="#_x0000_t5" style="position:absolute;left:9091;top:3346;width:1193;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fne8QA&#10;AADbAAAADwAAAGRycy9kb3ducmV2LnhtbESPQWvCQBSE7wX/w/IEb3VjBW1TVxGLkIugNoceX7Ov&#10;ydbs25BdTfz3riB4HGbmG2ax6m0tLtR641jBZJyAIC6cNlwqyL+3r+8gfEDWWDsmBVfysFoOXhaY&#10;atfxgS7HUIoIYZ+igiqEJpXSFxVZ9GPXEEfvz7UWQ5RtKXWLXYTbWr4lyUxaNBwXKmxoU1FxOp6t&#10;gv/sp3A232Vfm9/9pDTTtTmcOqVGw379CSJQH57hRzvTCj7mcP8Sf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H53vEAAAA2w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18" o:spid="_x0000_s1040" type="#_x0000_t5" style="position:absolute;left:7907;top:3355;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hzCcIA&#10;AADbAAAADwAAAGRycy9kb3ducmV2LnhtbERPu2rDMBTdC/kHcQPdatkplMaxEkJCwUuheQwZb6wb&#10;W7F1ZSw1dv++GgodD+ddbCbbiQcN3jhWkCUpCOLKacO1gvPp4+UdhA/IGjvHpOCHPGzWs6cCc+1G&#10;PtDjGGoRQ9jnqKAJoc+l9FVDFn3ieuLI3dxgMUQ41FIPOMZw28lFmr5Ji4ZjQ4M97Rqq2uO3VXAv&#10;L5Wz589yv7t+ZbV53ZpDOyr1PJ+2KxCBpvAv/nOXWsEyjo1f4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GHMJwgAAANsAAAAPAAAAAAAAAAAAAAAAAJgCAABkcnMvZG93&#10;bnJldi54bWxQSwUGAAAAAAQABAD1AAAAhwMAAAAA&#10;" fillcolor="#f79646" strokecolor="#f2f2f2" strokeweight="1pt">
                  <v:fill color2="#974706" angle="45" focus="100%" type="gradient"/>
                  <v:shadow on="t" type="perspective" color="#fbd4b4" opacity=".5" origin=",.5" offset="0,0" matrix=",-56756f,,.5"/>
                </v:shape>
                <v:shapetype id="_x0000_t32" coordsize="21600,21600" o:spt="32" o:oned="t" path="m,l21600,21600e" filled="f">
                  <v:path arrowok="t" fillok="f" o:connecttype="none"/>
                  <o:lock v:ext="edit" shapetype="t"/>
                </v:shapetype>
                <v:shape id="AutoShape 162" o:spid="_x0000_s1041" type="#_x0000_t32" style="position:absolute;left:18125;top:2187;width:44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w10:anchorlock/>
              </v:group>
            </w:pict>
          </mc:Fallback>
        </mc:AlternateContent>
      </w:r>
    </w:p>
    <w:p w:rsidR="00CF344C" w:rsidRDefault="00F63B96" w:rsidP="00F63B96">
      <w:pPr>
        <w:pStyle w:val="BodyText"/>
      </w:pPr>
      <w:r>
        <w:t>It is possible to branch an evolution line into two separate lines of evolution. A branch shares data with the line from which it has branched until the data it uses also branches. In effect, a branch is an alternative route to travel with a view that differs in at least one link of the change chain.</w:t>
      </w:r>
    </w:p>
    <w:p w:rsidR="002F04DB" w:rsidRDefault="00FF2843" w:rsidP="00F63B96">
      <w:pPr>
        <w:pStyle w:val="BodyText"/>
      </w:pPr>
      <w:r>
        <w:rPr>
          <w:noProof/>
          <w:lang w:val="en-GB" w:eastAsia="en-GB"/>
        </w:rPr>
        <mc:AlternateContent>
          <mc:Choice Requires="wpc">
            <w:drawing>
              <wp:inline distT="0" distB="0" distL="0" distR="0">
                <wp:extent cx="4232910" cy="944245"/>
                <wp:effectExtent l="0" t="3810" r="0" b="4445"/>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3" name="AutoShape 121"/>
                        <wps:cNvSpPr>
                          <a:spLocks noChangeArrowheads="1"/>
                        </wps:cNvSpPr>
                        <wps:spPr bwMode="auto">
                          <a:xfrm>
                            <a:off x="298920" y="334627"/>
                            <a:ext cx="126689" cy="122586"/>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 name="AutoShape 122"/>
                        <wps:cNvSpPr>
                          <a:spLocks noChangeArrowheads="1"/>
                        </wps:cNvSpPr>
                        <wps:spPr bwMode="auto">
                          <a:xfrm>
                            <a:off x="425609" y="353678"/>
                            <a:ext cx="120065"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75" name="Oval 123"/>
                        <wps:cNvSpPr>
                          <a:spLocks noChangeArrowheads="1"/>
                        </wps:cNvSpPr>
                        <wps:spPr bwMode="auto">
                          <a:xfrm>
                            <a:off x="545674"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76" name="Rectangle 124"/>
                        <wps:cNvSpPr>
                          <a:spLocks noChangeArrowheads="1"/>
                        </wps:cNvSpPr>
                        <wps:spPr bwMode="auto">
                          <a:xfrm>
                            <a:off x="668223"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8" name="Rectangle 125"/>
                        <wps:cNvSpPr>
                          <a:spLocks noChangeArrowheads="1"/>
                        </wps:cNvSpPr>
                        <wps:spPr bwMode="auto">
                          <a:xfrm>
                            <a:off x="1154279"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9" name="Rectangle 126"/>
                        <wps:cNvSpPr>
                          <a:spLocks noChangeArrowheads="1"/>
                        </wps:cNvSpPr>
                        <wps:spPr bwMode="auto">
                          <a:xfrm>
                            <a:off x="127682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0" name="Rectangle 127"/>
                        <wps:cNvSpPr>
                          <a:spLocks noChangeArrowheads="1"/>
                        </wps:cNvSpPr>
                        <wps:spPr bwMode="auto">
                          <a:xfrm>
                            <a:off x="1521927"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1" name="Rectangle 128"/>
                        <wps:cNvSpPr>
                          <a:spLocks noChangeArrowheads="1"/>
                        </wps:cNvSpPr>
                        <wps:spPr bwMode="auto">
                          <a:xfrm>
                            <a:off x="1767025" y="333799"/>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2" name="Rectangle 129"/>
                        <wps:cNvSpPr>
                          <a:spLocks noChangeArrowheads="1"/>
                        </wps:cNvSpPr>
                        <wps:spPr bwMode="auto">
                          <a:xfrm>
                            <a:off x="139937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3" name="Oval 130"/>
                        <wps:cNvSpPr>
                          <a:spLocks noChangeArrowheads="1"/>
                        </wps:cNvSpPr>
                        <wps:spPr bwMode="auto">
                          <a:xfrm>
                            <a:off x="1028418"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4" name="Oval 131"/>
                        <wps:cNvSpPr>
                          <a:spLocks noChangeArrowheads="1"/>
                        </wps:cNvSpPr>
                        <wps:spPr bwMode="auto">
                          <a:xfrm>
                            <a:off x="1644476" y="334627"/>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5" name="AutoShape 132"/>
                        <wps:cNvSpPr>
                          <a:spLocks noChangeArrowheads="1"/>
                        </wps:cNvSpPr>
                        <wps:spPr bwMode="auto">
                          <a:xfrm>
                            <a:off x="909181" y="334627"/>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6" name="AutoShape 133"/>
                        <wps:cNvSpPr>
                          <a:spLocks noChangeArrowheads="1"/>
                        </wps:cNvSpPr>
                        <wps:spPr bwMode="auto">
                          <a:xfrm>
                            <a:off x="790773" y="335455"/>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7" name="AutoShape 135"/>
                        <wps:cNvSpPr>
                          <a:spLocks noChangeArrowheads="1"/>
                        </wps:cNvSpPr>
                        <wps:spPr bwMode="auto">
                          <a:xfrm>
                            <a:off x="1447403" y="630325"/>
                            <a:ext cx="120065"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8" name="Oval 136"/>
                        <wps:cNvSpPr>
                          <a:spLocks noChangeArrowheads="1"/>
                        </wps:cNvSpPr>
                        <wps:spPr bwMode="auto">
                          <a:xfrm>
                            <a:off x="1567468"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9" name="Rectangle 137"/>
                        <wps:cNvSpPr>
                          <a:spLocks noChangeArrowheads="1"/>
                        </wps:cNvSpPr>
                        <wps:spPr bwMode="auto">
                          <a:xfrm>
                            <a:off x="1690017"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0" name="Rectangle 138"/>
                        <wps:cNvSpPr>
                          <a:spLocks noChangeArrowheads="1"/>
                        </wps:cNvSpPr>
                        <wps:spPr bwMode="auto">
                          <a:xfrm>
                            <a:off x="2176073"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1" name="Rectangle 139"/>
                        <wps:cNvSpPr>
                          <a:spLocks noChangeArrowheads="1"/>
                        </wps:cNvSpPr>
                        <wps:spPr bwMode="auto">
                          <a:xfrm>
                            <a:off x="229862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2" name="Rectangle 140"/>
                        <wps:cNvSpPr>
                          <a:spLocks noChangeArrowheads="1"/>
                        </wps:cNvSpPr>
                        <wps:spPr bwMode="auto">
                          <a:xfrm>
                            <a:off x="2543721"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3" name="Rectangle 141"/>
                        <wps:cNvSpPr>
                          <a:spLocks noChangeArrowheads="1"/>
                        </wps:cNvSpPr>
                        <wps:spPr bwMode="auto">
                          <a:xfrm>
                            <a:off x="2788819" y="610446"/>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4" name="Rectangle 142"/>
                        <wps:cNvSpPr>
                          <a:spLocks noChangeArrowheads="1"/>
                        </wps:cNvSpPr>
                        <wps:spPr bwMode="auto">
                          <a:xfrm>
                            <a:off x="242117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5" name="Oval 143"/>
                        <wps:cNvSpPr>
                          <a:spLocks noChangeArrowheads="1"/>
                        </wps:cNvSpPr>
                        <wps:spPr bwMode="auto">
                          <a:xfrm>
                            <a:off x="2050212"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6" name="Oval 144"/>
                        <wps:cNvSpPr>
                          <a:spLocks noChangeArrowheads="1"/>
                        </wps:cNvSpPr>
                        <wps:spPr bwMode="auto">
                          <a:xfrm>
                            <a:off x="2666270" y="611274"/>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7" name="AutoShape 145"/>
                        <wps:cNvSpPr>
                          <a:spLocks noChangeArrowheads="1"/>
                        </wps:cNvSpPr>
                        <wps:spPr bwMode="auto">
                          <a:xfrm>
                            <a:off x="1930975" y="611274"/>
                            <a:ext cx="119237"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8" name="AutoShape 146"/>
                        <wps:cNvSpPr>
                          <a:spLocks noChangeArrowheads="1"/>
                        </wps:cNvSpPr>
                        <wps:spPr bwMode="auto">
                          <a:xfrm>
                            <a:off x="1812567" y="611274"/>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9" name="AutoShape 147"/>
                        <wps:cNvSpPr>
                          <a:spLocks noChangeArrowheads="1"/>
                        </wps:cNvSpPr>
                        <wps:spPr bwMode="auto">
                          <a:xfrm>
                            <a:off x="1889574" y="352021"/>
                            <a:ext cx="120065"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00" name="Oval 148"/>
                        <wps:cNvSpPr>
                          <a:spLocks noChangeArrowheads="1"/>
                        </wps:cNvSpPr>
                        <wps:spPr bwMode="auto">
                          <a:xfrm>
                            <a:off x="2009639"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1" name="Rectangle 149"/>
                        <wps:cNvSpPr>
                          <a:spLocks noChangeArrowheads="1"/>
                        </wps:cNvSpPr>
                        <wps:spPr bwMode="auto">
                          <a:xfrm>
                            <a:off x="2132188"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2" name="Rectangle 150"/>
                        <wps:cNvSpPr>
                          <a:spLocks noChangeArrowheads="1"/>
                        </wps:cNvSpPr>
                        <wps:spPr bwMode="auto">
                          <a:xfrm>
                            <a:off x="2619072"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3" name="Rectangle 151"/>
                        <wps:cNvSpPr>
                          <a:spLocks noChangeArrowheads="1"/>
                        </wps:cNvSpPr>
                        <wps:spPr bwMode="auto">
                          <a:xfrm>
                            <a:off x="2741621"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4" name="Rectangle 152"/>
                        <wps:cNvSpPr>
                          <a:spLocks noChangeArrowheads="1"/>
                        </wps:cNvSpPr>
                        <wps:spPr bwMode="auto">
                          <a:xfrm>
                            <a:off x="2986719"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5" name="Rectangle 153"/>
                        <wps:cNvSpPr>
                          <a:spLocks noChangeArrowheads="1"/>
                        </wps:cNvSpPr>
                        <wps:spPr bwMode="auto">
                          <a:xfrm>
                            <a:off x="3231817" y="33131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6" name="Rectangle 154"/>
                        <wps:cNvSpPr>
                          <a:spLocks noChangeArrowheads="1"/>
                        </wps:cNvSpPr>
                        <wps:spPr bwMode="auto">
                          <a:xfrm>
                            <a:off x="2864170"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7" name="Oval 155"/>
                        <wps:cNvSpPr>
                          <a:spLocks noChangeArrowheads="1"/>
                        </wps:cNvSpPr>
                        <wps:spPr bwMode="auto">
                          <a:xfrm>
                            <a:off x="2493210"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8" name="Oval 156"/>
                        <wps:cNvSpPr>
                          <a:spLocks noChangeArrowheads="1"/>
                        </wps:cNvSpPr>
                        <wps:spPr bwMode="auto">
                          <a:xfrm>
                            <a:off x="3109268" y="332971"/>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9" name="AutoShape 157"/>
                        <wps:cNvSpPr>
                          <a:spLocks noChangeArrowheads="1"/>
                        </wps:cNvSpPr>
                        <wps:spPr bwMode="auto">
                          <a:xfrm>
                            <a:off x="2373974" y="332971"/>
                            <a:ext cx="119237"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0" name="AutoShape 158"/>
                        <wps:cNvSpPr>
                          <a:spLocks noChangeArrowheads="1"/>
                        </wps:cNvSpPr>
                        <wps:spPr bwMode="auto">
                          <a:xfrm>
                            <a:off x="2254737" y="332971"/>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1" name="AutoShape 159"/>
                        <wps:cNvCnPr>
                          <a:cxnSpLocks noChangeShapeType="1"/>
                          <a:stCxn id="182" idx="2"/>
                          <a:endCxn id="187" idx="0"/>
                        </wps:cNvCnPr>
                        <wps:spPr bwMode="auto">
                          <a:xfrm>
                            <a:off x="1461480" y="458042"/>
                            <a:ext cx="46370" cy="17228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2" name="AutoShape 161"/>
                        <wps:cNvCnPr>
                          <a:cxnSpLocks noChangeShapeType="1"/>
                        </wps:cNvCnPr>
                        <wps:spPr bwMode="auto">
                          <a:xfrm>
                            <a:off x="3109268" y="207900"/>
                            <a:ext cx="604465" cy="82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3" name="AutoShape 163"/>
                        <wps:cNvCnPr>
                          <a:cxnSpLocks noChangeShapeType="1"/>
                        </wps:cNvCnPr>
                        <wps:spPr bwMode="auto">
                          <a:xfrm>
                            <a:off x="2864170" y="525961"/>
                            <a:ext cx="245098" cy="91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19" o:spid="_x0000_s1026" editas="canvas" style="width:333.3pt;height:74.35pt;mso-position-horizontal-relative:char;mso-position-vertical-relative:line" coordsize="42329,9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">
                <v:shape id="_x0000_s1027" type="#_x0000_t75" style="position:absolute;width:42329;height:9442;visibility:visible;mso-wrap-style:square">
                  <v:fill o:detectmouseclick="t"/>
                  <v:path o:connecttype="none"/>
                </v:shape>
                <v:shape id="AutoShape 121" o:spid="_x0000_s1028" style="position:absolute;left:2989;top:3346;width:1267;height:1226;visibility:visible;mso-wrap-style:square;v-text-anchor:top" coordsize="126689,122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4n8QA&#10;AADcAAAADwAAAGRycy9kb3ducmV2LnhtbERPyWrDMBC9B/oPYgq9hESu2yw4kU1rKITeskGOgzWx&#10;nVgjYymO+/dVoZDbPN4662wwjeipc7VlBa/TCARxYXXNpYLD/muyBOE8ssbGMin4IQdZ+jRaY6Lt&#10;nbfU73wpQgi7BBVU3reJlK6oyKCb2pY4cGfbGfQBdqXUHd5DuGlkHEVzabDm0FBhS3lFxXV3Mwou&#10;37oZ5/lsPrvEi+Xt+Pl+3tiTUi/Pw8cKhKfBP8T/7o0O8xdv8PdMu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zeJ/EAAAA3AAAAA8AAAAAAAAAAAAAAAAAmAIAAGRycy9k&#10;b3ducmV2LnhtbFBLBQYAAAAABAAEAPUAAACJAwAAAAA=&#10;" path="m,46824r48391,l63345,,78298,46824r48391,l87540,75762r14953,46824l63345,93647,24196,122586,39149,75762,,46824xe">
                  <v:stroke joinstyle="miter"/>
                  <v:path o:connecttype="custom" o:connectlocs="0,46824;48391,46824;63345,0;78298,46824;126689,46824;87540,75762;102493,122586;63345,93647;24196,122586;39149,75762;0,46824" o:connectangles="0,0,0,0,0,0,0,0,0,0,0"/>
                </v:shape>
                <v:shape id="AutoShape 122" o:spid="_x0000_s1029" type="#_x0000_t5" style="position:absolute;left:4256;top:3536;width:1200;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x/YsMA&#10;AADcAAAADwAAAGRycy9kb3ducmV2LnhtbERPTWvCQBC9F/wPywje6sYqtqSuIhYhF0FtDj1Os9Nk&#10;a3Y2ZFcT/70rCN7m8T5nseptLS7UeuNYwWScgCAunDZcKsi/t68fIHxA1lg7JgVX8rBaDl4WmGrX&#10;8YEux1CKGMI+RQVVCE0qpS8qsujHriGO3J9rLYYI21LqFrsYbmv5liRzadFwbKiwoU1Fxel4tgr+&#10;s5/C2XyXfW1+95PSTNfmcOqUGg379SeIQH14ih/uTMf57z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x/YsMAAADc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123" o:spid="_x0000_s1030" style="position:absolute;left:5456;top:335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U9sMA&#10;AADcAAAADwAAAGRycy9kb3ducmV2LnhtbERPTWvCQBC9C/0PyxS8NZsKapu6SlGs4knT1vOQnWSD&#10;2dmQ3Zr033eFgrd5vM9ZrAbbiCt1vnas4DlJQRAXTtdcKfj63D69gPABWWPjmBT8kofV8mG0wEy7&#10;nk90zUMlYgj7DBWYENpMSl8YsugT1xJHrnSdxRBhV0ndYR/DbSMnaTqTFmuODQZbWhsqLvmPVZDv&#10;Xr83h6pclx9beWn64twfzVmp8ePw/gYi0BDu4n/3Xsf58yncno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JU9sMAAADcAAAADwAAAAAAAAAAAAAAAACYAgAAZHJzL2Rv&#10;d25yZXYueG1sUEsFBgAAAAAEAAQA9QAAAIgDAAAAAA==&#10;" fillcolor="#9bbb59" strokecolor="#f2f2f2" strokeweight="1pt">
                  <v:fill color2="#4e6128" angle="45" focus="100%" type="gradient"/>
                  <v:shadow on="t" type="perspective" color="#d6e3bc" opacity=".5" origin=",.5" offset="0,0" matrix=",-56756f,,.5"/>
                </v:oval>
                <v:rect id="Rectangle 124"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JavMQA&#10;AADcAAAADwAAAGRycy9kb3ducmV2LnhtbESPW4vCMBCF3wX/Qxhh3zR1L16qURZhYX2sK+Lj0IxN&#10;sZnUJtquv94IC/s2wznfmTPLdWcrcaPGl44VjEcJCOLc6ZILBfufr+EMhA/IGivHpOCXPKxX/d4S&#10;U+1azui2C4WIIexTVGBCqFMpfW7Ioh+5mjhqJ9dYDHFtCqkbbGO4reRrkkykxZLjBYM1bQzl593V&#10;xhqz9n17+qiPdMnuySF7M8cwN0q9DLrPBYhAXfg3/9HfOnLTC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iWrz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5"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FrVcUA&#10;AADcAAAADwAAAGRycy9kb3ducmV2LnhtbESPQW/CMAyF75P4D5GRuI10jG2sI6BpEhIcy6aJo9WY&#10;plrjlCajhV+PD5N285Pf9/y8XA++UWfqYh3YwMM0A0VcBltzZeDrc3O/ABUTssUmMBm4UIT1anS3&#10;xNyGngs671OlJIRjjgZcSm2udSwdeYzT0BLL7hg6j0lkV2nbYS/hvtGzLHvWHmuWCw5b+nBU/ux/&#10;vdRY9PPd8ak90Km4Zt/FozukV2fMZDy8v4FKNKR/8x+9tcK9SFt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WtV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26" o:spid="_x0000_s1033" style="position:absolute;left:12768;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3OzsQA&#10;AADcAAAADwAAAGRycy9kb3ducmV2LnhtbESPW4vCMBCF3wX/Qxhh3zR1L16qURZhYX2sK+Lj0IxN&#10;sZnUJtquv94IC/s2wznfmTPLdWcrcaPGl44VjEcJCOLc6ZILBfufr+EMhA/IGivHpOCXPKxX/d4S&#10;U+1azui2C4WIIexTVGBCqFMpfW7Ioh+5mjhqJ9dYDHFtCqkbbGO4reRrkkykxZLjBYM1bQzl593V&#10;xhqz9n17+qiPdMnuySF7M8cwN0q9DLrPBYhAXfg3/9HfOnLTO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9zs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7" o:spid="_x0000_s1034" style="position:absolute;left:15219;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XdMQA&#10;AADcAAAADwAAAGRycy9kb3ducmV2LnhtbESPQUvDQBCF74L/YRmhN7vRqtSYbSlCQY9pi/Q4ZCfZ&#10;YHY2zW6b6K93BMHbPOZ9b94U68l36kJDbAMbuJtnoIirYFtuDBz229slqJiQLXaBycAXRVivrq8K&#10;zG0YuaTLLjVKQjjmaMCl1Odax8qRxzgPPbHs6jB4TCKHRtsBRwn3nb7PsiftsWW54LCnV0fV5+7s&#10;pcZyfHivH/sjncrv7KNcuGN6dsbMbqbNC6hEU/o3/9Fv9peT+vKMTK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SF3T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8" o:spid="_x0000_s1035" style="position:absolute;left:17670;top:3337;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6y78MA&#10;AADcAAAADwAAAGRycy9kb3ducmV2LnhtbESPQWvCQBCF74X+h2UEb7qxaklTVykFQY9RKR6H7JgN&#10;ZmfT7NZEf70rCL3N8N735s1i1dtaXKj1lWMFk3ECgrhwuuJSwWG/HqUgfEDWWDsmBVfysFq+viww&#10;067jnC67UIoYwj5DBSaEJpPSF4Ys+rFriKN2cq3FENe2lLrFLobbWr4lybu0WHG8YLChb0PFefdn&#10;Y420m21P8+ZIv/kt+cmn5hg+jFLDQf/1CSJQH/7NT3qjH9wEHs/ECe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6y78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29" o:spid="_x0000_s1036" style="position:absolute;left:13993;top:3354;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smMMA&#10;AADcAAAADwAAAGRycy9kb3ducmV2LnhtbESPQWvCQBCF7wX/wzJCb3WjtqLRVUQQ2mNsEY9DdswG&#10;s7Mxu5ror3cFobcZ3vvevFmsOluJKzW+dKxgOEhAEOdOl1wo+PvdfkxB+ICssXJMCm7kYbXsvS0w&#10;1a7ljK67UIgYwj5FBSaEOpXS54Ys+oGriaN2dI3FENemkLrBNobbSo6SZCItlhwvGKxpYyg/7S42&#10;1pi2nz/Hr/pA5+ye7LOxOYSZUeq9363nIAJ14d/8or/1kxvB85k4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wsmMMAAADc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130" o:spid="_x0000_s1037" style="position:absolute;left:10284;top:3354;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ZPsIA&#10;AADcAAAADwAAAGRycy9kb3ducmV2LnhtbERPTWvCQBC9F/wPywjedFOF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hk+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31" o:spid="_x0000_s1038" style="position:absolute;left:16444;top:3346;width:1226;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uBSsIA&#10;AADcAAAADwAAAGRycy9kb3ducmV2LnhtbERPTWvCQBC9F/wPywjedFOR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24FK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32" o:spid="_x0000_s1039" type="#_x0000_t5" style="position:absolute;left:9091;top:3346;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q3sEA&#10;AADcAAAADwAAAGRycy9kb3ducmV2LnhtbERPS4vCMBC+L+x/CCN4W1NdFKlGERehF8HXYY+zzdhG&#10;m0lpsrb+eyMI3ubje8582dlK3KjxxrGC4SABQZw7bbhQcDpuvqYgfEDWWDkmBXfysFx8fswx1a7l&#10;Pd0OoRAxhH2KCsoQ6lRKn5dk0Q9cTRy5s2sshgibQuoG2xhuKzlKkom0aDg2lFjTuqT8evi3Ci7Z&#10;b+7saZv9rP92w8J8r8z+2irV73WrGYhAXXiLX+5Mx/nTM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Vqt7BAAAA3AAAAA8AAAAAAAAAAAAAAAAAmAIAAGRycy9kb3du&#10;cmV2LnhtbFBLBQYAAAAABAAEAPUAAACGAwAAAAA=&#10;" fillcolor="#f79646" strokecolor="#f2f2f2" strokeweight="1pt">
                  <v:fill color2="#974706" angle="45" focus="100%" type="gradient"/>
                  <v:shadow on="t" type="perspective" color="#fbd4b4" opacity=".5" origin=",.5" offset="0,0" matrix=",-56756f,,.5"/>
                </v:shape>
                <v:shape id="AutoShape 133" o:spid="_x0000_s1040" type="#_x0000_t5" style="position:absolute;left:7907;top:3354;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0qcIA&#10;AADcAAAADwAAAGRycy9kb3ducmV2LnhtbERPS4vCMBC+C/sfwizsTVMVRKpRRBF6EXz04HFsZtus&#10;zaQ00Xb/vVlY8DYf33OW697W4kmtN44VjEcJCOLCacOlgvyyH85B+ICssXZMCn7Jw3r1MVhiql3H&#10;J3qeQyliCPsUFVQhNKmUvqjIoh+5hjhy3661GCJsS6lb7GK4reUkSWbSouHYUGFD24qK+/lhFfxk&#10;18LZ/JDttrfjuDTTjTndO6W+PvvNAkSgPrzF/+5Mx/nzGfw9Ey+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zSpwgAAANwAAAAPAAAAAAAAAAAAAAAAAJgCAABkcnMvZG93&#10;bnJldi54bWxQSwUGAAAAAAQABAD1AAAAhwMAAAAA&#10;" fillcolor="#f79646" strokecolor="#f2f2f2" strokeweight="1pt">
                  <v:fill color2="#974706" angle="45" focus="100%" type="gradient"/>
                  <v:shadow on="t" type="perspective" color="#fbd4b4" opacity=".5" origin=",.5" offset="0,0" matrix=",-56756f,,.5"/>
                </v:shape>
                <v:shape id="AutoShape 135" o:spid="_x0000_s1041" type="#_x0000_t5" style="position:absolute;left:14474;top:6303;width:1200;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uRMsEA&#10;AADcAAAADwAAAGRycy9kb3ducmV2LnhtbERPS4vCMBC+L+x/CCN4W1NdUKlGERehF8HXYY+zzdhG&#10;m0lpsrb+eyMI3ubje8582dlK3KjxxrGC4SABQZw7bbhQcDpuvqYgfEDWWDkmBXfysFx8fswx1a7l&#10;Pd0OoRAxhH2KCsoQ6lRKn5dk0Q9cTRy5s2sshgibQuoG2xhuKzlKkrG0aDg2lFjTuqT8evi3Ci7Z&#10;b+7saZv9rP92w8J8r8z+2irV73WrGYhAXXiLX+5Mx/nTC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LkTL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36" o:spid="_x0000_s1042" style="position:absolute;left:15674;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aLT8QA&#10;AADcAAAADwAAAGRycy9kb3ducmV2LnhtbESPQW/CMAyF70j7D5En7QYpO0zQERBiYps4Qbdxthq3&#10;qWicqslo9+/nAxI3W+/5vc+rzehbdaU+NoENzGcZKOIy2IZrA99f++kCVEzIFtvAZOCPImzWD5MV&#10;5jYMfKJrkWolIRxzNOBS6nKtY+nIY5yFjli0KvQek6x9rW2Pg4T7Vj9n2Yv22LA0OOxo56i8FL/e&#10;QPGx/Hk71NWuet/rSzuU5+HozsY8PY7bV1CJxnQ3364/reAvhFaekQn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Wi0/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37" o:spid="_x0000_s1043" style="position:absolute;left:16900;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i+6cMA&#10;AADcAAAADwAAAGRycy9kb3ducmV2LnhtbESPQWvCQBCF7wX/wzJCb7qxVdHoKkUo1GNsEY9DdswG&#10;s7Mxu5ror3cFobcZ3vvevFmuO1uJKzW+dKxgNExAEOdOl1wo+Pv9HsxA+ICssXJMCm7kYb3qvS0x&#10;1a7ljK67UIgYwj5FBSaEOpXS54Ys+qGriaN2dI3FENemkLrBNobbSn4kyVRaLDleMFjTxlB+2l1s&#10;rDFrx9vjpD7QObsn++zTHMLcKPXe774WIAJ14d/8on/0k5vD85k4gV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i+6c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38" o:spid="_x0000_s1044" style="position:absolute;left:21760;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uBqcQA&#10;AADcAAAADwAAAGRycy9kb3ducmV2LnhtbESPQWvCQBCF7wX/wzJCb3VjbYumrlIEoT3GluJxyI7Z&#10;0OxszK4m+uudg9DbPOZ9b94s14Nv1Jm6WAc2MJ1koIjLYGuuDPx8b5/moGJCttgEJgMXirBejR6W&#10;mNvQc0HnXaqUhHDM0YBLqc21jqUjj3ESWmLZHULnMYnsKm077CXcN/o5y960x5rlgsOWNo7Kv93J&#10;S415//J1eG33dCyu2W8xc/u0cMY8joePd1CJhvRvvtOfVriF1JdnZAK9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Lga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39" o:spid="_x0000_s1045" style="position:absolute;left:22986;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ckMsQA&#10;AADcAAAADwAAAGRycy9kb3ducmV2LnhtbESPQWvCQBCF7wX/wzKCt7qxtmKiq0hBaI9REY9DdpIN&#10;ZmdjdjVpf323UOhthve+N2/W28E24kGdrx0rmE0TEMSF0zVXCk7H/fMShA/IGhvHpOCLPGw3o6c1&#10;Ztr1nNPjECoRQ9hnqMCE0GZS+sKQRT91LXHUStdZDHHtKqk77GO4beRLkiykxZrjBYMtvRsqroe7&#10;jTWW/etn+dZe6JZ/J+d8bi4hNUpNxsNuBSLQEP7Nf/SHjlw6g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JD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0" o:spid="_x0000_s1046" style="position:absolute;left:25437;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6RcQA&#10;AADcAAAADwAAAGRycy9kb3ducmV2LnhtbESPT2vCQBDF70K/wzIFb7qpf4pGVykFQY+xpXgcsmM2&#10;mJ1Ns6uJfnpXELzN8N7vzZvlurOVuFDjS8cKPoYJCOLc6ZILBb8/m8EMhA/IGivHpOBKHtart94S&#10;U+1azuiyD4WIIexTVGBCqFMpfW7Ioh+6mjhqR9dYDHFtCqkbbGO4reQoST6lxZLjBYM1fRvKT/uz&#10;jTVm7WR3nNYH+s9uyV82NocwN0r137uvBYhAXXiZn/RWR24+gsczcQK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Vuk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1" o:spid="_x0000_s1047" style="position:absolute;left:27888;top:6104;width:1225;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f3sQA&#10;AADcAAAADwAAAGRycy9kb3ducmV2LnhtbESPQWvCQBCF7wX/wzKCt7qxtmKiqxRBsMfYIh6H7CQb&#10;zM7G7Gpif323UOhthve+N2/W28E24k6drx0rmE0TEMSF0zVXCr4+989LED4ga2wck4IHedhuRk9r&#10;zLTrOaf7MVQihrDPUIEJoc2k9IUhi37qWuKola6zGOLaVVJ32Mdw28iXJFlIizXHCwZb2hkqLseb&#10;jTWW/etH+dae6Zp/J6d8bs4hNUpNxsP7CkSgIfyb/+iDjlw6h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H9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2" o:spid="_x0000_s1048" style="position:absolute;left:24211;top:6112;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CHqsQA&#10;AADcAAAADwAAAGRycy9kb3ducmV2LnhtbESPQWvCQBCF7wX/wzJCb3WjtaLRVUQo1GNsEY9DdswG&#10;s7Mxu5ror3cFobcZ3vvevFmsOluJKzW+dKxgOEhAEOdOl1wo+Pv9/piC8AFZY+WYFNzIw2rZe1tg&#10;ql3LGV13oRAxhH2KCkwIdSqlzw1Z9ANXE0ft6BqLIa5NIXWDbQy3lRwlyURaLDleMFjTxlB+2l1s&#10;rDFtx9vjV32gc3ZP9tmnOYSZUeq9363nIAJ14d/8on905GZjeD4TJ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wh6r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43" o:spid="_x0000_s1049" style="position:absolute;left:20502;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6yDMIA&#10;AADcAAAADwAAAGRycy9kb3ducmV2LnhtbERPTWvCQBC9C/0PyxR6042FFo2uQSy2xZNNq+chO8mG&#10;ZGdDdmvSf+8KQm/zeJ+zzkbbigv1vnasYD5LQBAXTtdcKfj53k8XIHxA1tg6JgV/5CHbPEzWmGo3&#10;8Bdd8lCJGMI+RQUmhC6V0heGLPqZ64gjV7reYoiwr6TucYjhtpXPSfIqLdYcGwx2tDNUNPmvVZB/&#10;LE9vh6rcle972bRDcR6O5qzU0+O4XYEINIZ/8d39qeP85QvcnokX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TrIM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44" o:spid="_x0000_s1050" style="position:absolute;left:26662;top:6112;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se8IA&#10;AADcAAAADwAAAGRycy9kb3ducmV2LnhtbERPS2vCQBC+F/oflin01mzsQTS6ili0xZONj/OQnWSD&#10;2dmQXU36711B6G0+vufMl4NtxI06XztWMEpSEMSF0zVXCo6HzccEhA/IGhvHpOCPPCwXry9zzLTr&#10;+ZdueahEDGGfoQITQptJ6QtDFn3iWuLIla6zGCLsKqk77GO4beRnmo6lxZpjg8GW1oaKS361CvLv&#10;6elrV5XrcruRl6Yvzv3enJV6fxtWMxCBhvAvfrp/dJw/HcPjmXiB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nCx7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45" o:spid="_x0000_s1051" type="#_x0000_t5" style="position:absolute;left:19309;top:6112;width:1193;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H78MA&#10;AADcAAAADwAAAGRycy9kb3ducmV2LnhtbERPTWvCQBC9F/wPywje6sYK2qauIhYhF0FtDj1Os9Nk&#10;a3Y2ZFcT/70rCN7m8T5nseptLS7UeuNYwWScgCAunDZcKsi/t6/vIHxA1lg7JgVX8rBaDl4WmGrX&#10;8YEux1CKGMI+RQVVCE0qpS8qsujHriGO3J9rLYYI21LqFrsYbmv5liQzadFwbKiwoU1Fxel4tgr+&#10;s5/C2XyXfW1+95PSTNfmcOqUGg379SeIQH14ih/uTMf5H3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IH7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146" o:spid="_x0000_s1052" type="#_x0000_t5" style="position:absolute;left:18125;top:6112;width:1184;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2TncUA&#10;AADcAAAADwAAAGRycy9kb3ducmV2LnhtbESPT2vCQBDF74V+h2UK3urGCsWmriKWQi6C/w49TrNj&#10;spqdDdmtid/eORS8zfDevPeb+XLwjbpSF11gA5NxBoq4DNZxZeB4+H6dgYoJ2WITmAzcKMJy8fw0&#10;x9yGnnd03adKSQjHHA3UKbW51rGsyWMch5ZYtFPoPCZZu0rbDnsJ941+y7J37dGxNNTY0rqm8rL/&#10;8wbOxU8Z/HFTfK1/t5PKTVdud+mNGb0Mq09QiYb0MP9fF1bwP4R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DZOdxQAAANwAAAAPAAAAAAAAAAAAAAAAAJgCAABkcnMv&#10;ZG93bnJldi54bWxQSwUGAAAAAAQABAD1AAAAigMAAAAA&#10;" fillcolor="#f79646" strokecolor="#f2f2f2" strokeweight="1pt">
                  <v:fill color2="#974706" angle="45" focus="100%" type="gradient"/>
                  <v:shadow on="t" type="perspective" color="#fbd4b4" opacity=".5" origin=",.5" offset="0,0" matrix=",-56756f,,.5"/>
                </v:shape>
                <v:shape id="AutoShape 147" o:spid="_x0000_s1053" type="#_x0000_t5" style="position:absolute;left:18895;top:3520;width:1201;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E2BsEA&#10;AADcAAAADwAAAGRycy9kb3ducmV2LnhtbERPS4vCMBC+L+x/CCN4W1NdEK1GERehF8HXYY+zzdhG&#10;m0lpsrb+eyMI3ubje8582dlK3KjxxrGC4SABQZw7bbhQcDpuviYgfEDWWDkmBXfysFx8fswx1a7l&#10;Pd0OoRAxhH2KCsoQ6lRKn5dk0Q9cTRy5s2sshgibQuoG2xhuKzlKkrG0aDg2lFjTuqT8evi3Ci7Z&#10;b+7saZv9rP92w8J8r8z+2irV73WrGYhAXXiLX+5Mx/nTK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BNgb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48" o:spid="_x0000_s1054" style="position:absolute;left:20096;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lb8QA&#10;AADcAAAADwAAAGRycy9kb3ducmV2LnhtbESPQWvCQBSE70L/w/IKvZmNPRRN3QSx2BZPmraeH9mX&#10;bDD7NmS3Jv33XUHwOMzMN8y6mGwnLjT41rGCRZKCIK6cbrlR8P21my9B+ICssXNMCv7IQ5E/zNaY&#10;aTfykS5laESEsM9QgQmhz6T0lSGLPnE9cfRqN1gMUQ6N1AOOEW47+ZymL9Jiy3HBYE9bQ9W5/LUK&#10;yo/Vz9u+qbf1+06eu7E6jQdzUurpcdq8ggg0hXv41v7UCiIRrmfi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W5W/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49" o:spid="_x0000_s1055" style="position:absolute;left:21321;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QycQA&#10;AADcAAAADwAAAGRycy9kb3ducmV2LnhtbESPT2sCMRDF7wW/QxjBW038U9HVKKVQaI+rIh6HzbhZ&#10;3EzWTepu++lNodDj4837vXmbXe9qcac2VJ41TMYKBHHhTcWlhuPh/XkJIkRkg7Vn0vBNAXbbwdMG&#10;M+M7zum+j6VIEA4ZarAxNpmUobDkMIx9Q5y8i28dxiTbUpoWuwR3tZwqtZAOK04NFht6s1Rc918u&#10;vbHs5p+Xl+ZMt/xHnfKZPceV1Xo07F/XICL18f/4L/1hNEzVBH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o0M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0" o:spid="_x0000_s1056" style="position:absolute;left:26190;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OvsQA&#10;AADcAAAADwAAAGRycy9kb3ducmV2LnhtbESPQWsCMRCF7wX/Qxiht5q4tWK3RikFoT2uSvE4bMbN&#10;0s1k3UR3219vBKHHx5v3vXnL9eAacaEu1J41TCcKBHHpTc2Vhv1u87QAESKywcYzafilAOvV6GGJ&#10;ufE9F3TZxkokCIccNdgY21zKUFpyGCa+JU7e0XcOY5JdJU2HfYK7RmZKzaXDmlODxZY+LJU/27NL&#10;byz62dfxpT3QqfhT38WzPcRXq/XjeHh/AxFpiP/H9/Sn0ZCpDG5jEgHk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6Tr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1" o:spid="_x0000_s1057" style="position:absolute;left:27416;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brJcQA&#10;AADcAAAADwAAAGRycy9kb3ducmV2LnhtbESPQWsCMRCF74L/IYzQmyZqLdutUaRQqMe1pXgcNuNm&#10;cTNZN6m79dc3hYLHx5v3vXnr7eAacaUu1J41zGcKBHHpTc2Vhs+Pt2kGIkRkg41n0vBDAbab8WiN&#10;ufE9F3Q9xEokCIccNdgY21zKUFpyGGa+JU7eyXcOY5JdJU2HfYK7Ri6UepIOa04NFlt6tVSeD98u&#10;vZH1j/vTqj3Spbipr2Jpj/HZav0wGXYvICIN8X78n343GhZqCX9jEgH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6y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2" o:spid="_x0000_s1058" style="position:absolute;left:29867;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9zUcQA&#10;AADcAAAADwAAAGRycy9kb3ducmV2LnhtbESPQWsCMRCF74L/IYzQmyZaLXZrFBEK9bi2FI/DZtws&#10;bibrJrrb/npTKHh8vHnfm7fa9K4WN2pD5VnDdKJAEBfeVFxq+Pp8Hy9BhIhssPZMGn4owGY9HKww&#10;M77jnG6HWIoE4ZChBhtjk0kZCksOw8Q3xMk7+dZhTLItpWmxS3BXy5lSL9JhxanBYkM7S8X5cHXp&#10;jWU3358WzZEu+a/6zp/tMb5arZ9G/fYNRKQ+Po7/0x9Gw0zN4W9MI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fc1H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3" o:spid="_x0000_s1059" style="position:absolute;left:32318;top:3313;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WysQA&#10;AADcAAAADwAAAGRycy9kb3ducmV2LnhtbESPQWsCMRCF7wX/QxjBmybaWrZbo0ihYI+rUjwOm3Gz&#10;uJmsm9Td9tc3BaHHx5v3vXmrzeAacaMu1J41zGcKBHHpTc2VhuPhfZqBCBHZYOOZNHxTgM169LDC&#10;3PieC7rtYyUShEOOGmyMbS5lKC05DDPfEifv7DuHMcmukqbDPsFdIxdKPUuHNacGiy29WSov+y+X&#10;3sj6p4/zsj3RtfhRn8WjPcUXq/VkPGxfQUQa4v/xPb0zGhZqCX9jEgH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T1sr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4" o:spid="_x0000_s1060" style="position:absolute;left:28641;top:3329;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FIvcQA&#10;AADcAAAADwAAAGRycy9kb3ducmV2LnhtbESPT2sCMRDF7wW/QxjBW038U9HVKKVQaI+rIh6HzbhZ&#10;3EzWTepu++lNodDj4837vXmbXe9qcac2VJ41TMYKBHHhTcWlhuPh/XkJIkRkg7Vn0vBNAXbbwdMG&#10;M+M7zum+j6VIEA4ZarAxNpmUobDkMIx9Q5y8i28dxiTbUpoWuwR3tZwqtZAOK04NFht6s1Rc918u&#10;vbHs5p+Xl+ZMt/xHnfKZPceV1Xo07F/XICL18f/4L/1hNEzVAn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SL3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55" o:spid="_x0000_s1061" style="position:absolute;left:24932;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99G8UA&#10;AADcAAAADwAAAGRycy9kb3ducmV2LnhtbESPQWvCQBSE7wX/w/IEb3VTD21NXUNRrNJTjdbzI/uS&#10;Dcm+DdnVxH/fLRR6HGbmG2aVjbYVN+p97VjB0zwBQVw4XXOl4HzaPb6C8AFZY+uYFNzJQ7aePKww&#10;1W7gI93yUIkIYZ+iAhNCl0rpC0MW/dx1xNErXW8xRNlXUvc4RLht5SJJnqXFmuOCwY42hoomv1oF&#10;+X75vf2syk35sZNNOxSX4ctclJpNx/c3EIHG8B/+ax+0gkXyA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30bxQAAANwAAAAPAAAAAAAAAAAAAAAAAJgCAABkcnMv&#10;ZG93bnJldi54bWxQSwUGAAAAAAQABAD1AAAAigMAAAAA&#10;" fillcolor="#9bbb59" strokecolor="#f2f2f2" strokeweight="1pt">
                  <v:fill color2="#4e6128" angle="45" focus="100%" type="gradient"/>
                  <v:shadow on="t" type="perspective" color="#d6e3bc" opacity=".5" origin=",.5" offset="0,0" matrix=",-56756f,,.5"/>
                </v:oval>
                <v:oval id="Oval 156" o:spid="_x0000_s1062" style="position:absolute;left:31092;top:3329;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pacAA&#10;AADcAAAADwAAAGRycy9kb3ducmV2LnhtbERPy4rCMBTdC/5DuMLsNNXF4FSjiOKDWTmd0fWluW2K&#10;zU1poq1/P1kILg/nvVz3thYPan3lWMF0koAgzp2uuFTw97sfz0H4gKyxdkwKnuRhvRoOlphq1/EP&#10;PbJQihjCPkUFJoQmldLnhiz6iWuII1e41mKIsC2lbrGL4baWsyT5lBYrjg0GG9oaym/Z3SrIjl+X&#10;3XdZbIvDXt7qLr92Z3NV6mPUbxYgAvXhLX65T1rBLIlr45l4BO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GDpacAAAADcAAAADwAAAAAAAAAAAAAAAACYAgAAZHJzL2Rvd25y&#10;ZXYueG1sUEsFBgAAAAAEAAQA9QAAAIUDAAAAAA==&#10;" fillcolor="#9bbb59" strokecolor="#f2f2f2" strokeweight="1pt">
                  <v:fill color2="#4e6128" angle="45" focus="100%" type="gradient"/>
                  <v:shadow on="t" type="perspective" color="#d6e3bc" opacity=".5" origin=",.5" offset="0,0" matrix=",-56756f,,.5"/>
                </v:oval>
                <v:shape id="AutoShape 157" o:spid="_x0000_s1063" type="#_x0000_t5" style="position:absolute;left:23739;top:3329;width:1193;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7C/cQA&#10;AADcAAAADwAAAGRycy9kb3ducmV2LnhtbESPT4vCMBTE74LfITzBm6YqLGvXKKIIvQjrn4PHt83b&#10;NmvzUppo67c3grDHYWZ+wyxWna3EnRpvHCuYjBMQxLnThgsF59Nu9AnCB2SNlWNS8CAPq2W/t8BU&#10;u5YPdD+GQkQI+xQVlCHUqZQ+L8miH7uaOHq/rrEYomwKqRtsI9xWcpokH9Ki4bhQYk2bkvLr8WYV&#10;/GWX3NnzPttufr4nhZmtzeHaKjUcdOsvEIG68B9+tzOtYJrM4XUmHg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uwv3EAAAA3A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58" o:spid="_x0000_s1064" type="#_x0000_t5" style="position:absolute;left:22547;top:3329;width:1192;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39vcAA&#10;AADcAAAADwAAAGRycy9kb3ducmV2LnhtbERPTYvCMBC9L/gfwgje1rQKy1KNIorQi6CuB49jM7bR&#10;ZlKaaOu/3xwEj4/3PV/2thZPar1xrCAdJyCIC6cNlwpOf9vvXxA+IGusHZOCF3lYLgZfc8y06/hA&#10;z2MoRQxhn6GCKoQmk9IXFVn0Y9cQR+7qWoshwraUusUuhttaTpLkR1o0HBsqbGhdUXE/PqyCW34u&#10;nD3t8s36sk9LM12Zw71TajTsVzMQgfrwEb/duVYwSeP8eCYe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439vcAAAADcAAAADwAAAAAAAAAAAAAAAACYAgAAZHJzL2Rvd25y&#10;ZXYueG1sUEsFBgAAAAAEAAQA9QAAAIUDAAAAAA==&#10;" fillcolor="#f79646" strokecolor="#f2f2f2" strokeweight="1pt">
                  <v:fill color2="#974706" angle="45" focus="100%" type="gradient"/>
                  <v:shadow on="t" type="perspective" color="#fbd4b4" opacity=".5" origin=",.5" offset="0,0" matrix=",-56756f,,.5"/>
                </v:shape>
                <v:shape id="AutoShape 159" o:spid="_x0000_s1065" type="#_x0000_t32" style="position:absolute;left:14614;top:4580;width:464;height:17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98rsUAAADcAAAADwAAAGRycy9kb3ducmV2LnhtbESPQWvCQBSE7wX/w/IEb3UTD6LRVYqg&#10;iOJBLcHeHtnXJDT7NuyuGv31bqHQ4zAz3zDzZWcacSPna8sK0mECgriwuuZSwed5/T4B4QOyxsYy&#10;KXiQh+Wi9zbHTNs7H+l2CqWIEPYZKqhCaDMpfVGRQT+0LXH0vq0zGKJ0pdQO7xFuGjlKkrE0WHNc&#10;qLClVUXFz+lqFFz202v+yA+0y9Pp7gud8c/zRqlBv/uYgQjUhf/wX3urFYzSFH7PxCMgF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98rsUAAADcAAAADwAAAAAAAAAA&#10;AAAAAAChAgAAZHJzL2Rvd25yZXYueG1sUEsFBgAAAAAEAAQA+QAAAJMDAAAAAA==&#10;">
                  <v:stroke endarrow="block"/>
                </v:shape>
                <v:shape id="AutoShape 161" o:spid="_x0000_s1066" type="#_x0000_t32" style="position:absolute;left:31092;top:2079;width:6045;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3i2cUAAADcAAAADwAAAGRycy9kb3ducmV2LnhtbESPQWvCQBSE74L/YXkFb7pJDlJTVykF&#10;RSw9qCXU2yP7TEKzb8PuqrG/3hWEHoeZ+YaZL3vTigs531hWkE4SEMSl1Q1XCr4Pq/ErCB+QNbaW&#10;ScGNPCwXw8Ecc22vvKPLPlQiQtjnqKAOocul9GVNBv3EdsTRO1lnMETpKqkdXiPctDJLkqk02HBc&#10;qLGjj5rK3/3ZKPj5nJ2LW/FF2yKdbY/ojP87rJUavfTvbyAC9eE//GxvtIIszeB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t3i2cUAAADcAAAADwAAAAAAAAAA&#10;AAAAAAChAgAAZHJzL2Rvd25yZXYueG1sUEsFBgAAAAAEAAQA+QAAAJMDAAAAAA==&#10;">
                  <v:stroke endarrow="block"/>
                </v:shape>
                <v:shape id="AutoShape 163" o:spid="_x0000_s1067" type="#_x0000_t32" style="position:absolute;left:28641;top:5259;width:2451;height: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FHQsUAAADcAAAADwAAAGRycy9kb3ducmV2LnhtbESPQWvCQBSE74L/YXmCN91EQTS6SilU&#10;ROlBLaG9PbLPJDT7NuyuGvvruwWhx2FmvmFWm8404kbO15YVpOMEBHFhdc2lgo/z22gOwgdkjY1l&#10;UvAgD5t1v7fCTNs7H+l2CqWIEPYZKqhCaDMpfVGRQT+2LXH0LtYZDFG6UmqH9wg3jZwkyUwarDku&#10;VNjSa0XF9+lqFHweFtf8kb/TPk8X+y90xv+ct0oNB93LEkSgLvyHn+2dVjBJ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ZFHQsUAAADcAAAADwAAAAAAAAAA&#10;AAAAAAChAgAAZHJzL2Rvd25yZXYueG1sUEsFBgAAAAAEAAQA+QAAAJMDAAAAAA==&#10;">
                  <v:stroke endarrow="block"/>
                </v:shape>
                <w10:anchorlock/>
              </v:group>
            </w:pict>
          </mc:Fallback>
        </mc:AlternateContent>
      </w:r>
    </w:p>
    <w:p w:rsidR="00E22FDE" w:rsidRDefault="00E22FDE" w:rsidP="00E22FDE">
      <w:pPr>
        <w:pStyle w:val="Heading2"/>
      </w:pPr>
      <w:bookmarkStart w:id="15" w:name="_Ref304204739"/>
      <w:bookmarkStart w:id="16" w:name="_Toc305080272"/>
      <w:r>
        <w:t>The Domain bridging mechanism</w:t>
      </w:r>
      <w:bookmarkEnd w:id="15"/>
      <w:bookmarkEnd w:id="16"/>
    </w:p>
    <w:p w:rsidR="00E22FDE" w:rsidRDefault="00E22FDE" w:rsidP="00E22FDE">
      <w:pPr>
        <w:pStyle w:val="BodyText"/>
      </w:pPr>
      <w:r>
        <w:t>An Application may need access to data in multiple Darwinet Domains.</w:t>
      </w:r>
    </w:p>
    <w:p w:rsidR="00E22FDE" w:rsidRDefault="00E22FDE" w:rsidP="00E22FDE">
      <w:pPr>
        <w:pStyle w:val="BodyText"/>
      </w:pPr>
      <w:r>
        <w:t>To see why this is important consider the following applications:</w:t>
      </w:r>
    </w:p>
    <w:p w:rsidR="00E22FDE" w:rsidRDefault="00E22FDE" w:rsidP="00397E70">
      <w:pPr>
        <w:pStyle w:val="BodyText"/>
        <w:numPr>
          <w:ilvl w:val="0"/>
          <w:numId w:val="30"/>
        </w:numPr>
      </w:pPr>
      <w:r>
        <w:t>Corporate invoicing application in economics department domain needing time report information from division domain.</w:t>
      </w:r>
    </w:p>
    <w:p w:rsidR="00E22FDE" w:rsidRDefault="00E22FDE" w:rsidP="00397E70">
      <w:pPr>
        <w:pStyle w:val="BodyText"/>
        <w:numPr>
          <w:ilvl w:val="0"/>
          <w:numId w:val="30"/>
        </w:numPr>
      </w:pPr>
      <w:r>
        <w:t>Time report application of a customer needing access to consultant time report data</w:t>
      </w:r>
      <w:r w:rsidR="00421120">
        <w:t>.</w:t>
      </w:r>
    </w:p>
    <w:p w:rsidR="00421120" w:rsidRDefault="00421120" w:rsidP="00397E70">
      <w:pPr>
        <w:pStyle w:val="BodyText"/>
        <w:numPr>
          <w:ilvl w:val="0"/>
          <w:numId w:val="30"/>
        </w:numPr>
      </w:pPr>
      <w:r>
        <w:lastRenderedPageBreak/>
        <w:t>Social network application needing to share information in your relative’s domain with the members of the family domain.</w:t>
      </w:r>
    </w:p>
    <w:p w:rsidR="009D7745" w:rsidRPr="00E22FDE" w:rsidRDefault="00FF2843" w:rsidP="009D7745">
      <w:pPr>
        <w:pStyle w:val="BodyText"/>
      </w:pPr>
      <w:r>
        <w:rPr>
          <w:noProof/>
          <w:lang w:val="en-GB" w:eastAsia="en-GB"/>
        </w:rPr>
        <mc:AlternateContent>
          <mc:Choice Requires="wpc">
            <w:drawing>
              <wp:inline distT="0" distB="0" distL="0" distR="0">
                <wp:extent cx="4232910" cy="1791335"/>
                <wp:effectExtent l="0" t="8255" r="0" b="635"/>
                <wp:docPr id="172" name="Canvas 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1" name="Oval 92"/>
                        <wps:cNvSpPr>
                          <a:spLocks noChangeArrowheads="1"/>
                        </wps:cNvSpPr>
                        <wps:spPr bwMode="auto">
                          <a:xfrm>
                            <a:off x="7535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2" name="Oval 93"/>
                        <wps:cNvSpPr>
                          <a:spLocks noChangeArrowheads="1"/>
                        </wps:cNvSpPr>
                        <wps:spPr bwMode="auto">
                          <a:xfrm>
                            <a:off x="265716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3" name="Oval 94"/>
                        <wps:cNvSpPr>
                          <a:spLocks noChangeArrowheads="1"/>
                        </wps:cNvSpPr>
                        <wps:spPr bwMode="auto">
                          <a:xfrm>
                            <a:off x="1431671" y="0"/>
                            <a:ext cx="914978" cy="915130"/>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4" name="Text Box 95"/>
                        <wps:cNvSpPr txBox="1">
                          <a:spLocks noChangeArrowheads="1"/>
                        </wps:cNvSpPr>
                        <wps:spPr bwMode="auto">
                          <a:xfrm>
                            <a:off x="1717343" y="1330043"/>
                            <a:ext cx="573828" cy="320502"/>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miter lim="800000"/>
                            <a:headEnd/>
                            <a:tailEnd/>
                          </a:ln>
                          <a:effectLst>
                            <a:outerShdw dist="28398" dir="3806097" algn="ctr" rotWithShape="0">
                              <a:schemeClr val="accent3">
                                <a:lumMod val="50000"/>
                                <a:lumOff val="0"/>
                                <a:alpha val="50000"/>
                              </a:schemeClr>
                            </a:outerShdw>
                          </a:effectLst>
                        </wps:spPr>
                        <wps:txbx>
                          <w:txbxContent>
                            <w:p w:rsidR="00FB34F8" w:rsidRDefault="00FB34F8" w:rsidP="009D7745">
                              <w:r>
                                <w:t>App</w:t>
                              </w:r>
                            </w:p>
                          </w:txbxContent>
                        </wps:txbx>
                        <wps:bodyPr rot="0" vert="horz" wrap="square" lIns="91440" tIns="45720" rIns="91440" bIns="45720" anchor="t" anchorCtr="0" upright="1">
                          <a:noAutofit/>
                        </wps:bodyPr>
                      </wps:wsp>
                      <wps:wsp>
                        <wps:cNvPr id="166" name="Text Box 96"/>
                        <wps:cNvSpPr txBox="1">
                          <a:spLocks noChangeArrowheads="1"/>
                        </wps:cNvSpPr>
                        <wps:spPr bwMode="auto">
                          <a:xfrm>
                            <a:off x="125861" y="274125"/>
                            <a:ext cx="806505"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34F8" w:rsidRDefault="00FB34F8" w:rsidP="009D7745">
                              <w:r>
                                <w:t>Domain A</w:t>
                              </w:r>
                            </w:p>
                          </w:txbxContent>
                        </wps:txbx>
                        <wps:bodyPr rot="0" vert="horz" wrap="square" lIns="91440" tIns="45720" rIns="91440" bIns="45720" anchor="t" anchorCtr="0" upright="1">
                          <a:noAutofit/>
                        </wps:bodyPr>
                      </wps:wsp>
                      <wps:wsp>
                        <wps:cNvPr id="167" name="Text Box 97"/>
                        <wps:cNvSpPr txBox="1">
                          <a:spLocks noChangeArrowheads="1"/>
                        </wps:cNvSpPr>
                        <wps:spPr bwMode="auto">
                          <a:xfrm>
                            <a:off x="1497914" y="274125"/>
                            <a:ext cx="793257"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34F8" w:rsidRDefault="00FB34F8" w:rsidP="009D7745">
                              <w:r>
                                <w:t>Domain B</w:t>
                              </w:r>
                            </w:p>
                          </w:txbxContent>
                        </wps:txbx>
                        <wps:bodyPr rot="0" vert="horz" wrap="square" lIns="91440" tIns="45720" rIns="91440" bIns="45720" anchor="t" anchorCtr="0" upright="1">
                          <a:noAutofit/>
                        </wps:bodyPr>
                      </wps:wsp>
                      <wps:wsp>
                        <wps:cNvPr id="168" name="Text Box 99"/>
                        <wps:cNvSpPr txBox="1">
                          <a:spLocks noChangeArrowheads="1"/>
                        </wps:cNvSpPr>
                        <wps:spPr bwMode="auto">
                          <a:xfrm>
                            <a:off x="2765634" y="274125"/>
                            <a:ext cx="731154"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34F8" w:rsidRDefault="00FB34F8" w:rsidP="009D7745">
                              <w:r>
                                <w:t>Domain C</w:t>
                              </w:r>
                            </w:p>
                          </w:txbxContent>
                        </wps:txbx>
                        <wps:bodyPr rot="0" vert="horz" wrap="square" lIns="91440" tIns="45720" rIns="91440" bIns="45720" anchor="t" anchorCtr="0" upright="1">
                          <a:noAutofit/>
                        </wps:bodyPr>
                      </wps:wsp>
                      <wps:wsp>
                        <wps:cNvPr id="169" name="AutoShape 101"/>
                        <wps:cNvCnPr>
                          <a:cxnSpLocks noChangeShapeType="1"/>
                          <a:stCxn id="161" idx="4"/>
                          <a:endCxn id="164" idx="1"/>
                        </wps:cNvCnPr>
                        <wps:spPr bwMode="auto">
                          <a:xfrm>
                            <a:off x="533254" y="914301"/>
                            <a:ext cx="1184089"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0" name="AutoShape 102"/>
                        <wps:cNvCnPr>
                          <a:cxnSpLocks noChangeShapeType="1"/>
                          <a:stCxn id="164" idx="0"/>
                          <a:endCxn id="163" idx="4"/>
                        </wps:cNvCnPr>
                        <wps:spPr bwMode="auto">
                          <a:xfrm flipH="1" flipV="1">
                            <a:off x="1889574" y="915130"/>
                            <a:ext cx="114269" cy="414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1" name="AutoShape 103"/>
                        <wps:cNvCnPr>
                          <a:cxnSpLocks noChangeShapeType="1"/>
                          <a:stCxn id="164" idx="3"/>
                          <a:endCxn id="162" idx="4"/>
                        </wps:cNvCnPr>
                        <wps:spPr bwMode="auto">
                          <a:xfrm flipV="1">
                            <a:off x="2291170" y="914301"/>
                            <a:ext cx="823894"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90" o:spid="_x0000_s1026" editas="canvas" style="width:333.3pt;height:141.05pt;mso-position-horizontal-relative:char;mso-position-vertical-relative:line" coordsize="42329,1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329;height:17913;visibility:visible;mso-wrap-style:square">
                  <v:fill o:detectmouseclick="t"/>
                  <v:path o:connecttype="none"/>
                </v:shape>
                <v:oval id="Oval 92" o:spid="_x0000_s1028" style="position:absolute;left:753;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ascMA&#10;AADcAAAADwAAAGRycy9kb3ducmV2LnhtbESPQWvDMAyF74P9B6NBb6uThoWS1QllULodk/XQo4i1&#10;OCyWQ+y23r+vB4PdJN77np52TbSTuNLiR8cK8nUGgrh3euRBwenz8LwF4QOyxskxKfghD039+LDD&#10;Srsbt3TtwiBSCPsKFZgQ5kpK3xuy6NduJk7al1sshrQug9QL3lK4neQmy0ppceR0weBMb4b67+5i&#10;U419LOSRdE5nI89tnF8OxfFDqdVT3L+CCBTDv/mPfteJK3P4fSZNI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wascMAAADcAAAADwAAAAAAAAAAAAAAAACYAgAAZHJzL2Rv&#10;d25yZXYueG1sUEsFBgAAAAAEAAQA9QAAAIgDAAAAAA==&#10;" fillcolor="white [3201]" strokecolor="#4f81bd [3204]" strokeweight="1pt">
                  <v:stroke dashstyle="dash"/>
                  <v:shadow color="#868686"/>
                </v:oval>
                <v:oval id="Oval 93" o:spid="_x0000_s1029" style="position:absolute;left:26571;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6ExsAA&#10;AADcAAAADwAAAGRycy9kb3ducmV2LnhtbESPQYvCMBCF7wv+hzCCt22qokg1igiiHnU9eByasSk2&#10;k9JEjf/eCMLeZnjve/NmsYq2EQ/qfO1YwTDLQRCXTtdcKTj/bX9nIHxA1tg4JgUv8rBa9n4WWGj3&#10;5CM9TqESKYR9gQpMCG0hpS8NWfSZa4mTdnWdxZDWrpK6w2cKt40c5flUWqw5XTDY0sZQeTvdbaqx&#10;jmO5Iz2ki5GXY2wn2/HuoNSgH9dzEIFi+Dd/6b1O3HQEn2fSBH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6ExsAAAADcAAAADwAAAAAAAAAAAAAAAACYAgAAZHJzL2Rvd25y&#10;ZXYueG1sUEsFBgAAAAAEAAQA9QAAAIUDAAAAAA==&#10;" fillcolor="white [3201]" strokecolor="#4f81bd [3204]" strokeweight="1pt">
                  <v:stroke dashstyle="dash"/>
                  <v:shadow color="#868686"/>
                </v:oval>
                <v:oval id="Oval 94" o:spid="_x0000_s1030" style="position:absolute;left:14316;width:9150;height:9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IhXcEA&#10;AADcAAAADwAAAGRycy9kb3ducmV2LnhtbESPQYvCMBCF78L+hzAL3jTVokjXWMqCqEddDx6HZrYp&#10;20xKEzX+eyMIe5vhve/Nm3UZbSduNPjWsYLZNANBXDvdcqPg/LOdrED4gKyxc0wKHuSh3HyM1lho&#10;d+cj3U6hESmEfYEKTAh9IaWvDVn0U9cTJ+3XDRZDWodG6gHvKdx2cp5lS2mx5XTBYE/fhuq/09Wm&#10;GlXM5Y70jC5GXo6xX2zz3UGp8WesvkAEiuHf/Kb3OnHLHF7PpAn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iIV3BAAAA3AAAAA8AAAAAAAAAAAAAAAAAmAIAAGRycy9kb3du&#10;cmV2LnhtbFBLBQYAAAAABAAEAPUAAACGAwAAAAA=&#10;" fillcolor="white [3201]" strokecolor="#4f81bd [3204]" strokeweight="1pt">
                  <v:stroke dashstyle="dash"/>
                  <v:shadow color="#868686"/>
                </v:oval>
                <v:shapetype id="_x0000_t202" coordsize="21600,21600" o:spt="202" path="m,l,21600r21600,l21600,xe">
                  <v:stroke joinstyle="miter"/>
                  <v:path gradientshapeok="t" o:connecttype="rect"/>
                </v:shapetype>
                <v:shape id="Text Box 95" o:spid="_x0000_s1031" type="#_x0000_t202" style="position:absolute;left:17173;top:13300;width:5738;height:3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ZnfMAA&#10;AADcAAAADwAAAGRycy9kb3ducmV2LnhtbERPS2rDMBDdF3IHMYHuGjmlmNaJEoJJIYt2UacHGKyJ&#10;bSKNjKTYyu2rQqG7ebzvbPfJGjGRD4NjBetVAYK4dXrgTsH3+f3pFUSIyBqNY1JwpwD73eJhi5V2&#10;M3/R1MRO5BAOFSroYxwrKUPbk8WwciNx5i7OW4wZ+k5qj3MOt0Y+F0UpLQ6cG3ocqe6pvTY3qyAd&#10;I78lc7Xnj8LUnfl07eydUo/LdNiAiJTiv/jPfdJ5fvkC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tZnfMAAAADcAAAADwAAAAAAAAAAAAAAAACYAgAAZHJzL2Rvd25y&#10;ZXYueG1sUEsFBgAAAAAEAAQA9QAAAIUDAAAAAA==&#10;" fillcolor="#c2d69b [1942]" strokecolor="#c2d69b [1942]" strokeweight="1pt">
                  <v:fill color2="#eaf1dd [662]" angle="135" focus="50%" type="gradient"/>
                  <v:shadow on="t" color="#4e6128 [1606]" opacity=".5" offset="1pt"/>
                  <v:textbox>
                    <w:txbxContent>
                      <w:p w:rsidR="00FB34F8" w:rsidRDefault="00FB34F8" w:rsidP="009D7745">
                        <w:r>
                          <w:t>App</w:t>
                        </w:r>
                      </w:p>
                    </w:txbxContent>
                  </v:textbox>
                </v:shape>
                <v:shape id="Text Box 96" o:spid="_x0000_s1032" type="#_x0000_t202" style="position:absolute;left:1258;top:2741;width:8065;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aXXsEA&#10;AADcAAAADwAAAGRycy9kb3ducmV2LnhtbERP24rCMBB9F/yHMAu+iE2Vtbpdo6yC4quXD5g2Y1u2&#10;mZQma+vfmwXBtzmc66w2vanFnVpXWVYwjWIQxLnVFRcKrpf9ZAnCeWSNtWVS8CAHm/VwsMJU245P&#10;dD/7QoQQdikqKL1vUildXpJBF9mGOHA32xr0AbaF1C12IdzUchbHiTRYcWgosaFdSfnv+c8ouB27&#10;8fyryw7+ujh9JlusFpl9KDX66H++QXjq/Vv8ch91mJ8k8P9MuE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ml17BAAAA3AAAAA8AAAAAAAAAAAAAAAAAmAIAAGRycy9kb3du&#10;cmV2LnhtbFBLBQYAAAAABAAEAPUAAACGAwAAAAA=&#10;" stroked="f">
                  <v:textbox>
                    <w:txbxContent>
                      <w:p w:rsidR="00FB34F8" w:rsidRDefault="00FB34F8" w:rsidP="009D7745">
                        <w:r>
                          <w:t>Domain A</w:t>
                        </w:r>
                      </w:p>
                    </w:txbxContent>
                  </v:textbox>
                </v:shape>
                <v:shape id="Text Box 97" o:spid="_x0000_s1033" type="#_x0000_t202" style="position:absolute;left:14979;top:2741;width:7932;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xcEA&#10;AADcAAAADwAAAGRycy9kb3ducmV2LnhtbERPzYrCMBC+C/sOYRa8yJruou1ajeIKiteqDzA2Y1u2&#10;mZQm2vr2RhC8zcf3O4tVb2pxo9ZVlhV8jyMQxLnVFRcKTsft1y8I55E11pZJwZ0crJYfgwWm2nac&#10;0e3gCxFC2KWooPS+SaV0eUkG3dg2xIG72NagD7AtpG6xC+Gmlj9RFEuDFYeGEhvalJT/H65GwWXf&#10;jaaz7rzzpySbxH9YJWd7V2r42a/nIDz1/i1+ufc6zI8T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qMsXBAAAA3AAAAA8AAAAAAAAAAAAAAAAAmAIAAGRycy9kb3du&#10;cmV2LnhtbFBLBQYAAAAABAAEAPUAAACGAwAAAAA=&#10;" stroked="f">
                  <v:textbox>
                    <w:txbxContent>
                      <w:p w:rsidR="00FB34F8" w:rsidRDefault="00FB34F8" w:rsidP="009D7745">
                        <w:r>
                          <w:t>Domain B</w:t>
                        </w:r>
                      </w:p>
                    </w:txbxContent>
                  </v:textbox>
                </v:shape>
                <v:shape id="Text Box 99" o:spid="_x0000_s1034" type="#_x0000_t202" style="position:absolute;left:27656;top:2741;width:7311;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mt8MA&#10;AADcAAAADwAAAGRycy9kb3ducmV2LnhtbESPwW7CQAxE75X6DytX6qUqG6oSILAgQCriCuUDTNYk&#10;EVlvlF1I+Ht8QOJma8Yzz/Nl72p1ozZUng0MBwko4tzbigsDx/+/7wmoEJEt1p7JwJ0CLBfvb3PM&#10;rO94T7dDLJSEcMjQQBljk2kd8pIchoFviEU7+9ZhlLUttG2xk3BX658kSbXDiqWhxIY2JeWXw9UZ&#10;OO+6r9G0O23jcbz/TddYjU/+bsznR7+agYrUx5f5eb2zgp8KrT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mt8MAAADcAAAADwAAAAAAAAAAAAAAAACYAgAAZHJzL2Rv&#10;d25yZXYueG1sUEsFBgAAAAAEAAQA9QAAAIgDAAAAAA==&#10;" stroked="f">
                  <v:textbox>
                    <w:txbxContent>
                      <w:p w:rsidR="00FB34F8" w:rsidRDefault="00FB34F8" w:rsidP="009D7745">
                        <w:r>
                          <w:t>Domain C</w:t>
                        </w:r>
                      </w:p>
                    </w:txbxContent>
                  </v:textbox>
                </v:shape>
                <v:shapetype id="_x0000_t32" coordsize="21600,21600" o:spt="32" o:oned="t" path="m,l21600,21600e" filled="f">
                  <v:path arrowok="t" fillok="f" o:connecttype="none"/>
                  <o:lock v:ext="edit" shapetype="t"/>
                </v:shapetype>
                <v:shape id="AutoShape 101" o:spid="_x0000_s1035" type="#_x0000_t32" style="position:absolute;left:5332;top:9143;width:11841;height:5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piqcMAAADcAAAADwAAAGRycy9kb3ducmV2LnhtbERPS2vCQBC+F/wPywjemo0epImuUgRF&#10;LD34INjbkJ0modnZsLtq7K93CwVv8/E9Z77sTSuu5HxjWcE4SUEQl1Y3XCk4HdevbyB8QNbYWiYF&#10;d/KwXAxe5phre+M9XQ+hEjGEfY4K6hC6XEpf1mTQJ7Yjjty3dQZDhK6S2uEthptWTtJ0Kg02HBtq&#10;7GhVU/lzuBgF54/sUtyLT9oV42z3hc743+NGqdGwf5+BCNSHp/jfvdVx/jSD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aYqnDAAAA3AAAAA8AAAAAAAAAAAAA&#10;AAAAoQIAAGRycy9kb3ducmV2LnhtbFBLBQYAAAAABAAEAPkAAACRAwAAAAA=&#10;">
                  <v:stroke endarrow="block"/>
                </v:shape>
                <v:shape id="AutoShape 102" o:spid="_x0000_s1036" type="#_x0000_t32" style="position:absolute;left:18895;top:9151;width:1143;height:41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MMGsQAAADcAAAADwAAAGRycy9kb3ducmV2LnhtbESPT0vDQBDF70K/wzIFb3ZjCLXGbkup&#10;CCJe+ufgcciOm2B2NmTHNn575yB4m+G9ee836+0Ue3OhMXeJHdwvCjDETfIdBwfn08vdCkwWZI99&#10;YnLwQxm2m9nNGmufrnygy1GC0RDONTpoRYba2ty0FDEv0kCs2mcaI4quY7B+xKuGx96WRbG0ETvW&#10;hhYH2rfUfB2/o4OPc3x/LKvnGKpwkoPQW1dWS+du59PuCYzQJP/mv+tXr/gPiq/P6AR2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IwwaxAAAANwAAAAPAAAAAAAAAAAA&#10;AAAAAKECAABkcnMvZG93bnJldi54bWxQSwUGAAAAAAQABAD5AAAAkgMAAAAA&#10;">
                  <v:stroke endarrow="block"/>
                </v:shape>
                <v:shape id="AutoShape 103" o:spid="_x0000_s1037" type="#_x0000_t32" style="position:absolute;left:22911;top:9143;width:8239;height:57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SzMcEAAADcAAAADwAAAGRycy9kb3ducmV2LnhtbERP32vCMBB+F/Y/hBv4pmkH6uiMZRME&#10;8UXmBtvj0ZxtsLmUJmvqf2+EgW/38f28dTnaVgzUe+NYQT7PQBBXThuuFXx/7WavIHxA1tg6JgVX&#10;8lBuniZrLLSL/EnDKdQihbAvUEETQldI6auGLPq564gTd3a9xZBgX0vdY0zhtpUvWbaUFg2nhgY7&#10;2jZUXU5/VoGJRzN0+238OPz8eh3JXBfOKDV9Ht/fQAQaw0P8797rNH+Vw/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5LMxwQAAANwAAAAPAAAAAAAAAAAAAAAA&#10;AKECAABkcnMvZG93bnJldi54bWxQSwUGAAAAAAQABAD5AAAAjwMAAAAA&#10;">
                  <v:stroke endarrow="block"/>
                </v:shape>
                <w10:anchorlock/>
              </v:group>
            </w:pict>
          </mc:Fallback>
        </mc:AlternateContent>
      </w:r>
    </w:p>
    <w:p w:rsidR="00B4497B" w:rsidRDefault="00B4497B" w:rsidP="00D31AB8">
      <w:pPr>
        <w:pStyle w:val="Heading1"/>
      </w:pPr>
      <w:bookmarkStart w:id="17" w:name="_Toc305080273"/>
      <w:r>
        <w:t>The Darwinet network</w:t>
      </w:r>
      <w:bookmarkEnd w:id="17"/>
    </w:p>
    <w:p w:rsidR="00B4497B" w:rsidRDefault="00B4497B" w:rsidP="00B4497B">
      <w:pPr>
        <w:pStyle w:val="Heading2"/>
      </w:pPr>
      <w:bookmarkStart w:id="18" w:name="_Toc305080274"/>
      <w:r>
        <w:t>Darwinet network introduction</w:t>
      </w:r>
      <w:bookmarkEnd w:id="18"/>
    </w:p>
    <w:p w:rsidR="00AD4CA9" w:rsidRDefault="00B4497B" w:rsidP="00AD4CA9">
      <w:pPr>
        <w:pStyle w:val="BodyText"/>
      </w:pPr>
      <w:r>
        <w:t xml:space="preserve">A Darwinet network is a network of symmetrical </w:t>
      </w:r>
      <w:r w:rsidR="00AD4CA9">
        <w:t>peers exchanging data within</w:t>
      </w:r>
      <w:r>
        <w:t xml:space="preserve"> a defined domain.</w:t>
      </w:r>
    </w:p>
    <w:p w:rsidR="00C0148F" w:rsidRDefault="00FF2843" w:rsidP="00AD4CA9">
      <w:pPr>
        <w:pStyle w:val="BodyText"/>
      </w:pPr>
      <w:r>
        <w:rPr>
          <w:noProof/>
          <w:lang w:val="en-GB" w:eastAsia="en-GB"/>
        </w:rPr>
        <mc:AlternateContent>
          <mc:Choice Requires="wpc">
            <w:drawing>
              <wp:inline distT="0" distB="0" distL="0" distR="0">
                <wp:extent cx="4170680" cy="2917825"/>
                <wp:effectExtent l="0" t="3175" r="1270" b="3175"/>
                <wp:docPr id="165" name="Canvas 1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C0148F">
                              <w:r>
                                <w:t>Peer</w:t>
                              </w:r>
                            </w:p>
                          </w:txbxContent>
                        </wps:txbx>
                        <wps:bodyPr rot="0" vert="horz" wrap="square" lIns="91440" tIns="45720" rIns="91440" bIns="45720" anchor="t" anchorCtr="0" upright="1">
                          <a:noAutofit/>
                        </wps:bodyPr>
                      </wps:wsp>
                      <wps:wsp>
                        <wps:cNvPr id="88"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C0148F">
                              <w:r>
                                <w:t>Peer</w:t>
                              </w:r>
                            </w:p>
                          </w:txbxContent>
                        </wps:txbx>
                        <wps:bodyPr rot="0" vert="horz" wrap="square" lIns="91440" tIns="45720" rIns="91440" bIns="45720" anchor="t" anchorCtr="0" upright="1">
                          <a:noAutofit/>
                        </wps:bodyPr>
                      </wps:wsp>
                      <wps:wsp>
                        <wps:cNvPr id="89"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C0148F">
                              <w:r>
                                <w:t>Peer</w:t>
                              </w:r>
                            </w:p>
                          </w:txbxContent>
                        </wps:txbx>
                        <wps:bodyPr rot="0" vert="horz" wrap="square" lIns="91440" tIns="45720" rIns="91440" bIns="45720" anchor="t" anchorCtr="0" upright="1">
                          <a:noAutofit/>
                        </wps:bodyPr>
                      </wps:wsp>
                      <wps:wsp>
                        <wps:cNvPr id="90"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C0148F">
                              <w:r>
                                <w:t>Peer</w:t>
                              </w:r>
                            </w:p>
                          </w:txbxContent>
                        </wps:txbx>
                        <wps:bodyPr rot="0" vert="horz" wrap="square" lIns="91440" tIns="45720" rIns="91440" bIns="45720" anchor="t" anchorCtr="0" upright="1">
                          <a:noAutofit/>
                        </wps:bodyPr>
                      </wps:wsp>
                      <wps:wsp>
                        <wps:cNvPr id="9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C0148F">
                              <w:r>
                                <w:t>Peer</w:t>
                              </w:r>
                            </w:p>
                          </w:txbxContent>
                        </wps:txbx>
                        <wps:bodyPr rot="0" vert="horz" wrap="square" lIns="91440" tIns="45720" rIns="91440" bIns="45720" anchor="t" anchorCtr="0" upright="1">
                          <a:noAutofit/>
                        </wps:bodyPr>
                      </wps:wsp>
                      <wps:wsp>
                        <wps:cNvPr id="92" name="AutoShape 172"/>
                        <wps:cNvCnPr>
                          <a:cxnSpLocks noChangeShapeType="1"/>
                          <a:endCxn id="87" idx="3"/>
                        </wps:cNvCnPr>
                        <wps:spPr bwMode="auto">
                          <a:xfrm flipH="1" flipV="1">
                            <a:off x="829001" y="902505"/>
                            <a:ext cx="1225696" cy="6764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3" name="AutoShape 173"/>
                        <wps:cNvCnPr>
                          <a:cxnSpLocks noChangeShapeType="1"/>
                          <a:endCxn id="88" idx="2"/>
                        </wps:cNvCnPr>
                        <wps:spPr bwMode="auto">
                          <a:xfrm flipV="1">
                            <a:off x="2054698" y="746844"/>
                            <a:ext cx="82817" cy="83212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4" name="AutoShape 174"/>
                        <wps:cNvCnPr>
                          <a:cxnSpLocks noChangeShapeType="1"/>
                          <a:endCxn id="91" idx="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5" name="AutoShape 175"/>
                        <wps:cNvCnPr>
                          <a:cxnSpLocks noChangeShapeType="1"/>
                          <a:endCxn id="90" idx="3"/>
                        </wps:cNvCnPr>
                        <wps:spPr bwMode="auto">
                          <a:xfrm flipH="1">
                            <a:off x="1310998" y="1578971"/>
                            <a:ext cx="743699" cy="8346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60" name="AutoShape 176"/>
                        <wps:cNvCnPr>
                          <a:cxnSpLocks noChangeShapeType="1"/>
                          <a:endCxn id="89" idx="1"/>
                        </wps:cNvCnPr>
                        <wps:spPr bwMode="auto">
                          <a:xfrm>
                            <a:off x="2054698" y="1578971"/>
                            <a:ext cx="717198" cy="890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65" o:spid="_x0000_s1038"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">
                <v:shape id="_x0000_s1039" type="#_x0000_t75" style="position:absolute;width:41706;height:29178;visibility:visible;mso-wrap-style:square">
                  <v:fill o:detectmouseclick="t"/>
                  <v:path o:connecttype="none"/>
                </v:shape>
                <v:shape id="Text Box 166" o:spid="_x0000_s1040"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mPKcYA&#10;AADbAAAADwAAAGRycy9kb3ducmV2LnhtbESPQWsCMRSE7wX/Q3hCL6Vm21KV1SilteBFQVsK3h6b&#10;52Zx87Im0d321xuh4HGYmW+Y6byztTiTD5VjBU+DDARx4XTFpYLvr8/HMYgQkTXWjknBLwWYz3p3&#10;U8y1a3lD520sRYJwyFGBibHJpQyFIYth4Bri5O2dtxiT9KXUHtsEt7V8zrKhtFhxWjDY0Luh4rA9&#10;2URZrnbGvh7X9Pfxs3p4OY4W7cYrdd/v3iYgInXxFv5vL7WC8QiuX9IPkL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mPK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C0148F">
                        <w:r>
                          <w:t>Peer</w:t>
                        </w:r>
                      </w:p>
                    </w:txbxContent>
                  </v:textbox>
                </v:shape>
                <v:shape id="Text Box 167" o:spid="_x0000_s1041"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bW8cA&#10;AADbAAAADwAAAGRycy9kb3ducmV2LnhtbESPTUsDMRCG70L/QxjBi7RZFbWsTUvxA3ppobUI3obN&#10;uFncTLZJ7K799Z2D4HF4531mntli8K06UkxNYAM3kwIUcRVsw7WB/fvbeAoqZWSLbWAy8EsJFvPR&#10;xQxLG3re0nGXayUQTiUacDl3pdapcuQxTUJHLNlXiB6zjLHWNmIvcN/q26J40B4blgsOO3p2VH3v&#10;frxQVutP5+8PGzq9fKyv7w6Pr/02GnN1OSyfQGUa8v/yX3tlDUzlWXERD9D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GG1v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FB34F8" w:rsidRDefault="00FB34F8" w:rsidP="00C0148F">
                        <w:r>
                          <w:t>Peer</w:t>
                        </w:r>
                      </w:p>
                    </w:txbxContent>
                  </v:textbox>
                </v:shape>
                <v:shape id="Text Box 168" o:spid="_x0000_s1042"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wMcA&#10;AADbAAAADwAAAGRycy9kb3ducmV2LnhtbESPW2sCMRSE3wv9D+EU+lI025ZWXY1SegFfLHhB8O2w&#10;OW6Wbk7WJHW3/nojFHwcZuYbZjLrbC2O5EPlWMFjPwNBXDhdcalgs/7qDUGEiKyxdkwK/ijAbHp7&#10;M8Fcu5aXdFzFUiQIhxwVmBibXMpQGLIY+q4hTt7eeYsxSV9K7bFNcFvLpyx7lRYrTgsGG3o3VPys&#10;fm2izBc7Y18O33T62C4eng+Dz3bplbq/697GICJ18Rr+b8+1guEILl/SD5DT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Kvs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FB34F8" w:rsidRDefault="00FB34F8" w:rsidP="00C0148F">
                        <w:r>
                          <w:t>Peer</w:t>
                        </w:r>
                      </w:p>
                    </w:txbxContent>
                  </v:textbox>
                </v:shape>
                <v:shape id="Text Box 169" o:spid="_x0000_s1043"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BgMcA&#10;AADbAAAADwAAAGRycy9kb3ducmV2LnhtbESPTUsDMRCG74L/IYzgRWxWxY9umxbxA3qp0A+E3obN&#10;dLO4mWyT2F399Z2D4HF4531mnul88K06UkxNYAM3owIUcRVsw7WB7eb9+glUysgW28Bk4IcSzGfn&#10;Z1Msbeh5Rcd1rpVAOJVowOXclVqnypHHNAodsWT7ED1mGWOtbcRe4L7Vt0XxoD02LBccdvTiqPpa&#10;f3uhLJY75+8PH/T7+rm8ujs8vvWraMzlxfA8AZVpyP/Lf+2FNTCW78VFPEDPT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pgY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FB34F8" w:rsidRDefault="00FB34F8" w:rsidP="00C0148F">
                        <w:r>
                          <w:t>Peer</w:t>
                        </w:r>
                      </w:p>
                    </w:txbxContent>
                  </v:textbox>
                </v:shape>
                <v:shape id="Text Box 170" o:spid="_x0000_s1044"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UkG8YA&#10;AADbAAAADwAAAGRycy9kb3ducmV2LnhtbESPT2sCMRTE74LfITyhF6lZW/pva5TSVvBiQVsEb4/N&#10;c7O4eVmT1F399EYo9DjMzG+YyayztTiSD5VjBeNRBoK4cLriUsHP9/z2GUSIyBprx6TgRAFm035v&#10;grl2La/ouI6lSBAOOSowMTa5lKEwZDGMXEOcvJ3zFmOSvpTaY5vgtpZ3WfYoLVacFgw29G6o2K9/&#10;baIslltjHw5fdP7YLIf3h6fPduWVuhl0b68gInXxP/zXXmgFL2O4fkk/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UkG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C0148F">
                        <w:r>
                          <w:t>Peer</w:t>
                        </w:r>
                      </w:p>
                    </w:txbxContent>
                  </v:textbox>
                </v:shape>
                <v:shape id="AutoShape 172" o:spid="_x0000_s1045" type="#_x0000_t32" style="position:absolute;left:8290;top:9025;width:12256;height:676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Q7J8MAAADbAAAADwAAAGRycy9kb3ducmV2LnhtbESPT2vCQBTE7wW/w/KE3urGEKRGV5GW&#10;Qile/HPw+Mg+N8Hs25B91fjt3YLQ4zAzv2GW68G36kp9bAIbmE4yUMRVsA07A8fD19s7qCjIFtvA&#10;ZOBOEdar0csSSxtuvKPrXpxKEI4lGqhFulLrWNXkMU5CR5y8c+g9SpK907bHW4L7VudZNtMeG04L&#10;NXb0UVN12f96A6ej387z4tO7wh1kJ/TT5MXMmNfxsFmAEhrkP/xsf1sD8xz+vqQfo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EOyfDAAAA2wAAAA8AAAAAAAAAAAAA&#10;AAAAoQIAAGRycy9kb3ducmV2LnhtbFBLBQYAAAAABAAEAPkAAACRAwAAAAA=&#10;">
                  <v:stroke endarrow="block"/>
                </v:shape>
                <v:shape id="AutoShape 173" o:spid="_x0000_s1046" type="#_x0000_t32" style="position:absolute;left:20546;top:7468;width:829;height:83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uNdsIAAADbAAAADwAAAGRycy9kb3ducmV2LnhtbESPQWsCMRSE74L/ITyhN81aqe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nuNdsIAAADbAAAADwAAAAAAAAAAAAAA&#10;AAChAgAAZHJzL2Rvd25yZXYueG1sUEsFBgAAAAAEAAQA+QAAAJADAAAAAA==&#10;">
                  <v:stroke endarrow="block"/>
                </v:shape>
                <v:shape id="AutoShape 174" o:spid="_x0000_s1047"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VAsIAAADbAAAADwAAAGRycy9kb3ducmV2LnhtbESPQWsCMRSE74L/ITyhN81arO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IVAsIAAADbAAAADwAAAAAAAAAAAAAA&#10;AAChAgAAZHJzL2Rvd25yZXYueG1sUEsFBgAAAAAEAAQA+QAAAJADAAAAAA==&#10;">
                  <v:stroke endarrow="block"/>
                </v:shape>
                <v:shape id="AutoShape 175" o:spid="_x0000_s1048" type="#_x0000_t32" style="position:absolute;left:13109;top:15789;width:7437;height:8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6wmcMAAADbAAAADwAAAGRycy9kb3ducmV2LnhtbESPT2sCMRTE74V+h/AK3rrZFpS6GqUV&#10;BPFS/AN6fGyeu8HNy7KJm/XbN4LQ4zAzv2Hmy8E2oqfOG8cKPrIcBHHptOFKwfGwfv8C4QOyxsYx&#10;KbiTh+Xi9WWOhXaRd9TvQyUShH2BCuoQ2kJKX9Zk0WeuJU7exXUWQ5JdJXWHMcFtIz/zfCItGk4L&#10;Nba0qqm87m9WgYm/pm83q/izPZ29jmTuY2eUGr0N3zMQgYbwH362N1rBd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esJnDAAAA2wAAAA8AAAAAAAAAAAAA&#10;AAAAoQIAAGRycy9kb3ducmV2LnhtbFBLBQYAAAAABAAEAPkAAACRAwAAAAA=&#10;">
                  <v:stroke endarrow="block"/>
                </v:shape>
                <v:shape id="AutoShape 176" o:spid="_x0000_s1049" type="#_x0000_t32" style="position:absolute;left:20546;top:15789;width:7172;height:89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DLNMYAAADcAAAADwAAAGRycy9kb3ducmV2LnhtbESPQWvCQBCF70L/wzKF3nRjD6LRVaTQ&#10;UiweqhL0NmTHJJidDburxv76zqHQ2wzvzXvfLFa9a9WNQmw8GxiPMlDEpbcNVwYO+/fhFFRMyBZb&#10;z2TgQRFWy6fBAnPr7/xNt12qlIRwzNFAnVKXax3LmhzGke+IRTv74DDJGiptA94l3LX6Ncsm2mHD&#10;0lBjR281lZfd1Rk4fs2uxaPY0qYYzzYnDC7+7D+MeXnu13NQifr0b/67/rSCPxF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gyzTGAAAA3AAAAA8AAAAAAAAA&#10;AAAAAAAAoQIAAGRycy9kb3ducmV2LnhtbFBLBQYAAAAABAAEAPkAAACUAwAAAAA=&#10;">
                  <v:stroke endarrow="block"/>
                </v:shape>
                <w10:anchorlock/>
              </v:group>
            </w:pict>
          </mc:Fallback>
        </mc:AlternateContent>
      </w:r>
    </w:p>
    <w:p w:rsidR="00C0148F" w:rsidRDefault="00C0148F" w:rsidP="00AD4CA9">
      <w:pPr>
        <w:pStyle w:val="BodyText"/>
      </w:pPr>
    </w:p>
    <w:p w:rsidR="00B4497B" w:rsidRDefault="00B4497B" w:rsidP="00B4497B">
      <w:pPr>
        <w:pStyle w:val="BodyText"/>
      </w:pPr>
      <w:r>
        <w:t>The network operation is performed by the Darwinet clients of the network.</w:t>
      </w:r>
    </w:p>
    <w:p w:rsidR="00AD4CA9" w:rsidRDefault="00AD4CA9" w:rsidP="00AD4CA9">
      <w:pPr>
        <w:pStyle w:val="BodyText"/>
      </w:pPr>
      <w:r>
        <w:t>Networking operations are performed on these basic concepts:</w:t>
      </w:r>
    </w:p>
    <w:p w:rsidR="00AD4CA9" w:rsidRDefault="00AD4CA9" w:rsidP="00397E70">
      <w:pPr>
        <w:pStyle w:val="BodyText"/>
        <w:numPr>
          <w:ilvl w:val="0"/>
          <w:numId w:val="28"/>
        </w:numPr>
      </w:pPr>
      <w:r>
        <w:t xml:space="preserve">A Darwinet Domain is a defined set of </w:t>
      </w:r>
      <w:r w:rsidR="003C6459">
        <w:t>Users, devices and peers.</w:t>
      </w:r>
    </w:p>
    <w:p w:rsidR="003C6459" w:rsidRDefault="003C6459" w:rsidP="00397E70">
      <w:pPr>
        <w:pStyle w:val="BodyText"/>
        <w:numPr>
          <w:ilvl w:val="0"/>
          <w:numId w:val="28"/>
        </w:numPr>
      </w:pPr>
      <w:r>
        <w:lastRenderedPageBreak/>
        <w:t>A peer is implemented by a Darwinet Client.</w:t>
      </w:r>
    </w:p>
    <w:p w:rsidR="00AD4CA9" w:rsidRDefault="00AD4CA9" w:rsidP="00397E70">
      <w:pPr>
        <w:pStyle w:val="BodyText"/>
        <w:numPr>
          <w:ilvl w:val="0"/>
          <w:numId w:val="28"/>
        </w:numPr>
      </w:pPr>
      <w:r>
        <w:t xml:space="preserve">The Network exchanges data between Darwinet </w:t>
      </w:r>
      <w:r w:rsidR="003C6459">
        <w:t>peers.</w:t>
      </w:r>
    </w:p>
    <w:p w:rsidR="00AD4CA9" w:rsidRDefault="00AD4CA9" w:rsidP="00397E70">
      <w:pPr>
        <w:pStyle w:val="BodyText"/>
        <w:numPr>
          <w:ilvl w:val="0"/>
          <w:numId w:val="28"/>
        </w:numPr>
      </w:pPr>
      <w:r>
        <w:t xml:space="preserve">Each Physical or virtual device is allowed to instantiate multiple </w:t>
      </w:r>
      <w:r w:rsidR="003C6459">
        <w:t>peers.</w:t>
      </w:r>
    </w:p>
    <w:p w:rsidR="003C6459" w:rsidRDefault="003C6459" w:rsidP="00397E70">
      <w:pPr>
        <w:pStyle w:val="BodyText"/>
        <w:numPr>
          <w:ilvl w:val="0"/>
          <w:numId w:val="28"/>
        </w:numPr>
      </w:pPr>
      <w:r>
        <w:t>A View exposes data and services of a Domain at a specified View Point.</w:t>
      </w:r>
    </w:p>
    <w:p w:rsidR="003C6459" w:rsidRDefault="003C6459" w:rsidP="00397E70">
      <w:pPr>
        <w:pStyle w:val="BodyText"/>
        <w:numPr>
          <w:ilvl w:val="0"/>
          <w:numId w:val="28"/>
        </w:numPr>
      </w:pPr>
      <w:r>
        <w:t>Each Peer may instantiate multiple views.</w:t>
      </w:r>
    </w:p>
    <w:p w:rsidR="003C6459" w:rsidRDefault="003C6459" w:rsidP="00397E70">
      <w:pPr>
        <w:pStyle w:val="BodyText"/>
        <w:numPr>
          <w:ilvl w:val="0"/>
          <w:numId w:val="28"/>
        </w:numPr>
      </w:pPr>
      <w:r>
        <w:t>The Peer distributes synchronizes its Views locally.</w:t>
      </w:r>
    </w:p>
    <w:p w:rsidR="00FF2843" w:rsidRDefault="00FF2843" w:rsidP="00FF2843">
      <w:pPr>
        <w:pStyle w:val="BodyText"/>
      </w:pPr>
      <w:r>
        <w:rPr>
          <w:noProof/>
          <w:lang w:val="en-GB" w:eastAsia="en-GB"/>
        </w:rPr>
        <mc:AlternateContent>
          <mc:Choice Requires="wpc">
            <w:drawing>
              <wp:inline distT="0" distB="0" distL="0" distR="0">
                <wp:extent cx="4276326" cy="3094990"/>
                <wp:effectExtent l="0" t="0" r="0" b="0"/>
                <wp:docPr id="177" name="Canvas 1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 name="Text Box 179"/>
                        <wps:cNvSpPr txBox="1">
                          <a:spLocks noChangeArrowheads="1"/>
                        </wps:cNvSpPr>
                        <wps:spPr bwMode="auto">
                          <a:xfrm>
                            <a:off x="858993" y="973872"/>
                            <a:ext cx="482825"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FF2843">
                              <w:r>
                                <w:t>Peer</w:t>
                              </w:r>
                            </w:p>
                          </w:txbxContent>
                        </wps:txbx>
                        <wps:bodyPr rot="0" vert="horz" wrap="square" lIns="91440" tIns="45720" rIns="91440" bIns="45720" anchor="t" anchorCtr="0" upright="1">
                          <a:noAutofit/>
                        </wps:bodyPr>
                      </wps:wsp>
                      <wps:wsp>
                        <wps:cNvPr id="70" name="Text Box 180"/>
                        <wps:cNvSpPr txBox="1">
                          <a:spLocks noChangeArrowheads="1"/>
                        </wps:cNvSpPr>
                        <wps:spPr bwMode="auto">
                          <a:xfrm>
                            <a:off x="1831091" y="746838"/>
                            <a:ext cx="480340"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FF2843">
                              <w:r>
                                <w:t>Peer</w:t>
                              </w:r>
                            </w:p>
                          </w:txbxContent>
                        </wps:txbx>
                        <wps:bodyPr rot="0" vert="horz" wrap="square" lIns="91440" tIns="45720" rIns="91440" bIns="45720" anchor="t" anchorCtr="0" upright="1">
                          <a:noAutofit/>
                        </wps:bodyPr>
                      </wps:wsp>
                      <wps:wsp>
                        <wps:cNvPr id="71" name="Text Box 181"/>
                        <wps:cNvSpPr txBox="1">
                          <a:spLocks noChangeArrowheads="1"/>
                        </wps:cNvSpPr>
                        <wps:spPr bwMode="auto">
                          <a:xfrm>
                            <a:off x="2600673" y="1908172"/>
                            <a:ext cx="481169" cy="312149"/>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FF2843">
                              <w:r>
                                <w:t>Peer</w:t>
                              </w:r>
                            </w:p>
                          </w:txbxContent>
                        </wps:txbx>
                        <wps:bodyPr rot="0" vert="horz" wrap="square" lIns="91440" tIns="45720" rIns="91440" bIns="45720" anchor="t" anchorCtr="0" upright="1">
                          <a:noAutofit/>
                        </wps:bodyPr>
                      </wps:wsp>
                      <wps:wsp>
                        <wps:cNvPr id="72" name="Text Box 182"/>
                        <wps:cNvSpPr txBox="1">
                          <a:spLocks noChangeArrowheads="1"/>
                        </wps:cNvSpPr>
                        <wps:spPr bwMode="auto">
                          <a:xfrm>
                            <a:off x="1010988" y="191428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FF2843">
                              <w:r>
                                <w:t>Peer</w:t>
                              </w:r>
                            </w:p>
                          </w:txbxContent>
                        </wps:txbx>
                        <wps:bodyPr rot="0" vert="horz" wrap="square" lIns="91440" tIns="45720" rIns="91440" bIns="45720" anchor="t" anchorCtr="0" upright="1">
                          <a:noAutofit/>
                        </wps:bodyPr>
                      </wps:wsp>
                      <wps:wsp>
                        <wps:cNvPr id="73" name="Text Box 183"/>
                        <wps:cNvSpPr txBox="1">
                          <a:spLocks noChangeArrowheads="1"/>
                        </wps:cNvSpPr>
                        <wps:spPr bwMode="auto">
                          <a:xfrm>
                            <a:off x="2710650" y="112953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FB34F8" w:rsidRDefault="00FB34F8" w:rsidP="00FF2843">
                              <w:r>
                                <w:t>Peer</w:t>
                              </w:r>
                            </w:p>
                          </w:txbxContent>
                        </wps:txbx>
                        <wps:bodyPr rot="0" vert="horz" wrap="square" lIns="91440" tIns="45720" rIns="91440" bIns="45720" anchor="t" anchorCtr="0" upright="1">
                          <a:noAutofit/>
                        </wps:bodyPr>
                      </wps:wsp>
                      <wps:wsp>
                        <wps:cNvPr id="74" name="AutoShape 184"/>
                        <wps:cNvCnPr>
                          <a:cxnSpLocks noChangeShapeType="1"/>
                          <a:endCxn id="69" idx="3"/>
                        </wps:cNvCnPr>
                        <wps:spPr bwMode="auto">
                          <a:xfrm flipH="1" flipV="1">
                            <a:off x="1341818" y="1129533"/>
                            <a:ext cx="729443" cy="449426"/>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6" name="AutoShape 185"/>
                        <wps:cNvCnPr>
                          <a:cxnSpLocks noChangeShapeType="1"/>
                          <a:endCxn id="70" idx="2"/>
                        </wps:cNvCnPr>
                        <wps:spPr bwMode="auto">
                          <a:xfrm flipV="1">
                            <a:off x="2054698" y="1058159"/>
                            <a:ext cx="16563" cy="5208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7" name="AutoShape 186"/>
                        <wps:cNvCnPr>
                          <a:cxnSpLocks noChangeShapeType="1"/>
                          <a:endCxn id="73" idx="1"/>
                        </wps:cNvCnPr>
                        <wps:spPr bwMode="auto">
                          <a:xfrm flipV="1">
                            <a:off x="2071261" y="1284780"/>
                            <a:ext cx="639389" cy="29417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8" name="AutoShape 187"/>
                        <wps:cNvCnPr>
                          <a:cxnSpLocks noChangeShapeType="1"/>
                          <a:endCxn id="72" idx="0"/>
                        </wps:cNvCnPr>
                        <wps:spPr bwMode="auto">
                          <a:xfrm flipH="1">
                            <a:off x="1251987" y="1578959"/>
                            <a:ext cx="802711" cy="33532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9" name="AutoShape 188"/>
                        <wps:cNvCnPr>
                          <a:cxnSpLocks noChangeShapeType="1"/>
                          <a:endCxn id="71" idx="0"/>
                        </wps:cNvCnPr>
                        <wps:spPr bwMode="auto">
                          <a:xfrm>
                            <a:off x="2071147" y="1578959"/>
                            <a:ext cx="770111" cy="32921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0" name="Text Box 189"/>
                        <wps:cNvSpPr txBox="1">
                          <a:spLocks noChangeArrowheads="1"/>
                        </wps:cNvSpPr>
                        <wps:spPr bwMode="auto">
                          <a:xfrm>
                            <a:off x="447713"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B34F8" w:rsidRDefault="00FB34F8" w:rsidP="00FF2843">
                              <w:r>
                                <w:t>Domain</w:t>
                              </w:r>
                            </w:p>
                          </w:txbxContent>
                        </wps:txbx>
                        <wps:bodyPr rot="0" vert="horz" wrap="square" lIns="91440" tIns="45720" rIns="91440" bIns="45720" anchor="t" anchorCtr="0" upright="1">
                          <a:noAutofit/>
                        </wps:bodyPr>
                      </wps:wsp>
                      <wps:wsp>
                        <wps:cNvPr id="82" name="Text Box 191"/>
                        <wps:cNvSpPr txBox="1">
                          <a:spLocks noChangeArrowheads="1"/>
                        </wps:cNvSpPr>
                        <wps:spPr bwMode="auto">
                          <a:xfrm>
                            <a:off x="446885" y="272747"/>
                            <a:ext cx="501873" cy="259986"/>
                          </a:xfrm>
                          <a:prstGeom prst="rect">
                            <a:avLst/>
                          </a:prstGeom>
                          <a:ln>
                            <a:headEnd/>
                            <a:tailEnd/>
                          </a:ln>
                        </wps:spPr>
                        <wps:style>
                          <a:lnRef idx="2">
                            <a:schemeClr val="accent5"/>
                          </a:lnRef>
                          <a:fillRef idx="1">
                            <a:schemeClr val="lt1"/>
                          </a:fillRef>
                          <a:effectRef idx="0">
                            <a:schemeClr val="accent5"/>
                          </a:effectRef>
                          <a:fontRef idx="minor">
                            <a:schemeClr val="dk1"/>
                          </a:fontRef>
                        </wps:style>
                        <wps:txbx>
                          <w:txbxContent>
                            <w:p w:rsidR="00FB34F8" w:rsidRDefault="00FB34F8" w:rsidP="00FF2843">
                              <w:r>
                                <w:t>View</w:t>
                              </w:r>
                            </w:p>
                          </w:txbxContent>
                        </wps:txbx>
                        <wps:bodyPr rot="0" vert="horz" wrap="square" lIns="91440" tIns="45720" rIns="91440" bIns="45720" anchor="t" anchorCtr="0" upright="1">
                          <a:noAutofit/>
                        </wps:bodyPr>
                      </wps:wsp>
                      <wps:wsp>
                        <wps:cNvPr id="83" name="Text Box 192"/>
                        <wps:cNvSpPr txBox="1">
                          <a:spLocks noChangeArrowheads="1"/>
                        </wps:cNvSpPr>
                        <wps:spPr bwMode="auto">
                          <a:xfrm>
                            <a:off x="446885" y="2250285"/>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B34F8" w:rsidRDefault="00FB34F8" w:rsidP="00FF2843">
                              <w:r>
                                <w:t>Domain</w:t>
                              </w:r>
                            </w:p>
                          </w:txbxContent>
                        </wps:txbx>
                        <wps:bodyPr rot="0" vert="horz" wrap="square" lIns="91440" tIns="45720" rIns="91440" bIns="45720" anchor="t" anchorCtr="0" upright="1">
                          <a:noAutofit/>
                        </wps:bodyPr>
                      </wps:wsp>
                      <wps:wsp>
                        <wps:cNvPr id="84" name="Text Box 193"/>
                        <wps:cNvSpPr txBox="1">
                          <a:spLocks noChangeArrowheads="1"/>
                        </wps:cNvSpPr>
                        <wps:spPr bwMode="auto">
                          <a:xfrm>
                            <a:off x="3081862" y="2248084"/>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B34F8" w:rsidRDefault="00FB34F8" w:rsidP="00FF2843">
                              <w:r>
                                <w:t>Domain</w:t>
                              </w:r>
                            </w:p>
                          </w:txbxContent>
                        </wps:txbx>
                        <wps:bodyPr rot="0" vert="horz" wrap="square" lIns="91440" tIns="45720" rIns="91440" bIns="45720" anchor="t" anchorCtr="0" upright="1">
                          <a:noAutofit/>
                        </wps:bodyPr>
                      </wps:wsp>
                      <wps:wsp>
                        <wps:cNvPr id="85" name="Text Box 194"/>
                        <wps:cNvSpPr txBox="1">
                          <a:spLocks noChangeArrowheads="1"/>
                        </wps:cNvSpPr>
                        <wps:spPr bwMode="auto">
                          <a:xfrm>
                            <a:off x="3059844"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B34F8" w:rsidRDefault="00FB34F8" w:rsidP="00FF2843">
                              <w:r>
                                <w:t>Domain</w:t>
                              </w:r>
                            </w:p>
                          </w:txbxContent>
                        </wps:txbx>
                        <wps:bodyPr rot="0" vert="horz" wrap="square" lIns="91440" tIns="45720" rIns="91440" bIns="45720" anchor="t" anchorCtr="0" upright="1">
                          <a:noAutofit/>
                        </wps:bodyPr>
                      </wps:wsp>
                      <wps:wsp>
                        <wps:cNvPr id="86" name="Text Box 195"/>
                        <wps:cNvSpPr txBox="1">
                          <a:spLocks noChangeArrowheads="1"/>
                        </wps:cNvSpPr>
                        <wps:spPr bwMode="auto">
                          <a:xfrm>
                            <a:off x="1745789" y="431378"/>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FB34F8" w:rsidRDefault="00FB34F8" w:rsidP="00FF2843">
                              <w:r>
                                <w:t>Domain</w:t>
                              </w:r>
                            </w:p>
                          </w:txbxContent>
                        </wps:txbx>
                        <wps:bodyPr rot="0" vert="horz" wrap="square" lIns="91440" tIns="45720" rIns="91440" bIns="45720" anchor="t" anchorCtr="0" upright="1">
                          <a:noAutofit/>
                        </wps:bodyPr>
                      </wps:wsp>
                      <wps:wsp>
                        <wps:cNvPr id="104" name="Straight Arrow Connector 104"/>
                        <wps:cNvCnPr>
                          <a:stCxn id="80" idx="2"/>
                          <a:endCxn id="83" idx="0"/>
                        </wps:cNvCnPr>
                        <wps:spPr>
                          <a:xfrm flipH="1">
                            <a:off x="763247" y="892095"/>
                            <a:ext cx="414" cy="1358190"/>
                          </a:xfrm>
                          <a:prstGeom prst="straightConnector1">
                            <a:avLst/>
                          </a:prstGeom>
                          <a:ln w="9525">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6" name="Straight Arrow Connector 106"/>
                        <wps:cNvCnPr>
                          <a:stCxn id="83" idx="3"/>
                          <a:endCxn id="84" idx="1"/>
                        </wps:cNvCnPr>
                        <wps:spPr>
                          <a:xfrm flipV="1">
                            <a:off x="1079609" y="2366899"/>
                            <a:ext cx="2002253" cy="2201"/>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7" name="Straight Arrow Connector 107"/>
                        <wps:cNvCnPr>
                          <a:stCxn id="84" idx="0"/>
                          <a:endCxn id="85" idx="2"/>
                        </wps:cNvCnPr>
                        <wps:spPr>
                          <a:xfrm flipH="1" flipV="1">
                            <a:off x="3375792" y="892095"/>
                            <a:ext cx="22432" cy="1355989"/>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8" name="Straight Arrow Connector 108"/>
                        <wps:cNvCnPr>
                          <a:stCxn id="85" idx="1"/>
                          <a:endCxn id="86" idx="3"/>
                        </wps:cNvCnPr>
                        <wps:spPr>
                          <a:xfrm flipH="1" flipV="1">
                            <a:off x="2377685" y="550193"/>
                            <a:ext cx="682159"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a:stCxn id="86" idx="1"/>
                          <a:endCxn id="80" idx="3"/>
                        </wps:cNvCnPr>
                        <wps:spPr>
                          <a:xfrm flipH="1">
                            <a:off x="1079609" y="550193"/>
                            <a:ext cx="666180"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11" name="Text Box 111"/>
                        <wps:cNvSpPr txBox="1"/>
                        <wps:spPr>
                          <a:xfrm>
                            <a:off x="1862710" y="78833"/>
                            <a:ext cx="483870" cy="25971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FB34F8" w:rsidRDefault="00FB34F8">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5" name="Text Box 225"/>
                        <wps:cNvSpPr txBox="1"/>
                        <wps:spPr>
                          <a:xfrm>
                            <a:off x="3344287" y="299688"/>
                            <a:ext cx="483870" cy="23304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FB34F8" w:rsidRDefault="00FB34F8">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7" name="Text Box 227"/>
                        <wps:cNvSpPr txBox="1"/>
                        <wps:spPr>
                          <a:xfrm>
                            <a:off x="447688" y="2667786"/>
                            <a:ext cx="631861"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FB34F8" w:rsidRDefault="00FB34F8">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 name="Text Box 228"/>
                        <wps:cNvSpPr txBox="1"/>
                        <wps:spPr>
                          <a:xfrm>
                            <a:off x="3192470" y="2667786"/>
                            <a:ext cx="610262"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FB34F8" w:rsidRDefault="00FB34F8">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77" o:spid="_x0000_s1050" editas="canvas" style="width:336.7pt;height:243.7pt;mso-position-horizontal-relative:char;mso-position-vertical-relative:line" coordsize="42760,30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">
                <v:shape id="_x0000_s1051" type="#_x0000_t75" style="position:absolute;width:42760;height:30949;visibility:visible;mso-wrap-style:square">
                  <v:fill o:detectmouseclick="t"/>
                  <v:path o:connecttype="none"/>
                </v:shape>
                <v:shape id="Text Box 179" o:spid="_x0000_s1052" type="#_x0000_t202" style="position:absolute;left:8589;top:9738;width:4829;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ZYOsYA&#10;AADbAAAADwAAAGRycy9kb3ducmV2LnhtbESPT0sDMRTE74LfITzBi9islf7bNi1SFXppobUI3h6b&#10;52Zx87JNYnftp2+EQo/DzPyGmS06W4sj+VA5VvDUy0AQF05XXCrYf7w/jkGEiKyxdkwK/ijAYn57&#10;M8Ncu5a3dNzFUiQIhxwVmBibXMpQGLIYeq4hTt638xZjkr6U2mOb4LaW/SwbSosVpwWDDS0NFT+7&#10;X5soq/WXsYPDhk6vn+uH58Pord16pe7vupcpiEhdvIYv7ZVWMJzA/5f0A+T8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ZYO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FF2843">
                        <w:r>
                          <w:t>Peer</w:t>
                        </w:r>
                      </w:p>
                    </w:txbxContent>
                  </v:textbox>
                </v:shape>
                <v:shape id="Text Box 180" o:spid="_x0000_s1053" type="#_x0000_t202" style="position:absolute;left:18310;top:7468;width:4804;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nescA&#10;AADbAAAADwAAAGRycy9kb3ducmV2LnhtbESPTUsDMRCG70L/QxjBi9isilbWpqX4Ab200FoK3obN&#10;uFncTLZJ7K799Z2D4HF4531mnul88K06UkxNYAO34wIUcRVsw7WB3cf7zROolJEttoHJwC8lmM9G&#10;F1Msbeh5Q8dtrpVAOJVowOXclVqnypHHNA4dsWRfIXrMMsZa24i9wH2r74riUXtsWC447OjFUfW9&#10;/fFCWa4+nX84rOn0ul9d3x8mb/0mGnN1OSyeQWUa8v/yX3tpDUzke3ERD9C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lZ3r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FB34F8" w:rsidRDefault="00FB34F8" w:rsidP="00FF2843">
                        <w:r>
                          <w:t>Peer</w:t>
                        </w:r>
                      </w:p>
                    </w:txbxContent>
                  </v:textbox>
                </v:shape>
                <v:shape id="Text Box 181" o:spid="_x0000_s1054" type="#_x0000_t202" style="position:absolute;left:26006;top:19081;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C4cYA&#10;AADbAAAADwAAAGRycy9kb3ducmV2LnhtbESPT2sCMRTE74LfITyhF6lZW6plaxTpH/CioC2F3h6b&#10;183i5mVNUnf10xuh4HGYmd8ws0Vna3EkHyrHCsajDARx4XTFpYKvz4/7ZxAhImusHZOCEwVYzPu9&#10;Gebatbyl4y6WIkE45KjAxNjkUobCkMUwcg1x8n6dtxiT9KXUHtsEt7V8yLKJtFhxWjDY0KuhYr/7&#10;s4myWv8Y+3TY0Pntez18PEzf261X6m7QLV9AROriLfzfXmkF0zFcv6QfI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nC4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FF2843">
                        <w:r>
                          <w:t>Peer</w:t>
                        </w:r>
                      </w:p>
                    </w:txbxContent>
                  </v:textbox>
                </v:shape>
                <v:shape id="Text Box 182" o:spid="_x0000_s1055" type="#_x0000_t202" style="position:absolute;left:10109;top:19142;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tclsYA&#10;AADbAAAADwAAAGRycy9kb3ducmV2LnhtbESPQWsCMRSE74L/IbyCF6nZWlplNYrUFrwoaEvB22Pz&#10;3CzdvKxJ6m77641Q6HGYmW+Y+bKztbiQD5VjBQ+jDARx4XTFpYKP97f7KYgQkTXWjknBDwVYLvq9&#10;OebatbynyyGWIkE45KjAxNjkUobCkMUwcg1x8k7OW4xJ+lJqj22C21qOs+xZWqw4LRhs6MVQ8XX4&#10;tomy2R6NfTrv6Hf9uR0+niev7d4rNbjrVjMQkbr4H/5rb7SCyRhuX9IP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tcl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FF2843">
                        <w:r>
                          <w:t>Peer</w:t>
                        </w:r>
                      </w:p>
                    </w:txbxContent>
                  </v:textbox>
                </v:shape>
                <v:shape id="Text Box 183" o:spid="_x0000_s1056" type="#_x0000_t202" style="position:absolute;left:27106;top:11295;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5DcYA&#10;AADbAAAADwAAAGRycy9kb3ducmV2LnhtbESPQWsCMRSE74L/IbxCL1KzVVplNYrUFrwoaEvB22Pz&#10;3CzdvKxJ6q7++qZQ6HGYmW+Y+bKztbiQD5VjBY/DDARx4XTFpYKP97eHKYgQkTXWjknBlQIsF/3e&#10;HHPtWt7T5RBLkSAcclRgYmxyKUNhyGIYuoY4eSfnLcYkfSm1xzbBbS1HWfYsLVacFgw29GKo+Dp8&#10;20TZbI/GPp13dFt/bgfj8+S13Xul7u+61QxEpC7+h//aG61gMobfL+kH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f5D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FF2843">
                        <w:r>
                          <w:t>Peer</w:t>
                        </w:r>
                      </w:p>
                    </w:txbxContent>
                  </v:textbox>
                </v:shape>
                <v:shape id="AutoShape 184" o:spid="_x0000_s1057" type="#_x0000_t32" style="position:absolute;left:13418;top:11295;width:7294;height:44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3gMsMAAADbAAAADwAAAGRycy9kb3ducmV2LnhtbESPT2vCQBTE7wW/w/KE3urGEGyNriIV&#10;QUov/jn0+Mg+N8Hs25B91fTbu4VCj8PM/IZZrgffqhv1sQlsYDrJQBFXwTbsDJxPu5c3UFGQLbaB&#10;ycAPRVivRk9LLG2484FuR3EqQTiWaKAW6UqtY1WTxzgJHXHyLqH3KEn2Ttse7wnuW51n2Ux7bDgt&#10;1NjRe03V9fjtDXyd/ec8L7beFe4kB6GPJi9mxjyPh80ClNAg/+G/9t4aeC3g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4DLDAAAA2wAAAA8AAAAAAAAAAAAA&#10;AAAAoQIAAGRycy9kb3ducmV2LnhtbFBLBQYAAAAABAAEAPkAAACRAwAAAAA=&#10;">
                  <v:stroke endarrow="block"/>
                </v:shape>
                <v:shape id="AutoShape 185" o:spid="_x0000_s1058" type="#_x0000_t32" style="position:absolute;left:20546;top:10581;width:166;height:52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IFMIAAADbAAAADwAAAGRycy9kb3ducmV2LnhtbESPQWsCMRSE74L/ITyhN81WqMpqlCoI&#10;0kupCnp8bJ67wc3Lsomb9d83hYLHYWa+YVab3taio9YbxwreJxkI4sJpw6WC82k/XoDwAVlj7ZgU&#10;PMnDZj0crDDXLvIPdcdQigRhn6OCKoQml9IXFVn0E9cQJ+/mWoshybaUusWY4LaW0yybSYuG00KF&#10;De0qKu7Hh1Vg4rfpmsMubr8uV68jmeeHM0q9jfrPJYhAfXiF/9sHrWA+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IFMIAAADbAAAADwAAAAAAAAAAAAAA&#10;AAChAgAAZHJzL2Rvd25yZXYueG1sUEsFBgAAAAAEAAQA+QAAAJADAAAAAA==&#10;">
                  <v:stroke endarrow="block"/>
                </v:shape>
                <v:shape id="AutoShape 186" o:spid="_x0000_s1059" type="#_x0000_t32" style="position:absolute;left:20712;top:12847;width:6394;height:29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 id="AutoShape 187" o:spid="_x0000_s1060" type="#_x0000_t32" style="position:absolute;left:12519;top:15789;width:8027;height:33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5/b4AAADbAAAADwAAAGRycy9kb3ducmV2LnhtbERPTYvCMBC9L/gfwgje1lTBXalGUUEQ&#10;L8u6C3ocmrENNpPSxKb+e3MQPD7e93Ld21p01HrjWMFknIEgLpw2XCr4/9t/zkH4gKyxdkwKHuRh&#10;vRp8LDHXLvIvdadQihTCPkcFVQhNLqUvKrLox64hTtzVtRZDgm0pdYsxhdtaTrPsS1o0nBoqbGhX&#10;UXE73a0CE39M1xx2cXs8X7yOZB4zZ5QaDfvNAkSgPrzFL/dBK/hO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U0/n9vgAAANsAAAAPAAAAAAAAAAAAAAAAAKEC&#10;AABkcnMvZG93bnJldi54bWxQSwUGAAAAAAQABAD5AAAAjAMAAAAA&#10;">
                  <v:stroke endarrow="block"/>
                </v:shape>
                <v:shape id="AutoShape 188" o:spid="_x0000_s1061" type="#_x0000_t32" style="position:absolute;left:20711;top:15789;width:7701;height:32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Text Box 189" o:spid="_x0000_s1062" type="#_x0000_t202" style="position:absolute;left:4477;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91gL8A&#10;AADbAAAADwAAAGRycy9kb3ducmV2LnhtbERPTWvCQBC9F/wPywi91Y0tFImuImrFa21aPQ67YxLM&#10;zobsGuO/7xwKPT7e92I1+Eb11MU6sIHpJANFbIOruTRQfH28zEDFhOywCUwGHhRhtRw9LTB34c6f&#10;1B9TqSSEY44GqpTaXOtoK/IYJ6ElFu4SOo9JYFdq1+Fdwn2jX7PsXXusWRoqbGlTkb0eb97AzP7o&#10;c3He235n+21ZvJ2+05SNeR4P6zmoREP6F/+5D058sl6+yA/Q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H3WAvwAAANsAAAAPAAAAAAAAAAAAAAAAAJgCAABkcnMvZG93bnJl&#10;di54bWxQSwUGAAAAAAQABAD1AAAAhAMAAAAA&#10;" strokecolor="#9bbb59" strokeweight="2.25pt">
                  <v:stroke dashstyle="dash"/>
                  <v:shadow color="#868686"/>
                  <v:textbox>
                    <w:txbxContent>
                      <w:p w:rsidR="00FB34F8" w:rsidRDefault="00FB34F8" w:rsidP="00FF2843">
                        <w:r>
                          <w:t>Domain</w:t>
                        </w:r>
                      </w:p>
                    </w:txbxContent>
                  </v:textbox>
                </v:shape>
                <v:shape id="Text Box 191" o:spid="_x0000_s1063" type="#_x0000_t202" style="position:absolute;left:4468;top:2727;width:5019;height:2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6L8IA&#10;AADbAAAADwAAAGRycy9kb3ducmV2LnhtbESPzWrDMBCE74W8g9hAb40cU4pxIocQMORS8tfeF2tt&#10;mVgrYym2+/ZRodDjMDPfMNvdbDsx0uBbxwrWqwQEceV0y42Cr1v5loHwAVlj55gU/JCHXbF42WKu&#10;3cQXGq+hERHCPkcFJoQ+l9JXhiz6leuJo1e7wWKIcmikHnCKcNvJNEk+pMWW44LBng6Gqvv1YRXc&#10;zlMmsZmD+X4/yXR/OZWfXa3U63Leb0AEmsN/+K991AqyFH6/xB8g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rovwgAAANsAAAAPAAAAAAAAAAAAAAAAAJgCAABkcnMvZG93&#10;bnJldi54bWxQSwUGAAAAAAQABAD1AAAAhwMAAAAA&#10;" fillcolor="white [3201]" strokecolor="#4bacc6 [3208]" strokeweight="2pt">
                  <v:textbox>
                    <w:txbxContent>
                      <w:p w:rsidR="00FB34F8" w:rsidRDefault="00FB34F8" w:rsidP="00FF2843">
                        <w:r>
                          <w:t>View</w:t>
                        </w:r>
                      </w:p>
                    </w:txbxContent>
                  </v:textbox>
                </v:shape>
                <v:shape id="Text Box 192" o:spid="_x0000_s1064" type="#_x0000_t202" style="position:absolute;left:4468;top:22502;width:6328;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3r98IA&#10;AADbAAAADwAAAGRycy9kb3ducmV2LnhtbESPzWrDMBCE74W8g9hAb7WcBoJxo4TSP3qN46Q+LtLW&#10;NrVWxlId5+2jQCDHYeabYdbbyXZipMG3jhUskhQEsXam5VpBuf98ykD4gGywc0wKzuRhu5k9rDE3&#10;7sQ7GotQi1jCPkcFTQh9LqXXDVn0ieuJo/frBoshyqGWZsBTLLedfE7TlbTYclxosKe3hvRf8W8V&#10;ZPooq7L60uOHHt/rcvlzCAtW6nE+vb6ACDSFe/hGf5vILeH6Jf4Aub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zev3wgAAANsAAAAPAAAAAAAAAAAAAAAAAJgCAABkcnMvZG93&#10;bnJldi54bWxQSwUGAAAAAAQABAD1AAAAhwMAAAAA&#10;" strokecolor="#9bbb59" strokeweight="2.25pt">
                  <v:stroke dashstyle="dash"/>
                  <v:shadow color="#868686"/>
                  <v:textbox>
                    <w:txbxContent>
                      <w:p w:rsidR="00FB34F8" w:rsidRDefault="00FB34F8" w:rsidP="00FF2843">
                        <w:r>
                          <w:t>Domain</w:t>
                        </w:r>
                      </w:p>
                    </w:txbxContent>
                  </v:textbox>
                </v:shape>
                <v:shape id="Text Box 193" o:spid="_x0000_s1065" type="#_x0000_t202" style="position:absolute;left:30818;top:22480;width:6327;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zg8IA&#10;AADbAAAADwAAAGRycy9kb3ducmV2LnhtbESPT2vCQBTE74LfYXlCb2bjH0RSVxGtxWtttB4fu69J&#10;aPZtyG5j/PZuQehxmPnNMKtNb2vRUesrxwomSQqCWDtTcaEg/zyMlyB8QDZYOyYFd/KwWQ8HK8yM&#10;u/EHdadQiFjCPkMFZQhNJqXXJVn0iWuIo/ftWoshyraQpsVbLLe1nKbpQlqsOC6U2NCuJP1z+rUK&#10;lvoir/n1XXdvutsX+ezrHCas1Muo376CCNSH//CTPprIzeHvS/w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JHODwgAAANsAAAAPAAAAAAAAAAAAAAAAAJgCAABkcnMvZG93&#10;bnJldi54bWxQSwUGAAAAAAQABAD1AAAAhwMAAAAA&#10;" strokecolor="#9bbb59" strokeweight="2.25pt">
                  <v:stroke dashstyle="dash"/>
                  <v:shadow color="#868686"/>
                  <v:textbox>
                    <w:txbxContent>
                      <w:p w:rsidR="00FB34F8" w:rsidRDefault="00FB34F8" w:rsidP="00FF2843">
                        <w:r>
                          <w:t>Domain</w:t>
                        </w:r>
                      </w:p>
                    </w:txbxContent>
                  </v:textbox>
                </v:shape>
                <v:shape id="Text Box 194" o:spid="_x0000_s1066" type="#_x0000_t202" style="position:absolute;left:30598;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WGMIA&#10;AADbAAAADwAAAGRycy9kb3ducmV2LnhtbESPQWvCQBSE74L/YXlCb2ajokjqKqK1eK2N1uNj9zUJ&#10;zb4N2W2M/94tCD0OM98Ms9r0thYdtb5yrGCSpCCItTMVFwryz8N4CcIHZIO1Y1JwJw+b9XCwwsy4&#10;G39QdwqFiCXsM1RQhtBkUnpdkkWfuIY4et+utRiibAtpWrzFclvLaZoupMWK40KJDe1K0j+nX6tg&#10;qS/yml/fdfemu32Rz77OYcJKvYz67SuIQH34Dz/po4ncHP6+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aNYYwgAAANsAAAAPAAAAAAAAAAAAAAAAAJgCAABkcnMvZG93&#10;bnJldi54bWxQSwUGAAAAAAQABAD1AAAAhwMAAAAA&#10;" strokecolor="#9bbb59" strokeweight="2.25pt">
                  <v:stroke dashstyle="dash"/>
                  <v:shadow color="#868686"/>
                  <v:textbox>
                    <w:txbxContent>
                      <w:p w:rsidR="00FB34F8" w:rsidRDefault="00FB34F8" w:rsidP="00FF2843">
                        <w:r>
                          <w:t>Domain</w:t>
                        </w:r>
                      </w:p>
                    </w:txbxContent>
                  </v:textbox>
                </v:shape>
                <v:shape id="Text Box 195" o:spid="_x0000_s1067" type="#_x0000_t202" style="position:absolute;left:17457;top:4313;width:6319;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pIb8IA&#10;AADbAAAADwAAAGRycy9kb3ducmV2LnhtbESPQWvCQBSE74L/YXmCN7OxQpDUVUq1xas2bXN87L4m&#10;odm3IbtN4r93C4Ueh5lvhtkdJtuKgXrfOFawTlIQxNqZhisFxdvLagvCB2SDrWNScCMPh/18tsPc&#10;uJEvNFxDJWIJ+xwV1CF0uZRe12TRJ64jjt6X6y2GKPtKmh7HWG5b+ZCmmbTYcFyosaPnmvT39ccq&#10;2OoPWRblqx5OejhWxebzPaxZqeVienoEEWgK/+E/+mwil8Hvl/gD5P4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ukhvwgAAANsAAAAPAAAAAAAAAAAAAAAAAJgCAABkcnMvZG93&#10;bnJldi54bWxQSwUGAAAAAAQABAD1AAAAhwMAAAAA&#10;" strokecolor="#9bbb59" strokeweight="2.25pt">
                  <v:stroke dashstyle="dash"/>
                  <v:shadow color="#868686"/>
                  <v:textbox>
                    <w:txbxContent>
                      <w:p w:rsidR="00FB34F8" w:rsidRDefault="00FB34F8" w:rsidP="00FF2843">
                        <w:r>
                          <w:t>Domain</w:t>
                        </w:r>
                      </w:p>
                    </w:txbxContent>
                  </v:textbox>
                </v:shape>
                <v:shape id="Straight Arrow Connector 104" o:spid="_x0000_s1068" type="#_x0000_t32" style="position:absolute;left:7632;top:8920;width:4;height:135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LCzsMAAADcAAAADwAAAGRycy9kb3ducmV2LnhtbERPTWvCQBC9F/oflin0InWjiGjqKiIt&#10;9aAHY/A8ZKdJanY2ZKcm/fduodDbPN7nrDaDa9SNulB7NjAZJ6CIC29rLg3k5/eXBaggyBYbz2Tg&#10;hwJs1o8PK0yt7/lEt0xKFUM4pGigEmlTrUNRkcMw9i1x5D5951Ai7EptO+xjuGv0NEnm2mHNsaHC&#10;lnYVFdfs2xnwb9O8PVwa+drJaHRc9vn58nE15vlp2L6CEhrkX/zn3ts4P5nB7zPxAr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iws7DAAAA3AAAAA8AAAAAAAAAAAAA&#10;AAAAoQIAAGRycy9kb3ducmV2LnhtbFBLBQYAAAAABAAEAPkAAACRAwAAAAA=&#10;" strokecolor="#4579b8 [3044]">
                  <v:stroke dashstyle="dash" startarrow="open" endarrow="open"/>
                </v:shape>
                <v:shape id="Straight Arrow Connector 106" o:spid="_x0000_s1069" type="#_x0000_t32" style="position:absolute;left:10796;top:23668;width:20022;height: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z5IsIAAADcAAAADwAAAGRycy9kb3ducmV2LnhtbERPTWvCQBC9C/6HZYReRDd6EI2uIqLY&#10;Q3uoBs9DdpqkZmdDdjTpv+8WCr3N433OZte7Wj2pDZVnA7NpAoo497biwkB2PU2WoIIgW6w9k4Fv&#10;CrDbDgcbTK3v+IOeFylUDOGQooFSpEm1DnlJDsPUN8SR+/StQ4mwLbRtsYvhrtbzJFlohxXHhhIb&#10;OpSU3y8PZ8Af51nzdqvl6yDj8fuqy663892Yl1G/X4MS6uVf/Od+tXF+soDfZ+IFe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z5IsIAAADcAAAADwAAAAAAAAAAAAAA&#10;AAChAgAAZHJzL2Rvd25yZXYueG1sUEsFBgAAAAAEAAQA+QAAAJADAAAAAA==&#10;" strokecolor="#4579b8 [3044]">
                  <v:stroke dashstyle="dash" startarrow="open" endarrow="open"/>
                </v:shape>
                <v:shape id="Straight Arrow Connector 107" o:spid="_x0000_s1070" type="#_x0000_t32" style="position:absolute;left:33757;top:8920;width:225;height:135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3KnsIAAADcAAAADwAAAGRycy9kb3ducmV2LnhtbERPS2sCMRC+C/0PYQq9abYiVrZGacUW&#10;DyI+Cr2Om+lm6WaybKa6/nsjFLzNx/ec6bzztTpRG6vABp4HGSjiItiKSwNfh4/+BFQUZIt1YDJw&#10;oQjz2UNvirkNZ97RaS+lSiEcczTgRJpc61g48hgHoSFO3E9oPUqCbalti+cU7ms9zLKx9lhxanDY&#10;0MJR8bv/8wbWo81ie3Tv33IkOzrITi6fSzHm6bF7ewUl1Mld/O9e2TQ/e4HbM+kCPb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3KnsIAAADcAAAADwAAAAAAAAAAAAAA&#10;AAChAgAAZHJzL2Rvd25yZXYueG1sUEsFBgAAAAAEAAQA+QAAAJADAAAAAA==&#10;" strokecolor="#4579b8 [3044]">
                  <v:stroke dashstyle="dash" startarrow="open" endarrow="open"/>
                </v:shape>
                <v:shape id="Straight Arrow Connector 108" o:spid="_x0000_s1071" type="#_x0000_t32" style="position:absolute;left:23776;top:5501;width:6822;height:22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Je7MUAAADcAAAADwAAAGRycy9kb3ducmV2LnhtbESPT0sDQQzF74LfYUjBm52tFJG101KL&#10;Fg8i9g94TXfSncWdzLKTtttvbw6Ct4T38t4vs8UQW3OmPjeJHUzGBRjiKvmGawf73dv9E5gsyB7b&#10;xOTgShkW89ubGZY+XXhD563URkM4l+ggiHSltbkKFDGPU0es2jH1EUXXvra+x4uGx9Y+FMWjjdiw&#10;NgTsaBWo+tmeooOP6efq6xBevuVAfrqTjVzXr+Lc3WhYPoMRGuTf/Hf97hW/UFp9Riew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Je7MUAAADcAAAADwAAAAAAAAAA&#10;AAAAAAChAgAAZHJzL2Rvd25yZXYueG1sUEsFBgAAAAAEAAQA+QAAAJMDAAAAAA==&#10;" strokecolor="#4579b8 [3044]">
                  <v:stroke dashstyle="dash" startarrow="open" endarrow="open"/>
                </v:shape>
                <v:shape id="Straight Arrow Connector 109" o:spid="_x0000_s1072" type="#_x0000_t32" style="position:absolute;left:10796;top:5501;width:6661;height:22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NtUMIAAADcAAAADwAAAGRycy9kb3ducmV2LnhtbERPTWvCQBC9F/oflil4Ed3oQWp0lSKK&#10;HtpDNXgesmOSmp0N2dHEf98VCr3N433Oct27Wt2pDZVnA5NxAoo497biwkB22o3eQQVBtlh7JgMP&#10;CrBevb4sMbW+42+6H6VQMYRDigZKkSbVOuQlOQxj3xBH7uJbhxJhW2jbYhfDXa2nSTLTDiuODSU2&#10;tCkpvx5vzoDfTrPm81zLz0aGw695l53O+6sxg7f+YwFKqJd/8Z/7YOP8ZA7PZ+IFe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NtUMIAAADcAAAADwAAAAAAAAAAAAAA&#10;AAChAgAAZHJzL2Rvd25yZXYueG1sUEsFBgAAAAAEAAQA+QAAAJADAAAAAA==&#10;" strokecolor="#4579b8 [3044]">
                  <v:stroke dashstyle="dash" startarrow="open" endarrow="open"/>
                </v:shape>
                <v:shape id="Text Box 111" o:spid="_x0000_s1073" type="#_x0000_t202" style="position:absolute;left:18627;top:788;width:4838;height:25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2osQA&#10;AADcAAAADwAAAGRycy9kb3ducmV2LnhtbERPTWsCMRC9C/6HMIXeNLstiGyNUgpqwV666qG36Wa6&#10;WbqZrJtUo7/eFARv83ifM1tE24oj9b5xrCAfZyCIK6cbrhXstsvRFIQPyBpbx6TgTB4W8+FghoV2&#10;J/6kYxlqkULYF6jAhNAVUvrKkEU/dh1x4n5cbzEk2NdS93hK4baVT1k2kRYbTg0GO3ozVP2Wf1bB&#10;1yHW+VY+Xz7Wq/VkfzabTRm/lXp8iK8vIALFcBff3O86zc9z+H8mXS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NqLEAAAA3AAAAA8AAAAAAAAAAAAAAAAAmAIAAGRycy9k&#10;b3ducmV2LnhtbFBLBQYAAAAABAAEAPUAAACJAwAAAAA=&#10;" fillcolor="white [3201]" strokecolor="#4bacc6 [3208]" strokeweight="2pt">
                  <v:textbox>
                    <w:txbxContent>
                      <w:p w:rsidR="00FB34F8" w:rsidRDefault="00FB34F8">
                        <w:r>
                          <w:t>View</w:t>
                        </w:r>
                      </w:p>
                    </w:txbxContent>
                  </v:textbox>
                </v:shape>
                <v:shape id="Text Box 225" o:spid="_x0000_s1074" type="#_x0000_t202" style="position:absolute;left:33442;top:2996;width:4839;height:23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2bYMcA&#10;AADcAAAADwAAAGRycy9kb3ducmV2LnhtbESPQWsCMRSE74X+h/AK3mrWFUVWoxTBWrCXru3B2+vm&#10;dbN087LdpBr99U1B8DjMzDfMYhVtK47U+8axgtEwA0FcOd1wreB9v3mcgfABWWPrmBScycNqeX+3&#10;wEK7E7/RsQy1SBD2BSowIXSFlL4yZNEPXUecvC/XWwxJ9rXUPZ4S3LYyz7KptNhwWjDY0dpQ9V3+&#10;WgWHn1iP9nJ8ed0+b6cfZ7PblfFTqcFDfJqDCBTDLXxtv2gFeT6B/zPpCM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Nm2DHAAAA3AAAAA8AAAAAAAAAAAAAAAAAmAIAAGRy&#10;cy9kb3ducmV2LnhtbFBLBQYAAAAABAAEAPUAAACMAwAAAAA=&#10;" fillcolor="white [3201]" strokecolor="#4bacc6 [3208]" strokeweight="2pt">
                  <v:textbox>
                    <w:txbxContent>
                      <w:p w:rsidR="00FB34F8" w:rsidRDefault="00FB34F8">
                        <w:r>
                          <w:t>View</w:t>
                        </w:r>
                      </w:p>
                    </w:txbxContent>
                  </v:textbox>
                </v:shape>
                <v:shape id="Text Box 227" o:spid="_x0000_s1075" type="#_x0000_t202" style="position:absolute;left:4476;top:26677;width:6319;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ZpucMA&#10;AADcAAAADwAAAGRycy9kb3ducmV2LnhtbESPwWrDMBBE74H+g9hCb4lcU9rgWg6hYOilOE7S+2Jt&#10;LFNrZSzVdv4+ChR6HGbmDZPvFtuLiUbfOVbwvElAEDdOd9wqOJ/K9RaED8gae8ek4EoedsXDKsdM&#10;u5lrmo6hFRHCPkMFJoQhk9I3hiz6jRuIo3dxo8UQ5dhKPeIc4baXaZK8SosdxwWDA30Yan6Ov1bB&#10;6TBvJbZLMN8vlUz3dVV+9Relnh6X/TuIQEv4D/+1P7WCNH2D+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ZpucMAAADcAAAADwAAAAAAAAAAAAAAAACYAgAAZHJzL2Rv&#10;d25yZXYueG1sUEsFBgAAAAAEAAQA9QAAAIgDAAAAAA==&#10;" fillcolor="white [3201]" strokecolor="#4bacc6 [3208]" strokeweight="2pt">
                  <v:textbox>
                    <w:txbxContent>
                      <w:p w:rsidR="00FB34F8" w:rsidRDefault="00FB34F8">
                        <w:r>
                          <w:t>View</w:t>
                        </w:r>
                      </w:p>
                    </w:txbxContent>
                  </v:textbox>
                </v:shape>
                <v:shape id="Text Box 228" o:spid="_x0000_s1076" type="#_x0000_t202" style="position:absolute;left:31924;top:26677;width:6103;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9y7sA&#10;AADcAAAADwAAAGRycy9kb3ducmV2LnhtbERPSwrCMBDdC94hjOBOU4uIVKOIILgR//uhGZtiMylN&#10;tPX2ZiG4fLz/ct3ZSryp8aVjBZNxAoI4d7rkQsHtuhvNQfiArLFyTAo+5GG96veWmGnX8pnel1CI&#10;GMI+QwUmhDqT0ueGLPqxq4kj93CNxRBhU0jdYBvDbSXTJJlJiyXHBoM1bQ3lz8vLKrie2rnEogvm&#10;Pj3KdHM+7g7VQ6nhoNssQATqwl/8c++1gjSNa+OZeATk6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v5/cu7AAAA3AAAAA8AAAAAAAAAAAAAAAAAmAIAAGRycy9kb3ducmV2Lnht&#10;bFBLBQYAAAAABAAEAPUAAACAAwAAAAA=&#10;" fillcolor="white [3201]" strokecolor="#4bacc6 [3208]" strokeweight="2pt">
                  <v:textbox>
                    <w:txbxContent>
                      <w:p w:rsidR="00FB34F8" w:rsidRDefault="00FB34F8">
                        <w:r>
                          <w:t>View</w:t>
                        </w:r>
                      </w:p>
                    </w:txbxContent>
                  </v:textbox>
                </v:shape>
                <w10:anchorlock/>
              </v:group>
            </w:pict>
          </mc:Fallback>
        </mc:AlternateContent>
      </w:r>
    </w:p>
    <w:p w:rsidR="005B3DE2" w:rsidRDefault="005B3DE2" w:rsidP="00B4497B">
      <w:pPr>
        <w:pStyle w:val="Heading2"/>
      </w:pPr>
      <w:bookmarkStart w:id="19" w:name="_Toc305080275"/>
      <w:r>
        <w:t>The Darwinet Peer service stack</w:t>
      </w:r>
      <w:bookmarkEnd w:id="19"/>
    </w:p>
    <w:p w:rsidR="005B3DE2" w:rsidRDefault="005B3DE2" w:rsidP="005B3DE2">
      <w:pPr>
        <w:pStyle w:val="BodyText"/>
      </w:pPr>
      <w:r>
        <w:t>Each Peer implements the Darwinet Domain services as a local stack.</w:t>
      </w:r>
    </w:p>
    <w:p w:rsidR="005B3DE2" w:rsidRPr="005B3DE2" w:rsidRDefault="005B3DE2" w:rsidP="005B3DE2">
      <w:pPr>
        <w:pStyle w:val="BodyText"/>
      </w:pPr>
      <w:r>
        <w:rPr>
          <w:noProof/>
          <w:lang w:val="en-GB" w:eastAsia="en-GB"/>
        </w:rPr>
        <mc:AlternateContent>
          <mc:Choice Requires="wpc">
            <w:drawing>
              <wp:inline distT="0" distB="0" distL="0" distR="0">
                <wp:extent cx="3129699" cy="2460396"/>
                <wp:effectExtent l="0" t="0" r="0" b="0"/>
                <wp:docPr id="224" name="Canvas 2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26" name="Text Box 226"/>
                        <wps:cNvSpPr txBox="1"/>
                        <wps:spPr>
                          <a:xfrm>
                            <a:off x="518963" y="1764609"/>
                            <a:ext cx="859154" cy="266064"/>
                          </a:xfrm>
                          <a:prstGeom prst="rect">
                            <a:avLst/>
                          </a:prstGeom>
                          <a:ln/>
                        </wps:spPr>
                        <wps:style>
                          <a:lnRef idx="1">
                            <a:schemeClr val="accent3"/>
                          </a:lnRef>
                          <a:fillRef idx="3">
                            <a:schemeClr val="accent3"/>
                          </a:fillRef>
                          <a:effectRef idx="2">
                            <a:schemeClr val="accent3"/>
                          </a:effectRef>
                          <a:fontRef idx="minor">
                            <a:schemeClr val="lt1"/>
                          </a:fontRef>
                        </wps:style>
                        <wps:txbx>
                          <w:txbxContent>
                            <w:p w:rsidR="00FB34F8" w:rsidRDefault="00FB34F8">
                              <w:r>
                                <w:t>Peer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9" name="Text Box 229"/>
                        <wps:cNvSpPr txBox="1"/>
                        <wps:spPr>
                          <a:xfrm>
                            <a:off x="447678" y="1527917"/>
                            <a:ext cx="1042669" cy="23621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FB34F8" w:rsidRDefault="00FB34F8">
                              <w:r>
                                <w:t>Domain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1" name="Text Box 231"/>
                        <wps:cNvSpPr txBox="1"/>
                        <wps:spPr>
                          <a:xfrm>
                            <a:off x="466947" y="2038825"/>
                            <a:ext cx="983615" cy="236855"/>
                          </a:xfrm>
                          <a:prstGeom prst="rect">
                            <a:avLst/>
                          </a:prstGeom>
                          <a:ln/>
                        </wps:spPr>
                        <wps:style>
                          <a:lnRef idx="0">
                            <a:schemeClr val="dk1"/>
                          </a:lnRef>
                          <a:fillRef idx="3">
                            <a:schemeClr val="dk1"/>
                          </a:fillRef>
                          <a:effectRef idx="3">
                            <a:schemeClr val="dk1"/>
                          </a:effectRef>
                          <a:fontRef idx="minor">
                            <a:schemeClr val="lt1"/>
                          </a:fontRef>
                        </wps:style>
                        <wps:txbx>
                          <w:txbxContent>
                            <w:p w:rsidR="00FB34F8" w:rsidRDefault="00FB34F8">
                              <w:r>
                                <w:t>Device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2" name="Text Box 232"/>
                        <wps:cNvSpPr txBox="1"/>
                        <wps:spPr>
                          <a:xfrm>
                            <a:off x="510212" y="1264863"/>
                            <a:ext cx="908684" cy="27431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FB34F8" w:rsidRDefault="00FB34F8">
                              <w:r>
                                <w:t>View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3" name="Text Box 233"/>
                        <wps:cNvSpPr txBox="1"/>
                        <wps:spPr>
                          <a:xfrm>
                            <a:off x="379319" y="366831"/>
                            <a:ext cx="1296669" cy="254634"/>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FB34F8" w:rsidRDefault="00FB34F8">
                              <w:r>
                                <w:t>Darwinet 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cNvPr id="237" name="Group 237"/>
                        <wpg:cNvGrpSpPr/>
                        <wpg:grpSpPr>
                          <a:xfrm>
                            <a:off x="594019" y="879886"/>
                            <a:ext cx="178081" cy="358544"/>
                            <a:chOff x="1893065" y="442668"/>
                            <a:chExt cx="178081" cy="358544"/>
                          </a:xfrm>
                        </wpg:grpSpPr>
                        <wps:wsp>
                          <wps:cNvPr id="234" name="Oval 234"/>
                          <wps:cNvSpPr/>
                          <wps:spPr>
                            <a:xfrm>
                              <a:off x="1893065" y="442668"/>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Straight Connector 236"/>
                          <wps:cNvCnPr>
                            <a:stCxn id="234" idx="4"/>
                          </wps:cNvCnPr>
                          <wps:spPr>
                            <a:xfrm flipH="1">
                              <a:off x="1981964" y="622169"/>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g:wgp>
                        <wpg:cNvPr id="239" name="Group 239"/>
                        <wpg:cNvGrpSpPr/>
                        <wpg:grpSpPr>
                          <a:xfrm>
                            <a:off x="1163970" y="898757"/>
                            <a:ext cx="177800" cy="358141"/>
                            <a:chOff x="0" y="0"/>
                            <a:chExt cx="178081" cy="358544"/>
                          </a:xfrm>
                        </wpg:grpSpPr>
                        <wps:wsp>
                          <wps:cNvPr id="240" name="Oval 240"/>
                          <wps:cNvSpPr/>
                          <wps:spPr>
                            <a:xfrm>
                              <a:off x="0" y="0"/>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34F8" w:rsidRDefault="00FB34F8" w:rsidP="005B3DE2"/>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1" name="Straight Connector 241"/>
                          <wps:cNvCnPr/>
                          <wps:spPr>
                            <a:xfrm flipH="1">
                              <a:off x="88899" y="179501"/>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42" name="Flowchart: Magnetic Disk 242"/>
                        <wps:cNvSpPr/>
                        <wps:spPr>
                          <a:xfrm>
                            <a:off x="1932495" y="999242"/>
                            <a:ext cx="235670" cy="452486"/>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Text Box 243"/>
                        <wps:cNvSpPr txBox="1"/>
                        <wps:spPr>
                          <a:xfrm>
                            <a:off x="136977" y="879801"/>
                            <a:ext cx="429260" cy="2549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5" name="Text Box 245"/>
                        <wps:cNvSpPr txBox="1"/>
                        <wps:spPr>
                          <a:xfrm>
                            <a:off x="1475584" y="879716"/>
                            <a:ext cx="387350" cy="2548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6" name="Straight Arrow Connector 246"/>
                        <wps:cNvCnPr>
                          <a:stCxn id="232" idx="3"/>
                        </wps:cNvCnPr>
                        <wps:spPr>
                          <a:xfrm flipV="1">
                            <a:off x="1434840" y="1264863"/>
                            <a:ext cx="497396" cy="137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47" name="Text Box 247"/>
                        <wps:cNvSpPr txBox="1"/>
                        <wps:spPr>
                          <a:xfrm>
                            <a:off x="2440888" y="366709"/>
                            <a:ext cx="321166" cy="190881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FB34F8" w:rsidRDefault="00FB34F8">
                              <w:r>
                                <w:t>User</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24" o:spid="_x0000_s1077" editas="canvas" style="width:246.45pt;height:193.75pt;mso-position-horizontal-relative:char;mso-position-vertical-relative:line" coordsize="31292,24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">
                <v:shape id="_x0000_s1078" type="#_x0000_t75" style="position:absolute;width:31292;height:24599;visibility:visible;mso-wrap-style:square">
                  <v:fill o:detectmouseclick="t"/>
                  <v:path o:connecttype="none"/>
                </v:shape>
                <v:shape id="Text Box 226" o:spid="_x0000_s1079" type="#_x0000_t202" style="position:absolute;left:5189;top:17646;width:8592;height:26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T4sQA&#10;AADcAAAADwAAAGRycy9kb3ducmV2LnhtbESP0WoCMRRE34X+Q7iFvmm2+6DbrVGksEWEgtV+wHVz&#10;u1m6uVmSVOPfN4LQx2FmzjDLdbKDOJMPvWMFz7MCBHHrdM+dgq9jM61AhIiscXBMCq4UYL16mCyx&#10;1u7Cn3Q+xE5kCIcaFZgYx1rK0BqyGGZuJM7et/MWY5a+k9rjJcPtIMuimEuLPecFgyO9GWp/Dr9W&#10;gR+bl/ddtf+IzVCZdHKLtN2clHp6TJtXEJFS/A/f21utoCzncDuTj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ck+LEAAAA3AAAAA8AAAAAAAAAAAAAAAAAmAIAAGRycy9k&#10;b3ducmV2LnhtbFBLBQYAAAAABAAEAPUAAACJAw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FB34F8" w:rsidRDefault="00FB34F8">
                        <w:r>
                          <w:t>Peer services</w:t>
                        </w:r>
                      </w:p>
                    </w:txbxContent>
                  </v:textbox>
                </v:shape>
                <v:shape id="Text Box 229" o:spid="_x0000_s1080" type="#_x0000_t202" style="position:absolute;left:4476;top:15279;width:10427;height:23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NpcUA&#10;AADcAAAADwAAAGRycy9kb3ducmV2LnhtbESPX2vCMBTF3wW/Q7iCLzJTqwzXGUVFmSAydHvZ26W5&#10;a4rNTWmi1m+/CMIeD+fPjzNbtLYSV2p86VjBaJiAIM6dLrlQ8P21fZmC8AFZY+WYFNzJw2Le7cww&#10;0+7GR7qeQiHiCPsMFZgQ6kxKnxuy6IeuJo7er2sshiibQuoGb3HcVjJNkldpseRIMFjT2lB+Pl1s&#10;hIzGl0G7rcxk+rmRq4+fQ3HcH5Tq99rlO4hAbfgPP9s7rSBN3+BxJh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eg2lxQAAANwAAAAPAAAAAAAAAAAAAAAAAJgCAABkcnMv&#10;ZG93bnJldi54bWxQSwUGAAAAAAQABAD1AAAAigMAAAAA&#10;" fillcolor="#fbcaa2 [1625]" strokecolor="#f68c36 [3049]">
                  <v:fill color2="#fdefe3 [505]" rotate="t" angle="180" colors="0 #ffbe86;22938f #ffd0aa;1 #ffebdb" focus="100%" type="gradient"/>
                  <v:shadow on="t" color="black" opacity="24903f" origin=",.5" offset="0,.55556mm"/>
                  <v:textbox>
                    <w:txbxContent>
                      <w:p w:rsidR="00FB34F8" w:rsidRDefault="00FB34F8">
                        <w:r>
                          <w:t>Domain services</w:t>
                        </w:r>
                      </w:p>
                    </w:txbxContent>
                  </v:textbox>
                </v:shape>
                <v:shape id="Text Box 231" o:spid="_x0000_s1081" type="#_x0000_t202" style="position:absolute;left:4669;top:20388;width:9836;height:23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yfpcQA&#10;AADcAAAADwAAAGRycy9kb3ducmV2LnhtbESP0WrCQBRE3wv+w3IF3+rGWIqkrlIExbQPReMHXLLX&#10;bNrs3ZBdY/x7tyD4OMzMGWa5Hmwjeup87VjBbJqAIC6drrlScCq2rwsQPiBrbByTght5WK9GL0vM&#10;tLvygfpjqESEsM9QgQmhzaT0pSGLfupa4uidXWcxRNlVUnd4jXDbyDRJ3qXFmuOCwZY2hsq/48Uq&#10;yPNz+l3vdl+mKPZv8jfv53j4UWoyHj4/QAQawjP8aO+1gnQ+g/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sn6XEAAAA3AAAAA8AAAAAAAAAAAAAAAAAmAIAAGRycy9k&#10;b3ducmV2LnhtbFBLBQYAAAAABAAEAPUAAACJAwAAAAA=&#10;" fillcolor="black [1632]" stroked="f">
                  <v:fill color2="black [3008]" rotate="t" angle="180" focus="80%" type="gradient">
                    <o:fill v:ext="view" type="gradientUnscaled"/>
                  </v:fill>
                  <v:shadow on="t" color="black" opacity="22937f" origin=",.5" offset="0,.63889mm"/>
                  <v:textbox>
                    <w:txbxContent>
                      <w:p w:rsidR="00FB34F8" w:rsidRDefault="00FB34F8">
                        <w:r>
                          <w:t>Device services</w:t>
                        </w:r>
                      </w:p>
                    </w:txbxContent>
                  </v:textbox>
                </v:shape>
                <v:shape id="Text Box 232" o:spid="_x0000_s1082" type="#_x0000_t202" style="position:absolute;left:5102;top:12648;width:9086;height:27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WG8UA&#10;AADcAAAADwAAAGRycy9kb3ducmV2LnhtbESPT4vCMBTE78J+h/AW9qapLYh0jSILsoLuwX8L3p7N&#10;sy02L6WJtn57Iwgeh5n5DTOZdaYSN2pcaVnBcBCBIM6sLjlXsN8t+mMQziNrrCyTgjs5mE0/ehNM&#10;tW15Q7etz0WAsEtRQeF9nUrpsoIMuoGtiYN3to1BH2STS91gG+CmknEUjaTBksNCgTX9FJRdtlej&#10;4Df5O8anu1snh81h9X9ZL9rhqlLq67Obf4Pw1Pl3+NVeagVxE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M9YbxQAAANw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FB34F8" w:rsidRDefault="00FB34F8">
                        <w:r>
                          <w:t>View services</w:t>
                        </w:r>
                      </w:p>
                    </w:txbxContent>
                  </v:textbox>
                </v:shape>
                <v:shape id="Text Box 233" o:spid="_x0000_s1083" type="#_x0000_t202" style="position:absolute;left:3793;top:3668;width:12966;height:25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mVwMQA&#10;AADcAAAADwAAAGRycy9kb3ducmV2LnhtbESP0WqDQBRE3wv5h+UG+lLiWqUiNpsghdLmycbkAy7u&#10;rUrcu+JuE/37bqDQx2FmzjDb/WwGcaXJ9ZYVPEcxCOLG6p5bBefT+yYH4TyyxsEyKVjIwX63ethi&#10;oe2Nj3StfSsChF2BCjrvx0JK13Rk0EV2JA7et50M+iCnVuoJbwFuBpnEcSYN9hwWOhzpraPmUv8Y&#10;BUP1kSWLPl1KPB9eFv6iqsyflHpcz+UrCE+z/w//tT+1giRN4X4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plcDEAAAA3AAAAA8AAAAAAAAAAAAAAAAAmAIAAGRycy9k&#10;b3ducmV2LnhtbFBLBQYAAAAABAAEAPUAAACJAwAAAAA=&#10;" fillcolor="#dfa7a6 [1621]" strokecolor="#bc4542 [3045]">
                  <v:fill color2="#f5e4e4 [501]" rotate="t" angle="180" colors="0 #ffa2a1;22938f #ffbebd;1 #ffe5e5" focus="100%" type="gradient"/>
                  <v:shadow on="t" color="black" opacity="24903f" origin=",.5" offset="0,.55556mm"/>
                  <v:textbox>
                    <w:txbxContent>
                      <w:p w:rsidR="00FB34F8" w:rsidRDefault="00FB34F8">
                        <w:r>
                          <w:t>Darwinet Application</w:t>
                        </w:r>
                      </w:p>
                    </w:txbxContent>
                  </v:textbox>
                </v:shape>
                <v:group id="Group 237" o:spid="_x0000_s1084" style="position:absolute;left:5940;top:8798;width:1781;height:3586" coordorigin="18930,4426" coordsize="1780,3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oval id="Oval 234" o:spid="_x0000_s1085" style="position:absolute;left:18930;top:4426;width:1781;height:17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juZccA&#10;AADcAAAADwAAAGRycy9kb3ducmV2LnhtbESPT2vCQBTE74LfYXmCF6mb2hJKdJVaUIR68C+tt0f2&#10;mQSzb9PsVmM/vSsUPA4z8xtmNGlMKc5Uu8Kygud+BII4tbrgTMFuO3t6A+E8ssbSMim4koPJuN0a&#10;YaLthdd03vhMBAi7BBXk3leJlC7NyaDr24o4eEdbG/RB1pnUNV4C3JRyEEWxNFhwWMixoo+c0tPm&#10;1yg4xLMpx6vPHi8rl073c/z7/vpRqttp3ocgPDX+Ef5vL7SCwcsr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7mXHAAAA3AAAAA8AAAAAAAAAAAAAAAAAmAIAAGRy&#10;cy9kb3ducmV2LnhtbFBLBQYAAAAABAAEAPUAAACMAwAAAAA=&#10;" fillcolor="#4f81bd [3204]" strokecolor="#243f60 [1604]" strokeweight="2pt"/>
                  <v:line id="Straight Connector 236" o:spid="_x0000_s1086" style="position:absolute;flip:x;visibility:visible;mso-wrap-style:square" from="19819,6221" to="19821,8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yaMYAAADcAAAADwAAAGRycy9kb3ducmV2LnhtbESPT2vCQBTE7wW/w/KE3nSjFpXoKiJI&#10;g4W2/jl4fGSfSTD7Nma3JvXTuwWhx2FmfsPMl60pxY1qV1hWMOhHIIhTqwvOFBwPm94UhPPIGkvL&#10;pOCXHCwXnZc5xto2vKPb3mciQNjFqCD3voqldGlOBl3fVsTBO9vaoA+yzqSusQlwU8phFI2lwYLD&#10;Qo4VrXNKL/sfoyBJeLu98+brNPi+vvtR8fH51kyUeu22qxkIT63/Dz/biVYwHI3h70w4AnL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xMmjGAAAA3AAAAA8AAAAAAAAA&#10;AAAAAAAAoQIAAGRycy9kb3ducmV2LnhtbFBLBQYAAAAABAAEAPkAAACUAwAAAAA=&#10;" strokecolor="#4579b8 [3044]"/>
                </v:group>
                <v:group id="Group 239" o:spid="_x0000_s1087" style="position:absolute;left:11639;top:8987;width:1778;height:3581" coordsize="178081,3585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eYAMYAAADcAAAADwAAAGRycy9kb3ducmV2LnhtbESPT2vCQBTE7wW/w/IK&#10;vdXNHyw1dQ0itngQoSqU3h7ZZxKSfRuy2yR++25B6HGYmd8wq3wyrRiod7VlBfE8AkFcWF1zqeBy&#10;fn9+BeE8ssbWMim4kYN8PXtYYabtyJ80nHwpAoRdhgoq77tMSldUZNDNbUccvKvtDfog+1LqHscA&#10;N61MouhFGqw5LFTY0baiojn9GAUfI46bNN4Nh+a6vX2fF8evQ0xKPT1OmzcQnib/H76391pBki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t5gAxgAAANwA&#10;AAAPAAAAAAAAAAAAAAAAAKoCAABkcnMvZG93bnJldi54bWxQSwUGAAAAAAQABAD6AAAAnQMAAAAA&#10;">
                  <v:oval id="Oval 240" o:spid="_x0000_s1088" style="position:absolute;width:178081;height:1795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bG8QA&#10;AADcAAAADwAAAGRycy9kb3ducmV2LnhtbERPy2rCQBTdC/7DcAU3ohOlBImOoRGUQruoL2x3l8xt&#10;EszciZmppv36zqLg8nDey7QztbhR6yrLCqaTCARxbnXFhYLjYTOeg3AeWWNtmRT8kIN01e8tMdH2&#10;zju67X0hQgi7BBWU3jeJlC4vyaCb2IY4cF+2NegDbAupW7yHcFPLWRTF0mDFoaHEhtYl5Zf9t1Hw&#10;GW8yjt9fR/zWuDw7bfH343xVajjonhcgPHX+If53v2gFs6cwP5w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mxvEAAAA3AAAAA8AAAAAAAAAAAAAAAAAmAIAAGRycy9k&#10;b3ducmV2LnhtbFBLBQYAAAAABAAEAPUAAACJAwAAAAA=&#10;" fillcolor="#4f81bd [3204]" strokecolor="#243f60 [1604]" strokeweight="2pt">
                    <v:textbox>
                      <w:txbxContent>
                        <w:p w:rsidR="00FB34F8" w:rsidRDefault="00FB34F8" w:rsidP="005B3DE2"/>
                      </w:txbxContent>
                    </v:textbox>
                  </v:oval>
                  <v:line id="Straight Connector 241" o:spid="_x0000_s1089" style="position:absolute;flip:x;visibility:visible;mso-wrap-style:square" from="88899,179501" to="89041,358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7ZYcYAAADcAAAADwAAAGRycy9kb3ducmV2LnhtbESPQWvCQBSE70L/w/IK3nQTFS2pq5SC&#10;GBSqtT30+Mi+JqHZtzG7muiv7wqCx2FmvmHmy85U4kyNKy0riIcRCOLM6pJzBd9fq8ELCOeRNVaW&#10;ScGFHCwXT705Jtq2/Enng89FgLBLUEHhfZ1I6bKCDLqhrYmD92sbgz7IJpe6wTbATSVHUTSVBksO&#10;CwXW9F5Q9nc4GQVpypvNlVe7n3h/XPtxuf2YtDOl+s/d2ysIT51/hO/tVCsYTWK4nQlH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e2WHGAAAA3AAAAA8AAAAAAAAA&#10;AAAAAAAAoQIAAGRycy9kb3ducmV2LnhtbFBLBQYAAAAABAAEAPkAAACUAwAAAAA=&#10;" strokecolor="#4579b8 [3044]"/>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42" o:spid="_x0000_s1090" type="#_x0000_t132" style="position:absolute;left:19324;top:9992;width:2357;height:4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iir8UA&#10;AADcAAAADwAAAGRycy9kb3ducmV2LnhtbESP0WrCQBRE34X+w3ILvhTdNIjG1E0oSrUPhWrsB1yy&#10;t0lo9m7Ibk38e7dQ8HGYmTPMJh9NKy7Uu8aygud5BIK4tLrhSsHX+W2WgHAeWWNrmRRcyUGePUw2&#10;mGo78Ikuha9EgLBLUUHtfZdK6cqaDLq57YiD9217gz7IvpK6xyHATSvjKFpKgw2HhRo72tZU/hS/&#10;RkFiutVuWF7RPR32bq2PH59mlyg1fRxfX0B4Gv09/N9+1wriRQx/Z8IR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KKvxQAAANwAAAAPAAAAAAAAAAAAAAAAAJgCAABkcnMv&#10;ZG93bnJldi54bWxQSwUGAAAAAAQABAD1AAAAigMAAAAA&#10;" fillcolor="#4f81bd [3204]" strokecolor="#243f60 [1604]" strokeweight="2pt"/>
                <v:shape id="Text Box 243" o:spid="_x0000_s1091" type="#_x0000_t202" style="position:absolute;left:1369;top:8798;width:4293;height:25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UXMYA&#10;AADcAAAADwAAAGRycy9kb3ducmV2LnhtbESPQWsCMRSE74L/ITyhF6lZbZGyNYoKLSLaUi3F42Pz&#10;ulncvCxJ1PXfG6HQ4zAz3zCTWWtrcSYfKscKhoMMBHHhdMWlgu/92+MLiBCRNdaOScGVAsym3c4E&#10;c+0u/EXnXSxFgnDIUYGJscmlDIUhi2HgGuLk/TpvMSbpS6k9XhLc1nKUZWNpseK0YLChpaHiuDtZ&#10;BUez7n9m79vFz3h19R/7kzv4zUGph147fwURqY3/4b/2SisYPT/B/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iUXMYAAADcAAAADwAAAAAAAAAAAAAAAACYAgAAZHJz&#10;L2Rvd25yZXYueG1sUEsFBgAAAAAEAAQA9QAAAIsDAAAAAA==&#10;" filled="f" stroked="f" strokeweight=".5pt">
                  <v:textbox>
                    <w:txbxContent>
                      <w:p w:rsidR="00FB34F8" w:rsidRDefault="00FB34F8">
                        <w:r>
                          <w:t>Data</w:t>
                        </w:r>
                      </w:p>
                    </w:txbxContent>
                  </v:textbox>
                </v:shape>
                <v:shape id="Text Box 245" o:spid="_x0000_s1092" type="#_x0000_t202" style="position:absolute;left:14755;top:8797;width:3874;height:25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2ps8YA&#10;AADcAAAADwAAAGRycy9kb3ducmV2LnhtbESPQWsCMRSE74L/ITyhF6lZpZWyNYoKLSLaUi3F42Pz&#10;ulncvCxJ1PXfG6HQ4zAz3zCTWWtrcSYfKscKhoMMBHHhdMWlgu/92+MLiBCRNdaOScGVAsym3c4E&#10;c+0u/EXnXSxFgnDIUYGJscmlDIUhi2HgGuLk/TpvMSbpS6k9XhLc1nKUZWNpseK0YLChpaHiuDtZ&#10;BUez7n9m79vFz3h19R/7kzv4zUGph147fwURqY3/4b/2SisYPT3D/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2ps8YAAADcAAAADwAAAAAAAAAAAAAAAACYAgAAZHJz&#10;L2Rvd25yZXYueG1sUEsFBgAAAAAEAAQA9QAAAIsDAAAAAA==&#10;" filled="f" stroked="f" strokeweight=".5pt">
                  <v:textbox>
                    <w:txbxContent>
                      <w:p w:rsidR="00FB34F8" w:rsidRDefault="00FB34F8">
                        <w:r>
                          <w:t>File</w:t>
                        </w:r>
                      </w:p>
                    </w:txbxContent>
                  </v:textbox>
                </v:shape>
                <v:shape id="Straight Arrow Connector 246" o:spid="_x0000_s1093" type="#_x0000_t32" style="position:absolute;left:14348;top:12648;width:4974;height:1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LDDsUAAADcAAAADwAAAGRycy9kb3ducmV2LnhtbESPQWvCQBSE74L/YXmF3urGtAaJriIF&#10;oaWoNPXi7ZF9JrHZt2F31fTfu0LB4zAz3zDzZW9acSHnG8sKxqMEBHFpdcOVgv3P+mUKwgdkja1l&#10;UvBHHpaL4WCOubZX/qZLESoRIexzVFCH0OVS+rImg35kO+LoHa0zGKJ0ldQOrxFuWpkmSSYNNhwX&#10;auzovabytzgbBV+7sexOWbJx5+0kfS3Kz021Pij1/NSvZiAC9eER/m9/aAXpWwb3M/E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TLDDsUAAADcAAAADwAAAAAAAAAA&#10;AAAAAAChAgAAZHJzL2Rvd25yZXYueG1sUEsFBgAAAAAEAAQA+QAAAJMDAAAAAA==&#10;" strokecolor="#4579b8 [3044]">
                  <v:stroke startarrow="open" endarrow="open"/>
                </v:shape>
                <v:shape id="Text Box 247" o:spid="_x0000_s1094" type="#_x0000_t202" style="position:absolute;left:24408;top:3667;width:3212;height:19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uXsYA&#10;AADcAAAADwAAAGRycy9kb3ducmV2LnhtbESPQWvCQBSE70L/w/IKvYhuFLESXaWVCh6kaKrg8ZF9&#10;Jmmzb0N2jdFf7xYEj8PMfMPMFq0pRUO1KywrGPQjEMSp1QVnCvY/q94EhPPIGkvLpOBKDhbzl84M&#10;Y20vvKMm8ZkIEHYxKsi9r2IpXZqTQde3FXHwTrY26IOsM6lrvAS4KeUwisbSYMFhIceKljmlf8nZ&#10;KDg3n8fyaztanb5/b+4Qja+bLiVKvb22H1MQnlr/DD/aa61gOHq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7uXs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style="layout-flow:vertical">
                    <w:txbxContent>
                      <w:p w:rsidR="00FB34F8" w:rsidRDefault="00FB34F8">
                        <w:r>
                          <w:t>User</w:t>
                        </w:r>
                      </w:p>
                    </w:txbxContent>
                  </v:textbox>
                </v:shape>
                <w10:anchorlock/>
              </v:group>
            </w:pict>
          </mc:Fallback>
        </mc:AlternateContent>
      </w:r>
    </w:p>
    <w:p w:rsidR="003C6459" w:rsidRDefault="003C6459" w:rsidP="00B4497B">
      <w:pPr>
        <w:pStyle w:val="Heading2"/>
      </w:pPr>
      <w:bookmarkStart w:id="20" w:name="_Toc305080276"/>
      <w:r>
        <w:lastRenderedPageBreak/>
        <w:t>Enabling sandboxed applications to interact</w:t>
      </w:r>
      <w:bookmarkEnd w:id="20"/>
    </w:p>
    <w:p w:rsidR="003C6459" w:rsidRPr="003C6459" w:rsidRDefault="003C6459" w:rsidP="00397E70">
      <w:pPr>
        <w:pStyle w:val="BodyText"/>
        <w:numPr>
          <w:ilvl w:val="0"/>
          <w:numId w:val="29"/>
        </w:numPr>
      </w:pPr>
      <w:r>
        <w:t>The network must allow sandboxed Darwinet Applications to interact within a Domain. They do so by acting as separate Peers on the same device.</w:t>
      </w:r>
    </w:p>
    <w:p w:rsidR="00B4497B" w:rsidRDefault="00B4497B" w:rsidP="00B4497B">
      <w:pPr>
        <w:pStyle w:val="Heading2"/>
      </w:pPr>
      <w:bookmarkStart w:id="21" w:name="_Toc305080277"/>
      <w:r>
        <w:t>Domain view instance management</w:t>
      </w:r>
      <w:bookmarkEnd w:id="21"/>
    </w:p>
    <w:p w:rsidR="00B4497B" w:rsidRDefault="00B4497B" w:rsidP="00B4497B">
      <w:pPr>
        <w:pStyle w:val="BodyText"/>
      </w:pPr>
      <w:r>
        <w:t>A Darwinet Domain contr</w:t>
      </w:r>
      <w:r w:rsidR="00BE65FC">
        <w:t>ols what Domain views that are allowed. The Domain view instance control checks the:</w:t>
      </w:r>
    </w:p>
    <w:p w:rsidR="00BE65FC" w:rsidRDefault="00BE65FC" w:rsidP="00397E70">
      <w:pPr>
        <w:pStyle w:val="BodyText"/>
        <w:numPr>
          <w:ilvl w:val="0"/>
          <w:numId w:val="27"/>
        </w:numPr>
      </w:pPr>
      <w:r>
        <w:t>Physical Device where the Instance is created</w:t>
      </w:r>
    </w:p>
    <w:p w:rsidR="00BE65FC" w:rsidRDefault="00BE65FC" w:rsidP="00397E70">
      <w:pPr>
        <w:pStyle w:val="BodyText"/>
        <w:numPr>
          <w:ilvl w:val="0"/>
          <w:numId w:val="27"/>
        </w:numPr>
      </w:pPr>
      <w:r>
        <w:t>The user creating and using the instance</w:t>
      </w:r>
    </w:p>
    <w:p w:rsidR="00BE65FC" w:rsidRDefault="00BE65FC" w:rsidP="00397E70">
      <w:pPr>
        <w:pStyle w:val="BodyText"/>
        <w:numPr>
          <w:ilvl w:val="0"/>
          <w:numId w:val="27"/>
        </w:numPr>
      </w:pPr>
      <w:r>
        <w:t>The data and services allowed on the Device</w:t>
      </w:r>
    </w:p>
    <w:p w:rsidR="00BE65FC" w:rsidRDefault="00BE65FC" w:rsidP="00397E70">
      <w:pPr>
        <w:pStyle w:val="BodyText"/>
        <w:numPr>
          <w:ilvl w:val="0"/>
          <w:numId w:val="27"/>
        </w:numPr>
      </w:pPr>
      <w:r>
        <w:t>The applications accessing the view</w:t>
      </w:r>
    </w:p>
    <w:p w:rsidR="00BE65FC" w:rsidRDefault="00FF2843" w:rsidP="00BE65FC">
      <w:pPr>
        <w:pStyle w:val="BodyText"/>
      </w:pPr>
      <w:r>
        <w:rPr>
          <w:noProof/>
          <w:lang w:val="en-GB" w:eastAsia="en-GB"/>
        </w:rPr>
        <mc:AlternateContent>
          <mc:Choice Requires="wpc">
            <w:drawing>
              <wp:inline distT="0" distB="0" distL="0" distR="0">
                <wp:extent cx="4241800" cy="1717675"/>
                <wp:effectExtent l="0" t="0" r="606425" b="0"/>
                <wp:docPr id="75" name="Canvas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 name="Text Box 76"/>
                        <wps:cNvSpPr txBox="1">
                          <a:spLocks noChangeArrowheads="1"/>
                        </wps:cNvSpPr>
                        <wps:spPr bwMode="auto">
                          <a:xfrm>
                            <a:off x="168115" y="162326"/>
                            <a:ext cx="3536214" cy="1320142"/>
                          </a:xfrm>
                          <a:prstGeom prst="rect">
                            <a:avLst/>
                          </a:prstGeom>
                          <a:gradFill rotWithShape="0">
                            <a:gsLst>
                              <a:gs pos="0">
                                <a:srgbClr val="7F7F7F"/>
                              </a:gs>
                              <a:gs pos="100000">
                                <a:srgbClr val="000000"/>
                              </a:gs>
                            </a:gsLst>
                            <a:lin ang="2700000" scaled="1"/>
                          </a:gradFill>
                          <a:ln w="12700">
                            <a:solidFill>
                              <a:srgbClr val="F2F2F2"/>
                            </a:solidFill>
                            <a:miter lim="800000"/>
                            <a:headEnd/>
                            <a:tailEnd/>
                          </a:ln>
                          <a:effectLst>
                            <a:outerShdw sy="50000" kx="-2453608" rotWithShape="0">
                              <a:srgbClr val="999999">
                                <a:alpha val="50000"/>
                              </a:srgbClr>
                            </a:outerShdw>
                          </a:effectLst>
                        </wps:spPr>
                        <wps:txbx>
                          <w:txbxContent>
                            <w:p w:rsidR="00FB34F8" w:rsidRDefault="00FB34F8" w:rsidP="003A7DA5">
                              <w:r>
                                <w:t>Device</w:t>
                              </w:r>
                            </w:p>
                          </w:txbxContent>
                        </wps:txbx>
                        <wps:bodyPr rot="0" vert="horz" wrap="square" lIns="91440" tIns="45720" rIns="91440" bIns="45720" anchor="t" anchorCtr="0" upright="1">
                          <a:noAutofit/>
                        </wps:bodyPr>
                      </wps:wsp>
                      <wps:wsp>
                        <wps:cNvPr id="61" name="Text Box 77"/>
                        <wps:cNvSpPr txBox="1">
                          <a:spLocks noChangeArrowheads="1"/>
                        </wps:cNvSpPr>
                        <wps:spPr bwMode="auto">
                          <a:xfrm>
                            <a:off x="243477" y="445569"/>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FB34F8" w:rsidRDefault="00FB34F8" w:rsidP="003A7DA5">
                              <w:r>
                                <w:t>Peer</w:t>
                              </w:r>
                            </w:p>
                          </w:txbxContent>
                        </wps:txbx>
                        <wps:bodyPr rot="0" vert="horz" wrap="square" lIns="91440" tIns="45720" rIns="91440" bIns="45720" anchor="t" anchorCtr="0" upright="1">
                          <a:noAutofit/>
                        </wps:bodyPr>
                      </wps:wsp>
                      <wps:wsp>
                        <wps:cNvPr id="62" name="Text Box 79"/>
                        <wps:cNvSpPr txBox="1">
                          <a:spLocks noChangeArrowheads="1"/>
                        </wps:cNvSpPr>
                        <wps:spPr bwMode="auto">
                          <a:xfrm>
                            <a:off x="350309"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FB34F8" w:rsidRDefault="00FB34F8" w:rsidP="003A7DA5">
                              <w:r>
                                <w:t>Domain</w:t>
                              </w:r>
                            </w:p>
                          </w:txbxContent>
                        </wps:txbx>
                        <wps:bodyPr rot="0" vert="horz" wrap="square" lIns="91440" tIns="45720" rIns="91440" bIns="45720" anchor="t" anchorCtr="0" upright="1">
                          <a:noAutofit/>
                        </wps:bodyPr>
                      </wps:wsp>
                      <wps:wsp>
                        <wps:cNvPr id="63" name="Text Box 80"/>
                        <wps:cNvSpPr txBox="1">
                          <a:spLocks noChangeArrowheads="1"/>
                        </wps:cNvSpPr>
                        <wps:spPr bwMode="auto">
                          <a:xfrm>
                            <a:off x="454656" y="888652"/>
                            <a:ext cx="573082" cy="255084"/>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FB34F8" w:rsidRDefault="00FB34F8" w:rsidP="003A7DA5">
                              <w:r>
                                <w:t>View</w:t>
                              </w:r>
                            </w:p>
                          </w:txbxContent>
                        </wps:txbx>
                        <wps:bodyPr rot="0" vert="horz" wrap="square" lIns="91440" tIns="45720" rIns="91440" bIns="45720" anchor="t" anchorCtr="0" upright="1">
                          <a:noAutofit/>
                        </wps:bodyPr>
                      </wps:wsp>
                      <wps:wsp>
                        <wps:cNvPr id="64" name="Text Box 81"/>
                        <wps:cNvSpPr txBox="1">
                          <a:spLocks noChangeArrowheads="1"/>
                        </wps:cNvSpPr>
                        <wps:spPr bwMode="auto">
                          <a:xfrm>
                            <a:off x="1079083" y="887824"/>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FB34F8" w:rsidRDefault="00FB34F8" w:rsidP="003A7DA5">
                              <w:r>
                                <w:t>View</w:t>
                              </w:r>
                            </w:p>
                          </w:txbxContent>
                        </wps:txbx>
                        <wps:bodyPr rot="0" vert="horz" wrap="square" lIns="91440" tIns="45720" rIns="91440" bIns="45720" anchor="t" anchorCtr="0" upright="1">
                          <a:noAutofit/>
                        </wps:bodyPr>
                      </wps:wsp>
                      <wps:wsp>
                        <wps:cNvPr id="65" name="Text Box 85"/>
                        <wps:cNvSpPr txBox="1">
                          <a:spLocks noChangeArrowheads="1"/>
                        </wps:cNvSpPr>
                        <wps:spPr bwMode="auto">
                          <a:xfrm>
                            <a:off x="1946988" y="475384"/>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FB34F8" w:rsidRDefault="00FB34F8" w:rsidP="003A7DA5">
                              <w:r>
                                <w:t>Peer</w:t>
                              </w:r>
                            </w:p>
                          </w:txbxContent>
                        </wps:txbx>
                        <wps:bodyPr rot="0" vert="horz" wrap="square" lIns="91440" tIns="45720" rIns="91440" bIns="45720" anchor="t" anchorCtr="0" upright="1">
                          <a:noAutofit/>
                        </wps:bodyPr>
                      </wps:wsp>
                      <wps:wsp>
                        <wps:cNvPr id="66" name="Text Box 86"/>
                        <wps:cNvSpPr txBox="1">
                          <a:spLocks noChangeArrowheads="1"/>
                        </wps:cNvSpPr>
                        <wps:spPr bwMode="auto">
                          <a:xfrm>
                            <a:off x="2029803"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FB34F8" w:rsidRDefault="00FB34F8" w:rsidP="003A7DA5">
                              <w:r>
                                <w:t>Domain</w:t>
                              </w:r>
                            </w:p>
                          </w:txbxContent>
                        </wps:txbx>
                        <wps:bodyPr rot="0" vert="horz" wrap="square" lIns="91440" tIns="45720" rIns="91440" bIns="45720" anchor="t" anchorCtr="0" upright="1">
                          <a:noAutofit/>
                        </wps:bodyPr>
                      </wps:wsp>
                      <wps:wsp>
                        <wps:cNvPr id="67" name="Text Box 87"/>
                        <wps:cNvSpPr txBox="1">
                          <a:spLocks noChangeArrowheads="1"/>
                        </wps:cNvSpPr>
                        <wps:spPr bwMode="auto">
                          <a:xfrm>
                            <a:off x="2134150" y="935031"/>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FB34F8" w:rsidRDefault="00FB34F8" w:rsidP="003A7DA5">
                              <w:r>
                                <w:t>View</w:t>
                              </w:r>
                            </w:p>
                          </w:txbxContent>
                        </wps:txbx>
                        <wps:bodyPr rot="0" vert="horz" wrap="square" lIns="91440" tIns="45720" rIns="91440" bIns="45720" anchor="t" anchorCtr="0" upright="1">
                          <a:noAutofit/>
                        </wps:bodyPr>
                      </wps:wsp>
                      <wps:wsp>
                        <wps:cNvPr id="68" name="Text Box 88"/>
                        <wps:cNvSpPr txBox="1">
                          <a:spLocks noChangeArrowheads="1"/>
                        </wps:cNvSpPr>
                        <wps:spPr bwMode="auto">
                          <a:xfrm>
                            <a:off x="2767688" y="935031"/>
                            <a:ext cx="573910"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FB34F8" w:rsidRDefault="00FB34F8" w:rsidP="003A7DA5">
                              <w:r>
                                <w:t>View</w:t>
                              </w:r>
                            </w:p>
                          </w:txbxContent>
                        </wps:txbx>
                        <wps:bodyPr rot="0" vert="horz" wrap="square" lIns="91440" tIns="45720" rIns="91440" bIns="45720" anchor="t" anchorCtr="0" upright="1">
                          <a:noAutofit/>
                        </wps:bodyPr>
                      </wps:wsp>
                    </wpc:wpc>
                  </a:graphicData>
                </a:graphic>
              </wp:inline>
            </w:drawing>
          </mc:Choice>
          <mc:Fallback>
            <w:pict>
              <v:group id="Canvas 75" o:spid="_x0000_s1095" editas="canvas" style="width:334pt;height:135.25pt;mso-position-horizontal-relative:char;mso-position-vertical-relative:line" coordsize="42418,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">
                <v:shape id="_x0000_s1096" type="#_x0000_t75" style="position:absolute;width:42418;height:17176;visibility:visible;mso-wrap-style:square">
                  <v:fill o:detectmouseclick="t"/>
                  <v:path o:connecttype="none"/>
                </v:shape>
                <v:shape id="Text Box 76" o:spid="_x0000_s1097" type="#_x0000_t202" style="position:absolute;left:1681;top:1623;width:35362;height:1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e8b8A&#10;AADbAAAADwAAAGRycy9kb3ducmV2LnhtbERPTWsCMRC9C/6HMEJvmtWDlK1RRBALFml1Dz0OmzFZ&#10;3EyWTdTtv+8cCj0+3vdqM4RWPahPTWQD81kBiriOtmFnoLrsp6+gUka22EYmAz+UYLMej1ZY2vjk&#10;L3qcs1MSwqlEAz7nrtQ61Z4CplnsiIW7xj5gFtg7bXt8Snho9aIoljpgw9LgsaOdp/p2vgcDy8Pc&#10;ffgjulNxOLrv7eL0ydXdmJfJsH0DlWnI/+I/97sVn6yXL/ID9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Tt7xvwAAANsAAAAPAAAAAAAAAAAAAAAAAJgCAABkcnMvZG93bnJl&#10;di54bWxQSwUGAAAAAAQABAD1AAAAhAMAAAAA&#10;" fillcolor="#7f7f7f" strokecolor="#f2f2f2" strokeweight="1pt">
                  <v:fill color2="black" angle="45" focus="100%" type="gradient"/>
                  <v:shadow on="t" type="perspective" color="#999" opacity=".5" origin=",.5" offset="0,0" matrix=",-56756f,,.5"/>
                  <v:textbox>
                    <w:txbxContent>
                      <w:p w:rsidR="00FB34F8" w:rsidRDefault="00FB34F8" w:rsidP="003A7DA5">
                        <w:r>
                          <w:t>Device</w:t>
                        </w:r>
                      </w:p>
                    </w:txbxContent>
                  </v:textbox>
                </v:shape>
                <v:shape id="Text Box 77" o:spid="_x0000_s1098" type="#_x0000_t202" style="position:absolute;left:2434;top:4455;width:16323;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PMYA&#10;AADbAAAADwAAAGRycy9kb3ducmV2LnhtbESPQWsCMRSE7wX/Q3hCL6VmtVTLapRSW/CioJaCt8fm&#10;uVncvKxJ6m799Y1Q6HGYmW+Y2aKztbiQD5VjBcNBBoK4cLriUsHn/uPxBUSIyBprx6TghwIs5r27&#10;Gebatbylyy6WIkE45KjAxNjkUobCkMUwcA1x8o7OW4xJ+lJqj22C21qOsmwsLVacFgw29GaoOO2+&#10;baKs1gdjn88bui6/1g9P58l7u/VK3fe71ymISF38D/+1V1rBeAi3L+k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UPM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3A7DA5">
                        <w:r>
                          <w:t>Peer</w:t>
                        </w:r>
                      </w:p>
                    </w:txbxContent>
                  </v:textbox>
                </v:shape>
                <v:shape id="Text Box 79" o:spid="_x0000_s1099" type="#_x0000_t202" style="position:absolute;left:3503;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dKmcIA&#10;AADbAAAADwAAAGRycy9kb3ducmV2LnhtbESPzWrDMBCE74W8g9hAbo3cFExxrYQ2EOg1rg/tbbHW&#10;P9hauZai2G8fBQI9DjPzDZMfZjOIQJPrLCt42SYgiCurO24UlN+n5zcQziNrHCyTgoUcHParpxwz&#10;ba98plD4RkQIuwwVtN6PmZSuasmg29qROHq1nQz6KKdG6gmvEW4GuUuSVBrsOC60ONKxpaovLkaB&#10;7s/H31B67l//hvSn/lzSEBalNuv54x2Ep9n/hx/tL60g3cH9S/wBcn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V0qZwgAAANsAAAAPAAAAAAAAAAAAAAAAAJgCAABkcnMvZG93&#10;bnJldi54bWxQSwUGAAAAAAQABAD1AAAAhwMAAAAA&#10;" fillcolor="#c2d69b" strokecolor="#c2d69b" strokeweight="1pt">
                  <v:fill color2="#eaf1dd" angle="135" focus="50%" type="gradient"/>
                  <v:shadow on="t" color="#4e6128" opacity=".5" offset="1pt"/>
                  <v:textbox>
                    <w:txbxContent>
                      <w:p w:rsidR="00FB34F8" w:rsidRDefault="00FB34F8" w:rsidP="003A7DA5">
                        <w:r>
                          <w:t>Domain</w:t>
                        </w:r>
                      </w:p>
                    </w:txbxContent>
                  </v:textbox>
                </v:shape>
                <v:shape id="Text Box 80" o:spid="_x0000_s1100" type="#_x0000_t202" style="position:absolute;left:4546;top:8886;width:573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5VBcMA&#10;AADbAAAADwAAAGRycy9kb3ducmV2LnhtbESP3WrCQBSE7wXfYTmCd7qx/lBSVxGLVBBKm/YBDtlj&#10;EpI9G7JHTfv0XaHg5TAz3zDrbe8adaUuVJ4NzKYJKOLc24oLA99fh8kzqCDIFhvPZOCHAmw3w8Ea&#10;U+tv/EnXTAoVIRxSNFCKtKnWIS/JYZj6ljh6Z985lCi7QtsObxHuGv2UJCvtsOK4UGJL+5LyOrs4&#10;A2+LNsOFZ2xO9fF9Wb/Kx28QY8ajfvcCSqiXR/i/fbQGVnO4f4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5VBcMAAADbAAAADwAAAAAAAAAAAAAAAACYAgAAZHJzL2Rv&#10;d25yZXYueG1sUEsFBgAAAAAEAAQA9QAAAIgDAAAAAA==&#10;" fillcolor="#92cddc" strokecolor="#4bacc6" strokeweight="1pt">
                  <v:fill color2="#4bacc6" focus="50%" type="gradient"/>
                  <v:shadow on="t" color="#205867" offset="1pt"/>
                  <v:textbox>
                    <w:txbxContent>
                      <w:p w:rsidR="00FB34F8" w:rsidRDefault="00FB34F8" w:rsidP="003A7DA5">
                        <w:r>
                          <w:t>View</w:t>
                        </w:r>
                      </w:p>
                    </w:txbxContent>
                  </v:textbox>
                </v:shape>
                <v:shape id="Text Box 81" o:spid="_x0000_s1101" type="#_x0000_t202" style="position:absolute;left:10790;top:8878;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fNccMA&#10;AADbAAAADwAAAGRycy9kb3ducmV2LnhtbESPUWvCQBCE3wX/w7FC38zFkkpJPUUspYJQNO0PWHJr&#10;EpLbC7mtpv31XqHg4zAz3zCrzeg6daEhNJ4NLJIUFHHpbcOVga/Pt/kzqCDIFjvPZOCHAmzW08kK&#10;c+uvfKJLIZWKEA45GqhF+lzrUNbkMCS+J47e2Q8OJcqh0nbAa4S7Tj+m6VI7bDgu1NjTrqayLb6d&#10;gfesLzDzjN2h3X88ta9y/A1izMNs3L6AEhrlHv5v762BZQZ/X+I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fNccMAAADbAAAADwAAAAAAAAAAAAAAAACYAgAAZHJzL2Rv&#10;d25yZXYueG1sUEsFBgAAAAAEAAQA9QAAAIgDAAAAAA==&#10;" fillcolor="#92cddc" strokecolor="#4bacc6" strokeweight="1pt">
                  <v:fill color2="#4bacc6" focus="50%" type="gradient"/>
                  <v:shadow on="t" color="#205867" offset="1pt"/>
                  <v:textbox>
                    <w:txbxContent>
                      <w:p w:rsidR="00FB34F8" w:rsidRDefault="00FB34F8" w:rsidP="003A7DA5">
                        <w:r>
                          <w:t>View</w:t>
                        </w:r>
                      </w:p>
                    </w:txbxContent>
                  </v:textbox>
                </v:shape>
                <v:shape id="Text Box 85" o:spid="_x0000_s1102" type="#_x0000_t202" style="position:absolute;left:19469;top:4753;width:16323;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tSP8YA&#10;AADbAAAADwAAAGRycy9kb3ducmV2LnhtbESPT2sCMRTE70K/Q3gFL1KzWrRlNYr0D3hR0JaCt8fm&#10;dbN087Imqbv105uC4HGYmd8w82Vna3EiHyrHCkbDDARx4XTFpYLPj/eHZxAhImusHZOCPwqwXNz1&#10;5phr1/KOTvtYigThkKMCE2OTSxkKQxbD0DXEyft23mJM0pdSe2wT3NZynGVTabHitGCwoRdDxc/+&#10;1ybKenMwdnLc0vn1azN4PD69tTuvVP++W81AROriLXxtr7WC6QT+v6Qf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tSP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FB34F8" w:rsidRDefault="00FB34F8" w:rsidP="003A7DA5">
                        <w:r>
                          <w:t>Peer</w:t>
                        </w:r>
                      </w:p>
                    </w:txbxContent>
                  </v:textbox>
                </v:shape>
                <v:shape id="Text Box 86" o:spid="_x0000_s1103" type="#_x0000_t202" style="position:absolute;left:20298;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MmsEA&#10;AADbAAAADwAAAGRycy9kb3ducmV2LnhtbESPQYvCMBSE7wv+h/AEb2uqQpCuUXYFwauuB709mmdb&#10;2rx0mxjbf28WFvY4zMw3zGY32FZE6n3tWMNinoEgLpypudRw+T68r0H4gGywdUwaRvKw207eNpgb&#10;9+QTxXMoRYKwz1FDFUKXS+mLiiz6ueuIk3d3vcWQZF9K0+MzwW0rl1mmpMWa00KFHe0rKprzw2ow&#10;zWl/i5fAzeqnVdf716hiHLWeTYfPDxCBhvAf/msfjQal4PdL+gFy+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sTJrBAAAA2wAAAA8AAAAAAAAAAAAAAAAAmAIAAGRycy9kb3du&#10;cmV2LnhtbFBLBQYAAAAABAAEAPUAAACGAwAAAAA=&#10;" fillcolor="#c2d69b" strokecolor="#c2d69b" strokeweight="1pt">
                  <v:fill color2="#eaf1dd" angle="135" focus="50%" type="gradient"/>
                  <v:shadow on="t" color="#4e6128" opacity=".5" offset="1pt"/>
                  <v:textbox>
                    <w:txbxContent>
                      <w:p w:rsidR="00FB34F8" w:rsidRDefault="00FB34F8" w:rsidP="003A7DA5">
                        <w:r>
                          <w:t>Domain</w:t>
                        </w:r>
                      </w:p>
                    </w:txbxContent>
                  </v:textbox>
                </v:shape>
                <v:shape id="Text Box 87" o:spid="_x0000_s1104" type="#_x0000_t202" style="position:absolute;left:21341;top:9350;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TBsMA&#10;AADbAAAADwAAAGRycy9kb3ducmV2LnhtbESP3WrCQBSE7wu+w3KE3jUbiz8ldRVpKQpCaWMf4JA9&#10;TUKyZ0P2VKNP7wpCL4eZ+YZZrgfXqiP1ofZsYJKkoIgLb2suDfwcPp5eQAVBtth6JgNnCrBejR6W&#10;mFl/4m865lKqCOGQoYFKpMu0DkVFDkPiO+Lo/freoUTZl9r2eIpw1+rnNJ1rhzXHhQo7equoaPI/&#10;Z2A77XKcesZ23+w+Z827fF2CGPM4HjavoIQG+Q/f2ztrYL6A25f4A/Tq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TBsMAAADbAAAADwAAAAAAAAAAAAAAAACYAgAAZHJzL2Rv&#10;d25yZXYueG1sUEsFBgAAAAAEAAQA9QAAAIgDAAAAAA==&#10;" fillcolor="#92cddc" strokecolor="#4bacc6" strokeweight="1pt">
                  <v:fill color2="#4bacc6" focus="50%" type="gradient"/>
                  <v:shadow on="t" color="#205867" offset="1pt"/>
                  <v:textbox>
                    <w:txbxContent>
                      <w:p w:rsidR="00FB34F8" w:rsidRDefault="00FB34F8" w:rsidP="003A7DA5">
                        <w:r>
                          <w:t>View</w:t>
                        </w:r>
                      </w:p>
                    </w:txbxContent>
                  </v:textbox>
                </v:shape>
                <v:shape id="Text Box 88" o:spid="_x0000_s1105" type="#_x0000_t202" style="position:absolute;left:27676;top:9350;width:5739;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rHdL8A&#10;AADbAAAADwAAAGRycy9kb3ducmV2LnhtbERPzWrCQBC+F3yHZYTemo1FRaKrSEupIEiNPsCQHZOQ&#10;7GzITjX16d2D0OPH97/aDK5VV+pD7dnAJElBERfe1lwaOJ++3haggiBbbD2TgT8KsFmPXlaYWX/j&#10;I11zKVUM4ZChgUqky7QORUUOQ+I74shdfO9QIuxLbXu8xXDX6vc0nWuHNceGCjv6qKho8l9n4Hva&#10;5Tj1jO2+2R1mzaf83IMY8zoetktQQoP8i5/unTUwj2Pjl/gD9P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msd0vwAAANsAAAAPAAAAAAAAAAAAAAAAAJgCAABkcnMvZG93bnJl&#10;di54bWxQSwUGAAAAAAQABAD1AAAAhAMAAAAA&#10;" fillcolor="#92cddc" strokecolor="#4bacc6" strokeweight="1pt">
                  <v:fill color2="#4bacc6" focus="50%" type="gradient"/>
                  <v:shadow on="t" color="#205867" offset="1pt"/>
                  <v:textbox>
                    <w:txbxContent>
                      <w:p w:rsidR="00FB34F8" w:rsidRDefault="00FB34F8" w:rsidP="003A7DA5">
                        <w:r>
                          <w:t>View</w:t>
                        </w:r>
                      </w:p>
                    </w:txbxContent>
                  </v:textbox>
                </v:shape>
                <w10:anchorlock/>
              </v:group>
            </w:pict>
          </mc:Fallback>
        </mc:AlternateContent>
      </w:r>
    </w:p>
    <w:p w:rsidR="000C2C22" w:rsidRPr="000C2C22" w:rsidRDefault="000C2C22" w:rsidP="000C2C22">
      <w:pPr>
        <w:pStyle w:val="BodyText"/>
      </w:pPr>
    </w:p>
    <w:p w:rsidR="000C2C22" w:rsidRDefault="000C2C22" w:rsidP="000C2C22">
      <w:pPr>
        <w:pStyle w:val="Heading2"/>
      </w:pPr>
      <w:bookmarkStart w:id="22" w:name="_Toc305080278"/>
      <w:r>
        <w:t xml:space="preserve">Bridging </w:t>
      </w:r>
      <w:r w:rsidR="00E22FDE">
        <w:t>domains</w:t>
      </w:r>
      <w:bookmarkEnd w:id="22"/>
    </w:p>
    <w:p w:rsidR="00E22FDE" w:rsidRDefault="00E22FDE" w:rsidP="00E22FDE">
      <w:pPr>
        <w:pStyle w:val="Heading3"/>
      </w:pPr>
      <w:bookmarkStart w:id="23" w:name="_Toc305080279"/>
      <w:r>
        <w:t>Domain bridging introduction</w:t>
      </w:r>
      <w:bookmarkEnd w:id="23"/>
    </w:p>
    <w:p w:rsidR="00E22FDE" w:rsidRPr="00E22FDE" w:rsidRDefault="00E22FDE" w:rsidP="00E22FDE">
      <w:pPr>
        <w:pStyle w:val="BodyText"/>
      </w:pPr>
      <w:r>
        <w:t>See “</w:t>
      </w:r>
      <w:r>
        <w:fldChar w:fldCharType="begin"/>
      </w:r>
      <w:r>
        <w:instrText xml:space="preserve"> REF _Ref304204739 \h </w:instrText>
      </w:r>
      <w:r>
        <w:fldChar w:fldCharType="separate"/>
      </w:r>
      <w:r>
        <w:t>The Domain bridging mechanism</w:t>
      </w:r>
      <w:r>
        <w:fldChar w:fldCharType="end"/>
      </w:r>
      <w:r>
        <w:t>”.</w:t>
      </w:r>
    </w:p>
    <w:p w:rsidR="00C522D3" w:rsidRDefault="00C522D3" w:rsidP="00D31AB8">
      <w:pPr>
        <w:pStyle w:val="Heading1"/>
      </w:pPr>
      <w:bookmarkStart w:id="24" w:name="_Toc305080280"/>
      <w:r>
        <w:t>The Darwinet Client</w:t>
      </w:r>
      <w:bookmarkEnd w:id="24"/>
    </w:p>
    <w:p w:rsidR="00C522D3" w:rsidRDefault="00BE0597" w:rsidP="00C522D3">
      <w:pPr>
        <w:pStyle w:val="Heading2"/>
      </w:pPr>
      <w:bookmarkStart w:id="25" w:name="_Toc305080281"/>
      <w:r>
        <w:t>Darwi</w:t>
      </w:r>
      <w:r w:rsidR="00C522D3">
        <w:t>net Client overview</w:t>
      </w:r>
      <w:bookmarkEnd w:id="25"/>
    </w:p>
    <w:p w:rsidR="00C522D3" w:rsidRDefault="00C522D3" w:rsidP="00C522D3">
      <w:pPr>
        <w:pStyle w:val="BodyText"/>
      </w:pPr>
      <w:r>
        <w:t>As a Darwinet network is a Peer-to-Peer network it needs a client application that executes at each node of the network.</w:t>
      </w:r>
    </w:p>
    <w:p w:rsidR="00C522D3" w:rsidRDefault="00C522D3" w:rsidP="00C522D3">
      <w:pPr>
        <w:pStyle w:val="BodyText"/>
      </w:pPr>
      <w:r>
        <w:lastRenderedPageBreak/>
        <w:t xml:space="preserve">Now, as the goal is to provide any device on any platform the possibility to interact within a </w:t>
      </w:r>
      <w:r w:rsidR="00BE0597">
        <w:t>Darwinet</w:t>
      </w:r>
      <w:r>
        <w:t xml:space="preserve"> domain, the clients may have to be implemented and provide </w:t>
      </w:r>
      <w:r w:rsidR="00BE0597">
        <w:t>Darwinet</w:t>
      </w:r>
      <w:r>
        <w:t xml:space="preserve"> services quite differently.</w:t>
      </w:r>
    </w:p>
    <w:p w:rsidR="00C522D3" w:rsidRDefault="00C522D3" w:rsidP="00C522D3">
      <w:pPr>
        <w:pStyle w:val="Heading2"/>
      </w:pPr>
      <w:bookmarkStart w:id="26" w:name="_Toc305080282"/>
      <w:r>
        <w:t>The Windows Desktop Darwinet Client</w:t>
      </w:r>
      <w:bookmarkEnd w:id="26"/>
    </w:p>
    <w:p w:rsidR="00C522D3" w:rsidRDefault="00FF2843" w:rsidP="00C522D3">
      <w:pPr>
        <w:pStyle w:val="BodyText"/>
      </w:pPr>
      <w:r>
        <w:rPr>
          <w:noProof/>
          <w:lang w:val="en-GB" w:eastAsia="en-GB"/>
        </w:rPr>
        <mc:AlternateContent>
          <mc:Choice Requires="wpc">
            <w:drawing>
              <wp:inline distT="0" distB="0" distL="0" distR="0">
                <wp:extent cx="4090670" cy="3576955"/>
                <wp:effectExtent l="0" t="0" r="0" b="4445"/>
                <wp:docPr id="5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B34F8" w:rsidRDefault="00FB34F8" w:rsidP="004C1A6B">
                              <w:r>
                                <w:t>Darwinet</w:t>
                              </w:r>
                              <w:r>
                                <w:br/>
                                <w:t>Client</w:t>
                              </w:r>
                            </w:p>
                          </w:txbxContent>
                        </wps:txbx>
                        <wps:bodyPr rot="0" vert="horz" wrap="square" lIns="91440" tIns="45720" rIns="91440" bIns="45720" anchor="t" anchorCtr="0" upright="1">
                          <a:noAutofit/>
                        </wps:bodyPr>
                      </wps:wsp>
                      <wps:wsp>
                        <wps:cNvPr id="42" name="AutoShape 5"/>
                        <wps:cNvSpPr>
                          <a:spLocks noChangeArrowheads="1"/>
                        </wps:cNvSpPr>
                        <wps:spPr bwMode="auto">
                          <a:xfrm>
                            <a:off x="433070" y="2863215"/>
                            <a:ext cx="3357245" cy="248920"/>
                          </a:xfrm>
                          <a:prstGeom prst="roundRect">
                            <a:avLst>
                              <a:gd name="adj" fmla="val 16667"/>
                            </a:avLst>
                          </a:prstGeom>
                          <a:solidFill>
                            <a:srgbClr val="FFFFFF"/>
                          </a:solidFill>
                          <a:ln w="9525">
                            <a:solidFill>
                              <a:srgbClr val="000000"/>
                            </a:solidFill>
                            <a:round/>
                            <a:headEnd/>
                            <a:tailEnd/>
                          </a:ln>
                        </wps:spPr>
                        <wps:txbx>
                          <w:txbxContent>
                            <w:p w:rsidR="00FB34F8" w:rsidRDefault="00FB34F8" w:rsidP="004C1A6B">
                              <w:r>
                                <w:t>Windows OS</w:t>
                              </w:r>
                            </w:p>
                          </w:txbxContent>
                        </wps:txbx>
                        <wps:bodyPr rot="0" vert="horz" wrap="square" lIns="91440" tIns="45720" rIns="91440" bIns="45720" anchor="t" anchorCtr="0" upright="1">
                          <a:noAutofit/>
                        </wps:bodyPr>
                      </wps:wsp>
                      <wps:wsp>
                        <wps:cNvPr id="43"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B34F8" w:rsidRDefault="00FB34F8" w:rsidP="004C1A6B">
                              <w:r>
                                <w:t>Darwinet</w:t>
                              </w:r>
                              <w:r>
                                <w:br/>
                                <w:t>Domain</w:t>
                              </w:r>
                            </w:p>
                          </w:txbxContent>
                        </wps:txbx>
                        <wps:bodyPr rot="0" vert="horz" wrap="square" lIns="91440" tIns="45720" rIns="91440" bIns="45720" anchor="t" anchorCtr="0" upright="1">
                          <a:noAutofit/>
                        </wps:bodyPr>
                      </wps:wsp>
                      <wps:wsp>
                        <wps:cNvPr id="4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B34F8" w:rsidRDefault="00FB34F8" w:rsidP="004C1A6B">
                              <w:r>
                                <w:t>Domain</w:t>
                              </w:r>
                              <w:r>
                                <w:br/>
                                <w:t>View</w:t>
                              </w:r>
                            </w:p>
                          </w:txbxContent>
                        </wps:txbx>
                        <wps:bodyPr rot="0" vert="horz" wrap="square" lIns="91440" tIns="45720" rIns="91440" bIns="45720" anchor="t" anchorCtr="0" upright="1">
                          <a:noAutofit/>
                        </wps:bodyPr>
                      </wps:wsp>
                      <wps:wsp>
                        <wps:cNvPr id="47" name="AutoShape 9"/>
                        <wps:cNvSpPr>
                          <a:spLocks noChangeArrowheads="1"/>
                        </wps:cNvSpPr>
                        <wps:spPr bwMode="auto">
                          <a:xfrm>
                            <a:off x="567055" y="130175"/>
                            <a:ext cx="838835" cy="271145"/>
                          </a:xfrm>
                          <a:prstGeom prst="roundRect">
                            <a:avLst>
                              <a:gd name="adj" fmla="val 16667"/>
                            </a:avLst>
                          </a:prstGeom>
                          <a:solidFill>
                            <a:srgbClr val="FFFFFF"/>
                          </a:solidFill>
                          <a:ln w="9525">
                            <a:solidFill>
                              <a:srgbClr val="000000"/>
                            </a:solidFill>
                            <a:round/>
                            <a:headEnd/>
                            <a:tailEnd/>
                          </a:ln>
                        </wps:spPr>
                        <wps:txbx>
                          <w:txbxContent>
                            <w:p w:rsidR="00FB34F8" w:rsidRDefault="00FB34F8" w:rsidP="004C1A6B">
                              <w:r>
                                <w:t>File System</w:t>
                              </w:r>
                            </w:p>
                          </w:txbxContent>
                        </wps:txbx>
                        <wps:bodyPr rot="0" vert="horz" wrap="square" lIns="91440" tIns="45720" rIns="91440" bIns="45720" anchor="t" anchorCtr="0" upright="1">
                          <a:noAutofit/>
                        </wps:bodyPr>
                      </wps:wsp>
                      <wps:wsp>
                        <wps:cNvPr id="49" name="AutoShape 10"/>
                        <wps:cNvSpPr>
                          <a:spLocks noChangeArrowheads="1"/>
                        </wps:cNvSpPr>
                        <wps:spPr bwMode="auto">
                          <a:xfrm>
                            <a:off x="1656715" y="128905"/>
                            <a:ext cx="910590" cy="272415"/>
                          </a:xfrm>
                          <a:prstGeom prst="roundRect">
                            <a:avLst>
                              <a:gd name="adj" fmla="val 16667"/>
                            </a:avLst>
                          </a:prstGeom>
                          <a:solidFill>
                            <a:srgbClr val="FFFFFF"/>
                          </a:solidFill>
                          <a:ln w="9525">
                            <a:solidFill>
                              <a:srgbClr val="000000"/>
                            </a:solidFill>
                            <a:round/>
                            <a:headEnd/>
                            <a:tailEnd/>
                          </a:ln>
                        </wps:spPr>
                        <wps:txbx>
                          <w:txbxContent>
                            <w:p w:rsidR="00FB34F8" w:rsidRDefault="00FB34F8" w:rsidP="004C1A6B">
                              <w:r>
                                <w:t>Repository</w:t>
                              </w:r>
                            </w:p>
                          </w:txbxContent>
                        </wps:txbx>
                        <wps:bodyPr rot="0" vert="horz" wrap="square" lIns="91440" tIns="45720" rIns="91440" bIns="45720" anchor="t" anchorCtr="0" upright="1">
                          <a:noAutofit/>
                        </wps:bodyPr>
                      </wps:wsp>
                      <wps:wsp>
                        <wps:cNvPr id="51" name="AutoShape 11"/>
                        <wps:cNvSpPr>
                          <a:spLocks noChangeArrowheads="1"/>
                        </wps:cNvSpPr>
                        <wps:spPr bwMode="auto">
                          <a:xfrm>
                            <a:off x="2879725" y="128905"/>
                            <a:ext cx="910590" cy="272415"/>
                          </a:xfrm>
                          <a:prstGeom prst="roundRect">
                            <a:avLst>
                              <a:gd name="adj" fmla="val 16667"/>
                            </a:avLst>
                          </a:prstGeom>
                          <a:solidFill>
                            <a:srgbClr val="FFFFFF"/>
                          </a:solidFill>
                          <a:ln w="9525">
                            <a:solidFill>
                              <a:srgbClr val="000000"/>
                            </a:solidFill>
                            <a:round/>
                            <a:headEnd/>
                            <a:tailEnd/>
                          </a:ln>
                        </wps:spPr>
                        <wps:txbx>
                          <w:txbxContent>
                            <w:p w:rsidR="00FB34F8" w:rsidRDefault="00FB34F8" w:rsidP="004C1A6B">
                              <w:r>
                                <w:t>Applications</w:t>
                              </w:r>
                            </w:p>
                          </w:txbxContent>
                        </wps:txbx>
                        <wps:bodyPr rot="0" vert="horz" wrap="square" lIns="91440" tIns="45720" rIns="91440" bIns="45720" anchor="t" anchorCtr="0" upright="1">
                          <a:noAutofit/>
                        </wps:bodyPr>
                      </wps:wsp>
                      <wps:wsp>
                        <wps:cNvPr id="53" name="AutoShape 12"/>
                        <wps:cNvCnPr>
                          <a:cxnSpLocks noChangeShapeType="1"/>
                          <a:stCxn id="42" idx="0"/>
                          <a:endCxn id="41" idx="2"/>
                        </wps:cNvCnPr>
                        <wps:spPr bwMode="auto">
                          <a:xfrm flipH="1" flipV="1">
                            <a:off x="2111375" y="2698750"/>
                            <a:ext cx="635" cy="164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13"/>
                        <wps:cNvCnPr>
                          <a:cxnSpLocks noChangeShapeType="1"/>
                          <a:stCxn id="41" idx="0"/>
                          <a:endCxn id="43" idx="2"/>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4"/>
                        <wps:cNvCnPr>
                          <a:cxnSpLocks noChangeShapeType="1"/>
                          <a:stCxn id="43" idx="0"/>
                          <a:endCxn id="45" idx="2"/>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5"/>
                        <wps:cNvCnPr>
                          <a:cxnSpLocks noChangeShapeType="1"/>
                          <a:stCxn id="45" idx="0"/>
                          <a:endCxn id="47" idx="2"/>
                        </wps:cNvCnPr>
                        <wps:spPr bwMode="auto">
                          <a:xfrm flipH="1" flipV="1">
                            <a:off x="986790" y="401320"/>
                            <a:ext cx="112395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AutoShape 16"/>
                        <wps:cNvCnPr>
                          <a:cxnSpLocks noChangeShapeType="1"/>
                          <a:stCxn id="45" idx="0"/>
                          <a:endCxn id="49" idx="2"/>
                        </wps:cNvCnPr>
                        <wps:spPr bwMode="auto">
                          <a:xfrm flipV="1">
                            <a:off x="2110740" y="401320"/>
                            <a:ext cx="127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AutoShape 17"/>
                        <wps:cNvCnPr>
                          <a:cxnSpLocks noChangeShapeType="1"/>
                          <a:stCxn id="45" idx="0"/>
                          <a:endCxn id="51" idx="2"/>
                        </wps:cNvCnPr>
                        <wps:spPr bwMode="auto">
                          <a:xfrm flipV="1">
                            <a:off x="2110740" y="401320"/>
                            <a:ext cx="122428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3" o:spid="_x0000_s1106"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">
                <v:shape id="_x0000_s1107" type="#_x0000_t75" style="position:absolute;width:40906;height:35769;visibility:visible;mso-wrap-style:square">
                  <v:fill o:detectmouseclick="t"/>
                  <v:path o:connecttype="none"/>
                </v:shape>
                <v:roundrect id="AutoShape 4" o:spid="_x0000_s1108"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87MMA&#10;AADbAAAADwAAAGRycy9kb3ducmV2LnhtbESPQWsCMRSE7wX/Q3hCbzWx2KKrUUSo9Fa6evD43Dx3&#10;Fzcva5Jdt/31TaHQ4zAz3zCrzWAb0ZMPtWMN04kCQVw4U3Op4Xh4e5qDCBHZYOOYNHxRgM169LDC&#10;zLg7f1Kfx1IkCIcMNVQxtpmUoajIYpi4ljh5F+ctxiR9KY3He4LbRj4r9Sot1pwWKmxpV1FxzTur&#10;oTCqU/7UfyzOLzH/7rsby/1N68fxsF2CiDTE//Bf+91omE3h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87MMAAADbAAAADwAAAAAAAAAAAAAAAACYAgAAZHJzL2Rv&#10;d25yZXYueG1sUEsFBgAAAAAEAAQA9QAAAIgDAAAAAA==&#10;">
                  <v:textbox>
                    <w:txbxContent>
                      <w:p w:rsidR="00FB34F8" w:rsidRDefault="00FB34F8" w:rsidP="004C1A6B">
                        <w:r>
                          <w:t>Darwinet</w:t>
                        </w:r>
                        <w:r>
                          <w:br/>
                          <w:t>Client</w:t>
                        </w:r>
                      </w:p>
                    </w:txbxContent>
                  </v:textbox>
                </v:roundrect>
                <v:roundrect id="AutoShape 5" o:spid="_x0000_s1109" style="position:absolute;left:4330;top:28632;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1im8MA&#10;AADbAAAADwAAAGRycy9kb3ducmV2LnhtbESPQWsCMRSE74L/ITyhN02UVtrVKCJYeitde+jxuXnd&#10;Xbp5WZPsuu2vbwTB4zAz3zDr7WAb0ZMPtWMN85kCQVw4U3Op4fN4mD6DCBHZYOOYNPxSgO1mPFpj&#10;ZtyFP6jPYykShEOGGqoY20zKUFRkMcxcS5y8b+ctxiR9KY3HS4LbRi6UWkqLNaeFClvaV1T85J3V&#10;UBjVKf/Vv7+cnmL+13dnlq9nrR8mw24FItIQ7+Fb+81oeFzA9Uv6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1im8MAAADbAAAADwAAAAAAAAAAAAAAAACYAgAAZHJzL2Rv&#10;d25yZXYueG1sUEsFBgAAAAAEAAQA9QAAAIgDAAAAAA==&#10;">
                  <v:textbox>
                    <w:txbxContent>
                      <w:p w:rsidR="00FB34F8" w:rsidRDefault="00FB34F8" w:rsidP="004C1A6B">
                        <w:r>
                          <w:t>Windows OS</w:t>
                        </w:r>
                      </w:p>
                    </w:txbxContent>
                  </v:textbox>
                </v:roundrect>
                <v:roundrect id="AutoShape 7" o:spid="_x0000_s1110"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HAMQA&#10;AADbAAAADwAAAGRycy9kb3ducmV2LnhtbESPzW7CMBCE75V4B2sr9Vbs/oAgxSBUqVVvqIEDxyVe&#10;kqjxOthOSPv0uBISx9HMfKNZrAbbiJ58qB1reBorEMSFMzWXGnbbj8cZiBCRDTaOScMvBVgtR3cL&#10;zIw78zf1eSxFgnDIUEMVY5tJGYqKLIaxa4mTd3TeYkzSl9J4PCe4beSzUlNpsea0UGFL7xUVP3ln&#10;NRRGdcrv+838MIn5X9+dWH6etH64H9ZvICIN8Ra+tr+MhtcX+P+SfoBc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xxwDEAAAA2wAAAA8AAAAAAAAAAAAAAAAAmAIAAGRycy9k&#10;b3ducmV2LnhtbFBLBQYAAAAABAAEAPUAAACJAwAAAAA=&#10;">
                  <v:textbox>
                    <w:txbxContent>
                      <w:p w:rsidR="00FB34F8" w:rsidRDefault="00FB34F8" w:rsidP="004C1A6B">
                        <w:r>
                          <w:t>Darwinet</w:t>
                        </w:r>
                        <w:r>
                          <w:br/>
                          <w:t>Domain</w:t>
                        </w:r>
                      </w:p>
                    </w:txbxContent>
                  </v:textbox>
                </v:roundrect>
                <v:roundrect id="AutoShape 8" o:spid="_x0000_s1111"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T678MA&#10;AADbAAAADwAAAGRycy9kb3ducmV2LnhtbESPQWsCMRSE74X+h/AEbzWxaKmrUUpB6a249uDxuXnu&#10;Lm5e1iS7bvvrTaHQ4zAz3zCrzWAb0ZMPtWMN04kCQVw4U3Op4euwfXoFESKywcYxafimAJv148MK&#10;M+NuvKc+j6VIEA4ZaqhibDMpQ1GRxTBxLXHyzs5bjEn6UhqPtwS3jXxW6kVarDktVNjSe0XFJe+s&#10;hsKoTvlj/7k4zWP+03dXlrur1uPR8LYEEWmI/+G/9ofRMJvD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5T678MAAADbAAAADwAAAAAAAAAAAAAAAACYAgAAZHJzL2Rv&#10;d25yZXYueG1sUEsFBgAAAAAEAAQA9QAAAIgDAAAAAA==&#10;">
                  <v:textbox>
                    <w:txbxContent>
                      <w:p w:rsidR="00FB34F8" w:rsidRDefault="00FB34F8" w:rsidP="004C1A6B">
                        <w:r>
                          <w:t>Domain</w:t>
                        </w:r>
                        <w:r>
                          <w:br/>
                          <w:t>View</w:t>
                        </w:r>
                      </w:p>
                    </w:txbxContent>
                  </v:textbox>
                </v:roundrect>
                <v:roundrect id="AutoShape 9" o:spid="_x0000_s1112" style="position:absolute;left:5670;top:1301;width:8388;height:2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rBA8QA&#10;AADbAAAADwAAAGRycy9kb3ducmV2LnhtbESPzWrDMBCE74W8g9hCb43U0ubHjRJCoaW3UCeHHDfW&#10;xja1Vo4kO26fPioEchxm5htmsRpsI3ryoXas4WmsQBAXztRcathtPx5nIEJENtg4Jg2/FGC1HN0t&#10;MDPuzN/U57EUCcIhQw1VjG0mZSgqshjGriVO3tF5izFJX0rj8ZzgtpHPSk2kxZrTQoUtvVdU/OSd&#10;1VAY1Sm/7zfzw2vM//ruxPLzpPXD/bB+AxFpiLfwtf1lNLxM4f9L+g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KwQPEAAAA2wAAAA8AAAAAAAAAAAAAAAAAmAIAAGRycy9k&#10;b3ducmV2LnhtbFBLBQYAAAAABAAEAPUAAACJAwAAAAA=&#10;">
                  <v:textbox>
                    <w:txbxContent>
                      <w:p w:rsidR="00FB34F8" w:rsidRDefault="00FB34F8" w:rsidP="004C1A6B">
                        <w:r>
                          <w:t>File System</w:t>
                        </w:r>
                      </w:p>
                    </w:txbxContent>
                  </v:textbox>
                </v:roundrect>
                <v:roundrect id="AutoShape 10" o:spid="_x0000_s1113" style="position:absolute;left:1656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nw6sMA&#10;AADbAAAADwAAAGRycy9kb3ducmV2LnhtbESPQWsCMRSE7wX/Q3hCbzWx2KKrUUSo9Fa6evD43Dx3&#10;Fzcva5Jdt/31TaHQ4zAz3zCrzWAb0ZMPtWMN04kCQVw4U3Op4Xh4e5qDCBHZYOOYNHxRgM169LDC&#10;zLg7f1Kfx1IkCIcMNVQxtpmUoajIYpi4ljh5F+ctxiR9KY3He4LbRj4r9Sot1pwWKmxpV1FxzTur&#10;oTCqU/7UfyzOLzH/7rsby/1N68fxsF2CiDTE//Bf+91omC3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nw6sMAAADbAAAADwAAAAAAAAAAAAAAAACYAgAAZHJzL2Rv&#10;d25yZXYueG1sUEsFBgAAAAAEAAQA9QAAAIgDAAAAAA==&#10;">
                  <v:textbox>
                    <w:txbxContent>
                      <w:p w:rsidR="00FB34F8" w:rsidRDefault="00FB34F8" w:rsidP="004C1A6B">
                        <w:r>
                          <w:t>Repository</w:t>
                        </w:r>
                      </w:p>
                    </w:txbxContent>
                  </v:textbox>
                </v:roundrect>
                <v:roundrect id="AutoShape 11" o:spid="_x0000_s1114" style="position:absolute;left:2879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qMcMA&#10;AADbAAAADwAAAGRycy9kb3ducmV2LnhtbESPQWvCQBSE74L/YXmF3syuBYumrlKElt6K0YPH1+wz&#10;CWbfxt1NTPvr3UKhx2FmvmHW29G2YiAfGsca5pkCQVw603Cl4Xh4my1BhIhssHVMGr4pwHYznawx&#10;N+7GexqKWIkE4ZCjhjrGLpcylDVZDJnriJN3dt5iTNJX0ni8Jbht5ZNSz9Jiw2mhxo52NZWXorca&#10;SqN65U/D5+prEYufob+yfL9q/fgwvr6AiDTG//Bf+8NoWMzh90v6A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ZqMcMAAADbAAAADwAAAAAAAAAAAAAAAACYAgAAZHJzL2Rv&#10;d25yZXYueG1sUEsFBgAAAAAEAAQA9QAAAIgDAAAAAA==&#10;">
                  <v:textbox>
                    <w:txbxContent>
                      <w:p w:rsidR="00FB34F8" w:rsidRDefault="00FB34F8" w:rsidP="004C1A6B">
                        <w:r>
                          <w:t>Applications</w:t>
                        </w:r>
                      </w:p>
                    </w:txbxContent>
                  </v:textbox>
                </v:roundrect>
                <v:shape id="AutoShape 12" o:spid="_x0000_s1115" type="#_x0000_t32" style="position:absolute;left:21113;top:26987;width:7;height:1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xGo8QAAADbAAAADwAAAGRycy9kb3ducmV2LnhtbESPQYvCMBSE78L+h/AWvIimq7h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EajxAAAANsAAAAPAAAAAAAAAAAA&#10;AAAAAKECAABkcnMvZG93bnJldi54bWxQSwUGAAAAAAQABAD5AAAAkgMAAAAA&#10;"/>
                <v:shape id="AutoShape 13" o:spid="_x0000_s1116"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Xe18QAAADbAAAADwAAAGRycy9kb3ducmV2LnhtbESPQYvCMBSE78L+h/AWvIimK7p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Fd7XxAAAANsAAAAPAAAAAAAAAAAA&#10;AAAAAKECAABkcnMvZG93bnJldi54bWxQSwUGAAAAAAQABAD5AAAAkgMAAAAA&#10;"/>
                <v:shape id="AutoShape 14" o:spid="_x0000_s1117"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AgDsMAAADbAAAADwAAAGRycy9kb3ducmV2LnhtbESPQYvCMBSE7wv+h/AEL4umFRSpRpGF&#10;hcXDgtqDx0fybIvNS02ytfvvNwuCx2FmvmE2u8G2oicfGscK8lkGglg703CloDx/TlcgQkQ22Dom&#10;Bb8UYLcdvW2wMO7BR+pPsRIJwqFABXWMXSFl0DVZDDPXESfv6rzFmKSvpPH4SHDbynmWLaXFhtNC&#10;jR191KRvpx+roDmU32X/fo9erw75xefhfGm1UpPxsF+DiDTEV/jZ/jIKFg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QIA7DAAAA2wAAAA8AAAAAAAAAAAAA&#10;AAAAoQIAAGRycy9kb3ducmV2LnhtbFBLBQYAAAAABAAEAPkAAACRAwAAAAA=&#10;"/>
                <v:shape id="AutoShape 15" o:spid="_x0000_s1118" type="#_x0000_t32" style="position:absolute;left:9867;top:4013;width:11240;height:5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aHvsMAAADbAAAADwAAAGRycy9kb3ducmV2LnhtbESPzWrDMBCE74W+g9hCb41c45jUjRJK&#10;S6GEXPJzyHGxNrKJtTLWNnHfvgoEchxm5htmvhx9p840xDawgddJBoq4DrZlZ2C/+36ZgYqCbLEL&#10;TAb+KMJy8fgwx8qGC2/ovBWnEoRjhQYakb7SOtYNeYyT0BMn7xgGj5Lk4LQd8JLgvtN5lpXaY8tp&#10;ocGePhuqT9tfb+Cw9+u3vPjyrnA72Qit2rwojXl+Gj/eQQmNcg/f2j/WwLSE65f0A/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Gh77DAAAA2wAAAA8AAAAAAAAAAAAA&#10;AAAAoQIAAGRycy9kb3ducmV2LnhtbFBLBQYAAAAABAAEAPkAAACRAwAAAAA=&#10;">
                  <v:stroke endarrow="block"/>
                </v:shape>
                <v:shape id="AutoShape 16" o:spid="_x0000_s1119" type="#_x0000_t32" style="position:absolute;left:21107;top:4013;width:1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kx78MAAADbAAAADwAAAGRycy9kb3ducmV2LnhtbESPT2sCMRTE74V+h/AK3rrZFrSyGqUV&#10;BPFS/AN6fGyeu8HNy7KJm/XbN4LQ4zAzv2Hmy8E2oqfOG8cKPrIcBHHptOFKwfGwfp+C8AFZY+OY&#10;FNzJw3Lx+jLHQrvIO+r3oRIJwr5ABXUIbSGlL2uy6DPXEifv4jqLIcmukrrDmOC2kZ95PpEWDaeF&#10;Glta1VRe9zerwMRf07ebVfzZns5eRzL3sTNKjd6G7xmIQEP4Dz/bG61g/AW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5Me/DAAAA2wAAAA8AAAAAAAAAAAAA&#10;AAAAoQIAAGRycy9kb3ducmV2LnhtbFBLBQYAAAAABAAEAPkAAACRAwAAAAA=&#10;">
                  <v:stroke endarrow="block"/>
                </v:shape>
                <v:shape id="AutoShape 17" o:spid="_x0000_s1120" type="#_x0000_t32" style="position:absolute;left:21107;top:4013;width:1224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alnb4AAADbAAAADwAAAGRycy9kb3ducmV2LnhtbERPy4rCMBTdC/5DuII7mzqgDNUoM4Ig&#10;bsQH6PLS3GnDNDelyTT1781iwOXhvNfbwTaip84bxwrmWQ6CuHTacKXgdt3PPkH4gKyxcUwKnuRh&#10;uxmP1lhoF/lM/SVUIoWwL1BBHUJbSOnLmiz6zLXEiftxncWQYFdJ3WFM4baRH3m+lBYNp4YaW9rV&#10;VP5e/qwCE0+mbw+7+H28P7yOZJ4LZ5SaToavFYhAQ3iL/90HrWCRxqYv6Q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ZqWdvgAAANsAAAAPAAAAAAAAAAAAAAAAAKEC&#10;AABkcnMvZG93bnJldi54bWxQSwUGAAAAAAQABAD5AAAAjAMAAAAA&#10;">
                  <v:stroke endarrow="block"/>
                </v:shape>
                <w10:anchorlock/>
              </v:group>
            </w:pict>
          </mc:Fallback>
        </mc:AlternateContent>
      </w:r>
    </w:p>
    <w:p w:rsidR="00BE0597" w:rsidRDefault="00BE0597" w:rsidP="00C522D3">
      <w:pPr>
        <w:pStyle w:val="BodyText"/>
      </w:pPr>
      <w:r>
        <w:t>The Windows desktop Darwinet client may be an ordinary windows application that, when run, provides a user interface to open a domain.</w:t>
      </w:r>
    </w:p>
    <w:p w:rsidR="00BE0597" w:rsidRDefault="00BE0597" w:rsidP="00C522D3">
      <w:pPr>
        <w:pStyle w:val="BodyText"/>
      </w:pPr>
      <w:r>
        <w:t>The Domain has a default view showing the current domain state through a domain view.</w:t>
      </w:r>
    </w:p>
    <w:p w:rsidR="00BE0597" w:rsidRDefault="00BE0597" w:rsidP="00C522D3">
      <w:pPr>
        <w:pStyle w:val="BodyText"/>
      </w:pPr>
      <w:r>
        <w:t>The Domain view in turn exposes three standard interfaces.</w:t>
      </w:r>
    </w:p>
    <w:p w:rsidR="00BE0597" w:rsidRDefault="00BE0597" w:rsidP="00397E70">
      <w:pPr>
        <w:pStyle w:val="BodyText"/>
        <w:numPr>
          <w:ilvl w:val="0"/>
          <w:numId w:val="23"/>
        </w:numPr>
      </w:pPr>
      <w:r>
        <w:t>The File Handler exposing the files of the domain in the state defined by the view.</w:t>
      </w:r>
    </w:p>
    <w:p w:rsidR="00BE0597" w:rsidRDefault="00BE0597" w:rsidP="00397E70">
      <w:pPr>
        <w:pStyle w:val="BodyText"/>
        <w:numPr>
          <w:ilvl w:val="0"/>
          <w:numId w:val="23"/>
        </w:numPr>
      </w:pPr>
      <w:r>
        <w:t>The data repository exposing the current key, value tree of the domain as defined by current recorded Model, Instance, and Value delta stream.</w:t>
      </w:r>
    </w:p>
    <w:p w:rsidR="00BE0597" w:rsidRPr="00C522D3" w:rsidRDefault="00BE0597" w:rsidP="00397E70">
      <w:pPr>
        <w:pStyle w:val="BodyText"/>
        <w:numPr>
          <w:ilvl w:val="0"/>
          <w:numId w:val="23"/>
        </w:numPr>
      </w:pPr>
      <w:r>
        <w:t>An optional Application list interface of the Domain. Through this interface Darwinet applications may contact each other for data and service exchange.</w:t>
      </w:r>
    </w:p>
    <w:p w:rsidR="00916CC1" w:rsidRDefault="00916CC1" w:rsidP="00D31AB8">
      <w:pPr>
        <w:pStyle w:val="Heading1"/>
      </w:pPr>
      <w:bookmarkStart w:id="27" w:name="_Toc305080283"/>
      <w:r>
        <w:lastRenderedPageBreak/>
        <w:t>The Darwinet Domain View</w:t>
      </w:r>
      <w:bookmarkEnd w:id="27"/>
    </w:p>
    <w:p w:rsidR="00916CC1" w:rsidRDefault="00916CC1" w:rsidP="00916CC1">
      <w:pPr>
        <w:pStyle w:val="Heading2"/>
      </w:pPr>
      <w:bookmarkStart w:id="28" w:name="_Toc305080284"/>
      <w:r>
        <w:t>Darwinet Domain View introduction</w:t>
      </w:r>
      <w:bookmarkEnd w:id="28"/>
    </w:p>
    <w:p w:rsidR="003A7DA5" w:rsidRDefault="003A7DA5" w:rsidP="003A7DA5">
      <w:pPr>
        <w:pStyle w:val="BodyText"/>
      </w:pPr>
      <w:r>
        <w:t>Any interaction with a Darwinet Domain is done through a Darwinet Domain View. The View defines:</w:t>
      </w:r>
    </w:p>
    <w:p w:rsidR="003A7DA5" w:rsidRDefault="003A7DA5" w:rsidP="00397E70">
      <w:pPr>
        <w:pStyle w:val="BodyText"/>
        <w:numPr>
          <w:ilvl w:val="0"/>
          <w:numId w:val="25"/>
        </w:numPr>
      </w:pPr>
      <w:r>
        <w:t>A viewpoint in time</w:t>
      </w:r>
    </w:p>
    <w:p w:rsidR="003A7DA5" w:rsidRDefault="003A7DA5" w:rsidP="00397E70">
      <w:pPr>
        <w:pStyle w:val="BodyText"/>
        <w:numPr>
          <w:ilvl w:val="0"/>
          <w:numId w:val="25"/>
        </w:numPr>
      </w:pPr>
      <w:r>
        <w:t>A subset of what data is exposed</w:t>
      </w:r>
    </w:p>
    <w:p w:rsidR="003A7DA5" w:rsidRDefault="003A7DA5" w:rsidP="00397E70">
      <w:pPr>
        <w:pStyle w:val="BodyText"/>
        <w:numPr>
          <w:ilvl w:val="0"/>
          <w:numId w:val="25"/>
        </w:numPr>
      </w:pPr>
      <w:r>
        <w:t xml:space="preserve">A data and services “world” that maps </w:t>
      </w:r>
      <w:proofErr w:type="spellStart"/>
      <w:r>
        <w:t>Domian</w:t>
      </w:r>
      <w:proofErr w:type="spellEnd"/>
      <w:r>
        <w:t xml:space="preserve"> Data into a graphical user interface view-port and Application API viewport.</w:t>
      </w:r>
    </w:p>
    <w:p w:rsidR="003A7DA5" w:rsidRPr="00B4497B" w:rsidRDefault="003A7DA5" w:rsidP="003A7DA5">
      <w:pPr>
        <w:pStyle w:val="BodyText"/>
      </w:pPr>
      <w:r>
        <w:t>The data exposed by the View is:</w:t>
      </w:r>
    </w:p>
    <w:p w:rsidR="00BD38A4" w:rsidRDefault="00BD38A4" w:rsidP="00397E70">
      <w:pPr>
        <w:pStyle w:val="BodyText"/>
        <w:numPr>
          <w:ilvl w:val="0"/>
          <w:numId w:val="25"/>
        </w:numPr>
      </w:pPr>
      <w:r>
        <w:t>The Domain Repository contents as defined by the View Point.</w:t>
      </w:r>
    </w:p>
    <w:p w:rsidR="00BD38A4" w:rsidRDefault="00BD38A4" w:rsidP="00397E70">
      <w:pPr>
        <w:pStyle w:val="BodyText"/>
        <w:numPr>
          <w:ilvl w:val="0"/>
          <w:numId w:val="25"/>
        </w:numPr>
      </w:pPr>
      <w:r>
        <w:t>The Domain File System as defined by the View Point.</w:t>
      </w:r>
    </w:p>
    <w:p w:rsidR="00BD38A4" w:rsidRDefault="00FF2843" w:rsidP="00BD38A4">
      <w:pPr>
        <w:pStyle w:val="BodyText"/>
      </w:pPr>
      <w:r>
        <w:rPr>
          <w:noProof/>
          <w:lang w:val="en-GB" w:eastAsia="en-GB"/>
        </w:rPr>
        <mc:AlternateContent>
          <mc:Choice Requires="wpc">
            <w:drawing>
              <wp:inline distT="0" distB="0" distL="0" distR="0">
                <wp:extent cx="4142740" cy="2150110"/>
                <wp:effectExtent l="0" t="0" r="635" b="2540"/>
                <wp:docPr id="40"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 name="Text Box 20"/>
                        <wps:cNvSpPr txBox="1">
                          <a:spLocks noChangeArrowheads="1"/>
                        </wps:cNvSpPr>
                        <wps:spPr bwMode="auto">
                          <a:xfrm>
                            <a:off x="2263064" y="1471215"/>
                            <a:ext cx="867798" cy="471087"/>
                          </a:xfrm>
                          <a:prstGeom prst="rect">
                            <a:avLst/>
                          </a:prstGeom>
                          <a:solidFill>
                            <a:srgbClr val="FFFFFF"/>
                          </a:solidFill>
                          <a:ln w="9525">
                            <a:solidFill>
                              <a:srgbClr val="000000"/>
                            </a:solidFill>
                            <a:miter lim="800000"/>
                            <a:headEnd/>
                            <a:tailEnd/>
                          </a:ln>
                        </wps:spPr>
                        <wps:txbx>
                          <w:txbxContent>
                            <w:p w:rsidR="00FB34F8" w:rsidRDefault="00FB34F8" w:rsidP="007A0B76">
                              <w:r>
                                <w:t>File System</w:t>
                              </w:r>
                            </w:p>
                          </w:txbxContent>
                        </wps:txbx>
                        <wps:bodyPr rot="0" vert="horz" wrap="square" lIns="91440" tIns="45720" rIns="91440" bIns="45720" anchor="t" anchorCtr="0" upright="1">
                          <a:noAutofit/>
                        </wps:bodyPr>
                      </wps:wsp>
                      <wps:wsp>
                        <wps:cNvPr id="21" name="Text Box 21"/>
                        <wps:cNvSpPr txBox="1">
                          <a:spLocks noChangeArrowheads="1"/>
                        </wps:cNvSpPr>
                        <wps:spPr bwMode="auto">
                          <a:xfrm>
                            <a:off x="448804" y="1471215"/>
                            <a:ext cx="867798" cy="526558"/>
                          </a:xfrm>
                          <a:prstGeom prst="rect">
                            <a:avLst/>
                          </a:prstGeom>
                          <a:solidFill>
                            <a:srgbClr val="FFFFFF"/>
                          </a:solidFill>
                          <a:ln w="9525">
                            <a:solidFill>
                              <a:srgbClr val="000000"/>
                            </a:solidFill>
                            <a:miter lim="800000"/>
                            <a:headEnd/>
                            <a:tailEnd/>
                          </a:ln>
                        </wps:spPr>
                        <wps:txbx>
                          <w:txbxContent>
                            <w:p w:rsidR="00FB34F8" w:rsidRDefault="00FB34F8" w:rsidP="007A0B76">
                              <w:r>
                                <w:t>Repository</w:t>
                              </w:r>
                            </w:p>
                          </w:txbxContent>
                        </wps:txbx>
                        <wps:bodyPr rot="0" vert="horz" wrap="square" lIns="91440" tIns="45720" rIns="91440" bIns="45720" anchor="t" anchorCtr="0" upright="1">
                          <a:noAutofit/>
                        </wps:bodyPr>
                      </wps:wsp>
                      <wps:wsp>
                        <wps:cNvPr id="22" name="Text Box 22"/>
                        <wps:cNvSpPr txBox="1">
                          <a:spLocks noChangeArrowheads="1"/>
                        </wps:cNvSpPr>
                        <wps:spPr bwMode="auto">
                          <a:xfrm>
                            <a:off x="216121" y="164756"/>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FB34F8" w:rsidRDefault="00FB34F8" w:rsidP="007A0B76">
                              <w:r>
                                <w:t>The Domain</w:t>
                              </w:r>
                            </w:p>
                          </w:txbxContent>
                        </wps:txbx>
                        <wps:bodyPr rot="0" vert="horz" wrap="square" lIns="91440" tIns="45720" rIns="91440" bIns="45720" anchor="t" anchorCtr="0" upright="1">
                          <a:noAutofit/>
                        </wps:bodyPr>
                      </wps:wsp>
                      <wps:wsp>
                        <wps:cNvPr id="23" name="AutoShape 23"/>
                        <wps:cNvSpPr>
                          <a:spLocks noChangeArrowheads="1"/>
                        </wps:cNvSpPr>
                        <wps:spPr bwMode="auto">
                          <a:xfrm>
                            <a:off x="216121" y="547256"/>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AutoShape 24"/>
                        <wps:cNvSpPr>
                          <a:spLocks noChangeArrowheads="1"/>
                        </wps:cNvSpPr>
                        <wps:spPr bwMode="auto">
                          <a:xfrm>
                            <a:off x="342813" y="566298"/>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5" name="Oval 25"/>
                        <wps:cNvSpPr>
                          <a:spLocks noChangeArrowheads="1"/>
                        </wps:cNvSpPr>
                        <wps:spPr bwMode="auto">
                          <a:xfrm>
                            <a:off x="462053"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6" name="Rectangle 26"/>
                        <wps:cNvSpPr>
                          <a:spLocks noChangeArrowheads="1"/>
                        </wps:cNvSpPr>
                        <wps:spPr bwMode="auto">
                          <a:xfrm>
                            <a:off x="584604"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7" name="Rectangle 27"/>
                        <wps:cNvSpPr>
                          <a:spLocks noChangeArrowheads="1"/>
                        </wps:cNvSpPr>
                        <wps:spPr bwMode="auto">
                          <a:xfrm>
                            <a:off x="1071498"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8" name="Rectangle 28"/>
                        <wps:cNvSpPr>
                          <a:spLocks noChangeArrowheads="1"/>
                        </wps:cNvSpPr>
                        <wps:spPr bwMode="auto">
                          <a:xfrm>
                            <a:off x="1194050"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9" name="Rectangle 29"/>
                        <wps:cNvSpPr>
                          <a:spLocks noChangeArrowheads="1"/>
                        </wps:cNvSpPr>
                        <wps:spPr bwMode="auto">
                          <a:xfrm>
                            <a:off x="1439153"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0" name="Rectangle 30"/>
                        <wps:cNvSpPr>
                          <a:spLocks noChangeArrowheads="1"/>
                        </wps:cNvSpPr>
                        <wps:spPr bwMode="auto">
                          <a:xfrm>
                            <a:off x="1684256" y="546428"/>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1" name="Rectangle 31"/>
                        <wps:cNvSpPr>
                          <a:spLocks noChangeArrowheads="1"/>
                        </wps:cNvSpPr>
                        <wps:spPr bwMode="auto">
                          <a:xfrm>
                            <a:off x="1316601"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2" name="Oval 32"/>
                        <wps:cNvSpPr>
                          <a:spLocks noChangeArrowheads="1"/>
                        </wps:cNvSpPr>
                        <wps:spPr bwMode="auto">
                          <a:xfrm>
                            <a:off x="945634"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3" name="Oval 33"/>
                        <wps:cNvSpPr>
                          <a:spLocks noChangeArrowheads="1"/>
                        </wps:cNvSpPr>
                        <wps:spPr bwMode="auto">
                          <a:xfrm>
                            <a:off x="1561705" y="547256"/>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4" name="AutoShape 34"/>
                        <wps:cNvSpPr>
                          <a:spLocks noChangeArrowheads="1"/>
                        </wps:cNvSpPr>
                        <wps:spPr bwMode="auto">
                          <a:xfrm>
                            <a:off x="826395" y="547256"/>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5" name="AutoShape 35"/>
                        <wps:cNvSpPr>
                          <a:spLocks noChangeArrowheads="1"/>
                        </wps:cNvSpPr>
                        <wps:spPr bwMode="auto">
                          <a:xfrm>
                            <a:off x="707156" y="548083"/>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6" name="AutoShape 38"/>
                        <wps:cNvCnPr>
                          <a:cxnSpLocks noChangeShapeType="1"/>
                          <a:stCxn id="39" idx="2"/>
                          <a:endCxn id="20" idx="0"/>
                        </wps:cNvCnPr>
                        <wps:spPr bwMode="auto">
                          <a:xfrm>
                            <a:off x="1908658" y="1123488"/>
                            <a:ext cx="78830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39"/>
                        <wps:cNvCnPr>
                          <a:cxnSpLocks noChangeShapeType="1"/>
                          <a:stCxn id="39" idx="2"/>
                          <a:endCxn id="21" idx="0"/>
                        </wps:cNvCnPr>
                        <wps:spPr bwMode="auto">
                          <a:xfrm flipH="1">
                            <a:off x="882703" y="1123488"/>
                            <a:ext cx="102595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1"/>
                        <wps:cNvCnPr>
                          <a:cxnSpLocks noChangeShapeType="1"/>
                          <a:stCxn id="39" idx="0"/>
                          <a:endCxn id="30" idx="2"/>
                        </wps:cNvCnPr>
                        <wps:spPr bwMode="auto">
                          <a:xfrm flipH="1" flipV="1">
                            <a:off x="1745532" y="668960"/>
                            <a:ext cx="163126" cy="1895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Text Box 42"/>
                        <wps:cNvSpPr txBox="1">
                          <a:spLocks noChangeArrowheads="1"/>
                        </wps:cNvSpPr>
                        <wps:spPr bwMode="auto">
                          <a:xfrm>
                            <a:off x="216121" y="858554"/>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FB34F8" w:rsidRDefault="00FB34F8" w:rsidP="007A0B76">
                              <w:r>
                                <w:t>The View</w:t>
                              </w:r>
                            </w:p>
                          </w:txbxContent>
                        </wps:txbx>
                        <wps:bodyPr rot="0" vert="horz" wrap="square" lIns="91440" tIns="45720" rIns="91440" bIns="45720" anchor="t" anchorCtr="0" upright="1">
                          <a:noAutofit/>
                        </wps:bodyPr>
                      </wps:wsp>
                    </wpc:wpc>
                  </a:graphicData>
                </a:graphic>
              </wp:inline>
            </w:drawing>
          </mc:Choice>
          <mc:Fallback>
            <w:pict>
              <v:group id="Canvas 19" o:spid="_x0000_s1121" editas="canvas" style="width:326.2pt;height:169.3pt;mso-position-horizontal-relative:char;mso-position-vertical-relative:line" coordsize="41427,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">
                <v:shape id="_x0000_s1122" type="#_x0000_t75" style="position:absolute;width:41427;height:21501;visibility:visible;mso-wrap-style:square">
                  <v:fill o:detectmouseclick="t"/>
                  <v:path o:connecttype="none"/>
                </v:shape>
                <v:shape id="Text Box 20" o:spid="_x0000_s1123" type="#_x0000_t202" style="position:absolute;left:22630;top:14712;width:8678;height:4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rsidR="00FB34F8" w:rsidRDefault="00FB34F8" w:rsidP="007A0B76">
                        <w:r>
                          <w:t>File System</w:t>
                        </w:r>
                      </w:p>
                    </w:txbxContent>
                  </v:textbox>
                </v:shape>
                <v:shape id="Text Box 21" o:spid="_x0000_s1124" type="#_x0000_t202" style="position:absolute;left:4488;top:14712;width:8678;height:5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rsidR="00FB34F8" w:rsidRDefault="00FB34F8" w:rsidP="007A0B76">
                        <w:r>
                          <w:t>Repository</w:t>
                        </w:r>
                      </w:p>
                    </w:txbxContent>
                  </v:textbox>
                </v:shape>
                <v:shape id="Text Box 22" o:spid="_x0000_s1125" type="#_x0000_t202" style="position:absolute;left:2161;top:1647;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3zWcEA&#10;AADbAAAADwAAAGRycy9kb3ducmV2LnhtbESPQYvCMBSE7wv+h/AEb2tqhbJ0jaKC4FXXw+7t0Tzb&#10;0ualNjG2/94Iwh6HmfmGWW0G04pAvastK1jMExDEhdU1lwouP4fPLxDOI2tsLZOCkRxs1pOPFeba&#10;PvhE4exLESHsclRQed/lUrqiIoNubjvi6F1tb9BH2ZdS9/iIcNPKNEkyabDmuFBhR/uKiuZ8Nwp0&#10;c9r/hYvnZnlrs9/rbsxCGJWaTYftNwhPg/8Pv9tHrSBN4fU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981nBAAAA2wAAAA8AAAAAAAAAAAAAAAAAmAIAAGRycy9kb3du&#10;cmV2LnhtbFBLBQYAAAAABAAEAPUAAACGAwAAAAA=&#10;" fillcolor="#c2d69b" strokecolor="#c2d69b" strokeweight="1pt">
                  <v:fill color2="#eaf1dd" angle="135" focus="50%" type="gradient"/>
                  <v:shadow on="t" color="#4e6128" opacity=".5" offset="1pt"/>
                  <v:textbox>
                    <w:txbxContent>
                      <w:p w:rsidR="00FB34F8" w:rsidRDefault="00FB34F8" w:rsidP="007A0B76">
                        <w:r>
                          <w:t>The Domain</w:t>
                        </w:r>
                      </w:p>
                    </w:txbxContent>
                  </v:textbox>
                </v:shape>
                <v:shape id="AutoShape 23" o:spid="_x0000_s1126" style="position:absolute;left:2161;top:5472;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gPcMA&#10;AADbAAAADwAAAGRycy9kb3ducmV2LnhtbESPQWvCQBSE74X+h+UVvNVNI0pI3QQpbdWb1dLzI/tM&#10;Qnffhuyq0V/vCoLHYWa+YeblYI04Uu9bxwrexgkI4srplmsFv7uv1wyED8gajWNScCYPZfH8NMdc&#10;uxP/0HEbahEh7HNU0ITQ5VL6qiGLfuw64ujtXW8xRNnXUvd4inBrZJokM2mx5bjQYEcfDVX/24NV&#10;sFlM08n6kGbffnexn3+ZWe6lUWr0MizeQQQawiN8b6+0gnQC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RgPcMAAADbAAAADwAAAAAAAAAAAAAAAACYAgAAZHJzL2Rv&#10;d25yZXYueG1sUEsFBgAAAAAEAAQA9QAAAIgDA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4" o:spid="_x0000_s1127" type="#_x0000_t5" style="position:absolute;left:3428;top:5662;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w68MA&#10;AADbAAAADwAAAGRycy9kb3ducmV2LnhtbESPT4vCMBTE74LfITzBm6bqskjXKKIIvQjrn4PHt83b&#10;NmvzUppo67c3grDHYWZ+wyxWna3EnRpvHCuYjBMQxLnThgsF59NuNAfhA7LGyjEpeJCH1bLfW2Cq&#10;XcsHuh9DISKEfYoKyhDqVEqfl2TRj11NHL1f11gMUTaF1A22EW4rOU2ST2nRcFwosaZNSfn1eLMK&#10;/rJL7ux5n203P9+TwszW5nBtlRoOuvUXiEBd+A+/25lWMP2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qw68MAAADb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25" o:spid="_x0000_s1128" style="position:absolute;left:4620;top:5480;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6u/sQA&#10;AADbAAAADwAAAGRycy9kb3ducmV2LnhtbESPT2vCQBTE74LfYXlCb3Wj0FKjq4hiW3rS+Of8yL5k&#10;g9m3Ibua9Nt3C4LHYWZ+wyxWva3FnVpfOVYwGScgiHOnKy4VnI671w8QPiBrrB2Tgl/ysFoOBwtM&#10;tev4QPcslCJC2KeowITQpFL63JBFP3YNcfQK11oMUbal1C12EW5rOU2Sd2mx4rhgsKGNofya3ayC&#10;7Gt23v6Uxab43Mlr3eWXbm8uSr2M+vUcRKA+PMOP9rdWMH2D/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Orv7EAAAA2w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26" o:spid="_x0000_s1129" style="position:absolute;left:5846;top:5472;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7XwcMA&#10;AADbAAAADwAAAGRycy9kb3ducmV2LnhtbESPT2vCQBDF70K/wzIFb7qp/7DRVUpB0GNsKR6H7JgN&#10;ZmfT7Gqin94VBI+PN+/35i3Xna3EhRpfOlbwMUxAEOdOl1wo+P3ZDOYgfEDWWDkmBVfysF699ZaY&#10;atdyRpd9KESEsE9RgQmhTqX0uSGLfuhq4ugdXWMxRNkUUjfYRrit5ChJZtJiybHBYE3fhvLT/mzj&#10;G/N2sjtO6wP9Z7fkLxubQ/g0SvXfu68FiEBdeB0/01utYDSDx5YIA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7Xwc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7" o:spid="_x0000_s1130" style="position:absolute;left:10714;top:5472;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JyWsQA&#10;AADbAAAADwAAAGRycy9kb3ducmV2LnhtbESPQWvCQBCF74X+h2UKvdWN1laN2UgRBHuMFvE4ZMds&#10;MDubZlcT++u7hYLHx5v3vXnZarCNuFLna8cKxqMEBHHpdM2Vgq/95mUOwgdkjY1jUnAjD6v88SHD&#10;VLueC7ruQiUihH2KCkwIbSqlLw1Z9CPXEkfv5DqLIcqukrrDPsJtIydJ8i4t1hwbDLa0NlSedxcb&#10;35j308/TW3uk7+InORSv5hgWRqnnp+FjCSLQEO7H/+mtVjCZwd+WCAC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iclr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8" o:spid="_x0000_s1131" style="position:absolute;left:11940;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3mKMMA&#10;AADbAAAADwAAAGRycy9kb3ducmV2LnhtbESPwWrCQBCG7wXfYRmht7qpbcWmriJCoT1GRTwO2TEb&#10;mp2N2dVEn75zKPQ4/PN/881iNfhGXamLdWADz5MMFHEZbM2Vgf3u82kOKiZki01gMnCjCKvl6GGB&#10;uQ09F3TdpkoJhGOOBlxKba51LB15jJPQEkt2Cp3HJGNXadthL3Df6GmWzbTHmuWCw5Y2jsqf7cWL&#10;xrx//T69tUc6F/fsULy4Y3p3xjyOh/UHqERD+l/+a39ZA1ORlV8E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3mKM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9" o:spid="_x0000_s1132" style="position:absolute;left:14391;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Ds8QA&#10;AADbAAAADwAAAGRycy9kb3ducmV2LnhtbESPQWvCQBCF7wX/wzJCb3WjbSWJriJCoT1GRTwO2Uk2&#10;mJ2N2a1J++u7hUKPjzfve/PW29G24k69bxwrmM8SEMSl0w3XCk7Ht6cUhA/IGlvHpOCLPGw3k4c1&#10;5toNXND9EGoRIexzVGBC6HIpfWnIop+5jjh6lesthij7Wuoehwi3rVwkyVJabDg2GOxob6i8Hj5t&#10;fCMdXj6q1+5Ct+I7ORfP5hIyo9TjdNytQAQaw//xX/pdK1hk8LslAk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xQ7P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30" o:spid="_x0000_s1133" style="position:absolute;left:16842;top:5464;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888MA&#10;AADbAAAADwAAAGRycy9kb3ducmV2LnhtbESPwWrCQBCG7wXfYRnBW91UW7Gpq4gg2GNsEY9DdsyG&#10;ZmdjdjVpn75zKPQ4/PN/881qM/hG3amLdWADT9MMFHEZbM2Vgc+P/eMSVEzIFpvAZOCbImzWo4cV&#10;5jb0XND9mColEI45GnAptbnWsXTkMU5DSyzZJXQek4xdpW2HvcB9o2dZttAea5YLDlvaOSq/jjcv&#10;Gsv++f3y0p7pWvxkp2LuzunVGTMZD9s3UImG9L/81z5YA3Oxl18EA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J888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31" o:spid="_x0000_s1134" style="position:absolute;left:13166;top:5480;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7ZaMMA&#10;AADbAAAADwAAAGRycy9kb3ducmV2LnhtbESPT2vCQBDF70K/wzJCb7rxX0lTV5FCoR6jUjwO2TEb&#10;zM6m2a1J/fSuIHh8vHm/N2+57m0tLtT6yrGCyTgBQVw4XXGp4LD/GqUgfEDWWDsmBf/kYb16GSwx&#10;067jnC67UIoIYZ+hAhNCk0npC0MW/dg1xNE7udZiiLItpW6xi3Bby2mSvEmLFccGgw19GirOuz8b&#10;30i7+fa0aI70m1+Tn3xmjuHdKPU67DcfIAL14Xn8SH9rBbMJ3LdEA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7ZaMMAAADb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32" o:spid="_x0000_s1135" style="position:absolute;left:9456;top:548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6gV8QA&#10;AADbAAAADwAAAGRycy9kb3ducmV2LnhtbESPT2vCQBTE74LfYXlCb3WjhVKjq4hiW3rS+Of8yL5k&#10;g9m3Ibua9Nt3C4LHYWZ+wyxWva3FnVpfOVYwGScgiHOnKy4VnI671w8QPiBrrB2Tgl/ysFoOBwtM&#10;tev4QPcslCJC2KeowITQpFL63JBFP3YNcfQK11oMUbal1C12EW5rOU2Sd2mx4rhgsKGNofya3ayC&#10;7Gt23v6Uxab43Mlr3eWXbm8uSr2M+vUcRKA+PMOP9rdW8DaF/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oF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33" o:spid="_x0000_s1136" style="position:absolute;left:15617;top:5472;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IFzMQA&#10;AADbAAAADwAAAGRycy9kb3ducmV2LnhtbESPzWrDMBCE74W8g9hAbo3cBErrRjElIT/01Dppzou1&#10;toytlbGU2Hn7qlDocZiZb5hVNtpW3Kj3tWMFT/MEBHHhdM2VgvNp9/gCwgdkja1jUnAnD9l68rDC&#10;VLuBv+iWh0pECPsUFZgQulRKXxiy6OeuI45e6XqLIcq+krrHIcJtKxdJ8iwt1hwXDHa0MVQ0+dUq&#10;yA+v39uPqtyU+51s2qG4DJ/motRsOr6/gQg0hv/wX/uoFSyX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yBczEAAAA2w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137" type="#_x0000_t5" style="position:absolute;left:8263;top:5472;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mNsMA&#10;AADbAAAADwAAAGRycy9kb3ducmV2LnhtbESPT4vCMBTE74LfITzBm6bqsk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MmNs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138" type="#_x0000_t5" style="position:absolute;left:7071;top:548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rcMA&#10;AADbAAAADwAAAGRycy9kb3ducmV2LnhtbESPT4vCMBTE74LfITzBm6Yqu0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Drc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8" o:spid="_x0000_s1139" type="#_x0000_t32" style="position:absolute;left:19086;top:11234;width:7883;height:34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J9sUAAADbAAAADwAAAGRycy9kb3ducmV2LnhtbESPQWvCQBSE7wX/w/KE3uomL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GJ9sUAAADbAAAADwAAAAAAAAAA&#10;AAAAAAChAgAAZHJzL2Rvd25yZXYueG1sUEsFBgAAAAAEAAQA+QAAAJMDAAAAAA==&#10;">
                  <v:stroke endarrow="block"/>
                </v:shape>
                <v:shape id="AutoShape 39" o:spid="_x0000_s1140" type="#_x0000_t32" style="position:absolute;left:8827;top:11234;width:10259;height:34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bUT8IAAADbAAAADwAAAGRycy9kb3ducmV2LnhtbESPQWsCMRSE74L/ITyhN81aqcrWKCoI&#10;0ouohXp8bF53g5uXZZNu1n/fCIUeh5n5hllteluLjlpvHCuYTjIQxIXThksFn9fDeAnCB2SNtWNS&#10;8CAPm/VwsMJcu8hn6i6hFAnCPkcFVQhNLqUvKrLoJ64hTt63ay2GJNtS6hZjgttavmbZXFo0nBYq&#10;bGhfUXG//FgFJp5M1xz3cffxdfM6knm8OaPUy6jfvoMI1If/8F/7qBXMF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bUT8IAAADbAAAADwAAAAAAAAAAAAAA&#10;AAChAgAAZHJzL2Rvd25yZXYueG1sUEsFBgAAAAAEAAQA+QAAAJADAAAAAA==&#10;">
                  <v:stroke endarrow="block"/>
                </v:shape>
                <v:shape id="AutoShape 41" o:spid="_x0000_s1141" type="#_x0000_t32" style="position:absolute;left:17455;top:6689;width:1631;height:189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pT98AAAADbAAAADwAAAGRycy9kb3ducmV2LnhtbERPS2vCQBC+F/wPywi91U1jEE1dRRSh&#10;FC8+Dh6H7HQTmp0N2VHTf989FDx+fO/levCtulMfm8AG3icZKOIq2Iadgct5/zYHFQXZYhuYDPxS&#10;hPVq9LLE0oYHH+l+EqdSCMcSDdQiXal1rGryGCehI07cd+g9SoK907bHRwr3rc6zbKY9Npwaauxo&#10;W1P1c7p5A9eLPyzyYudd4c5yFPpq8mJmzOt42HyAEhrkKf53f1oD0zQ2fUk/QK/+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iKU/fAAAAA2wAAAA8AAAAAAAAAAAAAAAAA&#10;oQIAAGRycy9kb3ducmV2LnhtbFBLBQYAAAAABAAEAPkAAACOAwAAAAA=&#10;">
                  <v:stroke endarrow="block"/>
                </v:shape>
                <v:shape id="Text Box 42" o:spid="_x0000_s1142" type="#_x0000_t202" style="position:absolute;left:2161;top:8585;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D39cIA&#10;AADbAAAADwAAAGRycy9kb3ducmV2LnhtbESPT4vCMBTE7wt+h/AEb2uqQtFqFBUWvPrnoLdH82xL&#10;m5faZGP77TcLC3scZuY3zGbXm0YE6lxlWcFsmoAgzq2uuFBwu359LkE4j6yxsUwKBnKw244+Nphp&#10;++YzhYsvRISwy1BB6X2bSenykgy6qW2Jo/e0nUEfZVdI3eE7wk0j50mSSoMVx4USWzqWlNeXb6NA&#10;1+fjI9w814tXk96fhyENYVBqMu73axCeev8f/muftILFCn6/xB8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Pf1wgAAANsAAAAPAAAAAAAAAAAAAAAAAJgCAABkcnMvZG93&#10;bnJldi54bWxQSwUGAAAAAAQABAD1AAAAhwMAAAAA&#10;" fillcolor="#c2d69b" strokecolor="#c2d69b" strokeweight="1pt">
                  <v:fill color2="#eaf1dd" angle="135" focus="50%" type="gradient"/>
                  <v:shadow on="t" color="#4e6128" opacity=".5" offset="1pt"/>
                  <v:textbox>
                    <w:txbxContent>
                      <w:p w:rsidR="00FB34F8" w:rsidRDefault="00FB34F8" w:rsidP="007A0B76">
                        <w:r>
                          <w:t>The View</w:t>
                        </w:r>
                      </w:p>
                    </w:txbxContent>
                  </v:textbox>
                </v:shape>
                <w10:anchorlock/>
              </v:group>
            </w:pict>
          </mc:Fallback>
        </mc:AlternateContent>
      </w:r>
    </w:p>
    <w:p w:rsidR="007A0B76" w:rsidRDefault="007A0B76" w:rsidP="00BD38A4">
      <w:pPr>
        <w:pStyle w:val="BodyText"/>
      </w:pPr>
      <w:r>
        <w:t>The Domain contains an evolution line of Model, Instance, Value change events. In this figure visualized as follows:</w:t>
      </w:r>
    </w:p>
    <w:p w:rsidR="00F6173B" w:rsidRDefault="00FF2843" w:rsidP="00397E70">
      <w:pPr>
        <w:pStyle w:val="BodyText"/>
        <w:numPr>
          <w:ilvl w:val="0"/>
          <w:numId w:val="26"/>
        </w:numPr>
      </w:pPr>
      <w:r>
        <w:rPr>
          <w:noProof/>
          <w:lang w:val="en-GB" w:eastAsia="en-GB"/>
        </w:rPr>
        <w:drawing>
          <wp:inline distT="0" distB="0" distL="0" distR="0">
            <wp:extent cx="190500" cy="171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pic:spPr>
                </pic:pic>
              </a:graphicData>
            </a:graphic>
          </wp:inline>
        </w:drawing>
      </w:r>
      <w:r w:rsidR="007A0B76">
        <w:t xml:space="preserve"> denotes a creation event</w:t>
      </w:r>
    </w:p>
    <w:p w:rsidR="007A0B76" w:rsidRDefault="00FF2843" w:rsidP="00397E70">
      <w:pPr>
        <w:pStyle w:val="BodyText"/>
        <w:numPr>
          <w:ilvl w:val="0"/>
          <w:numId w:val="26"/>
        </w:numPr>
      </w:pPr>
      <w:r>
        <w:rPr>
          <w:noProof/>
          <w:lang w:val="en-GB" w:eastAsia="en-GB"/>
        </w:rPr>
        <w:drawing>
          <wp:inline distT="0" distB="0" distL="0" distR="0">
            <wp:extent cx="180975" cy="1428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pic:spPr>
                </pic:pic>
              </a:graphicData>
            </a:graphic>
          </wp:inline>
        </w:drawing>
      </w:r>
      <w:r w:rsidR="007A0B76">
        <w:t xml:space="preserve"> denotes a model change (Add or delete a type)</w:t>
      </w:r>
    </w:p>
    <w:p w:rsidR="007A0B76" w:rsidRDefault="00FF2843" w:rsidP="00397E70">
      <w:pPr>
        <w:pStyle w:val="BodyText"/>
        <w:numPr>
          <w:ilvl w:val="0"/>
          <w:numId w:val="26"/>
        </w:numPr>
      </w:pPr>
      <w:r>
        <w:rPr>
          <w:noProof/>
          <w:lang w:val="en-GB" w:eastAsia="en-GB"/>
        </w:rPr>
        <w:drawing>
          <wp:inline distT="0" distB="0" distL="0" distR="0">
            <wp:extent cx="2381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pic:spPr>
                </pic:pic>
              </a:graphicData>
            </a:graphic>
          </wp:inline>
        </w:drawing>
      </w:r>
      <w:r w:rsidR="007A0B76">
        <w:t>denotes an instance change (create or destroy a value)</w:t>
      </w:r>
    </w:p>
    <w:p w:rsidR="007A0B76" w:rsidRDefault="00FF2843" w:rsidP="00397E70">
      <w:pPr>
        <w:pStyle w:val="BodyText"/>
        <w:numPr>
          <w:ilvl w:val="0"/>
          <w:numId w:val="26"/>
        </w:numPr>
      </w:pPr>
      <w:r>
        <w:rPr>
          <w:noProof/>
          <w:lang w:val="en-GB" w:eastAsia="en-GB"/>
        </w:rPr>
        <w:drawing>
          <wp:inline distT="0" distB="0" distL="0" distR="0">
            <wp:extent cx="25717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pic:spPr>
                </pic:pic>
              </a:graphicData>
            </a:graphic>
          </wp:inline>
        </w:drawing>
      </w:r>
      <w:r w:rsidR="007A0B76">
        <w:t>denotes a value change (add or subtract a value)</w:t>
      </w:r>
    </w:p>
    <w:p w:rsidR="003A7DA5" w:rsidRPr="00916CC1" w:rsidRDefault="007A0B76" w:rsidP="003A7DA5">
      <w:pPr>
        <w:pStyle w:val="BodyText"/>
      </w:pPr>
      <w:r>
        <w:t>The View define</w:t>
      </w:r>
      <w:r w:rsidR="002C7854">
        <w:t>s a point in the Domain history. It creates the Domain repository and the File System at the state defined by the View Point. The view creates this state by integrating the Model, Instance, Value change history up to the View Point.</w:t>
      </w:r>
    </w:p>
    <w:p w:rsidR="00B97B20" w:rsidRDefault="00B97B20" w:rsidP="00D31AB8">
      <w:pPr>
        <w:pStyle w:val="Heading1"/>
      </w:pPr>
      <w:bookmarkStart w:id="29" w:name="_Toc305080285"/>
      <w:r>
        <w:lastRenderedPageBreak/>
        <w:t>The Darwinet Domain view repository</w:t>
      </w:r>
      <w:bookmarkEnd w:id="29"/>
    </w:p>
    <w:p w:rsidR="00B97B20" w:rsidRDefault="00B97B20" w:rsidP="00B97B20">
      <w:pPr>
        <w:pStyle w:val="Heading2"/>
      </w:pPr>
      <w:bookmarkStart w:id="30" w:name="_Toc305080286"/>
      <w:r>
        <w:t>Darwinet Domain View Repository introduction</w:t>
      </w:r>
      <w:bookmarkEnd w:id="30"/>
    </w:p>
    <w:p w:rsidR="00B97B20" w:rsidRDefault="00B97B20" w:rsidP="00B97B20">
      <w:pPr>
        <w:pStyle w:val="BodyText"/>
      </w:pPr>
      <w:r>
        <w:t>The Darwinet Domain View Repository is where all the data of a specific domain view “lives”. The repository contains the current value instances stored in a Key-path, value manner as defined by the current Model.</w:t>
      </w:r>
    </w:p>
    <w:p w:rsidR="00B97B20" w:rsidRPr="00B97B20" w:rsidRDefault="00B97B20" w:rsidP="00B97B20">
      <w:pPr>
        <w:pStyle w:val="BodyText"/>
      </w:pPr>
      <w:r>
        <w:t xml:space="preserve">The repository is built for the view by </w:t>
      </w:r>
      <w:r w:rsidR="00916CC1">
        <w:t>integrating</w:t>
      </w:r>
      <w:r>
        <w:t xml:space="preserve"> the Model, Instance, Value change history for the view.</w:t>
      </w:r>
    </w:p>
    <w:p w:rsidR="00B97B20" w:rsidRDefault="00B97B20" w:rsidP="00D31AB8">
      <w:pPr>
        <w:pStyle w:val="Heading1"/>
      </w:pPr>
      <w:bookmarkStart w:id="31" w:name="_Toc305080287"/>
      <w:r>
        <w:t>Darwinet Applications</w:t>
      </w:r>
      <w:bookmarkEnd w:id="31"/>
    </w:p>
    <w:p w:rsidR="00B97B20" w:rsidRDefault="00B97B20" w:rsidP="00B97B20">
      <w:pPr>
        <w:pStyle w:val="Heading2"/>
      </w:pPr>
      <w:bookmarkStart w:id="32" w:name="_Toc305080288"/>
      <w:r>
        <w:t>Darwinet applications overview</w:t>
      </w:r>
      <w:bookmarkEnd w:id="32"/>
    </w:p>
    <w:p w:rsidR="00B97B20" w:rsidRDefault="00B97B20" w:rsidP="00B97B20">
      <w:pPr>
        <w:pStyle w:val="BodyText"/>
      </w:pPr>
      <w:r>
        <w:t>A Darwinet Application is an application that may be brought to e</w:t>
      </w:r>
      <w:r w:rsidR="00916CC1">
        <w:t>xecute on the contents of the repository of a Darwinet Domain View.</w:t>
      </w:r>
    </w:p>
    <w:p w:rsidR="00916CC1" w:rsidRDefault="00120460" w:rsidP="00B97B20">
      <w:pPr>
        <w:pStyle w:val="BodyText"/>
      </w:pPr>
      <w:r>
        <w:t>To enable this on multiple platforms is quite tricky and requires different schemes.</w:t>
      </w:r>
    </w:p>
    <w:p w:rsidR="00120460" w:rsidRDefault="00120460" w:rsidP="00120460">
      <w:pPr>
        <w:pStyle w:val="Heading2"/>
      </w:pPr>
      <w:bookmarkStart w:id="33" w:name="_Toc305080289"/>
      <w:r>
        <w:t xml:space="preserve">Darwinet Applications on </w:t>
      </w:r>
      <w:proofErr w:type="spellStart"/>
      <w:r>
        <w:t>iOS</w:t>
      </w:r>
      <w:bookmarkEnd w:id="33"/>
      <w:proofErr w:type="spellEnd"/>
    </w:p>
    <w:p w:rsidR="00120460" w:rsidRDefault="00EA39B5" w:rsidP="00120460">
      <w:pPr>
        <w:pStyle w:val="Heading3"/>
      </w:pPr>
      <w:bookmarkStart w:id="34" w:name="_Toc305080290"/>
      <w:r>
        <w:t>Darwinet</w:t>
      </w:r>
      <w:r w:rsidR="00120460">
        <w:t xml:space="preserve"> Applications on </w:t>
      </w:r>
      <w:proofErr w:type="spellStart"/>
      <w:r w:rsidR="00120460">
        <w:t>iOS</w:t>
      </w:r>
      <w:proofErr w:type="spellEnd"/>
      <w:r w:rsidR="00120460">
        <w:t xml:space="preserve"> introduction</w:t>
      </w:r>
      <w:bookmarkEnd w:id="34"/>
    </w:p>
    <w:p w:rsidR="00120460" w:rsidRDefault="00120460" w:rsidP="00120460">
      <w:pPr>
        <w:pStyle w:val="BodyText"/>
      </w:pPr>
      <w:r>
        <w:t xml:space="preserve">The </w:t>
      </w:r>
      <w:proofErr w:type="spellStart"/>
      <w:r>
        <w:t>iOS</w:t>
      </w:r>
      <w:proofErr w:type="spellEnd"/>
      <w:r>
        <w:t xml:space="preserve"> implements “sandboxing” in the sense that each </w:t>
      </w:r>
      <w:proofErr w:type="spellStart"/>
      <w:r>
        <w:t>iOS</w:t>
      </w:r>
      <w:proofErr w:type="spellEnd"/>
      <w:r>
        <w:t xml:space="preserve"> application really does not share any data or file system with any other application. Instead applications may interact over TCP/IP using a local URL-scheme.</w:t>
      </w:r>
    </w:p>
    <w:p w:rsidR="00120460" w:rsidRDefault="00120460" w:rsidP="00120460">
      <w:pPr>
        <w:pStyle w:val="BodyText"/>
      </w:pPr>
      <w:r>
        <w:t xml:space="preserve">So how should an </w:t>
      </w:r>
      <w:proofErr w:type="spellStart"/>
      <w:r>
        <w:t>iOS</w:t>
      </w:r>
      <w:proofErr w:type="spellEnd"/>
      <w:r>
        <w:t>-application access the repository and the file system of a Darwinet Domain view?</w:t>
      </w:r>
    </w:p>
    <w:p w:rsidR="00120460" w:rsidRDefault="00120460" w:rsidP="00120460">
      <w:pPr>
        <w:pStyle w:val="Heading3"/>
      </w:pPr>
      <w:bookmarkStart w:id="35" w:name="_Toc305080291"/>
      <w:r>
        <w:t xml:space="preserve">Stand-Alone </w:t>
      </w:r>
      <w:proofErr w:type="spellStart"/>
      <w:r>
        <w:t>iOS</w:t>
      </w:r>
      <w:proofErr w:type="spellEnd"/>
      <w:r>
        <w:t xml:space="preserve"> Darwinet application</w:t>
      </w:r>
      <w:bookmarkEnd w:id="35"/>
    </w:p>
    <w:p w:rsidR="00B77DF4" w:rsidRDefault="00B77DF4" w:rsidP="00120460">
      <w:pPr>
        <w:pStyle w:val="BodyText"/>
      </w:pPr>
      <w:r>
        <w:t xml:space="preserve">An </w:t>
      </w:r>
      <w:proofErr w:type="spellStart"/>
      <w:r>
        <w:t>iOS</w:t>
      </w:r>
      <w:proofErr w:type="spellEnd"/>
      <w:r>
        <w:t xml:space="preserve"> Darwinet application is a stand-alone Application. This means it acts as a separate Peer in the Domain.</w:t>
      </w:r>
    </w:p>
    <w:p w:rsidR="000520F2" w:rsidRDefault="00FF2843" w:rsidP="00120460">
      <w:pPr>
        <w:pStyle w:val="BodyText"/>
      </w:pPr>
      <w:r>
        <w:rPr>
          <w:noProof/>
          <w:lang w:val="en-GB" w:eastAsia="en-GB"/>
        </w:rPr>
        <w:lastRenderedPageBreak/>
        <mc:AlternateContent>
          <mc:Choice Requires="wpc">
            <w:drawing>
              <wp:inline distT="0" distB="0" distL="0" distR="0">
                <wp:extent cx="4194810" cy="276542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60"/>
                        <wps:cNvSpPr txBox="1">
                          <a:spLocks noChangeArrowheads="1"/>
                        </wps:cNvSpPr>
                        <wps:spPr bwMode="auto">
                          <a:xfrm>
                            <a:off x="495991" y="201197"/>
                            <a:ext cx="2369828" cy="2309213"/>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rsidR="00FB34F8" w:rsidRDefault="00FB34F8" w:rsidP="00517F13">
                              <w:r>
                                <w:t xml:space="preserve">Darwinet </w:t>
                              </w:r>
                              <w:proofErr w:type="spellStart"/>
                              <w:r>
                                <w:t>iOS</w:t>
                              </w:r>
                              <w:proofErr w:type="spellEnd"/>
                              <w:r>
                                <w:t xml:space="preserve"> App</w:t>
                              </w:r>
                            </w:p>
                          </w:txbxContent>
                        </wps:txbx>
                        <wps:bodyPr rot="0" vert="horz" wrap="square" lIns="91440" tIns="45720" rIns="91440" bIns="45720" anchor="t" anchorCtr="0" upright="1">
                          <a:noAutofit/>
                        </wps:bodyPr>
                      </wps:wsp>
                      <wps:wsp>
                        <wps:cNvPr id="2" name="Text Box 55"/>
                        <wps:cNvSpPr txBox="1">
                          <a:spLocks noChangeArrowheads="1"/>
                        </wps:cNvSpPr>
                        <wps:spPr bwMode="auto">
                          <a:xfrm>
                            <a:off x="650005" y="530730"/>
                            <a:ext cx="1696638" cy="1291636"/>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rsidR="00FB34F8" w:rsidRDefault="00FB34F8" w:rsidP="00517F13">
                              <w:r>
                                <w:t>Darwinet Client</w:t>
                              </w:r>
                            </w:p>
                          </w:txbxContent>
                        </wps:txbx>
                        <wps:bodyPr rot="0" vert="horz" wrap="square" lIns="91440" tIns="45720" rIns="91440" bIns="45720" anchor="t" anchorCtr="0" upright="1">
                          <a:noAutofit/>
                        </wps:bodyPr>
                      </wps:wsp>
                      <wps:wsp>
                        <wps:cNvPr id="3" name="Text Box 56"/>
                        <wps:cNvSpPr txBox="1">
                          <a:spLocks noChangeArrowheads="1"/>
                        </wps:cNvSpPr>
                        <wps:spPr bwMode="auto">
                          <a:xfrm>
                            <a:off x="698859" y="945544"/>
                            <a:ext cx="1565808" cy="264123"/>
                          </a:xfrm>
                          <a:prstGeom prst="rect">
                            <a:avLst/>
                          </a:prstGeom>
                          <a:solidFill>
                            <a:srgbClr val="FFFFFF"/>
                          </a:solidFill>
                          <a:ln w="9525">
                            <a:solidFill>
                              <a:srgbClr val="000000"/>
                            </a:solidFill>
                            <a:miter lim="800000"/>
                            <a:headEnd/>
                            <a:tailEnd/>
                          </a:ln>
                        </wps:spPr>
                        <wps:txbx>
                          <w:txbxContent>
                            <w:p w:rsidR="00FB34F8" w:rsidRDefault="00FB34F8" w:rsidP="00517F13">
                              <w:r>
                                <w:t>Domain</w:t>
                              </w:r>
                            </w:p>
                          </w:txbxContent>
                        </wps:txbx>
                        <wps:bodyPr rot="0" vert="horz" wrap="square" lIns="91440" tIns="45720" rIns="91440" bIns="45720" anchor="t" anchorCtr="0" upright="1">
                          <a:noAutofit/>
                        </wps:bodyPr>
                      </wps:wsp>
                      <wps:wsp>
                        <wps:cNvPr id="4" name="Text Box 57"/>
                        <wps:cNvSpPr txBox="1">
                          <a:spLocks noChangeArrowheads="1"/>
                        </wps:cNvSpPr>
                        <wps:spPr bwMode="auto">
                          <a:xfrm>
                            <a:off x="698859" y="1209666"/>
                            <a:ext cx="1565808" cy="264123"/>
                          </a:xfrm>
                          <a:prstGeom prst="rect">
                            <a:avLst/>
                          </a:prstGeom>
                          <a:solidFill>
                            <a:srgbClr val="FFFFFF"/>
                          </a:solidFill>
                          <a:ln w="9525">
                            <a:solidFill>
                              <a:srgbClr val="000000"/>
                            </a:solidFill>
                            <a:miter lim="800000"/>
                            <a:headEnd/>
                            <a:tailEnd/>
                          </a:ln>
                        </wps:spPr>
                        <wps:txbx>
                          <w:txbxContent>
                            <w:p w:rsidR="00FB34F8" w:rsidRDefault="00FB34F8" w:rsidP="00517F13">
                              <w:r>
                                <w:t>View</w:t>
                              </w:r>
                            </w:p>
                          </w:txbxContent>
                        </wps:txbx>
                        <wps:bodyPr rot="0" vert="horz" wrap="square" lIns="91440" tIns="45720" rIns="91440" bIns="45720" anchor="t" anchorCtr="0" upright="1">
                          <a:noAutofit/>
                        </wps:bodyPr>
                      </wps:wsp>
                      <wps:wsp>
                        <wps:cNvPr id="5" name="Text Box 58"/>
                        <wps:cNvSpPr txBox="1">
                          <a:spLocks noChangeArrowheads="1"/>
                        </wps:cNvSpPr>
                        <wps:spPr bwMode="auto">
                          <a:xfrm>
                            <a:off x="700515" y="1473789"/>
                            <a:ext cx="781662" cy="264123"/>
                          </a:xfrm>
                          <a:prstGeom prst="rect">
                            <a:avLst/>
                          </a:prstGeom>
                          <a:solidFill>
                            <a:srgbClr val="FFFFFF"/>
                          </a:solidFill>
                          <a:ln w="9525">
                            <a:solidFill>
                              <a:srgbClr val="000000"/>
                            </a:solidFill>
                            <a:miter lim="800000"/>
                            <a:headEnd/>
                            <a:tailEnd/>
                          </a:ln>
                        </wps:spPr>
                        <wps:txbx>
                          <w:txbxContent>
                            <w:p w:rsidR="00FB34F8" w:rsidRDefault="00FB34F8" w:rsidP="00517F13">
                              <w:r>
                                <w:t>Repository</w:t>
                              </w:r>
                            </w:p>
                          </w:txbxContent>
                        </wps:txbx>
                        <wps:bodyPr rot="0" vert="horz" wrap="square" lIns="91440" tIns="45720" rIns="91440" bIns="45720" anchor="t" anchorCtr="0" upright="1">
                          <a:noAutofit/>
                        </wps:bodyPr>
                      </wps:wsp>
                      <wps:wsp>
                        <wps:cNvPr id="6" name="Text Box 59"/>
                        <wps:cNvSpPr txBox="1">
                          <a:spLocks noChangeArrowheads="1"/>
                        </wps:cNvSpPr>
                        <wps:spPr bwMode="auto">
                          <a:xfrm>
                            <a:off x="1482177" y="1473789"/>
                            <a:ext cx="782490" cy="264123"/>
                          </a:xfrm>
                          <a:prstGeom prst="rect">
                            <a:avLst/>
                          </a:prstGeom>
                          <a:solidFill>
                            <a:srgbClr val="FFFFFF"/>
                          </a:solidFill>
                          <a:ln w="9525">
                            <a:solidFill>
                              <a:srgbClr val="000000"/>
                            </a:solidFill>
                            <a:miter lim="800000"/>
                            <a:headEnd/>
                            <a:tailEnd/>
                          </a:ln>
                        </wps:spPr>
                        <wps:txbx>
                          <w:txbxContent>
                            <w:p w:rsidR="00FB34F8" w:rsidRDefault="00FB34F8" w:rsidP="00517F13">
                              <w:r>
                                <w:t>Files</w:t>
                              </w:r>
                            </w:p>
                          </w:txbxContent>
                        </wps:txbx>
                        <wps:bodyPr rot="0" vert="horz" wrap="square" lIns="91440" tIns="45720" rIns="91440" bIns="45720" anchor="t" anchorCtr="0" upright="1">
                          <a:noAutofit/>
                        </wps:bodyPr>
                      </wps:wsp>
                      <wpg:wgp>
                        <wpg:cNvPr id="7" name="Group 64"/>
                        <wpg:cNvGrpSpPr>
                          <a:grpSpLocks/>
                        </wpg:cNvGrpSpPr>
                        <wpg:grpSpPr bwMode="auto">
                          <a:xfrm>
                            <a:off x="2264667" y="1014265"/>
                            <a:ext cx="281531" cy="122540"/>
                            <a:chOff x="5036" y="4179"/>
                            <a:chExt cx="341" cy="148"/>
                          </a:xfrm>
                        </wpg:grpSpPr>
                        <wps:wsp>
                          <wps:cNvPr id="8" name="Oval 6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 name="AutoShape 63"/>
                          <wps:cNvCnPr>
                            <a:cxnSpLocks noChangeShapeType="1"/>
                            <a:stCxn id="8" idx="2"/>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1" name="Group 65"/>
                        <wpg:cNvGrpSpPr>
                          <a:grpSpLocks/>
                        </wpg:cNvGrpSpPr>
                        <wpg:grpSpPr bwMode="auto">
                          <a:xfrm>
                            <a:off x="2264667" y="1289152"/>
                            <a:ext cx="281531" cy="122540"/>
                            <a:chOff x="5036" y="4179"/>
                            <a:chExt cx="341" cy="148"/>
                          </a:xfrm>
                        </wpg:grpSpPr>
                        <wps:wsp>
                          <wps:cNvPr id="12" name="Oval 66"/>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AutoShape 67"/>
                          <wps:cNvCnPr>
                            <a:cxnSpLocks noChangeShapeType="1"/>
                            <a:stCxn id="12" idx="2"/>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4" name="Group 68"/>
                        <wpg:cNvGrpSpPr>
                          <a:grpSpLocks/>
                        </wpg:cNvGrpSpPr>
                        <wpg:grpSpPr bwMode="auto">
                          <a:xfrm rot="5189075">
                            <a:off x="939827" y="1818221"/>
                            <a:ext cx="282338" cy="122549"/>
                            <a:chOff x="5036" y="4179"/>
                            <a:chExt cx="341" cy="148"/>
                          </a:xfrm>
                        </wpg:grpSpPr>
                        <wps:wsp>
                          <wps:cNvPr id="15" name="Oval 69"/>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AutoShape 70"/>
                          <wps:cNvCnPr>
                            <a:cxnSpLocks noChangeShapeType="1"/>
                            <a:stCxn id="15" idx="2"/>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7" name="Group 71"/>
                        <wpg:cNvGrpSpPr>
                          <a:grpSpLocks/>
                        </wpg:cNvGrpSpPr>
                        <wpg:grpSpPr bwMode="auto">
                          <a:xfrm rot="5189075">
                            <a:off x="1747986" y="1817393"/>
                            <a:ext cx="283166" cy="122549"/>
                            <a:chOff x="5036" y="4179"/>
                            <a:chExt cx="341" cy="148"/>
                          </a:xfrm>
                        </wpg:grpSpPr>
                        <wps:wsp>
                          <wps:cNvPr id="18" name="Oval 7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 name="AutoShape 73"/>
                          <wps:cNvCnPr>
                            <a:cxnSpLocks noChangeShapeType="1"/>
                            <a:stCxn id="18" idx="2"/>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Canvas 52" o:spid="_x0000_s1143" editas="canvas" style="width:330.3pt;height:217.75pt;mso-position-horizontal-relative:char;mso-position-vertical-relative:line" coordsize="41948,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">
                <v:shape id="_x0000_s1144" type="#_x0000_t75" style="position:absolute;width:41948;height:27654;visibility:visible;mso-wrap-style:square">
                  <v:fill o:detectmouseclick="t"/>
                  <v:path o:connecttype="none"/>
                </v:shape>
                <v:shape id="Text Box 60" o:spid="_x0000_s1145" type="#_x0000_t202" style="position:absolute;left:4959;top:2011;width:23699;height:23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vncEA&#10;AADaAAAADwAAAGRycy9kb3ducmV2LnhtbERPS2vCQBC+F/wPyxS8lLrRQzGpa6gRQaggPnofsmMS&#10;mp0N2dUk/fVdQfA0fHzPWaS9qcWNWldZVjCdRCCIc6srLhScT5v3OQjnkTXWlknBQA7S5ehlgYm2&#10;HR/odvSFCCHsElRQet8kUrq8JINuYhviwF1sa9AH2BZSt9iFcFPLWRR9SIMVh4YSG8pKyn+PV6NA&#10;DvvoJ8P12+XvsI5Pq138nZNXavzaf32C8NT7p/jh3uowH+6v3K9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6r53BAAAA2gAAAA8AAAAAAAAAAAAAAAAAmAIAAGRycy9kb3du&#10;cmV2LnhtbFBLBQYAAAAABAAEAPUAAACGAwAAAAA=&#10;" strokecolor="#fabf8f" strokeweight="1pt">
                  <v:fill color2="#fbd4b4" focus="100%" type="gradient"/>
                  <v:shadow on="t" color="#974706" opacity=".5" offset="1pt"/>
                  <v:textbox>
                    <w:txbxContent>
                      <w:p w:rsidR="00FB34F8" w:rsidRDefault="00FB34F8" w:rsidP="00517F13">
                        <w:r>
                          <w:t xml:space="preserve">Darwinet </w:t>
                        </w:r>
                        <w:proofErr w:type="spellStart"/>
                        <w:r>
                          <w:t>iOS</w:t>
                        </w:r>
                        <w:proofErr w:type="spellEnd"/>
                        <w:r>
                          <w:t xml:space="preserve"> App</w:t>
                        </w:r>
                      </w:p>
                    </w:txbxContent>
                  </v:textbox>
                </v:shape>
                <v:shape id="Text Box 55" o:spid="_x0000_s1146" type="#_x0000_t202" style="position:absolute;left:6500;top:5307;width:16966;height:12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HLD8EA&#10;AADaAAAADwAAAGRycy9kb3ducmV2LnhtbESPS4sCMRCE78L+h9AL3jSjB9FZMyKCIAu74AP32kx6&#10;HjrpDEkcx3+/EQSPRVV9RS1XvWlER87XlhVMxgkI4tzqmksFp+N2NAfhA7LGxjIpeJCHVfYxWGKq&#10;7Z331B1CKSKEfYoKqhDaVEqfV2TQj21LHL3COoMhSldK7fAe4aaR0ySZSYM1x4UKW9pUlF8PN6Pg&#10;2+HsiudO/y7s5Sdsu7ws/uZKDT/79ReIQH14h1/tnVYwheeVeAN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Byw/BAAAA2gAAAA8AAAAAAAAAAAAAAAAAmAIAAGRycy9kb3du&#10;cmV2LnhtbFBLBQYAAAAABAAEAPUAAACGAwAAAAA=&#10;" strokecolor="#92cddc" strokeweight="1pt">
                  <v:fill color2="#b6dde8" focus="100%" type="gradient"/>
                  <v:shadow on="t" color="#205867" opacity=".5" offset="1pt"/>
                  <v:textbox>
                    <w:txbxContent>
                      <w:p w:rsidR="00FB34F8" w:rsidRDefault="00FB34F8" w:rsidP="00517F13">
                        <w:r>
                          <w:t>Darwinet Client</w:t>
                        </w:r>
                      </w:p>
                    </w:txbxContent>
                  </v:textbox>
                </v:shape>
                <v:shape id="Text Box 56" o:spid="_x0000_s1147" type="#_x0000_t202" style="position:absolute;left:6988;top:9455;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FB34F8" w:rsidRDefault="00FB34F8" w:rsidP="00517F13">
                        <w:r>
                          <w:t>Domain</w:t>
                        </w:r>
                      </w:p>
                    </w:txbxContent>
                  </v:textbox>
                </v:shape>
                <v:shape id="Text Box 57" o:spid="_x0000_s1148" type="#_x0000_t202" style="position:absolute;left:6988;top:12096;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b8cQA&#10;AADaAAAADwAAAGRycy9kb3ducmV2LnhtbESPT2sCMRTE70K/Q3iFXsTN1orarVFEaNGbVdHrY/P2&#10;D928rEm6br99UxB6HGbmN8xi1ZtGdOR8bVnBc5KCIM6trrlUcDq+j+YgfEDW2FgmBT/kYbV8GCww&#10;0/bGn9QdQikihH2GCqoQ2kxKn1dk0Ce2JY5eYZ3BEKUrpXZ4i3DTyHGaTqXBmuNChS1tKsq/Dt9G&#10;wXyy7S5+97I/59OieQ3DWfdxdUo9PfbrNxCB+vAfvre3WsEE/q7E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G/HEAAAA2gAAAA8AAAAAAAAAAAAAAAAAmAIAAGRycy9k&#10;b3ducmV2LnhtbFBLBQYAAAAABAAEAPUAAACJAwAAAAA=&#10;">
                  <v:textbox>
                    <w:txbxContent>
                      <w:p w:rsidR="00FB34F8" w:rsidRDefault="00FB34F8" w:rsidP="00517F13">
                        <w:r>
                          <w:t>View</w:t>
                        </w:r>
                      </w:p>
                    </w:txbxContent>
                  </v:textbox>
                </v:shape>
                <v:shape id="Text Box 58" o:spid="_x0000_s1149" type="#_x0000_t202" style="position:absolute;left:7005;top:14737;width:7816;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FB34F8" w:rsidRDefault="00FB34F8" w:rsidP="00517F13">
                        <w:r>
                          <w:t>Repository</w:t>
                        </w:r>
                      </w:p>
                    </w:txbxContent>
                  </v:textbox>
                </v:shape>
                <v:shape id="Text Box 59" o:spid="_x0000_s1150" type="#_x0000_t202" style="position:absolute;left:14821;top:14737;width:7825;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FB34F8" w:rsidRDefault="00FB34F8" w:rsidP="00517F13">
                        <w:r>
                          <w:t>Files</w:t>
                        </w:r>
                      </w:p>
                    </w:txbxContent>
                  </v:textbox>
                </v:shape>
                <v:group id="Group 64" o:spid="_x0000_s1151" style="position:absolute;left:22646;top:10142;width:2815;height:1226"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oval id="Oval 62" o:spid="_x0000_s1152"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t3L4A&#10;AADaAAAADwAAAGRycy9kb3ducmV2LnhtbERPTYvCMBC9C/sfwix401SLIl2jiCLoYQ9b3fvQjG2x&#10;mZRmrPXfm8PCHh/ve70dXKN66kLt2cBsmoAiLrytuTRwvRwnK1BBkC02nsnAiwJsNx+jNWbWP/mH&#10;+lxKFUM4ZGigEmkzrUNRkcMw9S1x5G6+cygRdqW2HT5juGv0PEmW2mHNsaHClvYVFff84Qwcyl2+&#10;7HUqi/R2OMni/vt9TmfGjD+H3RcooUH+xX/ukzUQt8Yr8Qboz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1Ldy+AAAA2gAAAA8AAAAAAAAAAAAAAAAAmAIAAGRycy9kb3ducmV2&#10;LnhtbFBLBQYAAAAABAAEAPUAAACDAwAAAAA=&#10;"/>
                  <v:shape id="AutoShape 63" o:spid="_x0000_s1153"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RhFMQAAADbAAAADwAAAGRycy9kb3ducmV2LnhtbESPQWvCQBCF7wX/wzKCl6KbCi0lukpQ&#10;CiKINRW8DtkxiWZnQ3bV+O87h0JvM7w3730zX/auUXfqQu3ZwNskAUVceFtzaeD48zX+BBUissXG&#10;Mxl4UoDlYvAyx9T6Bx/onsdSSQiHFA1UMbap1qGoyGGY+JZYtLPvHEZZu1LbDh8S7ho9TZIP7bBm&#10;aaiwpVVFxTW/OQNx97p9vxz2+yxnXmff29M1W52MGQ37bAYqUh//zX/XGyv4Qi+/yAB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RGEUxAAAANsAAAAPAAAAAAAAAAAA&#10;AAAAAKECAABkcnMvZG93bnJldi54bWxQSwUGAAAAAAQABAD5AAAAkgMAAAAA&#10;"/>
                </v:group>
                <v:group id="Group 65" o:spid="_x0000_s1154" style="position:absolute;left:22646;top:12891;width:2815;height:1225"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oval id="Oval 66" o:spid="_x0000_s1155"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shape id="AutoShape 67" o:spid="_x0000_s1156"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b/Y8MAAADbAAAADwAAAGRycy9kb3ducmV2LnhtbERPTWvCQBC9F/wPyxR6kbqxopTUVUJK&#10;oQiipgWvQ3aapMnOhuw2if/eFYTe5vE+Z70dTSN66lxlWcF8FoEgzq2uuFDw/fXx/ArCeWSNjWVS&#10;cCEH283kYY2xtgOfqM98IUIIuxgVlN63sZQuL8mgm9mWOHA/tjPoA+wKqTscQrhp5EsUraTBikND&#10;iS2lJeV19mcU+P10t/w9HQ5JxvyeHHfnOknPSj09jskbCE+j/xff3Z86zF/A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W/2PDAAAA2wAAAA8AAAAAAAAAAAAA&#10;AAAAoQIAAGRycy9kb3ducmV2LnhtbFBLBQYAAAAABAAEAPkAAACRAwAAAAA=&#10;"/>
                </v:group>
                <v:group id="Group 68" o:spid="_x0000_s1157" style="position:absolute;left:9398;top:18182;width:2823;height:1225;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">
                  <v:oval id="Oval 69" o:spid="_x0000_s1158"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PzMAA&#10;AADbAAAADwAAAGRycy9kb3ducmV2LnhtbERPTWvCQBC9C/6HZQq96caGSEldRZSCPXgw2vuQHZNg&#10;djZkpzH9992C4G0e73NWm9G1aqA+NJ4NLOYJKOLS24YrA5fz5+wdVBBki61nMvBLATbr6WSFufV3&#10;PtFQSKViCIccDdQiXa51KGtyGOa+I47c1fcOJcK+0rbHewx3rX5LkqV22HBsqLGjXU3lrfhxBvbV&#10;tlgOOpUsve4Pkt2+j1/pwpjXl3H7AUpolKf44T7YOD+D/1/iAX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gPzMAAAADbAAAADwAAAAAAAAAAAAAAAACYAgAAZHJzL2Rvd25y&#10;ZXYueG1sUEsFBgAAAAAEAAQA9QAAAIUDAAAAAA==&#10;"/>
                  <v:shape id="AutoShape 70" o:spid="_x0000_s1159"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Fc+8IAAADbAAAADwAAAGRycy9kb3ducmV2LnhtbERPTWvCQBC9F/oflin0UnSjUCnRVUKk&#10;IIESTQteh+yYRLOzIbs16b93BaG3ebzPWW1G04or9a6xrGA2jUAQl1Y3XCn4+f6cfIBwHllja5kU&#10;/JGDzfr5aYWxtgMf6Fr4SoQQdjEqqL3vYildWZNBN7UdceBOtjfoA+wrqXscQrhp5TyKFtJgw6Gh&#10;xo7SmspL8WsU+K+37P18yPOkYN4m++x4SdKjUq8vY7IE4Wn0/+KHe6fD/AXcfw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uFc+8IAAADbAAAADwAAAAAAAAAAAAAA&#10;AAChAgAAZHJzL2Rvd25yZXYueG1sUEsFBgAAAAAEAAQA+QAAAJADAAAAAA==&#10;"/>
                </v:group>
                <v:group id="Group 71" o:spid="_x0000_s1160" style="position:absolute;left:17479;top:18173;width:2832;height:1226;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0q5Jb8AAADbAAAADwAAAGRycy9kb3ducmV2LnhtbERPTYvCMBC9C/6HMAte&#10;RFM97EptlEUQCh5ka70PzWxTtpmUJtb6742w4G0e73Oy/WhbMVDvG8cKVssEBHHldMO1gvJyXGxA&#10;+ICssXVMCh7kYb+bTjJMtbvzDw1FqEUMYZ+iAhNCl0rpK0MW/dJ1xJH7db3FEGFfS93jPYbbVq6T&#10;5FNabDg2GOzoYKj6K25WwcmZsjwTVtfTwHqeH4vcNYVSs4/xewsi0Bje4n93ruP8L3j9Eg+Quyc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N9KuSW/AAAA2wAAAA8AAAAA&#10;AAAAAAAAAAAAqgIAAGRycy9kb3ducmV2LnhtbFBLBQYAAAAABAAEAPoAAACWAwAAAAA=&#10;">
                  <v:oval id="Oval 72" o:spid="_x0000_s1161"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gUsMA&#10;AADbAAAADwAAAGRycy9kb3ducmV2LnhtbESPQWvCQBCF74X+h2UKvdWNBkVSVxGlYA89NNr7kB2T&#10;YHY2ZKcx/fedQ6G3Gd6b977Z7KbQmZGG1EZ2MJ9lYIir6FuuHVzOby9rMEmQPXaRycEPJdhtHx82&#10;WPh4508aS6mNhnAq0EEj0hfWpqqhgGkWe2LVrnEIKLoOtfUD3jU8dHaRZSsbsGVtaLCnQ0PVrfwO&#10;Do71vlyNNpdlfj2eZHn7+njP5849P037VzBCk/yb/65PXvEVV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mgUsMAAADbAAAADwAAAAAAAAAAAAAAAACYAgAAZHJzL2Rv&#10;d25yZXYueG1sUEsFBgAAAAAEAAQA9QAAAIgDAAAAAA==&#10;"/>
                  <v:shape id="AutoShape 73" o:spid="_x0000_s1162"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7IicMAAADbAAAADwAAAGRycy9kb3ducmV2LnhtbERPTWvCQBC9F/wPyxR6kbqxoNjUVUJK&#10;oQiipgWvQ3aapMnOhuw2if/eFYTe5vE+Z70dTSN66lxlWcF8FoEgzq2uuFDw/fXxvALhPLLGxjIp&#10;uJCD7WbysMZY24FP1Ge+ECGEXYwKSu/bWEqXl2TQzWxLHLgf2xn0AXaF1B0OIdw08iWKltJgxaGh&#10;xJbSkvI6+zMK/H66W/yeDockY35PjrtznaRnpZ4ex+QNhKfR/4vv7k8d5r/C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yInDAAAA2wAAAA8AAAAAAAAAAAAA&#10;AAAAoQIAAGRycy9kb3ducmV2LnhtbFBLBQYAAAAABAAEAPkAAACRAwAAAAA=&#10;"/>
                </v:group>
                <w10:anchorlock/>
              </v:group>
            </w:pict>
          </mc:Fallback>
        </mc:AlternateContent>
      </w:r>
    </w:p>
    <w:p w:rsidR="005B3DE2" w:rsidRDefault="00B77DF4" w:rsidP="005B3DE2">
      <w:pPr>
        <w:pStyle w:val="Note"/>
      </w:pPr>
      <w:r>
        <w:t xml:space="preserve">Note: This means that each app on the </w:t>
      </w:r>
      <w:proofErr w:type="spellStart"/>
      <w:r>
        <w:t>iOS</w:t>
      </w:r>
      <w:proofErr w:type="spellEnd"/>
      <w:r>
        <w:t xml:space="preserve"> device may mirror the same data within the Domain. The amount of data actually mirrored should be minimized to the data actually shared.</w:t>
      </w:r>
    </w:p>
    <w:p w:rsidR="004D261E" w:rsidRDefault="004D261E" w:rsidP="00D31AB8">
      <w:pPr>
        <w:pStyle w:val="Heading1"/>
      </w:pPr>
      <w:bookmarkStart w:id="36" w:name="_Toc305080292"/>
      <w:r>
        <w:t xml:space="preserve">The Darwinet </w:t>
      </w:r>
      <w:r w:rsidR="00E07841">
        <w:t>domain development and deployment tools</w:t>
      </w:r>
      <w:bookmarkEnd w:id="36"/>
    </w:p>
    <w:p w:rsidR="004D261E" w:rsidRDefault="004D261E" w:rsidP="004D261E">
      <w:pPr>
        <w:pStyle w:val="Heading2"/>
      </w:pPr>
      <w:bookmarkStart w:id="37" w:name="_Toc305080293"/>
      <w:r>
        <w:t xml:space="preserve">Darwinet development </w:t>
      </w:r>
      <w:r w:rsidR="00E07841">
        <w:t xml:space="preserve">and deployment </w:t>
      </w:r>
      <w:r>
        <w:t>tools overview</w:t>
      </w:r>
      <w:bookmarkEnd w:id="37"/>
    </w:p>
    <w:p w:rsidR="004D261E" w:rsidRDefault="004D261E" w:rsidP="004D261E">
      <w:pPr>
        <w:pStyle w:val="BodyText"/>
      </w:pPr>
      <w:r>
        <w:t>Some changes to a domain may need to be deployed as a pre-defined set of changes wh</w:t>
      </w:r>
      <w:r w:rsidR="00E07841">
        <w:t>ere all intermediate changes have been eliminated.</w:t>
      </w:r>
    </w:p>
    <w:p w:rsidR="004D261E" w:rsidRDefault="004D261E" w:rsidP="004D261E">
      <w:pPr>
        <w:pStyle w:val="BodyText"/>
        <w:numPr>
          <w:ilvl w:val="0"/>
          <w:numId w:val="31"/>
        </w:numPr>
      </w:pPr>
      <w:r>
        <w:t>When deploying a new or an updated application.</w:t>
      </w:r>
    </w:p>
    <w:p w:rsidR="004D261E" w:rsidRDefault="004D261E" w:rsidP="004D261E">
      <w:pPr>
        <w:pStyle w:val="BodyText"/>
        <w:numPr>
          <w:ilvl w:val="0"/>
          <w:numId w:val="31"/>
        </w:numPr>
      </w:pPr>
      <w:r>
        <w:t xml:space="preserve">When deploying </w:t>
      </w:r>
      <w:r w:rsidR="00E07841">
        <w:t>an update to a sub set of the environment of one or several applications.</w:t>
      </w:r>
    </w:p>
    <w:p w:rsidR="00E07841" w:rsidRDefault="00E07841" w:rsidP="004D261E">
      <w:pPr>
        <w:pStyle w:val="BodyText"/>
        <w:numPr>
          <w:ilvl w:val="0"/>
          <w:numId w:val="31"/>
        </w:numPr>
      </w:pPr>
      <w:r>
        <w:t>When deploying large architectural changes to a domain data model or state.</w:t>
      </w:r>
    </w:p>
    <w:p w:rsidR="00C32509" w:rsidRDefault="00C32509" w:rsidP="00C32509">
      <w:pPr>
        <w:pStyle w:val="Heading2"/>
      </w:pPr>
      <w:bookmarkStart w:id="38" w:name="_Toc305080294"/>
      <w:r>
        <w:lastRenderedPageBreak/>
        <w:t>The Darwinet Environment diff extractor</w:t>
      </w:r>
      <w:bookmarkEnd w:id="38"/>
    </w:p>
    <w:p w:rsidR="00C32509" w:rsidRDefault="00C32509" w:rsidP="00C32509">
      <w:pPr>
        <w:pStyle w:val="Heading3"/>
      </w:pPr>
      <w:bookmarkStart w:id="39" w:name="_Toc305080295"/>
      <w:r>
        <w:t>The Darwinet Diff Extractor overview</w:t>
      </w:r>
      <w:bookmarkEnd w:id="39"/>
    </w:p>
    <w:p w:rsidR="00C32509" w:rsidRPr="00C32509" w:rsidRDefault="00C32509" w:rsidP="00C32509">
      <w:pPr>
        <w:pStyle w:val="BodyText"/>
      </w:pPr>
      <w:r>
        <w:t xml:space="preserve">The Darwinet Diff extractor is a tool that calculates the shortest evolution path between two views. It may be used to deploy an update to an application and its environment to a Domain. The Old Application and its environment </w:t>
      </w:r>
      <w:proofErr w:type="gramStart"/>
      <w:r>
        <w:t>is</w:t>
      </w:r>
      <w:proofErr w:type="gramEnd"/>
      <w:r>
        <w:t xml:space="preserve"> in one view and the final state of the developed application and its environment is in another view. The Darwinet diff extractor is then used to create the shortest evolution path from current application release view and the new updated one. The Evolution path is then deployed to the Domain</w:t>
      </w:r>
      <w:r w:rsidR="001673DE">
        <w:t xml:space="preserve"> causing the default Domain view to evolve to the new updated application and its environment.</w:t>
      </w:r>
    </w:p>
    <w:p w:rsidR="00C32509" w:rsidRPr="004D261E" w:rsidRDefault="00E07841" w:rsidP="00C32509">
      <w:pPr>
        <w:pStyle w:val="BodyText"/>
      </w:pPr>
      <w:r>
        <w:rPr>
          <w:noProof/>
          <w:lang w:val="en-GB" w:eastAsia="en-GB"/>
        </w:rPr>
        <mc:AlternateContent>
          <mc:Choice Requires="wpc">
            <w:drawing>
              <wp:inline distT="0" distB="0" distL="0" distR="0" wp14:anchorId="1D2CEC9D" wp14:editId="5F7E0173">
                <wp:extent cx="4637988" cy="6296229"/>
                <wp:effectExtent l="0" t="0" r="10795" b="0"/>
                <wp:docPr id="114"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5" name="Rectangle 325"/>
                        <wps:cNvSpPr/>
                        <wps:spPr>
                          <a:xfrm>
                            <a:off x="61531" y="4227515"/>
                            <a:ext cx="4481886" cy="1954026"/>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60952" y="89137"/>
                            <a:ext cx="4482465" cy="1609628"/>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Straight Arrow Connector 263"/>
                        <wps:cNvCnPr/>
                        <wps:spPr>
                          <a:xfrm>
                            <a:off x="3218230" y="1535638"/>
                            <a:ext cx="0" cy="1273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4" name="AutoShape 23"/>
                        <wps:cNvSpPr>
                          <a:spLocks noChangeArrowheads="1"/>
                        </wps:cNvSpPr>
                        <wps:spPr bwMode="auto">
                          <a:xfrm>
                            <a:off x="216121" y="575000"/>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8" name="AutoShape 24"/>
                        <wps:cNvSpPr>
                          <a:spLocks noChangeArrowheads="1"/>
                        </wps:cNvSpPr>
                        <wps:spPr bwMode="auto">
                          <a:xfrm>
                            <a:off x="342813" y="594042"/>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49" name="Oval 249"/>
                        <wps:cNvSpPr>
                          <a:spLocks noChangeArrowheads="1"/>
                        </wps:cNvSpPr>
                        <wps:spPr bwMode="auto">
                          <a:xfrm>
                            <a:off x="462053"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50" name="Rectangle 250"/>
                        <wps:cNvSpPr>
                          <a:spLocks noChangeArrowheads="1"/>
                        </wps:cNvSpPr>
                        <wps:spPr bwMode="auto">
                          <a:xfrm>
                            <a:off x="584604"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1" name="Rectangle 251"/>
                        <wps:cNvSpPr>
                          <a:spLocks noChangeArrowheads="1"/>
                        </wps:cNvSpPr>
                        <wps:spPr bwMode="auto">
                          <a:xfrm>
                            <a:off x="1071498"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2" name="Rectangle 252"/>
                        <wps:cNvSpPr>
                          <a:spLocks noChangeArrowheads="1"/>
                        </wps:cNvSpPr>
                        <wps:spPr bwMode="auto">
                          <a:xfrm>
                            <a:off x="1194050"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3" name="Rectangle 253"/>
                        <wps:cNvSpPr>
                          <a:spLocks noChangeArrowheads="1"/>
                        </wps:cNvSpPr>
                        <wps:spPr bwMode="auto">
                          <a:xfrm>
                            <a:off x="1439153"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4" name="Rectangle 254"/>
                        <wps:cNvSpPr>
                          <a:spLocks noChangeArrowheads="1"/>
                        </wps:cNvSpPr>
                        <wps:spPr bwMode="auto">
                          <a:xfrm>
                            <a:off x="1684256" y="574172"/>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5" name="Rectangle 255"/>
                        <wps:cNvSpPr>
                          <a:spLocks noChangeArrowheads="1"/>
                        </wps:cNvSpPr>
                        <wps:spPr bwMode="auto">
                          <a:xfrm>
                            <a:off x="1316601"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81" name="Oval 81"/>
                        <wps:cNvSpPr>
                          <a:spLocks noChangeArrowheads="1"/>
                        </wps:cNvSpPr>
                        <wps:spPr bwMode="auto">
                          <a:xfrm>
                            <a:off x="945634"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0" name="Oval 100"/>
                        <wps:cNvSpPr>
                          <a:spLocks noChangeArrowheads="1"/>
                        </wps:cNvSpPr>
                        <wps:spPr bwMode="auto">
                          <a:xfrm>
                            <a:off x="1561705" y="575000"/>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1" name="AutoShape 34"/>
                        <wps:cNvSpPr>
                          <a:spLocks noChangeArrowheads="1"/>
                        </wps:cNvSpPr>
                        <wps:spPr bwMode="auto">
                          <a:xfrm>
                            <a:off x="826395" y="575000"/>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02" name="AutoShape 35"/>
                        <wps:cNvSpPr>
                          <a:spLocks noChangeArrowheads="1"/>
                        </wps:cNvSpPr>
                        <wps:spPr bwMode="auto">
                          <a:xfrm>
                            <a:off x="707156" y="575827"/>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15" name="Text Box 115"/>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App evolution 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6" name="Text Box 116"/>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7" name="Left Brace 117"/>
                        <wps:cNvSpPr/>
                        <wps:spPr>
                          <a:xfrm rot="5400000">
                            <a:off x="890462" y="-345595"/>
                            <a:ext cx="241756" cy="159043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Text Box 120"/>
                        <wps:cNvSpPr txBox="1"/>
                        <wps:spPr>
                          <a:xfrm>
                            <a:off x="1559644" y="1017696"/>
                            <a:ext cx="467994" cy="30225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FB34F8" w:rsidRDefault="00FB34F8">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2" name="Elbow Connector 122"/>
                        <wps:cNvCnPr>
                          <a:stCxn id="254" idx="3"/>
                          <a:endCxn id="120" idx="0"/>
                        </wps:cNvCnPr>
                        <wps:spPr>
                          <a:xfrm flipH="1">
                            <a:off x="1793641" y="635438"/>
                            <a:ext cx="13167" cy="382258"/>
                          </a:xfrm>
                          <a:prstGeom prst="bentConnector4">
                            <a:avLst>
                              <a:gd name="adj1" fmla="val -1736159"/>
                              <a:gd name="adj2" fmla="val 58014"/>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3" name="Text Box 123"/>
                        <wps:cNvSpPr txBox="1"/>
                        <wps:spPr>
                          <a:xfrm>
                            <a:off x="2962188" y="799038"/>
                            <a:ext cx="1120775" cy="736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App.exe (n)</w:t>
                              </w:r>
                            </w:p>
                            <w:p w:rsidR="00FB34F8" w:rsidRDefault="00FB34F8">
                              <w:r>
                                <w:t>Appconfig.ini (n)</w:t>
                              </w:r>
                            </w:p>
                            <w:p w:rsidR="00FB34F8" w:rsidRDefault="00FB34F8">
                              <w:proofErr w:type="spellStart"/>
                              <w:r>
                                <w:t>Repository.bin</w:t>
                              </w:r>
                              <w:proofErr w:type="spellEnd"/>
                              <w:r>
                                <w:t xml:space="preserve"> (n)</w:t>
                              </w:r>
                            </w:p>
                            <w:p w:rsidR="00FB34F8" w:rsidRDefault="00FB34F8">
                              <w:proofErr w:type="gramStart"/>
                              <w:r>
                                <w:t>…(</w:t>
                              </w:r>
                              <w:proofErr w:type="gramEnd"/>
                              <w: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4" name="Flowchart: Magnetic Disk 124"/>
                        <wps:cNvSpPr/>
                        <wps:spPr>
                          <a:xfrm>
                            <a:off x="2374749" y="876244"/>
                            <a:ext cx="320511" cy="584911"/>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Straight Arrow Connector 125"/>
                        <wps:cNvCnPr>
                          <a:stCxn id="120" idx="3"/>
                          <a:endCxn id="124" idx="2"/>
                        </wps:cNvCnPr>
                        <wps:spPr>
                          <a:xfrm flipV="1">
                            <a:off x="2027638" y="1168700"/>
                            <a:ext cx="347111" cy="1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a:stCxn id="124" idx="4"/>
                          <a:endCxn id="123" idx="1"/>
                        </wps:cNvCnPr>
                        <wps:spPr>
                          <a:xfrm flipV="1">
                            <a:off x="2695260" y="1167338"/>
                            <a:ext cx="268074" cy="13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8" name="Flowchart: Magnetic Disk 258"/>
                        <wps:cNvSpPr/>
                        <wps:spPr>
                          <a:xfrm>
                            <a:off x="2374759" y="1913790"/>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34F8" w:rsidRDefault="00FB34F8" w:rsidP="006E3EA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Straight Arrow Connector 259"/>
                        <wps:cNvCnPr>
                          <a:stCxn id="258" idx="4"/>
                          <a:endCxn id="127" idx="1"/>
                        </wps:cNvCnPr>
                        <wps:spPr>
                          <a:xfrm flipV="1">
                            <a:off x="2694799" y="2205850"/>
                            <a:ext cx="267780" cy="3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7" name="Text Box 127"/>
                        <wps:cNvSpPr txBox="1"/>
                        <wps:spPr>
                          <a:xfrm>
                            <a:off x="2962207" y="1828616"/>
                            <a:ext cx="1227454" cy="75437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FB34F8" w:rsidRDefault="00FB34F8">
                              <w:r>
                                <w:t>App.exe (n+1)</w:t>
                              </w:r>
                            </w:p>
                            <w:p w:rsidR="00FB34F8" w:rsidRDefault="00FB34F8">
                              <w:r>
                                <w:t>Appconfig.ini (n+1)</w:t>
                              </w:r>
                            </w:p>
                            <w:p w:rsidR="00FB34F8" w:rsidRDefault="00FB34F8">
                              <w:proofErr w:type="spellStart"/>
                              <w:proofErr w:type="gramStart"/>
                              <w:r>
                                <w:t>Repository.bin</w:t>
                              </w:r>
                              <w:proofErr w:type="spellEnd"/>
                              <w:r>
                                <w:t>(</w:t>
                              </w:r>
                              <w:proofErr w:type="gramEnd"/>
                              <w:r>
                                <w:t>n+1)</w:t>
                              </w:r>
                            </w:p>
                            <w:p w:rsidR="00FB34F8" w:rsidRDefault="00FB34F8">
                              <w:r>
                                <w:t>… (</w:t>
                              </w:r>
                              <w:proofErr w:type="gramStart"/>
                              <w:r>
                                <w:t>n+</w:t>
                              </w:r>
                              <w:proofErr w:type="gramEnd"/>
                              <w: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0" name="Text Box 260"/>
                        <wps:cNvSpPr txBox="1"/>
                        <wps:spPr>
                          <a:xfrm>
                            <a:off x="216032" y="1909891"/>
                            <a:ext cx="1765352" cy="58865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FB34F8" w:rsidRDefault="00FB34F8">
                              <w:r w:rsidRPr="00173C81">
                                <w:rPr>
                                  <w:b/>
                                </w:rPr>
                                <w:t>(1)</w:t>
                              </w:r>
                              <w:r>
                                <w:t xml:space="preserve"> Develop new version of the Application and its </w:t>
                              </w:r>
                              <w:proofErr w:type="spellStart"/>
                              <w:r>
                                <w:t>environmenvironment</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1" name="Straight Arrow Connector 261"/>
                        <wps:cNvCnPr>
                          <a:stCxn id="260" idx="3"/>
                          <a:endCxn id="258" idx="2"/>
                        </wps:cNvCnPr>
                        <wps:spPr>
                          <a:xfrm>
                            <a:off x="1981162" y="2204221"/>
                            <a:ext cx="393597" cy="19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2" name="Text Box 262"/>
                        <wps:cNvSpPr txBox="1"/>
                        <wps:spPr>
                          <a:xfrm>
                            <a:off x="-1" y="-1"/>
                            <a:ext cx="0" cy="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FB34F8" w:rsidRDefault="00FB34F8">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4" name="Straight Arrow Connector 264"/>
                        <wps:cNvCnPr/>
                        <wps:spPr>
                          <a:xfrm>
                            <a:off x="3862829" y="2582835"/>
                            <a:ext cx="484" cy="226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6" name="AutoShape 24"/>
                        <wps:cNvSpPr>
                          <a:spLocks noChangeArrowheads="1"/>
                        </wps:cNvSpPr>
                        <wps:spPr bwMode="auto">
                          <a:xfrm>
                            <a:off x="2359634" y="3557735"/>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67" name="Oval 267"/>
                        <wps:cNvSpPr>
                          <a:spLocks noChangeArrowheads="1"/>
                        </wps:cNvSpPr>
                        <wps:spPr bwMode="auto">
                          <a:xfrm>
                            <a:off x="2974874" y="355899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68" name="Rectangle 268"/>
                        <wps:cNvSpPr>
                          <a:spLocks noChangeArrowheads="1"/>
                        </wps:cNvSpPr>
                        <wps:spPr bwMode="auto">
                          <a:xfrm>
                            <a:off x="3718826"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69" name="Rectangle 269"/>
                        <wps:cNvSpPr>
                          <a:spLocks noChangeArrowheads="1"/>
                        </wps:cNvSpPr>
                        <wps:spPr bwMode="auto">
                          <a:xfrm>
                            <a:off x="3863799"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0" name="Rectangle 270"/>
                        <wps:cNvSpPr>
                          <a:spLocks noChangeArrowheads="1"/>
                        </wps:cNvSpPr>
                        <wps:spPr bwMode="auto">
                          <a:xfrm>
                            <a:off x="3985776"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1" name="Rectangle 271"/>
                        <wps:cNvSpPr>
                          <a:spLocks noChangeArrowheads="1"/>
                        </wps:cNvSpPr>
                        <wps:spPr bwMode="auto">
                          <a:xfrm>
                            <a:off x="4227494"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2" name="Rectangle 272"/>
                        <wps:cNvSpPr>
                          <a:spLocks noChangeArrowheads="1"/>
                        </wps:cNvSpPr>
                        <wps:spPr bwMode="auto">
                          <a:xfrm>
                            <a:off x="4372970" y="355899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3" name="Rectangle 273"/>
                        <wps:cNvSpPr>
                          <a:spLocks noChangeArrowheads="1"/>
                        </wps:cNvSpPr>
                        <wps:spPr bwMode="auto">
                          <a:xfrm>
                            <a:off x="4107753" y="355709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4" name="Oval 274"/>
                        <wps:cNvSpPr>
                          <a:spLocks noChangeArrowheads="1"/>
                        </wps:cNvSpPr>
                        <wps:spPr bwMode="auto">
                          <a:xfrm>
                            <a:off x="3096892" y="3558363"/>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5" name="Oval 275"/>
                        <wps:cNvSpPr>
                          <a:spLocks noChangeArrowheads="1"/>
                        </wps:cNvSpPr>
                        <wps:spPr bwMode="auto">
                          <a:xfrm>
                            <a:off x="2849878" y="355772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6" name="AutoShape 34"/>
                        <wps:cNvSpPr>
                          <a:spLocks noChangeArrowheads="1"/>
                        </wps:cNvSpPr>
                        <wps:spPr bwMode="auto">
                          <a:xfrm>
                            <a:off x="2730502" y="355709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7" name="AutoShape 35"/>
                        <wps:cNvSpPr>
                          <a:spLocks noChangeArrowheads="1"/>
                        </wps:cNvSpPr>
                        <wps:spPr bwMode="auto">
                          <a:xfrm>
                            <a:off x="2596530" y="355836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820C6B"/>
                          </w:txbxContent>
                        </wps:txbx>
                        <wps:bodyPr rot="0" vert="horz" wrap="square" lIns="91440" tIns="45720" rIns="91440" bIns="45720" anchor="t" anchorCtr="0" upright="1">
                          <a:noAutofit/>
                        </wps:bodyPr>
                      </wps:wsp>
                      <wps:wsp>
                        <wps:cNvPr id="278" name="AutoShape 24"/>
                        <wps:cNvSpPr>
                          <a:spLocks noChangeArrowheads="1"/>
                        </wps:cNvSpPr>
                        <wps:spPr bwMode="auto">
                          <a:xfrm>
                            <a:off x="2218865" y="355709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0" name="AutoShape 24"/>
                        <wps:cNvSpPr>
                          <a:spLocks noChangeArrowheads="1"/>
                        </wps:cNvSpPr>
                        <wps:spPr bwMode="auto">
                          <a:xfrm>
                            <a:off x="2478305" y="355836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1" name="Rectangle 281"/>
                        <wps:cNvSpPr>
                          <a:spLocks noChangeArrowheads="1"/>
                        </wps:cNvSpPr>
                        <wps:spPr bwMode="auto">
                          <a:xfrm>
                            <a:off x="3597506"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2" name="Rectangle 282"/>
                        <wps:cNvSpPr>
                          <a:spLocks noChangeArrowheads="1"/>
                        </wps:cNvSpPr>
                        <wps:spPr bwMode="auto">
                          <a:xfrm>
                            <a:off x="3216806" y="355836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3" name="Rectangle 283"/>
                        <wps:cNvSpPr>
                          <a:spLocks noChangeArrowheads="1"/>
                        </wps:cNvSpPr>
                        <wps:spPr bwMode="auto">
                          <a:xfrm>
                            <a:off x="3339449"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4" name="Rectangle 284"/>
                        <wps:cNvSpPr>
                          <a:spLocks noChangeArrowheads="1"/>
                        </wps:cNvSpPr>
                        <wps:spPr bwMode="auto">
                          <a:xfrm>
                            <a:off x="3476188" y="3558998"/>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820C6B">
                              <w:pPr>
                                <w:pStyle w:val="NormalWeb"/>
                              </w:pPr>
                              <w:r>
                                <w:rPr>
                                  <w:rFonts w:cs="Angsana New"/>
                                  <w:szCs w:val="20"/>
                                </w:rPr>
                                <w:t> </w:t>
                              </w:r>
                            </w:p>
                          </w:txbxContent>
                        </wps:txbx>
                        <wps:bodyPr rot="0" vert="horz" wrap="square" lIns="91440" tIns="45720" rIns="91440" bIns="45720" anchor="t" anchorCtr="0" upright="1">
                          <a:noAutofit/>
                        </wps:bodyPr>
                      </wps:wsp>
                      <wps:wsp>
                        <wps:cNvPr id="285" name="Text Box 285"/>
                        <wps:cNvSpPr txBox="1"/>
                        <wps:spPr>
                          <a:xfrm>
                            <a:off x="2805531" y="2818085"/>
                            <a:ext cx="1583055" cy="22987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FB34F8" w:rsidRDefault="00FB34F8">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6" name="Left Brace 286"/>
                        <wps:cNvSpPr/>
                        <wps:spPr>
                          <a:xfrm rot="5400000">
                            <a:off x="3235953" y="2292254"/>
                            <a:ext cx="241300" cy="2272613"/>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FB34F8" w:rsidRDefault="00FB34F8" w:rsidP="00EF6390"/>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 name="Straight Arrow Connector 287"/>
                        <wps:cNvCnPr>
                          <a:endCxn id="286" idx="1"/>
                        </wps:cNvCnPr>
                        <wps:spPr>
                          <a:xfrm>
                            <a:off x="3356181" y="3047860"/>
                            <a:ext cx="422" cy="2600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8" name="Text Box 288"/>
                        <wps:cNvSpPr txBox="1"/>
                        <wps:spPr>
                          <a:xfrm>
                            <a:off x="703842" y="89140"/>
                            <a:ext cx="679450" cy="239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9" name="AutoShape 23"/>
                        <wps:cNvSpPr>
                          <a:spLocks noChangeArrowheads="1"/>
                        </wps:cNvSpPr>
                        <wps:spPr bwMode="auto">
                          <a:xfrm>
                            <a:off x="294297" y="4931410"/>
                            <a:ext cx="126365" cy="121920"/>
                          </a:xfrm>
                          <a:prstGeom prst="star5">
                            <a:avLst/>
                          </a:prstGeom>
                          <a:solidFill>
                            <a:srgbClr val="FFFFFF"/>
                          </a:solidFill>
                          <a:ln w="9525">
                            <a:solidFill>
                              <a:srgbClr val="000000"/>
                            </a:solidFill>
                            <a:miter lim="800000"/>
                            <a:headEnd/>
                            <a:tailEnd/>
                          </a:ln>
                        </wps:spPr>
                        <wps:txbx>
                          <w:txbxContent>
                            <w:p w:rsidR="00FB34F8" w:rsidRDefault="00FB34F8" w:rsidP="00091C2E"/>
                          </w:txbxContent>
                        </wps:txbx>
                        <wps:bodyPr rot="0" vert="horz" wrap="square" lIns="91440" tIns="45720" rIns="91440" bIns="45720" anchor="t" anchorCtr="0" upright="1">
                          <a:noAutofit/>
                        </wps:bodyPr>
                      </wps:wsp>
                      <wps:wsp>
                        <wps:cNvPr id="290" name="AutoShape 24"/>
                        <wps:cNvSpPr>
                          <a:spLocks noChangeArrowheads="1"/>
                        </wps:cNvSpPr>
                        <wps:spPr bwMode="auto">
                          <a:xfrm>
                            <a:off x="420662" y="4950460"/>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1" name="Oval 291"/>
                        <wps:cNvSpPr>
                          <a:spLocks noChangeArrowheads="1"/>
                        </wps:cNvSpPr>
                        <wps:spPr bwMode="auto">
                          <a:xfrm>
                            <a:off x="540042" y="4932045"/>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2" name="Rectangle 292"/>
                        <wps:cNvSpPr>
                          <a:spLocks noChangeArrowheads="1"/>
                        </wps:cNvSpPr>
                        <wps:spPr bwMode="auto">
                          <a:xfrm>
                            <a:off x="662597" y="4931410"/>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3" name="Rectangle 293"/>
                        <wps:cNvSpPr>
                          <a:spLocks noChangeArrowheads="1"/>
                        </wps:cNvSpPr>
                        <wps:spPr bwMode="auto">
                          <a:xfrm>
                            <a:off x="1149642" y="483583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4" name="Rectangle 294"/>
                        <wps:cNvSpPr>
                          <a:spLocks noChangeArrowheads="1"/>
                        </wps:cNvSpPr>
                        <wps:spPr bwMode="auto">
                          <a:xfrm>
                            <a:off x="127219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5" name="Rectangle 295"/>
                        <wps:cNvSpPr>
                          <a:spLocks noChangeArrowheads="1"/>
                        </wps:cNvSpPr>
                        <wps:spPr bwMode="auto">
                          <a:xfrm>
                            <a:off x="151730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6" name="Rectangle 296"/>
                        <wps:cNvSpPr>
                          <a:spLocks noChangeArrowheads="1"/>
                        </wps:cNvSpPr>
                        <wps:spPr bwMode="auto">
                          <a:xfrm>
                            <a:off x="1762417" y="483520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7" name="Rectangle 297"/>
                        <wps:cNvSpPr>
                          <a:spLocks noChangeArrowheads="1"/>
                        </wps:cNvSpPr>
                        <wps:spPr bwMode="auto">
                          <a:xfrm>
                            <a:off x="1394752"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8" name="Oval 298"/>
                        <wps:cNvSpPr>
                          <a:spLocks noChangeArrowheads="1"/>
                        </wps:cNvSpPr>
                        <wps:spPr bwMode="auto">
                          <a:xfrm>
                            <a:off x="1023912" y="4836471"/>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299" name="Oval 299"/>
                        <wps:cNvSpPr>
                          <a:spLocks noChangeArrowheads="1"/>
                        </wps:cNvSpPr>
                        <wps:spPr bwMode="auto">
                          <a:xfrm>
                            <a:off x="1639862" y="483583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300" name="AutoShape 34"/>
                        <wps:cNvSpPr>
                          <a:spLocks noChangeArrowheads="1"/>
                        </wps:cNvSpPr>
                        <wps:spPr bwMode="auto">
                          <a:xfrm>
                            <a:off x="904532" y="483583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301" name="AutoShape 35"/>
                        <wps:cNvSpPr>
                          <a:spLocks noChangeArrowheads="1"/>
                        </wps:cNvSpPr>
                        <wps:spPr bwMode="auto">
                          <a:xfrm>
                            <a:off x="785152" y="4836471"/>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txbxContent>
                        </wps:txbx>
                        <wps:bodyPr rot="0" vert="horz" wrap="square" lIns="91440" tIns="45720" rIns="91440" bIns="45720" anchor="t" anchorCtr="0" upright="1">
                          <a:noAutofit/>
                        </wps:bodyPr>
                      </wps:wsp>
                      <wps:wsp>
                        <wps:cNvPr id="302" name="Left Brace 302"/>
                        <wps:cNvSpPr/>
                        <wps:spPr>
                          <a:xfrm rot="5400000">
                            <a:off x="968667" y="3915086"/>
                            <a:ext cx="241300" cy="159004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FB34F8" w:rsidRDefault="00FB34F8" w:rsidP="00091C2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AutoShape 24"/>
                        <wps:cNvSpPr>
                          <a:spLocks noChangeArrowheads="1"/>
                        </wps:cNvSpPr>
                        <wps:spPr bwMode="auto">
                          <a:xfrm>
                            <a:off x="2076122" y="4843987"/>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4" name="Oval 304"/>
                        <wps:cNvSpPr>
                          <a:spLocks noChangeArrowheads="1"/>
                        </wps:cNvSpPr>
                        <wps:spPr bwMode="auto">
                          <a:xfrm>
                            <a:off x="2691437" y="484525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5" name="Rectangle 305"/>
                        <wps:cNvSpPr>
                          <a:spLocks noChangeArrowheads="1"/>
                        </wps:cNvSpPr>
                        <wps:spPr bwMode="auto">
                          <a:xfrm>
                            <a:off x="343502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6" name="Rectangle 306"/>
                        <wps:cNvSpPr>
                          <a:spLocks noChangeArrowheads="1"/>
                        </wps:cNvSpPr>
                        <wps:spPr bwMode="auto">
                          <a:xfrm>
                            <a:off x="357980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7" name="Rectangle 307"/>
                        <wps:cNvSpPr>
                          <a:spLocks noChangeArrowheads="1"/>
                        </wps:cNvSpPr>
                        <wps:spPr bwMode="auto">
                          <a:xfrm>
                            <a:off x="37023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8" name="Rectangle 308"/>
                        <wps:cNvSpPr>
                          <a:spLocks noChangeArrowheads="1"/>
                        </wps:cNvSpPr>
                        <wps:spPr bwMode="auto">
                          <a:xfrm>
                            <a:off x="39436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09" name="Rectangle 309"/>
                        <wps:cNvSpPr>
                          <a:spLocks noChangeArrowheads="1"/>
                        </wps:cNvSpPr>
                        <wps:spPr bwMode="auto">
                          <a:xfrm>
                            <a:off x="4089072" y="484525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0" name="Rectangle 310"/>
                        <wps:cNvSpPr>
                          <a:spLocks noChangeArrowheads="1"/>
                        </wps:cNvSpPr>
                        <wps:spPr bwMode="auto">
                          <a:xfrm>
                            <a:off x="3824277" y="484335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1" name="Oval 311"/>
                        <wps:cNvSpPr>
                          <a:spLocks noChangeArrowheads="1"/>
                        </wps:cNvSpPr>
                        <wps:spPr bwMode="auto">
                          <a:xfrm>
                            <a:off x="2813357" y="484462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2" name="Oval 312"/>
                        <wps:cNvSpPr>
                          <a:spLocks noChangeArrowheads="1"/>
                        </wps:cNvSpPr>
                        <wps:spPr bwMode="auto">
                          <a:xfrm>
                            <a:off x="2566342" y="484398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3" name="AutoShape 34"/>
                        <wps:cNvSpPr>
                          <a:spLocks noChangeArrowheads="1"/>
                        </wps:cNvSpPr>
                        <wps:spPr bwMode="auto">
                          <a:xfrm>
                            <a:off x="2446962" y="484335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4" name="AutoShape 35"/>
                        <wps:cNvSpPr>
                          <a:spLocks noChangeArrowheads="1"/>
                        </wps:cNvSpPr>
                        <wps:spPr bwMode="auto">
                          <a:xfrm>
                            <a:off x="2312977" y="484462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5" name="AutoShape 24"/>
                        <wps:cNvSpPr>
                          <a:spLocks noChangeArrowheads="1"/>
                        </wps:cNvSpPr>
                        <wps:spPr bwMode="auto">
                          <a:xfrm>
                            <a:off x="1935152" y="484335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6" name="AutoShape 24"/>
                        <wps:cNvSpPr>
                          <a:spLocks noChangeArrowheads="1"/>
                        </wps:cNvSpPr>
                        <wps:spPr bwMode="auto">
                          <a:xfrm>
                            <a:off x="2194867" y="484462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7" name="Rectangle 317"/>
                        <wps:cNvSpPr>
                          <a:spLocks noChangeArrowheads="1"/>
                        </wps:cNvSpPr>
                        <wps:spPr bwMode="auto">
                          <a:xfrm>
                            <a:off x="331373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8" name="Rectangle 318"/>
                        <wps:cNvSpPr>
                          <a:spLocks noChangeArrowheads="1"/>
                        </wps:cNvSpPr>
                        <wps:spPr bwMode="auto">
                          <a:xfrm>
                            <a:off x="2933372" y="484462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19" name="Rectangle 319"/>
                        <wps:cNvSpPr>
                          <a:spLocks noChangeArrowheads="1"/>
                        </wps:cNvSpPr>
                        <wps:spPr bwMode="auto">
                          <a:xfrm>
                            <a:off x="305592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20" name="Rectangle 320"/>
                        <wps:cNvSpPr>
                          <a:spLocks noChangeArrowheads="1"/>
                        </wps:cNvSpPr>
                        <wps:spPr bwMode="auto">
                          <a:xfrm>
                            <a:off x="3192452" y="4845257"/>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FB34F8" w:rsidRDefault="00FB34F8" w:rsidP="00091C2E">
                              <w:pPr>
                                <w:pStyle w:val="NormalWeb"/>
                              </w:pPr>
                              <w:r>
                                <w:rPr>
                                  <w:rFonts w:cs="Angsana New"/>
                                  <w:szCs w:val="20"/>
                                </w:rPr>
                                <w:t> </w:t>
                              </w:r>
                            </w:p>
                          </w:txbxContent>
                        </wps:txbx>
                        <wps:bodyPr rot="0" vert="horz" wrap="square" lIns="91440" tIns="45720" rIns="91440" bIns="45720" anchor="t" anchorCtr="0" upright="1">
                          <a:noAutofit/>
                        </wps:bodyPr>
                      </wps:wsp>
                      <wps:wsp>
                        <wps:cNvPr id="321" name="Left Brace 321"/>
                        <wps:cNvSpPr/>
                        <wps:spPr>
                          <a:xfrm rot="5400000">
                            <a:off x="2952104" y="3578750"/>
                            <a:ext cx="240665" cy="227203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FB34F8" w:rsidRDefault="00FB34F8" w:rsidP="00091C2E">
                              <w:pPr>
                                <w:pStyle w:val="NormalWeb"/>
                              </w:pPr>
                              <w:r>
                                <w:rPr>
                                  <w:rFonts w:cs="Angsana New"/>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2" name="Text Box 322"/>
                        <wps:cNvSpPr txBox="1"/>
                        <wps:spPr>
                          <a:xfrm>
                            <a:off x="769092" y="4342873"/>
                            <a:ext cx="679450" cy="2417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3" name="Text Box 323"/>
                        <wps:cNvSpPr txBox="1"/>
                        <wps:spPr>
                          <a:xfrm>
                            <a:off x="2644712" y="4351338"/>
                            <a:ext cx="814705" cy="230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
                                <w:t>Release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7" name="Text Box 327"/>
                        <wps:cNvSpPr txBox="1"/>
                        <wps:spPr>
                          <a:xfrm>
                            <a:off x="1635536" y="5419062"/>
                            <a:ext cx="439419" cy="22986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FB34F8" w:rsidRDefault="00FB34F8">
                              <w:proofErr w:type="gramStart"/>
                              <w:r>
                                <w:t>view</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8" name="Elbow Connector 328"/>
                        <wps:cNvCnPr>
                          <a:stCxn id="309" idx="3"/>
                          <a:endCxn id="327" idx="0"/>
                        </wps:cNvCnPr>
                        <wps:spPr>
                          <a:xfrm flipH="1">
                            <a:off x="1855246" y="4905900"/>
                            <a:ext cx="2355111" cy="513162"/>
                          </a:xfrm>
                          <a:prstGeom prst="bentConnector4">
                            <a:avLst>
                              <a:gd name="adj1" fmla="val -9707"/>
                              <a:gd name="adj2" fmla="val 55909"/>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9" name="Flowchart: Magnetic Disk 329"/>
                        <wps:cNvSpPr/>
                        <wps:spPr>
                          <a:xfrm>
                            <a:off x="2446677" y="5277195"/>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34F8" w:rsidRDefault="00FB34F8" w:rsidP="00BF2ED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0" name="Text Box 330"/>
                        <wps:cNvSpPr txBox="1"/>
                        <wps:spPr>
                          <a:xfrm>
                            <a:off x="3104254" y="5265012"/>
                            <a:ext cx="1259204" cy="686412"/>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FB34F8" w:rsidRDefault="00FB34F8">
                              <w:r>
                                <w:t>App.exe (n+1)</w:t>
                              </w:r>
                            </w:p>
                            <w:p w:rsidR="00FB34F8" w:rsidRDefault="00FB34F8">
                              <w:proofErr w:type="spellStart"/>
                              <w:r>
                                <w:t>Appconfig</w:t>
                              </w:r>
                              <w:proofErr w:type="spellEnd"/>
                              <w:r>
                                <w:t xml:space="preserve"> (n+1)</w:t>
                              </w:r>
                            </w:p>
                            <w:p w:rsidR="00FB34F8" w:rsidRDefault="00FB34F8">
                              <w:proofErr w:type="spellStart"/>
                              <w:r>
                                <w:t>Repository.bin</w:t>
                              </w:r>
                              <w:proofErr w:type="spellEnd"/>
                              <w:r>
                                <w:t xml:space="preserve"> (n+1)</w:t>
                              </w:r>
                            </w:p>
                            <w:p w:rsidR="00FB34F8" w:rsidRDefault="00FB34F8">
                              <w:r>
                                <w:t>… (</w:t>
                              </w:r>
                              <w:proofErr w:type="gramStart"/>
                              <w:r>
                                <w:t>n+</w:t>
                              </w:r>
                              <w:proofErr w:type="gramEnd"/>
                              <w: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1" name="Straight Arrow Connector 331"/>
                        <wps:cNvCnPr>
                          <a:stCxn id="327" idx="3"/>
                          <a:endCxn id="329" idx="2"/>
                        </wps:cNvCnPr>
                        <wps:spPr>
                          <a:xfrm>
                            <a:off x="2074955" y="5533997"/>
                            <a:ext cx="371722" cy="356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2" name="Straight Arrow Connector 332"/>
                        <wps:cNvCnPr>
                          <a:stCxn id="329" idx="4"/>
                          <a:endCxn id="330" idx="1"/>
                        </wps:cNvCnPr>
                        <wps:spPr>
                          <a:xfrm>
                            <a:off x="2766717" y="5569613"/>
                            <a:ext cx="337537" cy="386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3" name="Straight Arrow Connector 333"/>
                        <wps:cNvCnPr>
                          <a:endCxn id="323" idx="0"/>
                        </wps:cNvCnPr>
                        <wps:spPr>
                          <a:xfrm flipH="1">
                            <a:off x="3052065" y="3767658"/>
                            <a:ext cx="166343" cy="58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4" name="Text Box 334"/>
                        <wps:cNvSpPr txBox="1"/>
                        <wps:spPr>
                          <a:xfrm>
                            <a:off x="3658849" y="89143"/>
                            <a:ext cx="884555"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Pr="00173C81" w:rsidRDefault="00FB34F8">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5" name="Text Box 335"/>
                        <wps:cNvSpPr txBox="1"/>
                        <wps:spPr>
                          <a:xfrm>
                            <a:off x="3680388" y="4229795"/>
                            <a:ext cx="88455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34F8" w:rsidRPr="00173C81" w:rsidRDefault="00FB34F8">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6" name="Text Box 336"/>
                        <wps:cNvSpPr txBox="1"/>
                        <wps:spPr>
                          <a:xfrm>
                            <a:off x="1311079" y="3788859"/>
                            <a:ext cx="1333500" cy="26289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FB34F8" w:rsidRDefault="00FB34F8">
                              <w:r w:rsidRPr="004E581F">
                                <w:rPr>
                                  <w:b/>
                                </w:rPr>
                                <w:t>(3)</w:t>
                              </w:r>
                              <w:r>
                                <w:t xml:space="preserve"> Deploy to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38" name="Text Box 338"/>
                        <wps:cNvSpPr txBox="1"/>
                        <wps:spPr>
                          <a:xfrm>
                            <a:off x="212656" y="2795062"/>
                            <a:ext cx="2106295" cy="26987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FB34F8" w:rsidRDefault="00FB34F8">
                              <w:r w:rsidRPr="004E581F">
                                <w:rPr>
                                  <w:b/>
                                </w:rPr>
                                <w:t>(2)</w:t>
                              </w:r>
                              <w:r>
                                <w:t xml:space="preserve"> Diff new version with old version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_x0000_s1163" editas="canvas" style="width:365.2pt;height:495.75pt;mso-position-horizontal-relative:char;mso-position-vertical-relative:line" coordsize="46374,6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">
                <v:shape id="_x0000_s1164" type="#_x0000_t75" style="position:absolute;width:46374;height:62960;visibility:visible;mso-wrap-style:square">
                  <v:fill o:detectmouseclick="t"/>
                  <v:path o:connecttype="none"/>
                </v:shape>
                <v:rect id="Rectangle 325" o:spid="_x0000_s1165" style="position:absolute;left:615;top:42275;width:44819;height:19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QvPMYA&#10;AADcAAAADwAAAGRycy9kb3ducmV2LnhtbESPW2vCQBSE34X+h+UUfNONlnp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QvPM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rect id="Rectangle 324" o:spid="_x0000_s1166" style="position:absolute;left:609;top:891;width:44825;height:1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Kp8YA&#10;AADcAAAADwAAAGRycy9kb3ducmV2LnhtbESPW2vCQBSE34X+h+UUfNONtnh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iKp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shape id="Straight Arrow Connector 263" o:spid="_x0000_s1167" type="#_x0000_t32" style="position:absolute;left:32182;top:15356;width:0;height:12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IlscQAAADcAAAADwAAAGRycy9kb3ducmV2LnhtbESPQWuDQBSE74H+h+UVcotrIwaxWSUE&#10;pLk2bSC9vbovKnXfirtG+++7hUKPw8x8w+zLxfTiTqPrLCt4imIQxLXVHTcK3t+qTQbCeWSNvWVS&#10;8E0OyuJhtcdc25lf6X72jQgQdjkqaL0fcild3ZJBF9mBOHg3Oxr0QY6N1CPOAW56uY3jnTTYcVho&#10;caBjS/XXeTIKktvn8pL5g8yqqz1OU5qml+pDqfXjcngG4Wnx/+G/9kkr2O4S+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0iWxxAAAANwAAAAPAAAAAAAAAAAA&#10;AAAAAKECAABkcnMvZG93bnJldi54bWxQSwUGAAAAAAQABAD5AAAAkgMAAAAA&#10;" strokecolor="#4579b8 [3044]">
                  <v:stroke endarrow="open"/>
                </v:shape>
                <v:shape id="AutoShape 23" o:spid="_x0000_s1168" style="position:absolute;left:2161;top:5750;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LE5MUA&#10;AADcAAAADwAAAGRycy9kb3ducmV2LnhtbESPT2sCMRTE70K/Q3gFb5rtqmXZmhUp1eqt1dLzY/P2&#10;D01elk3UbT99Iwgeh5n5DbNcDdaIM/W+dazgaZqAIC6dbrlW8HXcTDIQPiBrNI5JwS95WBUPoyXm&#10;2l34k86HUIsIYZ+jgiaELpfSlw1Z9FPXEUevcr3FEGVfS93jJcKtkWmSPEuLLceFBjt6baj8OZys&#10;go/1Ip3tT2m29cc/+/admfdKGqXGj8P6BUSgIdzDt/ZOK0jnc7ieiUdAF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gsTkxQAAANwAAAAPAAAAAAAAAAAAAAAAAJgCAABkcnMv&#10;ZG93bnJldi54bWxQSwUGAAAAAAQABAD1AAAAigM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 id="AutoShape 24" o:spid="_x0000_s1169" type="#_x0000_t5" style="position:absolute;left:3428;top:594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epsEA&#10;AADcAAAADwAAAGRycy9kb3ducmV2LnhtbERPy4rCMBTdC/MP4Q7MTlMdEalGEQehG8FHF7O801zb&#10;jM1NaaKtf28WgsvDeS/Xva3FnVpvHCsYjxIQxIXThksF+Xk3nIPwAVlj7ZgUPMjDevUxWGKqXcdH&#10;up9CKWII+xQVVCE0qZS+qMiiH7mGOHIX11oMEbal1C12MdzWcpIkM2nRcGyosKFtRcX1dLMK/rPf&#10;wtl8n/1s/w7j0nxvzPHaKfX12W8WIAL14S1+uTOtYDKN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I3qb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249" o:spid="_x0000_s1170" style="position:absolute;left:4620;top:5758;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b1MsUA&#10;AADcAAAADwAAAGRycy9kb3ducmV2LnhtbESPQWvCQBSE7wX/w/IKvdVNpRSN2Ygo2tKTxtbzI/uS&#10;DWbfhuxq0n/fLRQ8DjPzDZOtRtuKG/W+cazgZZqAIC6dbrhW8HXaPc9B+ICssXVMCn7IwyqfPGSY&#10;ajfwkW5FqEWEsE9RgQmhS6X0pSGLfuo64uhVrrcYouxrqXscIty2cpYkb9Jiw3HBYEcbQ+WluFoF&#10;xfvie/tZV5tqv5OXdijPw8GclXp6HNdLEIHGcA//tz+0gtnrAv7OxCM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vUyxQAAANwAAAAPAAAAAAAAAAAAAAAAAJgCAABkcnMv&#10;ZG93bnJldi54bWxQSwUGAAAAAAQABAD1AAAAigMAAAAA&#10;" fillcolor="#9bbb59" strokecolor="#f2f2f2" strokeweight="1pt">
                  <v:fill color2="#4e6128" angle="45" focus="100%" type="gradient"/>
                  <v:shadow on="t" type="perspective" color="#d6e3bc" opacity=".5" origin=",.5" offset="0,0" matrix=",-56756f,,.5"/>
                </v:oval>
                <v:rect id="Rectangle 250" o:spid="_x0000_s1171" style="position:absolute;left:5846;top:5750;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daT8QA&#10;AADcAAAADwAAAGRycy9kb3ducmV2LnhtbESPwWrCQBCG70LfYZlCb7qprcVGVxGhUI/RUjwO2TEb&#10;zM6m2a1JffrOQfA4/PN/881yPfhGXaiLdWADz5MMFHEZbM2Vga/Dx3gOKiZki01gMvBHEdarh9ES&#10;cxt6LuiyT5USCMccDbiU2lzrWDryGCehJZbsFDqPScau0rbDXuC+0dMse9Mea5YLDlvaOirP+18v&#10;GvP+dXeatUf6Ka7Zd/HijundGfP0OGwWoBIN6b58a39aA9OZ6MszQg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XWk/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51" o:spid="_x0000_s1172" style="position:absolute;left:10714;top:5750;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v/1MUA&#10;AADcAAAADwAAAGRycy9kb3ducmV2LnhtbESPQWvCQBCF70L/wzIFb7pRa0nTrFIEwR6jpXgcspNs&#10;aHY2za4m7a/vFgSPjzfve/Py7WhbcaXeN44VLOYJCOLS6YZrBR+n/SwF4QOyxtYxKfghD9vNwyTH&#10;TLuBC7oeQy0ihH2GCkwIXSalLw1Z9HPXEUevcr3FEGVfS93jEOG2lcskeZYWG44NBjvaGSq/jhcb&#10;30iHp/dq3Z3pu/hNPouVOYcXo9T0cXx7BRFoDPfjW/qgFSzXC/gfEwk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U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2" o:spid="_x0000_s1173" style="position:absolute;left:11940;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lho8UA&#10;AADcAAAADwAAAGRycy9kb3ducmV2LnhtbESPQWvCQBCF70L/wzIFb2bTWItNXaUIgj1GpXgcspNs&#10;aHY2za4m7a/vFgSPjzfve/NWm9G24kq9bxwreEpSEMSl0w3XCk7H3WwJwgdkja1jUvBDHjbrh8kK&#10;c+0GLuh6CLWIEPY5KjAhdLmUvjRk0SeuI45e5XqLIcq+lrrHIcJtK7M0fZEWG44NBjvaGiq/Dhcb&#10;31gOzx/VojvTd/GbfhZzcw6vRqnp4/j+BiLQGO7Ht/ReK8gWGfyPiQS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WGj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3" o:spid="_x0000_s1174" style="position:absolute;left:14391;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EOMUA&#10;AADcAAAADwAAAGRycy9kb3ducmV2LnhtbESPT2vCQBDF70K/wzKF3nRT/5Q0dRURhHqMluJxyI7Z&#10;0Oxsml1N9NO7guDx8eb93rz5sre1OFPrK8cK3kcJCOLC6YpLBT/7zTAF4QOyxtoxKbiQh+XiZTDH&#10;TLuOczrvQikihH2GCkwITSalLwxZ9CPXEEfv6FqLIcq2lLrFLsJtLcdJ8iEtVhwbDDa0NlT87U42&#10;vpF20+1x1hzoP78mv/nEHMKnUerttV99gQjUh+fxI/2tFYxnE7iPiQS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cQ4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4" o:spid="_x0000_s1175" style="position:absolute;left:16842;top:5741;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cTMUA&#10;AADcAAAADwAAAGRycy9kb3ducmV2LnhtbESPT2vCQBDF74V+h2UK3nRT/5QYXUWEgj1Gi3gcsmM2&#10;mJ1Ns1sT++ldQejx8eb93rzlure1uFLrK8cK3kcJCOLC6YpLBd+Hz2EKwgdkjbVjUnAjD+vV68sS&#10;M+06zum6D6WIEPYZKjAhNJmUvjBk0Y9cQxy9s2sthijbUuoWuwi3tRwnyYe0WHFsMNjQ1lBx2f/a&#10;+EbaTb/Os+ZEP/lfcswn5hTmRqnBW79ZgAjUh//jZ3qnFYxnU3iMiQ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7FxM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5" o:spid="_x0000_s1176" style="position:absolute;left:13166;top:5758;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518QA&#10;AADcAAAADwAAAGRycy9kb3ducmV2LnhtbESPQWvCQBCF7wX/wzJCb3VTbcSmriKC0B6jIh6H7JgN&#10;zc7G7Gqiv94VCj0+3rzvzZsve1uLK7W+cqzgfZSAIC6crrhUsN9t3mYgfEDWWDsmBTfysFwMXuaY&#10;addxTtdtKEWEsM9QgQmhyaT0hSGLfuQa4uidXGsxRNmWUrfYRbit5ThJptJixbHBYENrQ8Xv9mLj&#10;G7Pu4+eUNkc65/fkkE/MMXwapV6H/eoLRKA+/B//pb+1gnGawnNMJI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g+df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81" o:spid="_x0000_s1177" style="position:absolute;left:9456;top:5758;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P3x8QA&#10;AADbAAAADwAAAGRycy9kb3ducmV2LnhtbESPQWvCQBSE70L/w/IKvZmNHoqmbkKxaIunmraeH9mX&#10;bDD7NmS3Jv33bkHwOMzMN8ymmGwnLjT41rGCRZKCIK6cbrlR8P21m69A+ICssXNMCv7IQ5E/zDaY&#10;aTfykS5laESEsM9QgQmhz6T0lSGLPnE9cfRqN1gMUQ6N1AOOEW47uUzTZ2mx5bhgsKetoepc/loF&#10;5fv65+3Q1Nt6v5PnbqxO46c5KfX0OL2+gAg0hXv41v7QClYL+P8Sf4DM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T98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00" o:spid="_x0000_s1178" style="position:absolute;left:15617;top:575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OEE8QA&#10;AADcAAAADwAAAGRycy9kb3ducmV2LnhtbESPQW/CMAyF70j7D5GRuEHKDoh1BDQxsU07sbJxthq3&#10;qWicqslo9+/nAxI3W+/5vc+b3ehbdaU+NoENLBcZKOIy2IZrA9+nw3wNKiZki21gMvBHEXbbh8kG&#10;cxsG/qJrkWolIRxzNOBS6nKtY+nIY1yEjli0KvQek6x9rW2Pg4T7Vj9m2Up7bFgaHHa0d1Reil9v&#10;oHh/+nn9rKt99XbQl3Yoz8PRnY2ZTceXZ1CJxnQ3364/rOBngi/PyAR6+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zhBPEAAAA3A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179" type="#_x0000_t5" style="position:absolute;left:8263;top:5750;width:1193;height:10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2vh8MA&#10;AADcAAAADwAAAGRycy9kb3ducmV2LnhtbERPPWvDMBDdA/0P4grdYtkplOBGCSGl4KVQJx4yXq2r&#10;rcY6GUux3X9fFQLZ7vE+b7ObbSdGGrxxrCBLUhDEtdOGGwXV6X25BuEDssbOMSn4JQ+77cNig7l2&#10;E5c0HkMjYgj7HBW0IfS5lL5uyaJPXE8cuW83WAwRDo3UA04x3HZylaYv0qLh2NBiT4eW6svxahX8&#10;FOfa2eqjeDt8fWaNed6b8jIp9fQ4719BBJrDXXxzFzrOTzP4fyZe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2vh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180" type="#_x0000_t5" style="position:absolute;left:7071;top:5758;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8x8MMA&#10;AADcAAAADwAAAGRycy9kb3ducmV2LnhtbERPTWvCQBC9F/wPywi9NRsVSolZJSiFXAS1HnqcZsdk&#10;TXY2ZLcm/fduodDbPN7n5NvJduJOgzeOFSySFARx5bThWsHl4/3lDYQPyBo7x6TghzxsN7OnHDPt&#10;Rj7R/RxqEUPYZ6igCaHPpPRVQxZ94nriyF3dYDFEONRSDzjGcNvJZZq+SouGY0ODPe0aqtrzt1Vw&#10;Kz8rZy+Hcr/7Oi5qsyrMqR2Vep5PxRpEoCn8i//cpY7z0yX8PhMv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8x8M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Text Box 115" o:spid="_x0000_s1181"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n0sMA&#10;AADcAAAADwAAAGRycy9kb3ducmV2LnhtbERPTWsCMRC9C/6HMIIXqVmFSlmN0hZapFilWsTjsJlu&#10;FjeTJYm6/ntTELzN433ObNHaWpzJh8qxgtEwA0FcOF1xqeB39/H0AiJEZI21Y1JwpQCLebczw1y7&#10;C//QeRtLkUI45KjAxNjkUobCkMUwdA1x4v6ctxgT9KXUHi8p3NZynGUTabHi1GCwoXdDxXF7sgqO&#10;5muwyT6/3/aT5dWvdyd38KuDUv1e+zoFEamND/HdvdRp/ugZ/p9JF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vn0sMAAADcAAAADwAAAAAAAAAAAAAAAACYAgAAZHJzL2Rv&#10;d25yZXYueG1sUEsFBgAAAAAEAAQA9QAAAIgDAAAAAA==&#10;" filled="f" stroked="f" strokeweight=".5pt">
                  <v:textbox>
                    <w:txbxContent>
                      <w:p w:rsidR="00FB34F8" w:rsidRDefault="00FB34F8">
                        <w:r>
                          <w:t>App evolution line</w:t>
                        </w:r>
                      </w:p>
                    </w:txbxContent>
                  </v:textbox>
                </v:shape>
                <v:shape id="Text Box 116" o:spid="_x0000_s1182"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l5pcQA&#10;AADcAAAADwAAAGRycy9kb3ducmV2LnhtbERPS2sCMRC+C/0PYQpeSs3qYZGtUdpCRcQH1VI8Dpvp&#10;ZnEzWZKo6783QsHbfHzPmcw624gz+VA7VjAcZCCIS6drrhT87L9exyBCRNbYOCYFVwowmz71Jlho&#10;d+FvOu9iJVIIhwIVmBjbQspQGrIYBq4lTtyf8xZjgr6S2uMlhdtGjrIslxZrTg0GW/o0VB53J6vg&#10;aJYv22y+/vjNF1e/2Z/cwa8OSvWfu/c3EJG6+BD/uxc6zR/mcH8mX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peaXEAAAA3AAAAA8AAAAAAAAAAAAAAAAAmAIAAGRycy9k&#10;b3ducmV2LnhtbFBLBQYAAAAABAAEAPUAAACJAwAAAAA=&#10;" filled="f" stroked="f" strokeweight=".5pt">
                  <v:textbox>
                    <w:txbxContent>
                      <w:p w:rsidR="00FB34F8" w:rsidRDefault="00FB34F8">
                        <w:r>
                          <w:t>Release n</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7" o:spid="_x0000_s1183" type="#_x0000_t87" style="position:absolute;left:8904;top:-3456;width:2418;height:1590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0C8IA&#10;AADcAAAADwAAAGRycy9kb3ducmV2LnhtbERPS4vCMBC+L/gfwgje1lTBtVSjiCDoQVgfe9jb2My2&#10;ZZtJSaKt/94Igrf5+J4zX3amFjdyvrKsYDRMQBDnVldcKDifNp8pCB+QNdaWScGdPCwXvY85Ztq2&#10;fKDbMRQihrDPUEEZQpNJ6fOSDPqhbYgj92edwRChK6R22MZwU8txknxJgxXHhhIbWpeU/x+vRsFP&#10;ek5Ok4Pbr/iS7nf+e9xOfo1Sg363moEI1IW3+OXe6jh/NIX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aTQLwgAAANwAAAAPAAAAAAAAAAAAAAAAAJgCAABkcnMvZG93&#10;bnJldi54bWxQSwUGAAAAAAQABAD1AAAAhwMAAAAA&#10;" adj="274" strokecolor="#4579b8 [3044]"/>
                <v:shape id="Text Box 120" o:spid="_x0000_s1184" type="#_x0000_t202" style="position:absolute;left:15596;top:10176;width:4680;height:30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EaVscA&#10;AADcAAAADwAAAGRycy9kb3ducmV2LnhtbESPQWvCQBCF74X+h2UKvdWNEYqkrlIKoYXYg1oLvY3Z&#10;MQlmZ0N2a+K/dw6Ctxnem/e+WaxG16oz9aHxbGA6SUARl942XBn42eUvc1AhIltsPZOBCwVYLR8f&#10;FphZP/CGzttYKQnhkKGBOsYu0zqUNTkME98Ri3b0vcMoa19p2+Mg4a7VaZK8aocNS0ONHX3UVJ62&#10;/87A5+z7Lz1cwnq23+yL39M6H6ZFa8zz0/j+BirSGO/m2/WXFfxU8OUZmUAv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RGlbHAAAA3AAAAA8AAAAAAAAAAAAAAAAAmAIAAGRy&#10;cy9kb3ducmV2LnhtbFBLBQYAAAAABAAEAPUAAACMAwAAAAA=&#10;" fillcolor="#cdddac [1622]" strokecolor="#94b64e [3046]">
                  <v:fill color2="#f0f4e6 [502]" rotate="t" angle="180" colors="0 #dafda7;22938f #e4fdc2;1 #f5ffe6" focus="100%" type="gradient"/>
                  <v:shadow on="t" color="black" opacity="24903f" origin=",.5" offset="0,.55556mm"/>
                  <v:textbox>
                    <w:txbxContent>
                      <w:p w:rsidR="00FB34F8" w:rsidRDefault="00FB34F8">
                        <w:r>
                          <w:t>View</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22" o:spid="_x0000_s1185" type="#_x0000_t35" style="position:absolute;left:17936;top:6354;width:132;height:3822;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x0MAAAADcAAAADwAAAGRycy9kb3ducmV2LnhtbERPTWvCQBC9C/6HZYTezMa0lRpdg0iF&#10;XqvJfbo7JmmzsyG7jfHfdwuF3ubxPmdXTLYTIw2+daxglaQgiLUzLdcKystp+QLCB2SDnWNScCcP&#10;xX4+22Fu3I3faTyHWsQQ9jkqaELocym9bsiiT1xPHLmrGyyGCIdamgFvMdx2MkvTtbTYcmxosKdj&#10;Q/rr/G0VyKvWz1X3+lliheFx9fG0aY1T6mExHbYgAk3hX/znfjNxfpbB7zPxArn/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7UMdDAAAAA3AAAAA8AAAAAAAAAAAAAAAAA&#10;oQIAAGRycy9kb3ducmV2LnhtbFBLBQYAAAAABAAEAPkAAACOAwAAAAA=&#10;" adj="-375010,12531" strokecolor="#4579b8 [3044]">
                  <v:stroke endarrow="open"/>
                </v:shape>
                <v:shape id="Text Box 123" o:spid="_x0000_s1186" type="#_x0000_t202" style="position:absolute;left:29621;top:7990;width:11208;height:73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l4FcIA&#10;AADcAAAADwAAAGRycy9kb3ducmV2LnhtbERP24rCMBB9X/Afwgi+rakWpXSNIqIgCIs3cB9nm+mF&#10;bSalidr9eyMIvs3hXGe26EwtbtS6yrKC0TACQZxZXXGh4HzafCYgnEfWWFsmBf/kYDHvfcww1fbO&#10;B7odfSFCCLsUFZTeN6mULivJoBvahjhwuW0N+gDbQuoW7yHc1HIcRVNpsOLQUGJDq5Kyv+PVKPhe&#10;Te0k/u2SfL3f2UORx/JnclFq0O+WXyA8df4tfrm3Oswfx/B8Jlw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iXgVwgAAANwAAAAPAAAAAAAAAAAAAAAAAJgCAABkcnMvZG93&#10;bnJldi54bWxQSwUGAAAAAAQABAD1AAAAhwMAAAAA&#10;" fillcolor="white [3201]" strokeweight=".5pt">
                  <v:textbox>
                    <w:txbxContent>
                      <w:p w:rsidR="00FB34F8" w:rsidRDefault="00FB34F8">
                        <w:r>
                          <w:t>App.exe (n)</w:t>
                        </w:r>
                      </w:p>
                      <w:p w:rsidR="00FB34F8" w:rsidRDefault="00FB34F8">
                        <w:r>
                          <w:t>Appconfig.ini (n)</w:t>
                        </w:r>
                      </w:p>
                      <w:p w:rsidR="00FB34F8" w:rsidRDefault="00FB34F8">
                        <w:proofErr w:type="spellStart"/>
                        <w:r>
                          <w:t>Repository.bin</w:t>
                        </w:r>
                        <w:proofErr w:type="spellEnd"/>
                        <w:r>
                          <w:t xml:space="preserve"> (n)</w:t>
                        </w:r>
                      </w:p>
                      <w:p w:rsidR="00FB34F8" w:rsidRDefault="00FB34F8">
                        <w:proofErr w:type="gramStart"/>
                        <w:r>
                          <w:t>…(</w:t>
                        </w:r>
                        <w:proofErr w:type="gramEnd"/>
                        <w:r>
                          <w:t>n)</w:t>
                        </w:r>
                      </w:p>
                    </w:txbxContent>
                  </v:textbox>
                </v:shape>
                <v:shape id="Flowchart: Magnetic Disk 124" o:spid="_x0000_s1187" type="#_x0000_t132" style="position:absolute;left:23747;top:8762;width:3205;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cbnMIA&#10;AADcAAAADwAAAGRycy9kb3ducmV2LnhtbERP24rCMBB9F/yHMMK+LJoqi9ZqFFlx9WFhvX3A0Ixt&#10;sZmUJtr690ZY8G0O5zrzZWtKcafaFZYVDAcRCOLU6oIzBefTph+DcB5ZY2mZFDzIwXLR7cwx0bbh&#10;A92PPhMhhF2CCnLvq0RKl+Zk0A1sRRy4i60N+gDrTOoamxBuSjmKorE0WHBoyLGi75zS6/FmFMSm&#10;mqyb8QPd5/bHTfX+98+sY6U+eu1qBsJT69/if/dOh/mjL3g9Ey6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dxucwgAAANwAAAAPAAAAAAAAAAAAAAAAAJgCAABkcnMvZG93&#10;bnJldi54bWxQSwUGAAAAAAQABAD1AAAAhwMAAAAA&#10;" fillcolor="#4f81bd [3204]" strokecolor="#243f60 [1604]" strokeweight="2pt"/>
                <v:shape id="Straight Arrow Connector 125" o:spid="_x0000_s1188" type="#_x0000_t32" style="position:absolute;left:20276;top:11687;width:3471;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EbB8YAAADcAAAADwAAAGRycy9kb3ducmV2LnhtbESPQWvCQBCF7wX/wzKCt7pRtEh0FVEK&#10;LUJLVBBvY3ZMgtnZsLua9N93CwVvM7w373uzWHWmFg9yvrKsYDRMQBDnVldcKDge3l9nIHxA1lhb&#10;JgU/5GG17L0sMNW25Ywe+1CIGMI+RQVlCE0qpc9LMuiHtiGO2tU6gyGurpDaYRvDTS3HSfImDVYc&#10;CSU2tCkpv+3vJkK2k2y6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fGAAAA3AAAAA8AAAAAAAAA&#10;AAAAAAAAoQIAAGRycy9kb3ducmV2LnhtbFBLBQYAAAAABAAEAPkAAACUAwAAAAA=&#10;" strokecolor="#4579b8 [3044]">
                  <v:stroke endarrow="open"/>
                </v:shape>
                <v:shape id="Straight Arrow Connector 126" o:spid="_x0000_s1189" type="#_x0000_t32" style="position:absolute;left:26952;top:11673;width:2681;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OFcMYAAADcAAAADwAAAGRycy9kb3ducmV2LnhtbESPQWvCQBCF7wX/wzKCt7pRrEh0FVEK&#10;LUJLVBBvY3ZMgtnZsLua9N93CwVvM7w373uzWHWmFg9yvrKsYDRMQBDnVldcKDge3l9nIHxA1lhb&#10;JgU/5GG17L0sMNW25Ywe+1CIGMI+RQVlCE0qpc9LMuiHtiGO2tU6gyGurpDaYRvDTS3HSTKVBiuO&#10;hBIb2pSU3/Z3EyHbSfa2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9jhXDGAAAA3AAAAA8AAAAAAAAA&#10;AAAAAAAAoQIAAGRycy9kb3ducmV2LnhtbFBLBQYAAAAABAAEAPkAAACUAwAAAAA=&#10;" strokecolor="#4579b8 [3044]">
                  <v:stroke endarrow="open"/>
                </v:shape>
                <v:shape id="Flowchart: Magnetic Disk 258" o:spid="_x0000_s1190" type="#_x0000_t132" style="position:absolute;left:23747;top:19137;width:3200;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kDmMIA&#10;AADcAAAADwAAAGRycy9kb3ducmV2LnhtbERPy2rCQBTdC/7DcIVuik4aqKbRUaShtQvBVvsBl8w1&#10;CWbuhMw0j7/vLASXh/Pe7AZTi45aV1lW8LKIQBDnVldcKPi9fMwTEM4ja6wtk4KRHOy208kGU217&#10;/qHu7AsRQtilqKD0vkmldHlJBt3CNsSBu9rWoA+wLaRusQ/hppZxFC2lwYpDQ4kNvZeU385/RkFi&#10;mlXWL0d0z4dP96a/jyeTJUo9zYb9GoSnwT/Ed/eXVhC/hrXhTDgC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GQOYwgAAANwAAAAPAAAAAAAAAAAAAAAAAJgCAABkcnMvZG93&#10;bnJldi54bWxQSwUGAAAAAAQABAD1AAAAhwMAAAAA&#10;" fillcolor="#4f81bd [3204]" strokecolor="#243f60 [1604]" strokeweight="2pt">
                  <v:textbox>
                    <w:txbxContent>
                      <w:p w:rsidR="00FB34F8" w:rsidRDefault="00FB34F8" w:rsidP="006E3EA6"/>
                    </w:txbxContent>
                  </v:textbox>
                </v:shape>
                <v:shape id="Straight Arrow Connector 259" o:spid="_x0000_s1191" type="#_x0000_t32" style="position:absolute;left:26947;top:22058;width:2678;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8DA8UAAADcAAAADwAAAGRycy9kb3ducmV2LnhtbESPX2vCMBTF3wf7DuEO9jbTiYqrRhHH&#10;YENwtA7Et2tz1xabm5Jktn57Iwh7PJw/P8582ZtGnMn52rKC10ECgriwuuZSwc/u42UKwgdkjY1l&#10;UnAhD8vF48McU207zuich1LEEfYpKqhCaFMpfVGRQT+wLXH0fq0zGKJ0pdQOuzhuGjlMkok0WHMk&#10;VNjSuqLilP+ZCHkfZePNfnMcUbb67o5fh21wB6Wen/rVDESgPvyH7+1PrWA4foP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8DA8UAAADcAAAADwAAAAAAAAAA&#10;AAAAAAChAgAAZHJzL2Rvd25yZXYueG1sUEsFBgAAAAAEAAQA+QAAAJMDAAAAAA==&#10;" strokecolor="#4579b8 [3044]">
                  <v:stroke endarrow="open"/>
                </v:shape>
                <v:shape id="Text Box 127" o:spid="_x0000_s1192" type="#_x0000_t202" style="position:absolute;left:29622;top:18286;width:12274;height:75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xdMMcA&#10;AADcAAAADwAAAGRycy9kb3ducmV2LnhtbESPQWvCQBCF70L/wzKFXsRs1GIlZhVbKhZEitpLb0N2&#10;zAazsyG7avz3bqHgbYb35n1v8kVna3Gh1leOFQyTFARx4XTFpYKfw2owBeEDssbaMSm4kYfF/KmX&#10;Y6bdlXd02YdSxBD2GSowITSZlL4wZNEnriGO2tG1FkNc21LqFq8x3NZylKYTabHiSDDY0Ieh4rQ/&#10;2wgZjs/9blWb1+n3p3xf/27L3War1Mtzt5yBCNSFh/n/+kvH+qM3+HsmTi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MXTDHAAAA3AAAAA8AAAAAAAAAAAAAAAAAmAIAAGRy&#10;cy9kb3ducmV2LnhtbFBLBQYAAAAABAAEAPUAAACMAwAAAAA=&#10;" fillcolor="#fbcaa2 [1625]" strokecolor="#f68c36 [3049]">
                  <v:fill color2="#fdefe3 [505]" rotate="t" angle="180" colors="0 #ffbe86;22938f #ffd0aa;1 #ffebdb" focus="100%" type="gradient"/>
                  <v:shadow on="t" color="black" opacity="24903f" origin=",.5" offset="0,.55556mm"/>
                  <v:textbox>
                    <w:txbxContent>
                      <w:p w:rsidR="00FB34F8" w:rsidRDefault="00FB34F8">
                        <w:r>
                          <w:t>App.exe (n+1)</w:t>
                        </w:r>
                      </w:p>
                      <w:p w:rsidR="00FB34F8" w:rsidRDefault="00FB34F8">
                        <w:r>
                          <w:t>Appconfig.ini (n+1)</w:t>
                        </w:r>
                      </w:p>
                      <w:p w:rsidR="00FB34F8" w:rsidRDefault="00FB34F8">
                        <w:proofErr w:type="spellStart"/>
                        <w:proofErr w:type="gramStart"/>
                        <w:r>
                          <w:t>Repository.bin</w:t>
                        </w:r>
                        <w:proofErr w:type="spellEnd"/>
                        <w:r>
                          <w:t>(</w:t>
                        </w:r>
                        <w:proofErr w:type="gramEnd"/>
                        <w:r>
                          <w:t>n+1)</w:t>
                        </w:r>
                      </w:p>
                      <w:p w:rsidR="00FB34F8" w:rsidRDefault="00FB34F8">
                        <w:r>
                          <w:t>… (</w:t>
                        </w:r>
                        <w:proofErr w:type="gramStart"/>
                        <w:r>
                          <w:t>n+</w:t>
                        </w:r>
                        <w:proofErr w:type="gramEnd"/>
                        <w:r>
                          <w:t>1)</w:t>
                        </w:r>
                      </w:p>
                    </w:txbxContent>
                  </v:textbox>
                </v:shape>
                <v:shape id="Text Box 260" o:spid="_x0000_s1193" type="#_x0000_t202" style="position:absolute;left:2160;top:19098;width:17653;height:5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Sky8UA&#10;AADcAAAADwAAAGRycy9kb3ducmV2LnhtbERPz2vCMBS+C/4P4Qlexkx100lnWkRwDA86dYft9tY8&#10;22LzUpKo3X+/HAYeP77fi7wzjbiS87VlBeNRAoK4sLrmUsHncf04B+EDssbGMin4JQ951u8tMNX2&#10;xnu6HkIpYgj7FBVUIbSplL6oyKAf2ZY4cifrDIYIXSm1w1sMN42cJMlMGqw5NlTY0qqi4ny4GAXH&#10;5/3Pg56+zb+e6uX2Y/Oy+964k1LDQbd8BRGoC3fxv/tdK5jM4vx4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BKTLxQAAANwAAAAPAAAAAAAAAAAAAAAAAJgCAABkcnMv&#10;ZG93bnJldi54bWxQSwUGAAAAAAQABAD1AAAAigMAAAAA&#10;" filled="f" stroked="f" strokeweight="2pt">
                  <v:textbox>
                    <w:txbxContent>
                      <w:p w:rsidR="00FB34F8" w:rsidRDefault="00FB34F8">
                        <w:r w:rsidRPr="00173C81">
                          <w:rPr>
                            <w:b/>
                          </w:rPr>
                          <w:t>(1)</w:t>
                        </w:r>
                        <w:r>
                          <w:t xml:space="preserve"> Develop new version of the Application and its </w:t>
                        </w:r>
                        <w:proofErr w:type="spellStart"/>
                        <w:r>
                          <w:t>environmenvironment</w:t>
                        </w:r>
                        <w:proofErr w:type="spellEnd"/>
                        <w:r>
                          <w:t>.</w:t>
                        </w:r>
                      </w:p>
                    </w:txbxContent>
                  </v:textbox>
                </v:shape>
                <v:shape id="Straight Arrow Connector 261" o:spid="_x0000_s1194" type="#_x0000_t32" style="position:absolute;left:19811;top:22042;width:3936;height: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weXcIAAADcAAAADwAAAGRycy9kb3ducmV2LnhtbESPQYvCMBSE74L/ITzBm6YqlVKNIkLR&#10;q7oL6+3ZPNti81KaVOu/3ywIexxm5htmve1NLZ7Uusqygtk0AkGcW11xoeDrkk0SEM4ja6wtk4I3&#10;OdhuhoM1ptq++ETPsy9EgLBLUUHpfZNK6fKSDLqpbYiDd7etQR9kW0jd4ivATS3nUbSUBisOCyU2&#10;tC8pf5w7o2Bxv/WHxO9kkv3YfdfFcfydXZUaj/rdCoSn3v+HP+2jVjBfzuDv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kweXcIAAADcAAAADwAAAAAAAAAAAAAA&#10;AAChAgAAZHJzL2Rvd25yZXYueG1sUEsFBgAAAAAEAAQA+QAAAJADAAAAAA==&#10;" strokecolor="#4579b8 [3044]">
                  <v:stroke endarrow="open"/>
                </v:shape>
                <v:shape id="Text Box 262" o:spid="_x0000_s1195"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oxMYA&#10;AADcAAAADwAAAGRycy9kb3ducmV2LnhtbESPQWsCMRSE74X+h/AK3mrWPWhZjSJCy3qxqKX0+Ng8&#10;k103L8sm6ra/vhEKPQ4z8w2zWA2uFVfqQ+1ZwWScgSCuvK7ZKPg4vj6/gAgRWWPrmRR8U4DV8vFh&#10;gYX2N97T9RCNSBAOBSqwMXaFlKGy5DCMfUecvJPvHcYkeyN1j7cEd63Ms2wqHdacFix2tLFUnQ8X&#10;p2BWmnL7/tbYyaxpzO7rszme8x+lRk/Deg4i0hD/w3/tUivIpzncz6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oxM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FB34F8" w:rsidRDefault="00FB34F8">
                        <w:r>
                          <w:t>Darwinet diff extractor tool</w:t>
                        </w:r>
                      </w:p>
                    </w:txbxContent>
                  </v:textbox>
                </v:shape>
                <v:shape id="Straight Arrow Connector 264" o:spid="_x0000_s1196" type="#_x0000_t32" style="position:absolute;left:38628;top:25828;width:5;height:22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u9xcMAAADcAAAADwAAAGRycy9kb3ducmV2LnhtbESPQYvCMBSE74L/ITxhb5qqWynVKCIU&#10;97ruLujt2TzbYvNSmlTrvzeCsMdhZr5hVpve1OJGrassK5hOIhDEudUVFwp+f7JxAsJ5ZI21ZVLw&#10;IAeb9XCwwlTbO3/T7eALESDsUlRQet+kUrq8JINuYhvi4F1sa9AH2RZSt3gPcFPLWRQtpMGKw0KJ&#10;De1Kyq+HziiYX879PvFbmWRHu+u6OI7/spNSH6N+uwThqff/4Xf7SyuYLT7hdSYc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7vcXDAAAA3AAAAA8AAAAAAAAAAAAA&#10;AAAAoQIAAGRycy9kb3ducmV2LnhtbFBLBQYAAAAABAAEAPkAAACRAwAAAAA=&#10;" strokecolor="#4579b8 [3044]">
                  <v:stroke endarrow="open"/>
                </v:shape>
                <v:shape id="AutoShape 24" o:spid="_x0000_s1197" type="#_x0000_t5" style="position:absolute;left:23596;top:35577;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6zL8MA&#10;AADcAAAADwAAAGRycy9kb3ducmV2LnhtbESPQYvCMBSE7wv+h/AEb2uqQlmqUUQRehFW14PHZ/Ns&#10;o81LaaLt/vvNguBxmJlvmMWqt7V4UuuNYwWTcQKCuHDacKng9LP7/ALhA7LG2jEp+CUPq+XgY4GZ&#10;dh0f6HkMpYgQ9hkqqEJoMil9UZFFP3YNcfSurrUYomxLqVvsItzWcpokqbRoOC5U2NCmouJ+fFgF&#10;t/xcOHva59vN5XtSmtnaHO6dUqNhv56DCNSHd/jVzrWCaZrC/5l4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6zL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FB34F8" w:rsidRDefault="00FB34F8" w:rsidP="00820C6B"/>
                    </w:txbxContent>
                  </v:textbox>
                </v:shape>
                <v:oval id="Oval 267" o:spid="_x0000_s1198" style="position:absolute;left:29748;top:35589;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Yu8UA&#10;AADcAAAADwAAAGRycy9kb3ducmV2LnhtbESPzW7CMBCE75V4B2uRuBUHDrQEDEIgCuqphJ/zKt7E&#10;EfE6il0S3r6uVKnH0cx8o1mue1uLB7W+cqxgMk5AEOdOV1wquJz3r+8gfEDWWDsmBU/ysF4NXpaY&#10;atfxiR5ZKEWEsE9RgQmhSaX0uSGLfuwa4ugVrrUYomxLqVvsItzWcpokM2mx4rhgsKGtofyefVsF&#10;2WF+3X2Wxbb42Mt73eW37svclBoN+80CRKA+/If/2ketYDp7g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IJi7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820C6B"/>
                    </w:txbxContent>
                  </v:textbox>
                </v:oval>
                <v:rect id="Rectangle 268" o:spid="_x0000_s1199" style="position:absolute;left:37188;top:35577;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2c9MQA&#10;AADcAAAADwAAAGRycy9kb3ducmV2LnhtbESPwWrCQBCG7wXfYRnBW92ordjUVaQg2GO0FI9DdswG&#10;s7MxuzVpn75zKPQ4/PN/8816O/hG3amLdWADs2kGirgMtubKwMdp/7gCFROyxSYwGfimCNvN6GGN&#10;uQ09F3Q/pkoJhGOOBlxKba51LB15jNPQEkt2CZ3HJGNXadthL3Df6HmWLbXHmuWCw5beHJXX45cX&#10;jVX/9H55bs90K36yz2LhzunFGTMZD7tXUImG9L/81z5YA/Ol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NnP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rect id="Rectangle 269" o:spid="_x0000_s1200" style="position:absolute;left:38637;top:35577;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E5b8UA&#10;AADcAAAADwAAAGRycy9kb3ducmV2LnhtbESPQWvCQBCF70L/wzKF3nRTW4OmWUWEQnuMLcXjkJ1k&#10;Q7OzMbua6K/vFgSPjzfve/PyzWhbcabeN44VPM8SEMSl0w3XCr6/3qdLED4ga2wdk4ILedisHyY5&#10;ZtoNXNB5H2oRIewzVGBC6DIpfWnIop+5jjh6lesthij7Wuoehwi3rZwnSSotNhwbDHa0M1T+7k82&#10;vrEcXj+rRXegY3FNfooXcwgro9TT47h9AxFoDPfjW/pDK5inK/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Tl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rect id="Rectangle 270" o:spid="_x0000_s1201" style="position:absolute;left:39857;top:3558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IGL8UA&#10;AADcAAAADwAAAGRycy9kb3ducmV2LnhtbESPTU/DMAyG70j7D5EncWPpNthHWTahSUhw7IbQjlbj&#10;NRWN0zVhLfx6fEDa0Xr9Pn682Q2+UVfqYh3YwHSSgSIug625MvBxfH1YgYoJ2WITmAz8UITddnS3&#10;wdyGngu6HlKlBMIxRwMupTbXOpaOPMZJaIklO4fOY5Kxq7TtsBe4b/QsyxbaY81ywWFLe0fl1+Hb&#10;i8aqf3w/P7UnuhS/2Wcxd6e0dsbcj4eXZ1CJhnRb/m+/WQOzpejLM0IAv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gY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rect id="Rectangle 271" o:spid="_x0000_s1202" style="position:absolute;left:42274;top:35583;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jtMUA&#10;AADcAAAADwAAAGRycy9kb3ducmV2LnhtbESPT2vCQBDF7wW/wzKCt7pR+yeNriIFoT3GingcspNs&#10;MDsbs1sT++m7hYLHx5v3e/NWm8E24kqdrx0rmE0TEMSF0zVXCg5fu8cUhA/IGhvHpOBGHjbr0cMK&#10;M+16zum6D5WIEPYZKjAhtJmUvjBk0U9dSxy90nUWQ5RdJXWHfYTbRs6T5EVarDk2GGzp3VBx3n/b&#10;+EbaP32Wz+2JLvlPcswX5hTejFKT8bBdggg0hPvxf/pDK5i/zuB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LqO0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rect id="Rectangle 272" o:spid="_x0000_s1203" style="position:absolute;left:43729;top:35589;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9w8QA&#10;AADcAAAADwAAAGRycy9kb3ducmV2LnhtbESPQWvCQBCF70L/wzKF3nTTVKtGVylCQY+xRTwO2TEb&#10;mp1Ns6tJ/fWuIPT4ePO+N2+57m0tLtT6yrGC11ECgrhwuuJSwffX53AGwgdkjbVjUvBHHtarp8ES&#10;M+06zumyD6WIEPYZKjAhNJmUvjBk0Y9cQxy9k2sthijbUuoWuwi3tUyT5F1arDg2GGxoY6j42Z9t&#10;fGPWjXenSXOk3/yaHPI3cwxzo9TLc/+xABGoD//Hj/RWK0inKdzHRAL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8Pc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rect id="Rectangle 273" o:spid="_x0000_s1204" style="position:absolute;left:41077;top:35570;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CYWMQA&#10;AADcAAAADwAAAGRycy9kb3ducmV2LnhtbESPQWvCQBCF74L/YRmhN92orbWpq5SCUI9REY9DdsyG&#10;Zmdjdmuiv94VCh4fb9735i1Wna3EhRpfOlYwHiUgiHOnSy4U7Hfr4RyED8gaK8ek4EoeVst+b4Gp&#10;di1ndNmGQkQI+xQVmBDqVEqfG7LoR64mjt7JNRZDlE0hdYNthNtKTpJkJi2WHBsM1vRtKP/d/tn4&#10;xrx93Zze6iOds1tyyKbmGD6MUi+D7usTRKAuPI//0z9aweR9Co8xkQB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wmFj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txbxContent>
                  </v:textbox>
                </v:rect>
                <v:oval id="Oval 274" o:spid="_x0000_s1205" style="position:absolute;left:30968;top:35583;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QEcUA&#10;AADcAAAADwAAAGRycy9kb3ducmV2LnhtbESPT2vCQBTE74V+h+UVvOlGk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K5AR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820C6B"/>
                    </w:txbxContent>
                  </v:textbox>
                </v:oval>
                <v:oval id="Oval 275" o:spid="_x0000_s1206" style="position:absolute;left:28498;top:35577;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c1isUA&#10;AADcAAAADwAAAGRycy9kb3ducmV2LnhtbESPT2vCQBTE74V+h+UVvOlGw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ZzWK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820C6B"/>
                    </w:txbxContent>
                  </v:textbox>
                </v:oval>
                <v:shape id="AutoShape 34" o:spid="_x0000_s1207" type="#_x0000_t5" style="position:absolute;left:27305;top:35570;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cl8sQA&#10;AADcAAAADwAAAGRycy9kb3ducmV2LnhtbESPT4vCMBTE78J+h/CEvWmqCyrVKOIi9LLgv8Me3zbP&#10;Ntq8lCba7rc3guBxmJnfMItVZytxp8YbxwpGwwQEce604ULB6bgdzED4gKyxckwK/snDavnRW2Cq&#10;Xct7uh9CISKEfYoKyhDqVEqfl2TRD11NHL2zayyGKJtC6gbbCLeVHCfJRFo0HBdKrGlTUn493KyC&#10;S/abO3v6yb43f7tRYb7WZn9tlfrsd+s5iEBdeIdf7UwrGE8n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3JfL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FB34F8" w:rsidRDefault="00FB34F8" w:rsidP="00820C6B"/>
                    </w:txbxContent>
                  </v:textbox>
                </v:shape>
                <v:shape id="AutoShape 35" o:spid="_x0000_s1208" type="#_x0000_t5" style="position:absolute;left:25965;top:35583;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AacQA&#10;AADcAAAADwAAAGRycy9kb3ducmV2LnhtbESPQYvCMBSE7wv+h/AEb2uqgi7VKKIs9CKsrgePz+bZ&#10;RpuX0mRt/fcbQfA4zMw3zGLV2UrcqfHGsYLRMAFBnDttuFBw/P3+/ALhA7LGyjEpeJCH1bL3scBU&#10;u5b3dD+EQkQI+xQVlCHUqZQ+L8miH7qaOHoX11gMUTaF1A22EW4rOU6SqbRoOC6UWNOmpPx2+LMK&#10;rtkpd/a4y7ab88+oMJO12d9apQb9bj0HEagL7/CrnWkF49kMnmfi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7gGn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FB34F8" w:rsidRDefault="00FB34F8" w:rsidP="00820C6B"/>
                    </w:txbxContent>
                  </v:textbox>
                </v:shape>
                <v:shape id="AutoShape 24" o:spid="_x0000_s1209" type="#_x0000_t5" style="position:absolute;left:22188;top:35570;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QUG8EA&#10;AADcAAAADwAAAGRycy9kb3ducmV2LnhtbERPy4rCMBTdC/MP4Q7MTlMdUKlGEQehG8FHF7O801zb&#10;jM1NaaKtf28WgsvDeS/Xva3FnVpvHCsYjxIQxIXThksF+Xk3nIPwAVlj7ZgUPMjDevUxWGKqXcdH&#10;up9CKWII+xQVVCE0qZS+qMiiH7mGOHIX11oMEbal1C12MdzWcpIkU2nRcGyosKFtRcX1dLMK/rPf&#10;wtl8n/1s/w7j0nxvzPHaKfX12W8WIAL14S1+uTOtYDKL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FBv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FB34F8" w:rsidRDefault="00FB34F8" w:rsidP="00820C6B">
                        <w:pPr>
                          <w:pStyle w:val="NormalWeb"/>
                        </w:pPr>
                        <w:r>
                          <w:rPr>
                            <w:rFonts w:cs="Angsana New"/>
                            <w:szCs w:val="20"/>
                          </w:rPr>
                          <w:t> </w:t>
                        </w:r>
                      </w:p>
                    </w:txbxContent>
                  </v:textbox>
                </v:shape>
                <v:shape id="AutoShape 24" o:spid="_x0000_s1210" type="#_x0000_t5" style="position:absolute;left:24783;top:35583;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doOsIA&#10;AADcAAAADwAAAGRycy9kb3ducmV2LnhtbERPz2vCMBS+D/wfwhN2m6kKo1SjlMqgF0E7Dzu+Nc82&#10;2ryUJrPdf28Ogx0/vt/b/WQ78aDBG8cKlosEBHHttOFGweXz4y0F4QOyxs4xKfglD/vd7GWLmXYj&#10;n+lRhUbEEPYZKmhD6DMpfd2SRb9wPXHkrm6wGCIcGqkHHGO47eQqSd6lRcOxocWeipbqe/VjFdzK&#10;r9rZy7E8FN+nZWPWuTnfR6Ve51O+ARFoCv/iP3epFazSOD+eiUd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2g6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FB34F8" w:rsidRDefault="00FB34F8" w:rsidP="00820C6B">
                        <w:pPr>
                          <w:pStyle w:val="NormalWeb"/>
                        </w:pPr>
                        <w:r>
                          <w:rPr>
                            <w:rFonts w:cs="Angsana New"/>
                            <w:szCs w:val="20"/>
                          </w:rPr>
                          <w:t> </w:t>
                        </w:r>
                      </w:p>
                    </w:txbxContent>
                  </v:textbox>
                </v:shape>
                <v:rect id="Rectangle 281" o:spid="_x0000_s1211" style="position:absolute;left:35975;top:35570;width:1212;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Tk8QA&#10;AADcAAAADwAAAGRycy9kb3ducmV2LnhtbESPT2vCQBDF7wW/wzIFb3Xjn0qaukopCPYYFfE4ZMds&#10;aHY2ZlcT++ldQejx8eb93rzFqre1uFLrK8cKxqMEBHHhdMWlgv1u/ZaC8AFZY+2YFNzIw2o5eFlg&#10;pl3HOV23oRQRwj5DBSaEJpPSF4Ys+pFriKN3cq3FEGVbSt1iF+G2lpMkmUuLFccGgw19Gyp+txcb&#10;30i72c/pvTnSOf9LDvnUHMOHUWr42n99ggjUh//jZ3qjFUzSMTzGRAL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705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pPr>
                          <w:pStyle w:val="NormalWeb"/>
                        </w:pPr>
                        <w:r>
                          <w:rPr>
                            <w:rFonts w:cs="Angsana New"/>
                            <w:szCs w:val="20"/>
                          </w:rPr>
                          <w:t> </w:t>
                        </w:r>
                      </w:p>
                    </w:txbxContent>
                  </v:textbox>
                </v:rect>
                <v:rect id="Rectangle 282" o:spid="_x0000_s1212" style="position:absolute;left:32168;top:35583;width:1212;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N5MQA&#10;AADcAAAADwAAAGRycy9kb3ducmV2LnhtbESPQWvCQBCF7wX/wzJCb3Vj2kqMrlIKgj1GRTwO2TEb&#10;zM7G7Gpif323UOjx8eZ9b95yPdhG3KnztWMF00kCgrh0uuZKwWG/eclA+ICssXFMCh7kYb0aPS0x&#10;167ngu67UIkIYZ+jAhNCm0vpS0MW/cS1xNE7u85iiLKrpO6wj3DbyDRJZtJizbHBYEufhsrL7mbj&#10;G1n/9nV+b090Lb6TY/FqTmFulHoeDx8LEIGG8H/8l95qBWmWwu+YSA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pTe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pPr>
                          <w:pStyle w:val="NormalWeb"/>
                        </w:pPr>
                        <w:r>
                          <w:rPr>
                            <w:rFonts w:cs="Angsana New"/>
                            <w:szCs w:val="20"/>
                          </w:rPr>
                          <w:t> </w:t>
                        </w:r>
                      </w:p>
                    </w:txbxContent>
                  </v:textbox>
                </v:rect>
                <v:rect id="Rectangle 283" o:spid="_x0000_s1213" style="position:absolute;left:33394;top:35570;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of8QA&#10;AADcAAAADwAAAGRycy9kb3ducmV2LnhtbESPQWvCQBCF74L/YRnBW91UraSpq0hBaI9REY9DdsyG&#10;ZmdjdmvS/npXEDw+3rzvzVuue1uLK7W+cqzgdZKAIC6crrhUcNhvX1IQPiBrrB2Tgj/ysF4NB0vM&#10;tOs4p+sulCJC2GeowITQZFL6wpBFP3ENcfTOrrUYomxLqVvsItzWcpokC2mx4thgsKFPQ8XP7tfG&#10;N9Ju/n1+a050yf+TYz4zp/BulBqP+s0HiEB9eB4/0l9awTSdwX1MJI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l6H/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820C6B">
                        <w:pPr>
                          <w:pStyle w:val="NormalWeb"/>
                        </w:pPr>
                        <w:r>
                          <w:rPr>
                            <w:rFonts w:cs="Angsana New"/>
                            <w:szCs w:val="20"/>
                          </w:rPr>
                          <w:t> </w:t>
                        </w:r>
                      </w:p>
                    </w:txbxContent>
                  </v:textbox>
                </v:rect>
                <v:rect id="Rectangle 284" o:spid="_x0000_s1214" style="position:absolute;left:34761;top:35589;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xwC8UA&#10;AADcAAAADwAAAGRycy9kb3ducmV2LnhtbESPQWvCQBCF7wX/wzJCb7qpVUnTrCKFQnuMingcspNs&#10;aHY2Zrcm+uu7hUKPjzfve/Py7WhbcaXeN44VPM0TEMSl0w3XCo6H91kKwgdkja1jUnAjD9vN5CHH&#10;TLuBC7ruQy0ihH2GCkwIXSalLw1Z9HPXEUevcr3FEGVfS93jEOG2lYskWUuLDccGgx29GSq/9t82&#10;vpEOy89q1Z3pUtyTU/FszuHFKPU4HXevIAKN4f/4L/2hFSzSJfyOiQS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HAL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820C6B">
                        <w:pPr>
                          <w:pStyle w:val="NormalWeb"/>
                        </w:pPr>
                        <w:r>
                          <w:rPr>
                            <w:rFonts w:cs="Angsana New"/>
                            <w:szCs w:val="20"/>
                          </w:rPr>
                          <w:t> </w:t>
                        </w:r>
                      </w:p>
                    </w:txbxContent>
                  </v:textbox>
                </v:rect>
                <v:shape id="Text Box 285" o:spid="_x0000_s1215" type="#_x0000_t202" style="position:absolute;left:28055;top:28180;width:15830;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EWSsYA&#10;AADcAAAADwAAAGRycy9kb3ducmV2LnhtbESPQUvDQBSE74L/YXmCN7tpQFtiN0EEJV6UNiIeH9nn&#10;btLs25Bd2+ivdwsFj8PMfMNsqtkN4kBT6DwrWC4yEMSt1x0bBe/N080aRIjIGgfPpOCHAlTl5cUG&#10;C+2PvKXDLhqRIBwKVGBjHAspQ2vJYVj4kTh5X35yGJOcjNQTHhPcDTLPsjvpsOO0YHGkR0vtfvft&#10;FKxqU7+8Pfd2uep78/r50Tf7/Fep66v54R5EpDn+h8/tWivI17dwOpOO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1EWSs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FB34F8" w:rsidRDefault="00FB34F8">
                        <w:r>
                          <w:t>Darwinet diff extractor tool</w:t>
                        </w:r>
                      </w:p>
                    </w:txbxContent>
                  </v:textbox>
                </v:shape>
                <v:shape id="Left Brace 286" o:spid="_x0000_s1216" type="#_x0000_t87" style="position:absolute;left:32359;top:22922;width:2413;height:227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6TpcMA&#10;AADcAAAADwAAAGRycy9kb3ducmV2LnhtbESPzWrDMBCE74W+g9hCb7VkH0JwooQQSMmhtCTxAyzW&#10;1ja1Vq6k+Oftq0Khx2FmvmG2+9n2YiQfOsca8kyBIK6d6bjRUN1OL2sQISIb7B2ThoUC7HePD1ss&#10;jZv4QuM1NiJBOJSooY1xKKUMdUsWQ+YG4uR9Om8xJukbaTxOCW57WSi1khY7TgstDnRsqf663q0G&#10;/7qMaqn4vVKnGS/57Tt/+0Ctn5/mwwZEpDn+h//aZ6OhWK/g90w6An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6TpcMAAADcAAAADwAAAAAAAAAAAAAAAACYAgAAZHJzL2Rv&#10;d25yZXYueG1sUEsFBgAAAAAEAAQA9QAAAIgDAAAAAA==&#10;" adj="191" strokecolor="#4579b8 [3044]">
                  <v:textbox>
                    <w:txbxContent>
                      <w:p w:rsidR="00FB34F8" w:rsidRDefault="00FB34F8" w:rsidP="00EF6390"/>
                    </w:txbxContent>
                  </v:textbox>
                </v:shape>
                <v:shape id="Straight Arrow Connector 287" o:spid="_x0000_s1217" type="#_x0000_t32" style="position:absolute;left:33561;top:30478;width:5;height:26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XFSMMAAADcAAAADwAAAGRycy9kb3ducmV2LnhtbESPT4vCMBTE78J+h/AWvGmqS91SjSJC&#10;Wa/+Wdi9PZtnW2xeSpNq/fZGEDwOM/MbZrHqTS2u1LrKsoLJOAJBnFtdcaHgeMhGCQjnkTXWlknB&#10;nRyslh+DBaba3nhH170vRICwS1FB6X2TSunykgy6sW2Ig3e2rUEfZFtI3eItwE0tp1E0kwYrDgsl&#10;NrQpKb/sO6Pg63zqfxK/lkn2ZzddF8fxb/av1PCzX89BeOr9O/xqb7WCafIN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lxUjDAAAA3AAAAA8AAAAAAAAAAAAA&#10;AAAAoQIAAGRycy9kb3ducmV2LnhtbFBLBQYAAAAABAAEAPkAAACRAwAAAAA=&#10;" strokecolor="#4579b8 [3044]">
                  <v:stroke endarrow="open"/>
                </v:shape>
                <v:shape id="Text Box 288" o:spid="_x0000_s1218" type="#_x0000_t202" style="position:absolute;left:7038;top:891;width:6794;height:23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W8t8MA&#10;AADcAAAADwAAAGRycy9kb3ducmV2LnhtbERPy2oCMRTdC/2HcAtuRDN1ITIaRQstIq3iA3F5mVwn&#10;g5ObIYk6/n2zKLg8nPd03tpa3MmHyrGCj0EGgrhwuuJSwfHw1R+DCBFZY+2YFDwpwHz21plirt2D&#10;d3Tfx1KkEA45KjAxNrmUoTBkMQxcQ5y4i/MWY4K+lNrjI4XbWg6zbCQtVpwaDDb0aai47m9WwdWs&#10;e9vs+3d5Gq2efnO4ubP/OSvVfW8XExCR2vgS/7tXWsFwnNamM+kI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W8t8MAAADcAAAADwAAAAAAAAAAAAAAAACYAgAAZHJzL2Rv&#10;d25yZXYueG1sUEsFBgAAAAAEAAQA9QAAAIgDAAAAAA==&#10;" filled="f" stroked="f" strokeweight=".5pt">
                  <v:textbox>
                    <w:txbxContent>
                      <w:p w:rsidR="00FB34F8" w:rsidRDefault="00FB34F8">
                        <w:r>
                          <w:t>Release n</w:t>
                        </w:r>
                      </w:p>
                    </w:txbxContent>
                  </v:textbox>
                </v:shape>
                <v:shape id="AutoShape 23" o:spid="_x0000_s1219" style="position:absolute;left:2942;top:49314;width:1264;height:1219;visibility:visible;mso-wrap-style:square;v-text-anchor:top" coordsize="126365,1219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2+cUA&#10;AADcAAAADwAAAGRycy9kb3ducmV2LnhtbESPQWvCQBSE7wX/w/IEb3VjQNHUVcQiFnoQo9L29sg+&#10;s8Hs2zS71fTfu0Khx2FmvmHmy87W4kqtrxwrGA0TEMSF0xWXCo6HzfMUhA/IGmvHpOCXPCwXvac5&#10;ZtrdeE/XPJQiQthnqMCE0GRS+sKQRT90DXH0zq61GKJsS6lbvEW4rWWaJBNpseK4YLChtaHikv9Y&#10;BZ+T17Ep3pvz9ut0TJk/5Cz/3ik16HerFxCBuvAf/mu/aQXpdAaPM/EI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ELb5xQAAANwAAAAPAAAAAAAAAAAAAAAAAJgCAABkcnMv&#10;ZG93bnJldi54bWxQSwUGAAAAAAQABAD1AAAAigMAAAAA&#10;" adj="-11796480,,5400" path="m,46569r48267,1l63183,,78098,46570r48267,-1l87316,75350r14915,46570l63183,93138,24134,121920,39049,75350,,46569xe">
                  <v:stroke joinstyle="miter"/>
                  <v:formulas/>
                  <v:path o:connecttype="custom" o:connectlocs="0,46569;48267,46570;63183,0;78098,46570;126365,46569;87316,75350;102231,121920;63183,93138;24134,121920;39049,75350;0,46569" o:connectangles="0,0,0,0,0,0,0,0,0,0,0" textboxrect="0,0,126365,121920"/>
                  <v:textbox>
                    <w:txbxContent>
                      <w:p w:rsidR="00FB34F8" w:rsidRDefault="00FB34F8" w:rsidP="00091C2E"/>
                    </w:txbxContent>
                  </v:textbox>
                </v:shape>
                <v:shape id="AutoShape 24" o:spid="_x0000_s1220" type="#_x0000_t5" style="position:absolute;left:4206;top:49504;width:1188;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7+58EA&#10;AADcAAAADwAAAGRycy9kb3ducmV2LnhtbERPy4rCMBTdC/MP4Q7MTlMdEK1GEQehG8FHF7O801zb&#10;jM1NaaKtf28WgsvDeS/Xva3FnVpvHCsYjxIQxIXThksF+Xk3nIHwAVlj7ZgUPMjDevUxWGKqXcdH&#10;up9CKWII+xQVVCE0qZS+qMiiH7mGOHIX11oMEbal1C12MdzWcpIkU2nRcGyosKFtRcX1dLMK/rPf&#10;wtl8n/1s/w7j0nxvzPHaKfX12W8WIAL14S1+uTOtYDKP8+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e/uf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FB34F8" w:rsidRDefault="00FB34F8" w:rsidP="00091C2E"/>
                    </w:txbxContent>
                  </v:textbox>
                </v:shape>
                <v:oval id="Oval 291" o:spid="_x0000_s1221" style="position:absolute;left:5400;top:49320;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Vc8QA&#10;AADcAAAADwAAAGRycy9kb3ducmV2LnhtbESPQWvCQBSE74L/YXmCN93oQWrqKkXRFk8aW8+P7Es2&#10;mH0bsluT/nu3IHgcZuYbZrXpbS3u1PrKsYLZNAFBnDtdcang+7KfvIHwAVlj7ZgU/JGHzXo4WGGq&#10;XcdnumehFBHCPkUFJoQmldLnhiz6qWuIo1e41mKIsi2lbrGLcFvLeZIspMWK44LBhraG8lv2axVk&#10;n8uf3bEstsVhL291l1+7k7kqNR71H+8gAvXhFX62v7SC+XIG/2fi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1XP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FB34F8" w:rsidRDefault="00FB34F8" w:rsidP="00091C2E"/>
                    </w:txbxContent>
                  </v:textbox>
                </v:oval>
                <v:rect id="Rectangle 292" o:spid="_x0000_s1222" style="position:absolute;left:6625;top:49314;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OcUA&#10;AADcAAAADwAAAGRycy9kb3ducmV2LnhtbESPQWvCQBCF74L/YRmhN92Y1qJpVikFoT1GpXgcspNs&#10;aHY2ZleT9td3CwWPjzfve/Py3WhbcaPeN44VLBcJCOLS6YZrBafjfr4G4QOyxtYxKfgmD7vtdJJj&#10;pt3ABd0OoRYRwj5DBSaELpPSl4Ys+oXriKNXud5iiLKvpe5xiHDbyjRJnqXFhmODwY7eDJVfh6uN&#10;b6yHp49q1Z3pUvwkn8WjOYeNUephNr6+gAg0hvvxf/pdK0g3KfyNiQS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8Ns5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rect id="Rectangle 293" o:spid="_x0000_s1223" style="position:absolute;left:11496;top:48358;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x+osQA&#10;AADcAAAADwAAAGRycy9kb3ducmV2LnhtbESPQWvCQBCF74L/YRnBm26qVTR1FREEe4xK8Thkx2xo&#10;djZmVxP767uFgsfHm/e9eatNZyvxoMaXjhW8jRMQxLnTJRcKzqf9aAHCB2SNlWNS8CQPm3W/t8JU&#10;u5YzehxDISKEfYoKTAh1KqXPDVn0Y1cTR+/qGoshyqaQusE2wm0lJ0kylxZLjg0Ga9oZyr+Pdxvf&#10;WLTvn9dZfaFb9pN8ZVNzCUuj1HDQbT9ABOrC6/g/fdAKJssp/I2JBJ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8fq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rect id="Rectangle 294" o:spid="_x0000_s1224" style="position:absolute;left:12721;top:48364;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Xm1sUA&#10;AADcAAAADwAAAGRycy9kb3ducmV2LnhtbESPQWvCQBCF70L/wzKF3nSj1RJjNlIKhXqMFvE4ZMds&#10;MDubZrcm7a93CwWPjzfve/Py7WhbcaXeN44VzGcJCOLK6YZrBZ+H92kKwgdkja1jUvBDHrbFwyTH&#10;TLuBS7ruQy0ihH2GCkwIXSalrwxZ9DPXEUfv7HqLIcq+lrrHIcJtKxdJ8iItNhwbDHb0Zqi67L9t&#10;fCMdlrvzqjvRV/mbHMtncwpro9TT4/i6ARFoDPfj//SHVrBYL+FvTCSAL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ebW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rect id="Rectangle 295" o:spid="_x0000_s1225" style="position:absolute;left:15173;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lDTcQA&#10;AADcAAAADwAAAGRycy9kb3ducmV2LnhtbESPQWvCQBCF7wX/wzKCN91Uq2jqKiII9hiV4nHIjtnQ&#10;7GzMrib667sFocfHm/e9ect1Zytxp8aXjhW8jxIQxLnTJRcKTsfdcA7CB2SNlWNS8CAP61XvbYmp&#10;di1ndD+EQkQI+xQVmBDqVEqfG7LoR64mjt7FNRZDlE0hdYNthNtKjpNkJi2WHBsM1rQ1lP8cbja+&#10;MW8/vi7T+kzX7Jl8ZxNzDguj1KDfbT5BBOrC//ErvdcKxosp/I2JBJ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ZQ03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rect id="Rectangle 296" o:spid="_x0000_s1226" style="position:absolute;left:17624;top:4835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vdOsUA&#10;AADcAAAADwAAAGRycy9kb3ducmV2LnhtbESPQWvCQBCF70L/wzKF3nRTW4OmWUWEQnuMLcXjkJ1k&#10;Q7OzMbua6K/vFgSPjzfve/PyzWhbcabeN44VPM8SEMSl0w3XCr6/3qdLED4ga2wdk4ILedisHyY5&#10;ZtoNXNB5H2oRIewzVGBC6DIpfWnIop+5jjh6lesthij7Wuoehwi3rZwnSSotNhwbDHa0M1T+7k82&#10;vrEcXj+rRXegY3FNfooXcwgro9TT47h9AxFoDPfjW/pDK5ivUv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y906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rect id="Rectangle 297" o:spid="_x0000_s1227" style="position:absolute;left:13947;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d4ocUA&#10;AADcAAAADwAAAGRycy9kb3ducmV2LnhtbESPT2vCQBDF70K/wzIFb7qp9k+SukoRhHqMLcXjkB2z&#10;odnZNLua6Kd3hYLHx5v3e/MWq8E24kSdrx0reJomIIhLp2uuFHx/bSYpCB+QNTaOScGZPKyWD6MF&#10;5tr1XNBpFyoRIexzVGBCaHMpfWnIop+6ljh6B9dZDFF2ldQd9hFuGzlLkldpsebYYLCltaHyd3e0&#10;8Y20f94eXto9/RWX5KeYm33IjFLjx+HjHUSgIdyP/9OfWsEse4PbmEgA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3ih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txbxContent>
                  </v:textbox>
                </v:rect>
                <v:oval id="Oval 298" o:spid="_x0000_s1228" style="position:absolute;left:10239;top:48364;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87sIA&#10;AADcAAAADwAAAGRycy9kb3ducmV2LnhtbERPPU/DMBDdkfofrEPqRhwyVDTUrVCq0ooJ0jbzKb7E&#10;UeNzFJsm/Hs8IDE+ve/Nbra9uNPoO8cKnpMUBHHtdMetgsv58PQCwgdkjb1jUvBDHnbbxcMGc+0m&#10;/qJ7GVoRQ9jnqMCEMORS+tqQRZ+4gThyjRsthgjHVuoRpxhue5ml6Upa7Dg2GByoMFTfym+roDyu&#10;r/uPtima94O89VNdTZ+mUmr5OL+9ggg0h3/xn/ukFWTruDa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anzuwgAAANwAAAAPAAAAAAAAAAAAAAAAAJgCAABkcnMvZG93&#10;bnJldi54bWxQSwUGAAAAAAQABAD1AAAAhwMAAAAA&#10;" fillcolor="#9bbb59" strokecolor="#f2f2f2" strokeweight="1pt">
                  <v:fill color2="#4e6128" angle="45" focus="100%" type="gradient"/>
                  <v:shadow on="t" type="perspective" color="#d6e3bc" opacity=".5" origin=",.5" offset="0,0" matrix=",-56756f,,.5"/>
                  <v:textbox>
                    <w:txbxContent>
                      <w:p w:rsidR="00FB34F8" w:rsidRDefault="00FB34F8" w:rsidP="00091C2E"/>
                    </w:txbxContent>
                  </v:textbox>
                </v:oval>
                <v:oval id="Oval 299" o:spid="_x0000_s1229" style="position:absolute;left:16398;top:48358;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bZdcQA&#10;AADcAAAADwAAAGRycy9kb3ducmV2LnhtbESPQWvCQBSE74L/YXlCb7rRQ2lSVxGLrXjStPX8yL5k&#10;g9m3Ibs18d+7BcHjMDPfMMv1YBtxpc7XjhXMZwkI4sLpmisFP9+76RsIH5A1No5JwY08rFfj0RIz&#10;7Xo+0TUPlYgQ9hkqMCG0mZS+MGTRz1xLHL3SdRZDlF0ldYd9hNtGLpLkVVqsOS4YbGlrqLjkf1ZB&#10;/pX+fhyqclt+7uSl6YtzfzRnpV4mw+YdRKAhPMOP9l4rWKQp/J+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m2XX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FB34F8" w:rsidRDefault="00FB34F8" w:rsidP="00091C2E"/>
                    </w:txbxContent>
                  </v:textbox>
                </v:oval>
                <v:shape id="AutoShape 34" o:spid="_x0000_s1230" type="#_x0000_t5" style="position:absolute;left:9045;top:48358;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k/cEA&#10;AADcAAAADwAAAGRycy9kb3ducmV2LnhtbERPy4rCMBTdC/5DuMLsNFVBpGMs4jDQzYCvhcs7zZ02&#10;0+amNNHWvzcLweXhvDfZYBtxp84bxwrmswQEceG04VLB5fw9XYPwAVlj45gUPMhDth2PNphq1/OR&#10;7qdQihjCPkUFVQhtKqUvKrLoZ64ljtyf6yyGCLtS6g77GG4buUiSlbRoODZU2NK+oqI+3ayC//xa&#10;OHv5yb/2v4d5aZY7c6x7pT4mw+4TRKAhvMUvd64VLJM4P56JR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1ZP3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FB34F8" w:rsidRDefault="00FB34F8" w:rsidP="00091C2E"/>
                    </w:txbxContent>
                  </v:textbox>
                </v:shape>
                <v:shape id="AutoShape 35" o:spid="_x0000_s1231" type="#_x0000_t5" style="position:absolute;left:7851;top:48364;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ZsQA&#10;AADcAAAADwAAAGRycy9kb3ducmV2LnhtbESPT4vCMBTE7wt+h/AWvK1pFUS6RhFF6EXw32GPb5u3&#10;bdbmpTTR1m9vBMHjMDO/YebL3tbiRq03jhWkowQEceG04VLB+bT9moHwAVlj7ZgU3MnDcjH4mGOm&#10;XccHuh1DKSKEfYYKqhCaTEpfVGTRj1xDHL0/11oMUbal1C12EW5rOU6SqbRoOC5U2NC6ouJyvFoF&#10;//lP4ex5l2/Wv/u0NJOVOVw6pYaf/eobRKA+vMOvdq4VTJIUnmfi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wWb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FB34F8" w:rsidRDefault="00FB34F8" w:rsidP="00091C2E"/>
                    </w:txbxContent>
                  </v:textbox>
                </v:shape>
                <v:shape id="Left Brace 302" o:spid="_x0000_s1232" type="#_x0000_t87" style="position:absolute;left:9686;top:39150;width:2413;height:1590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JTfsQA&#10;AADcAAAADwAAAGRycy9kb3ducmV2LnhtbESPQWsCMRSE74L/ITyhN826liJboxTbSk8FVw8eH5vX&#10;bOjmZUmyuv77plDocZiZb5jNbnSduFKI1rOC5aIAQdx4bdkoOJ/e52sQMSFr7DyTgjtF2G2nkw1W&#10;2t/4SNc6GZEhHCtU0KbUV1LGpiWHceF74ux9+eAwZRmM1AFvGe46WRbFk3RoOS+02NO+pea7HpyC&#10;/mLQHg/DJ4fzYWUuj/f69c0q9TAbX55BJBrTf/iv/aEVrIoSfs/kI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iU37EAAAA3AAAAA8AAAAAAAAAAAAAAAAAmAIAAGRycy9k&#10;b3ducmV2LnhtbFBLBQYAAAAABAAEAPUAAACJAwAAAAA=&#10;" adj="273" strokecolor="#4579b8 [3044]">
                  <v:textbox>
                    <w:txbxContent>
                      <w:p w:rsidR="00FB34F8" w:rsidRDefault="00FB34F8" w:rsidP="00091C2E"/>
                    </w:txbxContent>
                  </v:textbox>
                </v:shape>
                <v:shape id="AutoShape 24" o:spid="_x0000_s1233" type="#_x0000_t5" style="position:absolute;left:20761;top:48439;width:1181;height:1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f6isQA&#10;AADcAAAADwAAAGRycy9kb3ducmV2LnhtbESPT4vCMBTE74LfIbwFb5pqQaRrFFGEXhbWPwePz+Zt&#10;m7V5KU3W1m+/EQSPw8z8hlmue1uLO7XeOFYwnSQgiAunDZcKzqf9eAHCB2SNtWNS8CAP69VwsMRM&#10;u44PdD+GUkQI+wwVVCE0mZS+qMiin7iGOHo/rrUYomxLqVvsItzWcpYkc2nRcFyosKFtRcXt+GcV&#10;/OaXwtnzV77bXr+npUk35nDrlBp99JtPEIH68A6/2rlWkCYpP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or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FB34F8" w:rsidRDefault="00FB34F8" w:rsidP="00091C2E">
                        <w:pPr>
                          <w:pStyle w:val="NormalWeb"/>
                        </w:pPr>
                        <w:r>
                          <w:rPr>
                            <w:rFonts w:cs="Angsana New"/>
                            <w:szCs w:val="20"/>
                          </w:rPr>
                          <w:t> </w:t>
                        </w:r>
                      </w:p>
                    </w:txbxContent>
                  </v:textbox>
                </v:shape>
                <v:oval id="Oval 304" o:spid="_x0000_s1234" style="position:absolute;left:26914;top:48452;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s8cUA&#10;AADcAAAADwAAAGRycy9kb3ducmV2LnhtbESPT2vCQBTE7wW/w/KE3nRjW4pGVxGLtvTUxj/nR/Yl&#10;G8y+DdnVxG/vFoQeh5n5DbNY9bYWV2p95VjBZJyAIM6drrhUcNhvR1MQPiBrrB2Tght5WC0HTwtM&#10;tev4l65ZKEWEsE9RgQmhSaX0uSGLfuwa4ugVrrUYomxLqVvsItzW8iVJ3qXFiuOCwYY2hvJzdrEK&#10;ss/Z8eO7LDbFbivPdZefuh9zUup52K/nIAL14T/8aH9pBa/JG/yd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zOzx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091C2E">
                        <w:pPr>
                          <w:pStyle w:val="NormalWeb"/>
                        </w:pPr>
                        <w:r>
                          <w:rPr>
                            <w:rFonts w:cs="Angsana New"/>
                            <w:szCs w:val="20"/>
                          </w:rPr>
                          <w:t> </w:t>
                        </w:r>
                      </w:p>
                    </w:txbxContent>
                  </v:textbox>
                </v:oval>
                <v:rect id="Rectangle 305" o:spid="_x0000_s1235" style="position:absolute;left:34350;top:48439;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LZV8QA&#10;AADcAAAADwAAAGRycy9kb3ducmV2LnhtbESPQWsCMRCF7wX/QxihN02sVXQ1ihSE9ri2iMdhM24W&#10;N5N1E91tf31TEHp8vHnfm7fe9q4Wd2pD5VnDZKxAEBfeVFxq+PrcjxYgQkQ2WHsmDd8UYLsZPK0x&#10;M77jnO6HWIoE4ZChBhtjk0kZCksOw9g3xMk7+9ZhTLItpWmxS3BXyxel5tJhxanBYkNvlorL4ebS&#10;G4vu9eM8a050zX/UMZ/aU1xarZ+H/W4FIlIf/48f6XejYapm8DcmEU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2Vf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06" o:spid="_x0000_s1236" style="position:absolute;left:35798;top:48439;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HIMQA&#10;AADcAAAADwAAAGRycy9kb3ducmV2LnhtbESPQWsCMRCF70L/QxihN02sVexqlCIU6nFtKR6HzbhZ&#10;3Ey2m+hu/fWNIHh8vHnfm7fa9K4WF2pD5VnDZKxAEBfeVFxq+P76GC1AhIhssPZMGv4owGb9NFhh&#10;ZnzHOV32sRQJwiFDDTbGJpMyFJYchrFviJN39K3DmGRbStNil+Culi9KzaXDilODxYa2lorT/uzS&#10;G4vudXecNQf6za/qJ5/aQ3yzWj8P+/cliEh9fBzf059Gw1TN4T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gRy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07" o:spid="_x0000_s1237" style="position:absolute;left:37023;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iu8QA&#10;AADcAAAADwAAAGRycy9kb3ducmV2LnhtbESPQWsCMRCF74X+hzAFbzWp1lZXo4hQqMe1pXgcNuNm&#10;6WaybqK79dcbQejx8eZ9b95i1btanKkNlWcNL0MFgrjwpuJSw/fXx/MURIjIBmvPpOGPAqyWjw8L&#10;zIzvOKfzLpYiQThkqMHG2GRShsKSwzD0DXHyDr51GJNsS2la7BLc1XKk1Jt0WHFqsNjQxlLxuzu5&#10;9Ma0e90eJs2ejvlF/eRju48zq/XgqV/PQUTq4//xPf1pNIzVO9zGJAL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s4rv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08" o:spid="_x0000_s1238" style="position:absolute;left:39436;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2ycQA&#10;AADcAAAADwAAAGRycy9kb3ducmV2LnhtbESPwU7DMAyG70i8Q2QkbixhAzTKsglNmgTHbhPa0Wq8&#10;pqJxSpOthaefD5M4Wr//z58XqzG06kx9aiJbeJwYUMRVdA3XFva7zcMcVMrIDtvIZOGXEqyWtzcL&#10;LFwcuKTzNtdKIJwKtOBz7gqtU+UpYJrEjliyY+wDZhn7WrseB4GHVk+NedEBG5YLHjtae6q+t6cg&#10;GvPh6fP43B3op/wzX+XMH/Krt/b+bnx/A5VpzP/L1/aHszAzYivPCAH0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zdsn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09" o:spid="_x0000_s1239" style="position:absolute;left:40890;top:48452;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TUsQA&#10;AADcAAAADwAAAGRycy9kb3ducmV2LnhtbESPQWsCMRCF70L/QxihN02stehqlCIU6nFtKR6HzbhZ&#10;3Ey2m+hu/fWNIHh8vHnfm7fa9K4WF2pD5VnDZKxAEBfeVFxq+P76GM1BhIhssPZMGv4owGb9NFhh&#10;ZnzHOV32sRQJwiFDDTbGJpMyFJYchrFviJN39K3DmGRbStNil+Culi9KvUmHFacGiw1tLRWn/dml&#10;N+bd6+44aw70m1/VTz61h7iwWj8P+/cliEh9fBzf059Gw1Qt4D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01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10" o:spid="_x0000_s1240" style="position:absolute;left:38242;top:48433;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sEsQA&#10;AADcAAAADwAAAGRycy9kb3ducmV2LnhtbESPwWrCQBCG70LfYZlCb7qxWrHRVUpBqMeoFI9DdswG&#10;s7NpdjVpn75zKPQ4/PN/8816O/hG3amLdWAD00kGirgMtubKwOm4Gy9BxYRssQlMBr4pwnbzMFpj&#10;bkPPBd0PqVIC4ZijAZdSm2sdS0ce4yS0xJJdQucxydhV2nbYC9w3+jnLFtpjzXLBYUvvjsrr4eZF&#10;Y9nP95eX9kxfxU/2WczcOb06Y54eh7cV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c7B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oval id="Oval 311" o:spid="_x0000_s1241" style="position:absolute;left:28133;top:4844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LZtMUA&#10;AADcAAAADwAAAGRycy9kb3ducmV2LnhtbESPQWvCQBSE7wX/w/IK3ppNFEqNrlIUtfRU0+r5kX3J&#10;BrNvQ3Y16b/vFgo9DjPzDbPajLYVd+p941hBlqQgiEunG64VfH3un15A+ICssXVMCr7Jw2Y9eVhh&#10;rt3AJ7oXoRYRwj5HBSaELpfSl4Ys+sR1xNGrXG8xRNnXUvc4RLht5SxNn6XFhuOCwY62hsprcbMK&#10;iuPivHuvq2112MtrO5SX4cNclJo+jq9LEIHG8B/+a79pBfMsg98z8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tm0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091C2E">
                        <w:pPr>
                          <w:pStyle w:val="NormalWeb"/>
                        </w:pPr>
                        <w:r>
                          <w:rPr>
                            <w:rFonts w:cs="Angsana New"/>
                            <w:szCs w:val="20"/>
                          </w:rPr>
                          <w:t> </w:t>
                        </w:r>
                      </w:p>
                    </w:txbxContent>
                  </v:textbox>
                </v:oval>
                <v:oval id="Oval 312" o:spid="_x0000_s1242" style="position:absolute;left:25663;top:48439;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BHw8UA&#10;AADcAAAADwAAAGRycy9kb3ducmV2LnhtbESPQWvCQBSE70L/w/IKvdWNFkqN2YgotqUnja3nR/Yl&#10;G8y+DdnVpP++WxA8DjPzDZOtRtuKK/W+caxgNk1AEJdON1wr+D7unt9A+ICssXVMCn7Jwyp/mGSY&#10;ajfwga5FqEWEsE9RgQmhS6X0pSGLfuo64uhVrrcYouxrqXscIty2cp4kr9Jiw3HBYEcbQ+W5uFgF&#10;xcfiZ/tVV5vqfSfP7VCehr05KfX0OK6XIAKN4R6+tT+1gpfZHP7PxCM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sEfD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FB34F8" w:rsidRDefault="00FB34F8" w:rsidP="00091C2E">
                        <w:pPr>
                          <w:pStyle w:val="NormalWeb"/>
                        </w:pPr>
                        <w:r>
                          <w:rPr>
                            <w:rFonts w:cs="Angsana New"/>
                            <w:szCs w:val="20"/>
                          </w:rPr>
                          <w:t> </w:t>
                        </w:r>
                      </w:p>
                    </w:txbxContent>
                  </v:textbox>
                </v:oval>
                <v:shape id="AutoShape 34" o:spid="_x0000_s1243" type="#_x0000_t5" style="position:absolute;left:24469;top:48433;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5sV8QA&#10;AADcAAAADwAAAGRycy9kb3ducmV2LnhtbESPQWvCQBSE7wX/w/IEb3UTA1Kiq4gi5CJU66HH1+wz&#10;Wc2+DdnVxH/fFQo9DjPzDbNcD7YRD+q8cawgnSYgiEunDVcKzl/79w8QPiBrbByTgid5WK9Gb0vM&#10;tev5SI9TqESEsM9RQR1Cm0vpy5os+qlriaN3cZ3FEGVXSd1hH+G2kbMkmUuLhuNCjS1taypvp7tV&#10;cC2+S2fPh2K3/flMK5NtzPHWKzUZD5sFiEBD+A//tQutIEsze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bFf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FB34F8" w:rsidRDefault="00FB34F8" w:rsidP="00091C2E">
                        <w:pPr>
                          <w:pStyle w:val="NormalWeb"/>
                        </w:pPr>
                        <w:r>
                          <w:rPr>
                            <w:rFonts w:cs="Angsana New"/>
                            <w:szCs w:val="20"/>
                          </w:rPr>
                          <w:t> </w:t>
                        </w:r>
                      </w:p>
                    </w:txbxContent>
                  </v:textbox>
                </v:shape>
                <v:shape id="AutoShape 35" o:spid="_x0000_s1244" type="#_x0000_t5" style="position:absolute;left:23129;top:48446;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0I8UA&#10;AADcAAAADwAAAGRycy9kb3ducmV2LnhtbESPT4vCMBTE74LfITzBm6bVZZ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Qj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FB34F8" w:rsidRDefault="00FB34F8" w:rsidP="00091C2E">
                        <w:pPr>
                          <w:pStyle w:val="NormalWeb"/>
                        </w:pPr>
                        <w:r>
                          <w:rPr>
                            <w:rFonts w:cs="Angsana New"/>
                            <w:szCs w:val="20"/>
                          </w:rPr>
                          <w:t> </w:t>
                        </w:r>
                      </w:p>
                    </w:txbxContent>
                  </v:textbox>
                </v:shape>
                <v:shape id="AutoShape 24" o:spid="_x0000_s1245" type="#_x0000_t5" style="position:absolute;left:19351;top:48433;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RuMUA&#10;AADcAAAADwAAAGRycy9kb3ducmV2LnhtbESPT4vCMBTE74LfITzBm6ZVdp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1G4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FB34F8" w:rsidRDefault="00FB34F8" w:rsidP="00091C2E">
                        <w:pPr>
                          <w:pStyle w:val="NormalWeb"/>
                        </w:pPr>
                        <w:r>
                          <w:rPr>
                            <w:rFonts w:cs="Angsana New"/>
                            <w:szCs w:val="20"/>
                          </w:rPr>
                          <w:t> </w:t>
                        </w:r>
                      </w:p>
                    </w:txbxContent>
                  </v:textbox>
                </v:shape>
                <v:shape id="AutoShape 24" o:spid="_x0000_s1246" type="#_x0000_t5" style="position:absolute;left:21948;top:48446;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nPz8MA&#10;AADcAAAADwAAAGRycy9kb3ducmV2LnhtbESPQYvCMBSE74L/ITzBm6ZdQZZqFFGEXgR1PXh8Ns82&#10;2ryUJmvrv98sLOxxmJlvmOW6t7V4UeuNYwXpNAFBXDhtuFRw+dpPPkH4gKyxdkwK3uRhvRoOlphp&#10;1/GJXudQighhn6GCKoQmk9IXFVn0U9cQR+/uWoshyraUusUuwm0tP5JkLi0ajgsVNrStqHiev62C&#10;R34tnL0c8t32dkxLM9uY07NTajzqNwsQgfrwH/5r51rBLJ3D75l4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nPz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FB34F8" w:rsidRDefault="00FB34F8" w:rsidP="00091C2E">
                        <w:pPr>
                          <w:pStyle w:val="NormalWeb"/>
                        </w:pPr>
                        <w:r>
                          <w:rPr>
                            <w:rFonts w:cs="Angsana New"/>
                            <w:szCs w:val="20"/>
                          </w:rPr>
                          <w:t> </w:t>
                        </w:r>
                      </w:p>
                    </w:txbxContent>
                  </v:textbox>
                </v:shape>
                <v:rect id="Rectangle 317" o:spid="_x0000_s1247" style="position:absolute;left:33137;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V0ZsUA&#10;AADcAAAADwAAAGRycy9kb3ducmV2LnhtbESPQWvCQBCF74X+h2UKvdWNVWuMrlIKBT3GluJxyE6y&#10;wexsmt2a1F/vCoLHx5v3vXmrzWAbcaLO144VjEcJCOLC6ZorBd9fny8pCB+QNTaOScE/edisHx9W&#10;mGnXc06nfahEhLDPUIEJoc2k9IUhi37kWuLola6zGKLsKqk77CPcNvI1Sd6kxZpjg8GWPgwVx/2f&#10;jW+k/XRXztoD/ebn5CefmENYGKWen4b3JYhAQ7gf39JbrWAynsN1TCSAX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XRm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18" o:spid="_x0000_s1248" style="position:absolute;left:29333;top:48446;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rgFMQA&#10;AADcAAAADwAAAGRycy9kb3ducmV2LnhtbESPwWrCQBCG70LfYZlCb7qxWrHRVUpBqMeoFI9DdswG&#10;s7NpdjVpn75zKPQ4/PN/8816O/hG3amLdWAD00kGirgMtubKwOm4Gy9BxYRssQlMBr4pwnbzMFpj&#10;bkPPBd0PqVIC4ZijAZdSm2sdS0ce4yS0xJJdQucxydhV2nbYC9w3+jnLFtpjzXLBYUvvjsrr4eZF&#10;Y9nP95eX9kxfxU/2WczcOb06Y54eh7c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q4B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19" o:spid="_x0000_s1249" style="position:absolute;left:30559;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ZFj8UA&#10;AADcAAAADwAAAGRycy9kb3ducmV2LnhtbESPQWvCQBCF7wX/wzIFb3UTbSWmWUUEoT1GpXgcsmM2&#10;NDsbs6tJ++u7hUKPjzfve/OKzWhbcafeN44VpLMEBHHldMO1gtNx/5SB8AFZY+uYFHyRh8168lBg&#10;rt3AJd0PoRYRwj5HBSaELpfSV4Ys+pnriKN3cb3FEGVfS93jEOG2lfMkWUqLDccGgx3tDFWfh5uN&#10;b2TD8/vlpTvTtfxOPsqFOYeVUWr6OG5fQQQaw//xX/pNK1ikK/gdEwk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kWP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rect id="Rectangle 320" o:spid="_x0000_s1250" style="position:absolute;left:31924;top:48452;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Amr8QA&#10;AADcAAAADwAAAGRycy9kb3ducmV2LnhtbESPwWrCQBCG70LfYZlCb7qpWtHoKqVQqMeoiMchO2aD&#10;2dk0uzVpn75zKPQ4/PN/881mN/hG3amLdWADz5MMFHEZbM2VgdPxfbwEFROyxSYwGfimCLvtw2iD&#10;uQ09F3Q/pEoJhGOOBlxKba51LB15jJPQEkt2DZ3HJGNXadthL3Df6GmWLbTHmuWCw5beHJW3w5cX&#10;jWU/319f2gt9Fj/ZuZi5S1o5Y54eh9c1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wJq/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FB34F8" w:rsidRDefault="00FB34F8" w:rsidP="00091C2E">
                        <w:pPr>
                          <w:pStyle w:val="NormalWeb"/>
                        </w:pPr>
                        <w:r>
                          <w:rPr>
                            <w:rFonts w:cs="Angsana New"/>
                            <w:szCs w:val="20"/>
                          </w:rPr>
                          <w:t> </w:t>
                        </w:r>
                      </w:p>
                    </w:txbxContent>
                  </v:textbox>
                </v:rect>
                <v:shape id="Left Brace 321" o:spid="_x0000_s1251" type="#_x0000_t87" style="position:absolute;left:29521;top:35787;width:2406;height:2272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BbdsMA&#10;AADcAAAADwAAAGRycy9kb3ducmV2LnhtbESPUWvCMBSF3wf+h3CFvc2kDkQ6o4jg8EE21P6AS3PX&#10;FpubmmS1/ffLQPDxcM75Dme1GWwrevKhcawhmykQxKUzDVcaisv+bQkiRGSDrWPSMFKAzXryssLc&#10;uDufqD/HSiQIhxw11DF2uZShrMlimLmOOHk/zluMSfpKGo/3BLetnCu1kBYbTgs1drSrqbyef60G&#10;/zn2aiz4q1D7AU/Z5ZYdv1Hr1+mw/QARaYjP8KN9MBre5xn8n0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BbdsMAAADcAAAADwAAAAAAAAAAAAAAAACYAgAAZHJzL2Rv&#10;d25yZXYueG1sUEsFBgAAAAAEAAQA9QAAAIgDAAAAAA==&#10;" adj="191" strokecolor="#4579b8 [3044]">
                  <v:textbox>
                    <w:txbxContent>
                      <w:p w:rsidR="00FB34F8" w:rsidRDefault="00FB34F8" w:rsidP="00091C2E">
                        <w:pPr>
                          <w:pStyle w:val="NormalWeb"/>
                        </w:pPr>
                        <w:r>
                          <w:rPr>
                            <w:rFonts w:cs="Angsana New"/>
                            <w:szCs w:val="20"/>
                          </w:rPr>
                          <w:t> </w:t>
                        </w:r>
                      </w:p>
                    </w:txbxContent>
                  </v:textbox>
                </v:shape>
                <v:shape id="Text Box 322" o:spid="_x0000_s1252" type="#_x0000_t202" style="position:absolute;left:7690;top:43428;width:6795;height:24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zb8QA&#10;AADcAAAADwAAAGRycy9kb3ducmV2LnhtbESP3YrCMBSE7xd8h3AE79bUFkWqUUQUFgRZXUEvj83p&#10;DzYnpclqffuNIOzlMDPfMPNlZ2pxp9ZVlhWMhhEI4szqigsFp5/t5xSE88gaa8uk4EkOlovexxxT&#10;bR98oPvRFyJA2KWooPS+SaV0WUkG3dA2xMHLbWvQB9kWUrf4CHBTyziKJtJgxWGhxIbWJWW3469R&#10;sF9P7Di5dtN8872zhyJP5GV8VmrQ71YzEJ46/x9+t7+0giSO4XU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Bs2/EAAAA3AAAAA8AAAAAAAAAAAAAAAAAmAIAAGRycy9k&#10;b3ducmV2LnhtbFBLBQYAAAAABAAEAPUAAACJAwAAAAA=&#10;" fillcolor="white [3201]" strokeweight=".5pt">
                  <v:textbox>
                    <w:txbxContent>
                      <w:p w:rsidR="00FB34F8" w:rsidRDefault="00FB34F8">
                        <w:r>
                          <w:t>Release n</w:t>
                        </w:r>
                      </w:p>
                    </w:txbxContent>
                  </v:textbox>
                </v:shape>
                <v:shape id="Text Box 323" o:spid="_x0000_s1253" type="#_x0000_t202" style="position:absolute;left:26447;top:43513;width:8147;height:23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W9MQA&#10;AADcAAAADwAAAGRycy9kb3ducmV2LnhtbESPW4vCMBSE3xf8D+EIvq2pFqV0jSKiIAiLN3Afzzan&#10;F7Y5KU3U7r83guDjMDPfMLNFZ2pxo9ZVlhWMhhEI4szqigsF59PmMwHhPLLG2jIp+CcHi3nvY4ap&#10;tnc+0O3oCxEg7FJUUHrfpFK6rCSDbmgb4uDltjXog2wLqVu8B7ip5TiKptJgxWGhxIZWJWV/x6tR&#10;8L2a2kn82yX5er+zhyKP5c/kotSg3y2/QHjq/Dv8am+1gngcw/NMO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NFvTEAAAA3AAAAA8AAAAAAAAAAAAAAAAAmAIAAGRycy9k&#10;b3ducmV2LnhtbFBLBQYAAAAABAAEAPUAAACJAwAAAAA=&#10;" fillcolor="white [3201]" strokeweight=".5pt">
                  <v:textbox>
                    <w:txbxContent>
                      <w:p w:rsidR="00FB34F8" w:rsidRDefault="00FB34F8">
                        <w:r>
                          <w:t>Release n+1</w:t>
                        </w:r>
                      </w:p>
                    </w:txbxContent>
                  </v:textbox>
                </v:shape>
                <v:shape id="Text Box 327" o:spid="_x0000_s1254" type="#_x0000_t202" style="position:absolute;left:16355;top:54190;width:4394;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zsw8YA&#10;AADcAAAADwAAAGRycy9kb3ducmV2LnhtbESPQWvCQBSE74L/YXmF3nRjArZEVymCKKgHbS14e2af&#10;STD7NmS3Jv57Vyh4HGbmG2Y670wlbtS40rKC0TACQZxZXXKu4Od7OfgE4TyyxsoyKbiTg/ms35ti&#10;qm3Le7odfC4ChF2KCgrv61RKlxVk0A1tTRy8i20M+iCbXOoG2wA3lYyjaCwNlhwWCqxpUVB2PfwZ&#10;Batkd4rPd7dNjvvj5ve6XbajTaXU+1v3NQHhqfOv8H97rRUk8Qc8z4Qj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zsw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w:txbxContent>
                      <w:p w:rsidR="00FB34F8" w:rsidRDefault="00FB34F8">
                        <w:proofErr w:type="gramStart"/>
                        <w:r>
                          <w:t>view</w:t>
                        </w:r>
                        <w:proofErr w:type="gramEnd"/>
                      </w:p>
                    </w:txbxContent>
                  </v:textbox>
                </v:shape>
                <v:shape id="Elbow Connector 328" o:spid="_x0000_s1255" type="#_x0000_t35" style="position:absolute;left:18552;top:49059;width:23551;height:5131;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NJyb0AAADcAAAADwAAAGRycy9kb3ducmV2LnhtbERPvQrCMBDeBd8hnOCmqQoi1SgiCg6C&#10;qB0cz+Zsq82lNLHWtzeD4Pjx/S9WrSlFQ7UrLCsYDSMQxKnVBWcKkstuMAPhPLLG0jIp+JCD1bLb&#10;WWCs7ZtP1Jx9JkIIuxgV5N5XsZQuzcmgG9qKOHB3Wxv0AdaZ1DW+Q7gp5TiKptJgwaEhx4o2OaXP&#10;88soYPfRzXFNB1c2xfWmX8lGP7ZK9Xvteg7CU+v/4p97rxVMxmFtOBOOgF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YTScm9AAAA3AAAAA8AAAAAAAAAAAAAAAAAoQIA&#10;AGRycy9kb3ducmV2LnhtbFBLBQYAAAAABAAEAPkAAACLAwAAAAA=&#10;" adj="-2097,12076" strokecolor="#4579b8 [3044]">
                  <v:stroke endarrow="open"/>
                </v:shape>
                <v:shape id="Flowchart: Magnetic Disk 329" o:spid="_x0000_s1256" type="#_x0000_t132" style="position:absolute;left:24466;top:52771;width:3201;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La48YA&#10;AADcAAAADwAAAGRycy9kb3ducmV2LnhtbESP3WrCQBSE7wu+w3KE3hTdNIKN0VVKQ9ULoa36AIfs&#10;aRKaPRuy2/y8vSsUejnMzDfMZjeYWnTUusqygud5BII4t7riQsH18j5LQDiPrLG2TApGcrDbTh42&#10;mGrb8xd1Z1+IAGGXooLS+yaV0uUlGXRz2xAH79u2Bn2QbSF1i32Am1rGUbSUBisOCyU29FZS/nP+&#10;NQoS07xk/XJE93TYu5X+PH2YLFHqcTq8rkF4Gvx/+K991AoW8QruZ8IR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La48YAAADcAAAADwAAAAAAAAAAAAAAAACYAgAAZHJz&#10;L2Rvd25yZXYueG1sUEsFBgAAAAAEAAQA9QAAAIsDAAAAAA==&#10;" fillcolor="#4f81bd [3204]" strokecolor="#243f60 [1604]" strokeweight="2pt">
                  <v:textbox>
                    <w:txbxContent>
                      <w:p w:rsidR="00FB34F8" w:rsidRDefault="00FB34F8" w:rsidP="00BF2EDF"/>
                    </w:txbxContent>
                  </v:textbox>
                </v:shape>
                <v:shape id="Text Box 330" o:spid="_x0000_s1257" type="#_x0000_t202" style="position:absolute;left:31042;top:52650;width:12592;height:68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g9eMMA&#10;AADcAAAADwAAAGRycy9kb3ducmV2LnhtbERPS2vCQBC+C/0Pywi9iG5spEjqKm2ptCBSfFy8Ddlp&#10;NpidDdlV03/fORQ8fnzvxar3jbpSF+vABqaTDBRxGWzNlYHjYT2eg4oJ2WITmAz8UoTV8mGwwMKG&#10;G+/ouk+VkhCOBRpwKbWF1rF05DFOQkss3E/oPCaBXaVthzcJ941+yrJn7bFmaXDY0ruj8ry/eCmZ&#10;5pdRv27cbP79od8+T9tqt9ka8zjsX19AJerTXfzv/rIG8lzmyxk5An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g9eM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FB34F8" w:rsidRDefault="00FB34F8">
                        <w:r>
                          <w:t>App.exe (n+1)</w:t>
                        </w:r>
                      </w:p>
                      <w:p w:rsidR="00FB34F8" w:rsidRDefault="00FB34F8">
                        <w:proofErr w:type="spellStart"/>
                        <w:r>
                          <w:t>Appconfig</w:t>
                        </w:r>
                        <w:proofErr w:type="spellEnd"/>
                        <w:r>
                          <w:t xml:space="preserve"> (n+1)</w:t>
                        </w:r>
                      </w:p>
                      <w:p w:rsidR="00FB34F8" w:rsidRDefault="00FB34F8">
                        <w:proofErr w:type="spellStart"/>
                        <w:r>
                          <w:t>Repository.bin</w:t>
                        </w:r>
                        <w:proofErr w:type="spellEnd"/>
                        <w:r>
                          <w:t xml:space="preserve"> (n+1)</w:t>
                        </w:r>
                      </w:p>
                      <w:p w:rsidR="00FB34F8" w:rsidRDefault="00FB34F8">
                        <w:r>
                          <w:t>… (</w:t>
                        </w:r>
                        <w:proofErr w:type="gramStart"/>
                        <w:r>
                          <w:t>n+</w:t>
                        </w:r>
                        <w:proofErr w:type="gramEnd"/>
                        <w:r>
                          <w:t>1)</w:t>
                        </w:r>
                      </w:p>
                    </w:txbxContent>
                  </v:textbox>
                </v:shape>
                <v:shape id="Straight Arrow Connector 331" o:spid="_x0000_s1258" type="#_x0000_t32" style="position:absolute;left:20749;top:55339;width:3717;height:3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4+3cMAAADcAAAADwAAAGRycy9kb3ducmV2LnhtbESPT4vCMBTE78J+h/CEvdnUlUqpRhGh&#10;6HX9A7u3Z/Nsi81LaVLtfvuNIHgcZn4zzHI9mEbcqXO1ZQXTKAZBXFhdc6ngdMwnKQjnkTU2lknB&#10;HzlYrz5GS8y0ffA33Q++FKGEXYYKKu/bTEpXVGTQRbYlDt7VdgZ9kF0pdYePUG4a+RXHc2mw5rBQ&#10;YUvbiorboTcKZtfLsEv9Rqb5j932fZIk5/xXqc/xsFmA8DT4d/hF73XgZlN4nglH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ePt3DAAAA3AAAAA8AAAAAAAAAAAAA&#10;AAAAoQIAAGRycy9kb3ducmV2LnhtbFBLBQYAAAAABAAEAPkAAACRAwAAAAA=&#10;" strokecolor="#4579b8 [3044]">
                  <v:stroke endarrow="open"/>
                </v:shape>
                <v:shape id="Straight Arrow Connector 332" o:spid="_x0000_s1259" type="#_x0000_t32" style="position:absolute;left:27667;top:55696;width:3375;height: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ygqsIAAADcAAAADwAAAGRycy9kb3ducmV2LnhtbESPT4vCMBTE7wt+h/AEb2u6SqV0jSJC&#10;0av/QG9vm2dbtnkpTar12xtB8DjM/GaY+bI3tbhR6yrLCn7GEQji3OqKCwXHQ/adgHAeWWNtmRQ8&#10;yMFyMfiaY6rtnXd02/tChBJ2KSoovW9SKV1ekkE3tg1x8K62NeiDbAupW7yHclPLSRTNpMGKw0KJ&#10;Da1Lyv/3nVEwvf71m8SvZJKd7brr4jg+ZRelRsN+9QvCU+8/4Te91YGbTuB1JhwB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8ygqsIAAADcAAAADwAAAAAAAAAAAAAA&#10;AAChAgAAZHJzL2Rvd25yZXYueG1sUEsFBgAAAAAEAAQA+QAAAJADAAAAAA==&#10;" strokecolor="#4579b8 [3044]">
                  <v:stroke endarrow="open"/>
                </v:shape>
                <v:shape id="Straight Arrow Connector 333" o:spid="_x0000_s1260" type="#_x0000_t32" style="position:absolute;left:30520;top:37676;width:1664;height:58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e1MUAAADcAAAADwAAAGRycy9kb3ducmV2LnhtbESPX2vCMBTF3wd+h3AHe5vprBvSGUUc&#10;gw1BqQri27W5a4vNTUkyW7+9EQZ7PJw/P8503ptGXMj52rKCl2ECgriwuuZSwX73+TwB4QOyxsYy&#10;KbiSh/ls8DDFTNuOc7psQyniCPsMFVQhtJmUvqjIoB/aljh6P9YZDFG6UmqHXRw3jRwlyZs0WHMk&#10;VNjSsqLivP01EfIxzl9Xh9VpTPli052+j+vgjko9PfaLdxCB+vAf/mt/aQVpmsL9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wne1MUAAADcAAAADwAAAAAAAAAA&#10;AAAAAAChAgAAZHJzL2Rvd25yZXYueG1sUEsFBgAAAAAEAAQA+QAAAJMDAAAAAA==&#10;" strokecolor="#4579b8 [3044]">
                  <v:stroke endarrow="open"/>
                </v:shape>
                <v:shape id="Text Box 334" o:spid="_x0000_s1261" type="#_x0000_t202" style="position:absolute;left:36588;top:891;width:8846;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wyMcA&#10;AADcAAAADwAAAGRycy9kb3ducmV2LnhtbESP3WoCMRSE7wXfIRyhN1Kz/iBla5RWsEjRlmopXh42&#10;p5vFzcmSRF3fvhGEXg4z8w0zW7S2FmfyoXKsYDjIQBAXTldcKvjerx6fQISIrLF2TAquFGAx73Zm&#10;mGt34S8672IpEoRDjgpMjE0uZSgMWQwD1xAn79d5izFJX0rt8ZLgtpajLJtKixWnBYMNLQ0Vx93J&#10;Kjia9/5n9rZ9/Zmur/5jf3IHvzko9dBrX55BRGrjf/jeXmsF4/EEbmfS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cMjHAAAA3AAAAA8AAAAAAAAAAAAAAAAAmAIAAGRy&#10;cy9kb3ducmV2LnhtbFBLBQYAAAAABAAEAPUAAACMAwAAAAA=&#10;" filled="f" stroked="f" strokeweight=".5pt">
                  <v:textbox>
                    <w:txbxContent>
                      <w:p w:rsidR="00FB34F8" w:rsidRPr="00173C81" w:rsidRDefault="00FB34F8">
                        <w:pPr>
                          <w:rPr>
                            <w:b/>
                          </w:rPr>
                        </w:pPr>
                        <w:r w:rsidRPr="00173C81">
                          <w:rPr>
                            <w:b/>
                          </w:rPr>
                          <w:t>App Domain</w:t>
                        </w:r>
                      </w:p>
                    </w:txbxContent>
                  </v:textbox>
                </v:shape>
                <v:shape id="Text Box 335" o:spid="_x0000_s1262" type="#_x0000_t202" style="position:absolute;left:36803;top:42297;width:8846;height:23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VU8YA&#10;AADcAAAADwAAAGRycy9kb3ducmV2LnhtbESPQWsCMRSE74L/ITyhF6lZFaVsjdIKFinaUi3F42Pz&#10;ulncvCxJ1PXfN4LQ4zAz3zCzRWtrcSYfKscKhoMMBHHhdMWlgu/96vEJRIjIGmvHpOBKARbzbmeG&#10;uXYX/qLzLpYiQTjkqMDE2ORShsKQxTBwDXHyfp23GJP0pdQeLwluaznKsqm0WHFaMNjQ0lBx3J2s&#10;gqN5739mb9vXn+n66j/2J3fwm4NSD7325RlEpDb+h+/ttVYwHk/g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rVU8YAAADcAAAADwAAAAAAAAAAAAAAAACYAgAAZHJz&#10;L2Rvd25yZXYueG1sUEsFBgAAAAAEAAQA9QAAAIsDAAAAAA==&#10;" filled="f" stroked="f" strokeweight=".5pt">
                  <v:textbox>
                    <w:txbxContent>
                      <w:p w:rsidR="00FB34F8" w:rsidRPr="00173C81" w:rsidRDefault="00FB34F8">
                        <w:pPr>
                          <w:rPr>
                            <w:b/>
                          </w:rPr>
                        </w:pPr>
                        <w:r w:rsidRPr="00173C81">
                          <w:rPr>
                            <w:b/>
                          </w:rPr>
                          <w:t>App Domain</w:t>
                        </w:r>
                      </w:p>
                    </w:txbxContent>
                  </v:textbox>
                </v:shape>
                <v:shape id="Text Box 336" o:spid="_x0000_s1263" type="#_x0000_t202" style="position:absolute;left:13110;top:37888;width:13335;height:26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0ZeMMA&#10;AADcAAAADwAAAGRycy9kb3ducmV2LnhtbESPzWoCMRSF90LfIdxCd5pRQWRqZhChpYtuOirY3WVy&#10;nQxOboYkatqnbwqFLg/n5+Ns6mQHcSMfescK5rMCBHHrdM+dgsP+ZboGESKyxsExKfiiAHX1MNlg&#10;qd2dP+jWxE7kEQ4lKjAxjqWUoTVkMczcSJy9s/MWY5a+k9rjPY/bQS6KYiUt9pwJBkfaGWovzdVm&#10;LnYufRpq/Gn/7kzxPX9Nx0Gpp8e0fQYRKcX/8F/7TStYLlfweyYfAV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0ZeMMAAADcAAAADwAAAAAAAAAAAAAAAACYAgAAZHJzL2Rv&#10;d25yZXYueG1sUEsFBgAAAAAEAAQA9QAAAIgDAAAAAA==&#10;" filled="f" stroked="f" strokeweight="2pt">
                  <v:textbox style="mso-fit-shape-to-text:t">
                    <w:txbxContent>
                      <w:p w:rsidR="00FB34F8" w:rsidRDefault="00FB34F8">
                        <w:r w:rsidRPr="004E581F">
                          <w:rPr>
                            <w:b/>
                          </w:rPr>
                          <w:t>(3)</w:t>
                        </w:r>
                        <w:r>
                          <w:t xml:space="preserve"> Deploy to Domain</w:t>
                        </w:r>
                      </w:p>
                    </w:txbxContent>
                  </v:textbox>
                </v:shape>
                <v:shape id="Text Box 338" o:spid="_x0000_s1264" type="#_x0000_t202" style="position:absolute;left:2126;top:27950;width:21063;height:26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Ls8EA&#10;AADcAAAADwAAAGRycy9kb3ducmV2LnhtbERPTWsCMRC9C/6HMII3zW6FardmRYSC9lCs9tDjsJkm&#10;wc1k2URd/31zKPT4eN/rzeBbcaM+usAKynkBgrgJ2rFR8HV+m61AxISssQ1MCh4UYVOPR2usdLjz&#10;J91OyYgcwrFCBTalrpIyNpY8xnnoiDP3E3qPKcPeSN3jPYf7Vj4VxbP06Dg3WOxoZ6m5nK5egTuu&#10;LJYv8tDGpTH7j/P799ahUtPJsH0FkWhI/+I/914rWCzy2nwmHwFZ/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RC7PBAAAA3AAAAA8AAAAAAAAAAAAAAAAAmAIAAGRycy9kb3du&#10;cmV2LnhtbFBLBQYAAAAABAAEAPUAAACGAwAAAAA=&#10;" filled="f" stroked="f" strokeweight="2pt">
                  <v:textbox>
                    <w:txbxContent>
                      <w:p w:rsidR="00FB34F8" w:rsidRDefault="00FB34F8">
                        <w:r w:rsidRPr="004E581F">
                          <w:rPr>
                            <w:b/>
                          </w:rPr>
                          <w:t>(2)</w:t>
                        </w:r>
                        <w:r>
                          <w:t xml:space="preserve"> Diff new version with old version</w:t>
                        </w:r>
                      </w:p>
                    </w:txbxContent>
                  </v:textbox>
                </v:shape>
                <w10:anchorlock/>
              </v:group>
            </w:pict>
          </mc:Fallback>
        </mc:AlternateContent>
      </w:r>
    </w:p>
    <w:p w:rsidR="00BF5392" w:rsidRDefault="00BF5392" w:rsidP="00D31AB8">
      <w:pPr>
        <w:pStyle w:val="Heading1"/>
      </w:pPr>
      <w:bookmarkStart w:id="40" w:name="_Toc305080296"/>
      <w:r>
        <w:lastRenderedPageBreak/>
        <w:t>The Darwinet Local API Independent Platform model</w:t>
      </w:r>
      <w:bookmarkEnd w:id="40"/>
    </w:p>
    <w:p w:rsidR="00D31AB8" w:rsidRDefault="00D31AB8" w:rsidP="00D31AB8">
      <w:pPr>
        <w:pStyle w:val="Heading2"/>
      </w:pPr>
      <w:bookmarkStart w:id="41" w:name="_Toc305080297"/>
      <w:r>
        <w:t>Overview</w:t>
      </w:r>
      <w:bookmarkEnd w:id="41"/>
    </w:p>
    <w:p w:rsidR="00D31AB8" w:rsidRDefault="00D31AB8" w:rsidP="00D31AB8">
      <w:pPr>
        <w:pStyle w:val="BodyText"/>
      </w:pPr>
      <w:r>
        <w:t xml:space="preserve">A </w:t>
      </w:r>
      <w:r w:rsidR="00BE0597">
        <w:t>Darwinet</w:t>
      </w:r>
      <w:r>
        <w:t xml:space="preserve"> network must be specified in a platform independent way. This enables Darwinet nodes to be implemented on any web-connected device.</w:t>
      </w:r>
    </w:p>
    <w:p w:rsidR="00D31AB8" w:rsidRDefault="00D31AB8" w:rsidP="00D31AB8">
      <w:pPr>
        <w:pStyle w:val="BodyText"/>
      </w:pPr>
      <w:r>
        <w:t>Each web-connected device may have its own platform, framework and operating system. And the installed Darwinet node executable may implement the application API using any suitable framework on that platform. This must not disable these applications to interact with other Darwinet nodes.</w:t>
      </w:r>
    </w:p>
    <w:p w:rsidR="00D31AB8" w:rsidRDefault="00D31AB8" w:rsidP="00D31AB8">
      <w:pPr>
        <w:pStyle w:val="BodyText"/>
      </w:pPr>
      <w:proofErr w:type="gramStart"/>
      <w:r>
        <w:t>TBD.</w:t>
      </w:r>
      <w:proofErr w:type="gramEnd"/>
    </w:p>
    <w:p w:rsidR="00D31AB8" w:rsidRDefault="00D31AB8" w:rsidP="00D31AB8">
      <w:pPr>
        <w:pStyle w:val="Heading2"/>
      </w:pPr>
      <w:bookmarkStart w:id="42" w:name="_Toc305080298"/>
      <w:r>
        <w:t>Roles and actors of the Darwinet network</w:t>
      </w:r>
      <w:bookmarkEnd w:id="42"/>
    </w:p>
    <w:p w:rsidR="00D31AB8" w:rsidRDefault="00D31AB8" w:rsidP="00D31AB8">
      <w:pPr>
        <w:pStyle w:val="C1HBullet"/>
      </w:pPr>
      <w:r>
        <w:t>A Darwinet node. This is a single executable with a unique node Id that provides Darwinet applications with access to other nodes in a Darwinet network.</w:t>
      </w:r>
    </w:p>
    <w:p w:rsidR="00D31AB8" w:rsidRDefault="00D31AB8" w:rsidP="00D31AB8">
      <w:pPr>
        <w:pStyle w:val="C1HBullet"/>
      </w:pPr>
      <w:r>
        <w:t xml:space="preserve">A Darwinet Domain. This is a collection of defined users and nodes. Only users and nodes that are members of the </w:t>
      </w:r>
      <w:r w:rsidR="00BE0597">
        <w:t>Domain</w:t>
      </w:r>
      <w:r>
        <w:t xml:space="preserve"> may share information.</w:t>
      </w:r>
    </w:p>
    <w:p w:rsidR="00D31AB8" w:rsidRDefault="00D31AB8" w:rsidP="00D31AB8">
      <w:pPr>
        <w:pStyle w:val="C1HBullet"/>
      </w:pPr>
      <w:r>
        <w:t xml:space="preserve">A </w:t>
      </w:r>
      <w:r w:rsidR="00D04028">
        <w:t xml:space="preserve">Darwinet </w:t>
      </w:r>
      <w:r>
        <w:t>User.</w:t>
      </w:r>
    </w:p>
    <w:p w:rsidR="00D31AB8" w:rsidRDefault="00D31AB8" w:rsidP="00D31AB8">
      <w:pPr>
        <w:pStyle w:val="C1HBullet"/>
      </w:pPr>
      <w:r>
        <w:t>A Darwinet Application. This is an executable that uses a Darwinet node to share information with other Darwinet</w:t>
      </w:r>
      <w:r w:rsidR="00C349BA">
        <w:t xml:space="preserve"> nodes.</w:t>
      </w:r>
    </w:p>
    <w:p w:rsidR="00D31AB8" w:rsidRDefault="00B2303C" w:rsidP="00B2303C">
      <w:pPr>
        <w:pStyle w:val="Heading3"/>
      </w:pPr>
      <w:bookmarkStart w:id="43" w:name="_Toc305080299"/>
      <w:r>
        <w:t>The Darwinet network architecture</w:t>
      </w:r>
      <w:bookmarkEnd w:id="43"/>
    </w:p>
    <w:p w:rsidR="00B2303C" w:rsidRDefault="00B2303C" w:rsidP="00D31AB8">
      <w:pPr>
        <w:pStyle w:val="BodyText"/>
      </w:pPr>
      <w:r>
        <w:t xml:space="preserve">The Darwinet service provider holds user accounts and provides </w:t>
      </w:r>
      <w:r w:rsidR="00BE0597">
        <w:t>Darwinet</w:t>
      </w:r>
      <w:r>
        <w:t xml:space="preserve"> services to </w:t>
      </w:r>
      <w:r w:rsidR="00BE0597">
        <w:t>Darwinet</w:t>
      </w:r>
      <w:r>
        <w:t xml:space="preserve"> domains.</w:t>
      </w:r>
    </w:p>
    <w:p w:rsidR="00B2303C" w:rsidRDefault="00B2303C" w:rsidP="00D31AB8">
      <w:pPr>
        <w:pStyle w:val="BodyText"/>
      </w:pPr>
      <w:r>
        <w:t xml:space="preserve">Services of the </w:t>
      </w:r>
      <w:r w:rsidR="00BE0597">
        <w:t>Darwinet</w:t>
      </w:r>
      <w:r>
        <w:t xml:space="preserve"> service provider are:</w:t>
      </w:r>
    </w:p>
    <w:p w:rsidR="00B2303C" w:rsidRDefault="00B2303C" w:rsidP="00B2303C">
      <w:pPr>
        <w:pStyle w:val="C1HBullet"/>
      </w:pPr>
      <w:r>
        <w:t xml:space="preserve">Provides the </w:t>
      </w:r>
      <w:r w:rsidR="00BE0597">
        <w:t>Darwinet</w:t>
      </w:r>
      <w:r>
        <w:t xml:space="preserve"> framework nodes that are applications that may run on the platform of the </w:t>
      </w:r>
      <w:r w:rsidR="00BE0597">
        <w:t>Darwinet</w:t>
      </w:r>
      <w:r>
        <w:t xml:space="preserve"> node and enables communication with other </w:t>
      </w:r>
      <w:r w:rsidR="00BE0597">
        <w:t>Darwinet</w:t>
      </w:r>
      <w:r>
        <w:t xml:space="preserve"> nodes.</w:t>
      </w:r>
    </w:p>
    <w:p w:rsidR="00B2303C" w:rsidRDefault="00B2303C" w:rsidP="00B2303C">
      <w:pPr>
        <w:pStyle w:val="C1HBullet"/>
      </w:pPr>
      <w:r>
        <w:t xml:space="preserve">Provides </w:t>
      </w:r>
      <w:r w:rsidR="00BE0597">
        <w:t>Darwinet</w:t>
      </w:r>
      <w:r>
        <w:t xml:space="preserve"> framework updates and configuration.</w:t>
      </w:r>
    </w:p>
    <w:p w:rsidR="00B2303C" w:rsidRDefault="00B2303C" w:rsidP="00B2303C">
      <w:pPr>
        <w:pStyle w:val="C1HBullet"/>
      </w:pPr>
      <w:r>
        <w:t xml:space="preserve">Provides payment services to </w:t>
      </w:r>
      <w:r w:rsidR="00BE0597">
        <w:t>Darwinet</w:t>
      </w:r>
      <w:r>
        <w:t xml:space="preserve"> applications to enable them to charge for provided services.</w:t>
      </w:r>
      <w:r w:rsidR="00804CB5">
        <w:t xml:space="preserve"> The service provider forwards payments to the application developer.</w:t>
      </w:r>
    </w:p>
    <w:p w:rsidR="00804CB5" w:rsidRDefault="00804CB5" w:rsidP="00804CB5">
      <w:pPr>
        <w:pStyle w:val="C1HBullet2A"/>
      </w:pPr>
      <w:r>
        <w:t>Service providers are allowed to charge 30% for their services and pay the rest to the application developer (the apple way)</w:t>
      </w:r>
    </w:p>
    <w:p w:rsidR="00B2303C" w:rsidRDefault="00B2303C" w:rsidP="00B2303C">
      <w:pPr>
        <w:pStyle w:val="C1HBullet"/>
        <w:numPr>
          <w:ilvl w:val="0"/>
          <w:numId w:val="0"/>
        </w:numPr>
        <w:ind w:left="2880"/>
      </w:pPr>
      <w:r>
        <w:t xml:space="preserve">A </w:t>
      </w:r>
      <w:r w:rsidR="00BE0597">
        <w:t>Darwinet</w:t>
      </w:r>
      <w:r>
        <w:t xml:space="preserve"> service provides service a </w:t>
      </w:r>
      <w:r w:rsidR="00BE0597">
        <w:t>Darwinet</w:t>
      </w:r>
      <w:r>
        <w:t xml:space="preserve"> domain. This domain is base domain in which users may create user domains of their own.</w:t>
      </w:r>
    </w:p>
    <w:p w:rsidR="00B2303C" w:rsidRDefault="00B2303C" w:rsidP="00B2303C">
      <w:pPr>
        <w:pStyle w:val="C1HBullet"/>
        <w:numPr>
          <w:ilvl w:val="0"/>
          <w:numId w:val="0"/>
        </w:numPr>
        <w:ind w:left="2880"/>
      </w:pPr>
      <w:r>
        <w:lastRenderedPageBreak/>
        <w:t xml:space="preserve">A user domain is a set of users set up to work together using a defined data domain and a set of </w:t>
      </w:r>
      <w:r w:rsidR="00BE0597">
        <w:t>Darwinet</w:t>
      </w:r>
      <w:r>
        <w:t xml:space="preserve"> applications.</w:t>
      </w:r>
    </w:p>
    <w:p w:rsidR="00E76C69" w:rsidRDefault="00E76C69" w:rsidP="00D31AB8">
      <w:pPr>
        <w:pStyle w:val="Heading2"/>
      </w:pPr>
      <w:bookmarkStart w:id="44" w:name="_Toc305080300"/>
      <w:r>
        <w:t xml:space="preserve">Darwinet </w:t>
      </w:r>
      <w:r w:rsidR="00120460">
        <w:t xml:space="preserve">nodes </w:t>
      </w:r>
      <w:r>
        <w:t>data exchange scenarios</w:t>
      </w:r>
      <w:bookmarkEnd w:id="44"/>
    </w:p>
    <w:p w:rsidR="00E76C69" w:rsidRDefault="00E76C69" w:rsidP="00E76C69">
      <w:pPr>
        <w:pStyle w:val="Heading3"/>
      </w:pPr>
      <w:bookmarkStart w:id="45" w:name="_Toc305080301"/>
      <w:r>
        <w:t>Overview</w:t>
      </w:r>
      <w:bookmarkEnd w:id="45"/>
    </w:p>
    <w:p w:rsidR="00E76C69" w:rsidRDefault="00E76C69" w:rsidP="00E76C69">
      <w:pPr>
        <w:pStyle w:val="BodyText"/>
      </w:pPr>
      <w:r>
        <w:t>The Darwinet must support asynchronous evolution of the data in the network domain. One user may change data off-line at one node of the network while another one changes data on-line at another node. A third user at a third node will then at some future time receive the changes made online and off-line and end up with the correct state of the data. Also – the third user must be able to work with known state of data until the changes made by the other two users are received.</w:t>
      </w:r>
    </w:p>
    <w:p w:rsidR="00E76C69" w:rsidRDefault="00E76C69" w:rsidP="00E76C69">
      <w:pPr>
        <w:pStyle w:val="BodyText"/>
      </w:pPr>
      <w:r>
        <w:t>The solution to create this behavior is the following:</w:t>
      </w:r>
    </w:p>
    <w:p w:rsidR="00E76C69" w:rsidRDefault="00E76C69" w:rsidP="00397E70">
      <w:pPr>
        <w:pStyle w:val="BodyText"/>
        <w:numPr>
          <w:ilvl w:val="0"/>
          <w:numId w:val="17"/>
        </w:numPr>
      </w:pPr>
      <w:r>
        <w:t>All changes are recorded as changes (diffs) from current state and sent to the other nodes as changes to the defined state.</w:t>
      </w:r>
    </w:p>
    <w:p w:rsidR="00E76C69" w:rsidRDefault="00E76C69" w:rsidP="00397E70">
      <w:pPr>
        <w:pStyle w:val="BodyText"/>
        <w:numPr>
          <w:ilvl w:val="0"/>
          <w:numId w:val="17"/>
        </w:numPr>
      </w:pPr>
      <w:r>
        <w:t>Changes may be:</w:t>
      </w:r>
    </w:p>
    <w:p w:rsidR="00E76C69" w:rsidRDefault="00E76C69" w:rsidP="00397E70">
      <w:pPr>
        <w:pStyle w:val="BodyText"/>
        <w:numPr>
          <w:ilvl w:val="1"/>
          <w:numId w:val="17"/>
        </w:numPr>
      </w:pPr>
      <w:r>
        <w:t>Data model changes (declaration changes)</w:t>
      </w:r>
    </w:p>
    <w:p w:rsidR="00E76C69" w:rsidRDefault="00E76C69" w:rsidP="00397E70">
      <w:pPr>
        <w:pStyle w:val="BodyText"/>
        <w:numPr>
          <w:ilvl w:val="1"/>
          <w:numId w:val="17"/>
        </w:numPr>
      </w:pPr>
      <w:r>
        <w:t>Data instance changes (definition changes)</w:t>
      </w:r>
    </w:p>
    <w:p w:rsidR="00E76C69" w:rsidRDefault="00E76C69" w:rsidP="00397E70">
      <w:pPr>
        <w:pStyle w:val="BodyText"/>
        <w:numPr>
          <w:ilvl w:val="1"/>
          <w:numId w:val="17"/>
        </w:numPr>
      </w:pPr>
      <w:r>
        <w:t>Value changes (assignments changes)</w:t>
      </w:r>
    </w:p>
    <w:p w:rsidR="00E76C69" w:rsidRPr="00E76C69" w:rsidRDefault="00E76C69" w:rsidP="00397E70">
      <w:pPr>
        <w:pStyle w:val="BodyText"/>
        <w:numPr>
          <w:ilvl w:val="0"/>
          <w:numId w:val="17"/>
        </w:numPr>
      </w:pPr>
      <w:r>
        <w:t>All changes must be reversible based on the change information only. T</w:t>
      </w:r>
      <w:r w:rsidR="00023858">
        <w:t>his enables backward changes to be created from received forward changes. Local storage may be based on saving latest state and a series of reverse changes although changes are exchanged from older to newer state.</w:t>
      </w:r>
    </w:p>
    <w:p w:rsidR="00D31AB8" w:rsidRDefault="00D31AB8" w:rsidP="00D31AB8">
      <w:pPr>
        <w:pStyle w:val="Heading2"/>
      </w:pPr>
      <w:bookmarkStart w:id="46" w:name="_Toc305080302"/>
      <w:r>
        <w:t>Darwinet network system scenarios</w:t>
      </w:r>
      <w:bookmarkEnd w:id="46"/>
    </w:p>
    <w:p w:rsidR="00B2303C" w:rsidRDefault="00B2303C" w:rsidP="00E26562">
      <w:pPr>
        <w:pStyle w:val="Heading3"/>
      </w:pPr>
      <w:bookmarkStart w:id="47" w:name="_Toc305080303"/>
      <w:r>
        <w:t>Creating the first node of a user domain</w:t>
      </w:r>
      <w:bookmarkEnd w:id="47"/>
    </w:p>
    <w:p w:rsidR="00B2303C" w:rsidRDefault="00B2303C" w:rsidP="00B2303C">
      <w:pPr>
        <w:pStyle w:val="BodyText"/>
      </w:pPr>
      <w:r>
        <w:t>A user that wants to</w:t>
      </w:r>
      <w:r w:rsidR="00E76C69">
        <w:t xml:space="preserve"> create a </w:t>
      </w:r>
      <w:r w:rsidR="00BE0597">
        <w:t>Darwinet</w:t>
      </w:r>
      <w:r w:rsidR="00E76C69">
        <w:t xml:space="preserve"> user domain </w:t>
      </w:r>
      <w:r>
        <w:t>s</w:t>
      </w:r>
      <w:r w:rsidR="00E76C69">
        <w:t>t</w:t>
      </w:r>
      <w:r>
        <w:t xml:space="preserve">arts of by </w:t>
      </w:r>
      <w:r w:rsidR="00BE0597">
        <w:t>creating</w:t>
      </w:r>
      <w:r>
        <w:t xml:space="preserve"> the first </w:t>
      </w:r>
      <w:r w:rsidR="00BE0597">
        <w:t>Darwinet</w:t>
      </w:r>
      <w:r>
        <w:t xml:space="preserve"> domain. The steps are as follows:</w:t>
      </w:r>
    </w:p>
    <w:p w:rsidR="00B2303C" w:rsidRDefault="00B2303C" w:rsidP="00B2303C">
      <w:pPr>
        <w:pStyle w:val="C1HBullet"/>
      </w:pPr>
      <w:r>
        <w:t xml:space="preserve">Contact a </w:t>
      </w:r>
      <w:r w:rsidR="00BE0597">
        <w:t>Darwinet</w:t>
      </w:r>
      <w:r>
        <w:t xml:space="preserve"> service </w:t>
      </w:r>
      <w:r w:rsidR="00BE0597">
        <w:t>provider;</w:t>
      </w:r>
      <w:r>
        <w:t xml:space="preserve"> register an e-mail </w:t>
      </w:r>
      <w:proofErr w:type="spellStart"/>
      <w:r>
        <w:t>adress</w:t>
      </w:r>
      <w:proofErr w:type="spellEnd"/>
      <w:r>
        <w:t xml:space="preserve"> to get an account.</w:t>
      </w:r>
    </w:p>
    <w:p w:rsidR="00B2303C" w:rsidRDefault="00B2303C" w:rsidP="00B2303C">
      <w:pPr>
        <w:pStyle w:val="C1HBullet"/>
      </w:pPr>
      <w:r>
        <w:t xml:space="preserve">The </w:t>
      </w:r>
      <w:r w:rsidR="00BE0597">
        <w:t>Darwinet</w:t>
      </w:r>
      <w:r>
        <w:t xml:space="preserve"> service </w:t>
      </w:r>
      <w:r w:rsidR="00BE0597">
        <w:t>providers mail</w:t>
      </w:r>
      <w:r>
        <w:t xml:space="preserve"> a “</w:t>
      </w:r>
      <w:r w:rsidR="00BE0597">
        <w:t>Darwinet</w:t>
      </w:r>
      <w:r>
        <w:t xml:space="preserve"> node seed” to this mail </w:t>
      </w:r>
      <w:proofErr w:type="spellStart"/>
      <w:r>
        <w:t>adress</w:t>
      </w:r>
      <w:proofErr w:type="spellEnd"/>
      <w:r>
        <w:t>.</w:t>
      </w:r>
      <w:r w:rsidR="007B4008">
        <w:t xml:space="preserve"> The seed may be one of the following:</w:t>
      </w:r>
    </w:p>
    <w:p w:rsidR="007B4008" w:rsidRDefault="007B4008" w:rsidP="007B4008">
      <w:pPr>
        <w:pStyle w:val="C1HBullet2A"/>
      </w:pPr>
      <w:r>
        <w:t xml:space="preserve">A file with a configuration of the </w:t>
      </w:r>
      <w:r w:rsidR="00BE0597">
        <w:t>Darwinet</w:t>
      </w:r>
      <w:r>
        <w:t xml:space="preserve"> node.</w:t>
      </w:r>
    </w:p>
    <w:p w:rsidR="007B4008" w:rsidRDefault="007B4008" w:rsidP="007B4008">
      <w:pPr>
        <w:pStyle w:val="C1HBullet2A"/>
      </w:pPr>
      <w:r>
        <w:t xml:space="preserve">A small executable that will download the </w:t>
      </w:r>
      <w:r w:rsidR="00BE0597">
        <w:t>Darwinet</w:t>
      </w:r>
      <w:r>
        <w:t xml:space="preserve"> framework.</w:t>
      </w:r>
    </w:p>
    <w:p w:rsidR="007B4008" w:rsidRDefault="007B4008" w:rsidP="007B4008">
      <w:pPr>
        <w:pStyle w:val="C1HBullet2A"/>
      </w:pPr>
      <w:r>
        <w:t xml:space="preserve">Other? The seed must enable installation and configuration of the </w:t>
      </w:r>
      <w:r w:rsidR="00BE0597">
        <w:t>Darwinet</w:t>
      </w:r>
      <w:r>
        <w:t xml:space="preserve"> node framework on the platform at hand. </w:t>
      </w:r>
      <w:r w:rsidR="00BE0597">
        <w:t>Examples of platforms are</w:t>
      </w:r>
      <w:r>
        <w:t xml:space="preserve"> Windows PC, </w:t>
      </w:r>
      <w:r w:rsidR="00804CB5">
        <w:t>Macintosh PC, Mobile phone, other por</w:t>
      </w:r>
      <w:r>
        <w:t>table device.</w:t>
      </w:r>
    </w:p>
    <w:p w:rsidR="007B4008" w:rsidRDefault="007B4008" w:rsidP="00B2303C">
      <w:pPr>
        <w:pStyle w:val="C1HBullet"/>
      </w:pPr>
      <w:r>
        <w:t xml:space="preserve">The user uses the seed to install the </w:t>
      </w:r>
      <w:r w:rsidR="00BE0597">
        <w:t>Darwinet</w:t>
      </w:r>
      <w:r>
        <w:t xml:space="preserve"> node framework on the platform where the node is to execute.</w:t>
      </w:r>
    </w:p>
    <w:p w:rsidR="007B4008" w:rsidRDefault="007B4008" w:rsidP="00B2303C">
      <w:pPr>
        <w:pStyle w:val="C1HBullet"/>
      </w:pPr>
      <w:r>
        <w:t xml:space="preserve">The user starts the </w:t>
      </w:r>
      <w:r w:rsidR="00BE0597">
        <w:t>Darwinet</w:t>
      </w:r>
      <w:r>
        <w:t xml:space="preserve"> framework administrator interface and creates the user domain.</w:t>
      </w:r>
    </w:p>
    <w:p w:rsidR="007B4008" w:rsidRDefault="007B4008" w:rsidP="00B2303C">
      <w:pPr>
        <w:pStyle w:val="C1HBullet"/>
      </w:pPr>
      <w:r>
        <w:lastRenderedPageBreak/>
        <w:t>The user domain defined the following:</w:t>
      </w:r>
    </w:p>
    <w:p w:rsidR="007B4008" w:rsidRDefault="007B4008" w:rsidP="007B4008">
      <w:pPr>
        <w:pStyle w:val="C1HBullet2A"/>
      </w:pPr>
      <w:r>
        <w:t>The user domain name</w:t>
      </w:r>
    </w:p>
    <w:p w:rsidR="007B4008" w:rsidRDefault="007B4008" w:rsidP="007B4008">
      <w:pPr>
        <w:pStyle w:val="C1HBullet2A"/>
      </w:pPr>
      <w:r>
        <w:t>The users that are members of the user domain</w:t>
      </w:r>
    </w:p>
    <w:p w:rsidR="007B4008" w:rsidRDefault="007B4008" w:rsidP="007B4008">
      <w:pPr>
        <w:pStyle w:val="C1HBullet2A"/>
      </w:pPr>
      <w:r>
        <w:t>The physical nodes of the domain. This is the locations where there will be user nodes executing that are allowed to participate in this domain.</w:t>
      </w:r>
    </w:p>
    <w:p w:rsidR="007B4008" w:rsidRDefault="00BE0597" w:rsidP="007B4008">
      <w:pPr>
        <w:pStyle w:val="C1HBullet2A"/>
      </w:pPr>
      <w:r>
        <w:t>Darwinet Applications which are available within the domain.</w:t>
      </w:r>
    </w:p>
    <w:p w:rsidR="007B4008" w:rsidRDefault="007B4008" w:rsidP="007B4008">
      <w:pPr>
        <w:pStyle w:val="C1HBullet2A"/>
      </w:pPr>
      <w:r>
        <w:t>The folder structure and file contents of the shared files.</w:t>
      </w:r>
    </w:p>
    <w:p w:rsidR="007B4008" w:rsidRDefault="007B4008" w:rsidP="007B4008">
      <w:pPr>
        <w:pStyle w:val="BodyText"/>
      </w:pPr>
      <w:r>
        <w:t>Note that all aspects except the domain name may be altered during the life-time of the domain. New users may be added. New physical execution locations of nodes may be added. New applications may be added. The folder structure of the shared files may be altered.</w:t>
      </w:r>
    </w:p>
    <w:p w:rsidR="007B4008" w:rsidRPr="00B2303C" w:rsidRDefault="007B4008" w:rsidP="007B4008">
      <w:pPr>
        <w:pStyle w:val="BodyText"/>
      </w:pPr>
      <w:r>
        <w:t xml:space="preserve">And all alterations </w:t>
      </w:r>
      <w:r w:rsidR="00C360C7">
        <w:t xml:space="preserve">are recorded in a time-line allowing each user to access change history of any aspect of the </w:t>
      </w:r>
      <w:r w:rsidR="00BE0597">
        <w:t>domain</w:t>
      </w:r>
      <w:r w:rsidR="00C360C7">
        <w:t>.</w:t>
      </w:r>
    </w:p>
    <w:p w:rsidR="00242DEB" w:rsidRDefault="00242DEB" w:rsidP="00E26562">
      <w:pPr>
        <w:pStyle w:val="Heading3"/>
      </w:pPr>
      <w:bookmarkStart w:id="48" w:name="_Toc305080304"/>
      <w:r>
        <w:t>Adding applications provided by the Darwinet service provider</w:t>
      </w:r>
      <w:bookmarkEnd w:id="48"/>
    </w:p>
    <w:p w:rsidR="00242DEB" w:rsidRDefault="00242DEB" w:rsidP="00242DEB">
      <w:pPr>
        <w:pStyle w:val="BodyText"/>
      </w:pPr>
      <w:r>
        <w:t xml:space="preserve">The </w:t>
      </w:r>
      <w:r w:rsidR="00BE0597">
        <w:t>Darwinet</w:t>
      </w:r>
      <w:r>
        <w:t xml:space="preserve"> service provider provides </w:t>
      </w:r>
      <w:r w:rsidR="00BE0597">
        <w:t>Darwinet</w:t>
      </w:r>
      <w:r>
        <w:t xml:space="preserve"> applications to be installed and used in </w:t>
      </w:r>
      <w:r w:rsidR="00BE0597">
        <w:t>Darwinet</w:t>
      </w:r>
      <w:r>
        <w:t xml:space="preserve"> user domains.</w:t>
      </w:r>
    </w:p>
    <w:p w:rsidR="00242DEB" w:rsidRDefault="00242DEB" w:rsidP="00242DEB">
      <w:pPr>
        <w:pStyle w:val="C1HNumber"/>
      </w:pPr>
      <w:r>
        <w:t xml:space="preserve">Darwinet applications are developed by third party developers. Anyone is allowed to develop and distribute </w:t>
      </w:r>
      <w:r w:rsidR="00BE0597">
        <w:t>Darwinet</w:t>
      </w:r>
      <w:r>
        <w:t xml:space="preserve"> applications.</w:t>
      </w:r>
    </w:p>
    <w:p w:rsidR="00242DEB" w:rsidRDefault="00242DEB" w:rsidP="00242DEB">
      <w:pPr>
        <w:pStyle w:val="C1HNumber"/>
      </w:pPr>
      <w:r>
        <w:t xml:space="preserve">Darwinet applications are provided by the </w:t>
      </w:r>
      <w:r w:rsidR="00BE0597">
        <w:t>Darwinet</w:t>
      </w:r>
      <w:r>
        <w:t xml:space="preserve"> service provider. Anyone is allowed to set up a </w:t>
      </w:r>
      <w:r w:rsidR="00BE0597">
        <w:t>Darwinet</w:t>
      </w:r>
      <w:r>
        <w:t xml:space="preserve"> service provider.</w:t>
      </w:r>
    </w:p>
    <w:p w:rsidR="00242DEB" w:rsidRDefault="00242DEB" w:rsidP="00242DEB">
      <w:pPr>
        <w:pStyle w:val="C1HNumber"/>
      </w:pPr>
      <w:r>
        <w:t xml:space="preserve">A Darwinet application developer cuts a deal with one or many </w:t>
      </w:r>
      <w:r w:rsidR="00BE0597">
        <w:t>Darwinet</w:t>
      </w:r>
      <w:r>
        <w:t xml:space="preserve"> service providers to provide their application. The deal defines the price (if </w:t>
      </w:r>
      <w:proofErr w:type="spellStart"/>
      <w:r>
        <w:t>nay</w:t>
      </w:r>
      <w:proofErr w:type="spellEnd"/>
      <w:r>
        <w:t xml:space="preserve">) the user must pay to use the application in their user </w:t>
      </w:r>
      <w:r w:rsidR="00BE0597">
        <w:t>domain</w:t>
      </w:r>
      <w:r>
        <w:t>.</w:t>
      </w:r>
    </w:p>
    <w:p w:rsidR="00242DEB" w:rsidRDefault="00242DEB" w:rsidP="00242DEB">
      <w:pPr>
        <w:pStyle w:val="BodyText"/>
      </w:pPr>
      <w:r>
        <w:t xml:space="preserve">When the </w:t>
      </w:r>
      <w:r w:rsidR="00BE0597">
        <w:t>Darwinet</w:t>
      </w:r>
      <w:r>
        <w:t xml:space="preserve"> service provider is set up with the new </w:t>
      </w:r>
      <w:r w:rsidR="00BE0597">
        <w:t>Darwinet</w:t>
      </w:r>
      <w:r>
        <w:t xml:space="preserve"> application it is instantly available to be installable into </w:t>
      </w:r>
      <w:r w:rsidR="00BE0597">
        <w:t>Darwinet</w:t>
      </w:r>
      <w:r>
        <w:t xml:space="preserve"> user domains.</w:t>
      </w:r>
    </w:p>
    <w:p w:rsidR="00242DEB" w:rsidRDefault="00804CB5" w:rsidP="00242DEB">
      <w:pPr>
        <w:pStyle w:val="C1HBullet"/>
      </w:pPr>
      <w:r>
        <w:t xml:space="preserve">A user of a </w:t>
      </w:r>
      <w:r w:rsidR="00BE0597">
        <w:t>Darwinet</w:t>
      </w:r>
      <w:r>
        <w:t xml:space="preserve"> user </w:t>
      </w:r>
      <w:r w:rsidR="00BE0597">
        <w:t>domain</w:t>
      </w:r>
      <w:r>
        <w:t xml:space="preserve"> may open the “</w:t>
      </w:r>
      <w:r w:rsidR="00BE0597">
        <w:t>Darwinet</w:t>
      </w:r>
      <w:r>
        <w:t xml:space="preserve"> application store” and select to buy an application.</w:t>
      </w:r>
    </w:p>
    <w:p w:rsidR="00804CB5" w:rsidRDefault="00804CB5" w:rsidP="00242DEB">
      <w:pPr>
        <w:pStyle w:val="C1HBullet"/>
      </w:pPr>
      <w:r>
        <w:t>The user pays for the application and the application is installed for use by the user in the user domain.</w:t>
      </w:r>
    </w:p>
    <w:p w:rsidR="00804CB5" w:rsidRDefault="00BE0597" w:rsidP="00242DEB">
      <w:pPr>
        <w:pStyle w:val="C1HBullet"/>
      </w:pPr>
      <w:r>
        <w:t>Applications bought by a single user are</w:t>
      </w:r>
      <w:r w:rsidR="00804CB5">
        <w:t xml:space="preserve"> only available to that user. But it is available on all physical nodes of the user domain.</w:t>
      </w:r>
    </w:p>
    <w:p w:rsidR="00804CB5" w:rsidRPr="00242DEB" w:rsidRDefault="00804CB5" w:rsidP="00242DEB">
      <w:pPr>
        <w:pStyle w:val="C1HBullet"/>
      </w:pPr>
      <w:r>
        <w:t xml:space="preserve">A user domain administrator may select to buy and application to be used by all users of the domain. In this way the administrator may populate a user </w:t>
      </w:r>
      <w:r w:rsidR="00BE0597">
        <w:t>domain</w:t>
      </w:r>
      <w:r>
        <w:t xml:space="preserve"> with the applications of choice.</w:t>
      </w:r>
    </w:p>
    <w:p w:rsidR="00EF6BDF" w:rsidRDefault="00E76C69" w:rsidP="00E26562">
      <w:pPr>
        <w:pStyle w:val="Heading3"/>
      </w:pPr>
      <w:bookmarkStart w:id="49" w:name="_Toc305080305"/>
      <w:r>
        <w:t>Example of a Darwinet user dom</w:t>
      </w:r>
      <w:r w:rsidR="00EF6BDF">
        <w:t>a</w:t>
      </w:r>
      <w:r>
        <w:t>i</w:t>
      </w:r>
      <w:r w:rsidR="00EF6BDF">
        <w:t>n usage scenario</w:t>
      </w:r>
      <w:bookmarkEnd w:id="49"/>
    </w:p>
    <w:p w:rsidR="00EF6BDF" w:rsidRDefault="00EF6BDF" w:rsidP="00EF6BDF">
      <w:pPr>
        <w:pStyle w:val="BodyText"/>
      </w:pPr>
      <w:r>
        <w:t xml:space="preserve">A company starts a project </w:t>
      </w:r>
      <w:r w:rsidR="005D5783">
        <w:t>to develop a new product.</w:t>
      </w:r>
    </w:p>
    <w:p w:rsidR="005D5783" w:rsidRDefault="005D5783" w:rsidP="00EF6BDF">
      <w:pPr>
        <w:pStyle w:val="BodyText"/>
      </w:pPr>
      <w:r>
        <w:t>The project needs to share a project plan, project files and the ability to report time they spend in the project.</w:t>
      </w:r>
    </w:p>
    <w:p w:rsidR="005D5783" w:rsidRDefault="005D5783" w:rsidP="00EF6BDF">
      <w:pPr>
        <w:pStyle w:val="BodyText"/>
      </w:pPr>
      <w:r>
        <w:t xml:space="preserve">The project leader decides to create a protected </w:t>
      </w:r>
      <w:r w:rsidR="00BE0597">
        <w:t>Darwinet</w:t>
      </w:r>
      <w:r>
        <w:t xml:space="preserve"> user domain for the project.</w:t>
      </w:r>
    </w:p>
    <w:p w:rsidR="005D5783" w:rsidRDefault="005D5783" w:rsidP="005D5783">
      <w:pPr>
        <w:pStyle w:val="C1HBullet"/>
      </w:pPr>
      <w:r>
        <w:lastRenderedPageBreak/>
        <w:t xml:space="preserve">The project leader visits the web-site of a </w:t>
      </w:r>
      <w:r w:rsidR="00BE0597">
        <w:t>Darwinet</w:t>
      </w:r>
      <w:r>
        <w:t xml:space="preserve"> domain service provider and creates a user account using an e-mail </w:t>
      </w:r>
      <w:proofErr w:type="spellStart"/>
      <w:r>
        <w:t>adress</w:t>
      </w:r>
      <w:proofErr w:type="spellEnd"/>
      <w:r>
        <w:t>.</w:t>
      </w:r>
    </w:p>
    <w:p w:rsidR="005D5783" w:rsidRDefault="005D5783" w:rsidP="005D5783">
      <w:pPr>
        <w:pStyle w:val="C1HBullet"/>
      </w:pPr>
      <w:r>
        <w:t>The service provider provides the domain seed to the mail-</w:t>
      </w:r>
      <w:proofErr w:type="spellStart"/>
      <w:r>
        <w:t>adress</w:t>
      </w:r>
      <w:proofErr w:type="spellEnd"/>
      <w:r>
        <w:t xml:space="preserve"> selected.</w:t>
      </w:r>
    </w:p>
    <w:p w:rsidR="005D5783" w:rsidRDefault="005D5783" w:rsidP="005D5783">
      <w:pPr>
        <w:pStyle w:val="C1HBullet"/>
      </w:pPr>
      <w:r>
        <w:t xml:space="preserve">The project leader confirms the e-mail </w:t>
      </w:r>
      <w:proofErr w:type="spellStart"/>
      <w:r>
        <w:t>adress</w:t>
      </w:r>
      <w:proofErr w:type="spellEnd"/>
      <w:r>
        <w:t xml:space="preserve"> and installs the </w:t>
      </w:r>
      <w:r w:rsidR="00BE0597">
        <w:t>Darwinet</w:t>
      </w:r>
      <w:r>
        <w:t xml:space="preserve"> node framework using the seed.</w:t>
      </w:r>
    </w:p>
    <w:p w:rsidR="005D5783" w:rsidRDefault="005D5783" w:rsidP="005D5783">
      <w:pPr>
        <w:pStyle w:val="C1HBullet"/>
      </w:pPr>
      <w:r>
        <w:t xml:space="preserve">When the node is installed the project leader opens the </w:t>
      </w:r>
      <w:r w:rsidR="00BE0597">
        <w:t>Darwinet</w:t>
      </w:r>
      <w:r>
        <w:t xml:space="preserve"> domain administrator inte</w:t>
      </w:r>
      <w:r w:rsidR="00E55B44">
        <w:t xml:space="preserve">rface and creates the </w:t>
      </w:r>
      <w:r w:rsidR="00BE0597">
        <w:t>Darwinet</w:t>
      </w:r>
      <w:r w:rsidR="00E55B44">
        <w:t xml:space="preserve"> user domain giving it a unique name.</w:t>
      </w:r>
    </w:p>
    <w:p w:rsidR="00E55B44" w:rsidRDefault="00E55B44" w:rsidP="005D5783">
      <w:pPr>
        <w:pStyle w:val="C1HBullet"/>
      </w:pPr>
      <w:r>
        <w:t>The project leader then opens the administrator interface of the created user domain and performs the following:</w:t>
      </w:r>
    </w:p>
    <w:p w:rsidR="00E55B44" w:rsidRDefault="00D1044C" w:rsidP="00E55B44">
      <w:pPr>
        <w:pStyle w:val="C1HBullet2A"/>
      </w:pPr>
      <w:r>
        <w:t xml:space="preserve">Buys a project administration application and adds it to be used by all users of the </w:t>
      </w:r>
      <w:r w:rsidR="00BE0597">
        <w:t>domain</w:t>
      </w:r>
      <w:r>
        <w:t>.</w:t>
      </w:r>
    </w:p>
    <w:p w:rsidR="00D1044C" w:rsidRDefault="00D1044C" w:rsidP="00E55B44">
      <w:pPr>
        <w:pStyle w:val="C1HBullet2A"/>
      </w:pPr>
      <w:r>
        <w:t>Buys a time report application and adds it to the domain to be used by all users of the domain.</w:t>
      </w:r>
    </w:p>
    <w:p w:rsidR="00D1044C" w:rsidRDefault="00D1044C" w:rsidP="00E55B44">
      <w:pPr>
        <w:pStyle w:val="C1HBullet2A"/>
      </w:pPr>
      <w:r>
        <w:t>Creates a project folder in the shared files folder for the domain.</w:t>
      </w:r>
    </w:p>
    <w:p w:rsidR="00D1044C" w:rsidRDefault="003B6EC9" w:rsidP="003B6EC9">
      <w:pPr>
        <w:pStyle w:val="BodyText"/>
      </w:pPr>
      <w:r>
        <w:t xml:space="preserve">The project leader now starts to use the applications of the </w:t>
      </w:r>
      <w:r w:rsidR="00BE0597">
        <w:t>domain</w:t>
      </w:r>
      <w:r>
        <w:t xml:space="preserve"> to set up the project.</w:t>
      </w:r>
    </w:p>
    <w:p w:rsidR="003B6EC9" w:rsidRDefault="003B6EC9" w:rsidP="003B6EC9">
      <w:pPr>
        <w:pStyle w:val="BodyText"/>
      </w:pPr>
      <w:r>
        <w:t>The project leader then clones the node for all the users of the project.</w:t>
      </w:r>
    </w:p>
    <w:p w:rsidR="003B6EC9" w:rsidRDefault="003B6EC9" w:rsidP="003B6EC9">
      <w:pPr>
        <w:pStyle w:val="BodyText"/>
      </w:pPr>
      <w:r>
        <w:t>The node cloning is made as follows:</w:t>
      </w:r>
    </w:p>
    <w:p w:rsidR="003B6EC9" w:rsidRDefault="003B6EC9" w:rsidP="003B6EC9">
      <w:pPr>
        <w:pStyle w:val="C1HBullet"/>
      </w:pPr>
      <w:r>
        <w:t>The project leader opens the user domain interface and selects to invite new users to the domain.</w:t>
      </w:r>
    </w:p>
    <w:p w:rsidR="003B6EC9" w:rsidRDefault="003B6EC9" w:rsidP="003B6EC9">
      <w:pPr>
        <w:pStyle w:val="C1HBullet"/>
      </w:pPr>
      <w:r>
        <w:t xml:space="preserve">Each user is defined using an e-mail </w:t>
      </w:r>
      <w:proofErr w:type="spellStart"/>
      <w:r>
        <w:t>adress</w:t>
      </w:r>
      <w:proofErr w:type="spellEnd"/>
      <w:r>
        <w:t xml:space="preserve"> of the user.</w:t>
      </w:r>
    </w:p>
    <w:p w:rsidR="003B6EC9" w:rsidRDefault="003B6EC9" w:rsidP="003B6EC9">
      <w:pPr>
        <w:pStyle w:val="C1HBullet"/>
      </w:pPr>
      <w:r>
        <w:t xml:space="preserve">The </w:t>
      </w:r>
      <w:r w:rsidR="00BE0597">
        <w:t>Darwinet</w:t>
      </w:r>
      <w:r>
        <w:t xml:space="preserve"> framework creates a node seed for each user and mails it to the user.</w:t>
      </w:r>
    </w:p>
    <w:p w:rsidR="003B6EC9" w:rsidRDefault="003B6EC9" w:rsidP="003B6EC9">
      <w:pPr>
        <w:pStyle w:val="C1HBullet"/>
      </w:pPr>
      <w:r>
        <w:t>Each user installs the user domain node using the seed received on mail.</w:t>
      </w:r>
    </w:p>
    <w:p w:rsidR="003B6EC9" w:rsidRDefault="00E76C69" w:rsidP="00E26562">
      <w:pPr>
        <w:pStyle w:val="Heading3"/>
      </w:pPr>
      <w:bookmarkStart w:id="50" w:name="_Toc305080306"/>
      <w:r>
        <w:t>Installing a D</w:t>
      </w:r>
      <w:r w:rsidR="003B6EC9">
        <w:t>arwinet user domain node using a seed received on mail</w:t>
      </w:r>
      <w:bookmarkEnd w:id="50"/>
    </w:p>
    <w:p w:rsidR="003B6EC9" w:rsidRDefault="003B6EC9" w:rsidP="003B6EC9">
      <w:pPr>
        <w:pStyle w:val="BodyText"/>
      </w:pPr>
      <w:r>
        <w:t xml:space="preserve">The </w:t>
      </w:r>
      <w:r w:rsidR="00BE0597">
        <w:t>Darwinet</w:t>
      </w:r>
      <w:r>
        <w:t xml:space="preserve"> domain service provider holds the user accounts of all users of the serviced </w:t>
      </w:r>
      <w:r w:rsidR="00BE0597">
        <w:t>Darwinet</w:t>
      </w:r>
      <w:r>
        <w:t xml:space="preserve"> </w:t>
      </w:r>
      <w:r w:rsidR="00BE0597">
        <w:t>domain</w:t>
      </w:r>
      <w:r>
        <w:t>.</w:t>
      </w:r>
    </w:p>
    <w:p w:rsidR="003B6EC9" w:rsidRDefault="003B6EC9" w:rsidP="003B6EC9">
      <w:pPr>
        <w:pStyle w:val="BodyText"/>
      </w:pPr>
      <w:r>
        <w:t xml:space="preserve">When a new user is invited to a user domain the </w:t>
      </w:r>
      <w:r w:rsidR="00BE0597">
        <w:t>Darwinet</w:t>
      </w:r>
      <w:r>
        <w:t xml:space="preserve"> service provider provides </w:t>
      </w:r>
      <w:r w:rsidR="00454212">
        <w:t xml:space="preserve">the </w:t>
      </w:r>
      <w:r w:rsidR="00BE0597">
        <w:t>Darwinet</w:t>
      </w:r>
      <w:r>
        <w:t xml:space="preserve"> node framework to the new user.</w:t>
      </w:r>
    </w:p>
    <w:p w:rsidR="003B6EC9" w:rsidRDefault="003B6EC9" w:rsidP="003B6EC9">
      <w:pPr>
        <w:pStyle w:val="BodyText"/>
      </w:pPr>
      <w:r>
        <w:t>This scenario is the following:</w:t>
      </w:r>
    </w:p>
    <w:p w:rsidR="003B6EC9" w:rsidRDefault="003B6EC9" w:rsidP="003B6EC9">
      <w:pPr>
        <w:pStyle w:val="C1HBullet"/>
      </w:pPr>
      <w:r>
        <w:t xml:space="preserve">The user receives a user </w:t>
      </w:r>
      <w:r w:rsidR="00BE0597">
        <w:t>domain</w:t>
      </w:r>
      <w:r w:rsidR="00454212">
        <w:t xml:space="preserve"> seed on mail.</w:t>
      </w:r>
    </w:p>
    <w:p w:rsidR="00454212" w:rsidRDefault="00454212" w:rsidP="003B6EC9">
      <w:pPr>
        <w:pStyle w:val="C1HBullet"/>
      </w:pPr>
      <w:r>
        <w:t xml:space="preserve">The seed is a special link to the </w:t>
      </w:r>
      <w:r w:rsidR="00BE0597">
        <w:t>Darwinet</w:t>
      </w:r>
      <w:r>
        <w:t xml:space="preserve"> service provider to manage the user invitation</w:t>
      </w:r>
    </w:p>
    <w:p w:rsidR="00454212" w:rsidRDefault="00454212" w:rsidP="003B6EC9">
      <w:pPr>
        <w:pStyle w:val="C1HBullet"/>
      </w:pPr>
      <w:r>
        <w:t>The user clicks the link and is brought to a web-page.</w:t>
      </w:r>
    </w:p>
    <w:p w:rsidR="00454212" w:rsidRDefault="00454212" w:rsidP="003B6EC9">
      <w:pPr>
        <w:pStyle w:val="C1HBullet"/>
      </w:pPr>
      <w:r>
        <w:t>The user has to log in to the user account, creating the account if the user is not yet a member.</w:t>
      </w:r>
    </w:p>
    <w:p w:rsidR="00454212" w:rsidRDefault="00454212" w:rsidP="003B6EC9">
      <w:pPr>
        <w:pStyle w:val="C1HBullet"/>
      </w:pPr>
      <w:r>
        <w:t>If the user creates a new account a new mail will be created where the user has to verify the mail-</w:t>
      </w:r>
      <w:proofErr w:type="spellStart"/>
      <w:r>
        <w:t>adress</w:t>
      </w:r>
      <w:proofErr w:type="spellEnd"/>
      <w:r>
        <w:t xml:space="preserve"> and activate the account.</w:t>
      </w:r>
    </w:p>
    <w:p w:rsidR="00454212" w:rsidRDefault="00454212" w:rsidP="003B6EC9">
      <w:pPr>
        <w:pStyle w:val="C1HBullet"/>
      </w:pPr>
      <w:r>
        <w:t xml:space="preserve">When the user logs in it is able to install the </w:t>
      </w:r>
      <w:r w:rsidR="00BE0597">
        <w:t>Darwinet</w:t>
      </w:r>
      <w:r>
        <w:t xml:space="preserve"> framework and the user domain configuration.</w:t>
      </w:r>
    </w:p>
    <w:p w:rsidR="00454212" w:rsidRDefault="00454212" w:rsidP="003B6EC9">
      <w:pPr>
        <w:pStyle w:val="C1HBullet"/>
      </w:pPr>
      <w:r>
        <w:lastRenderedPageBreak/>
        <w:t xml:space="preserve">The user performs the installation and the result is a </w:t>
      </w:r>
      <w:r w:rsidR="00BE0597">
        <w:t>Darwinet</w:t>
      </w:r>
      <w:r>
        <w:t xml:space="preserve"> domain node configured to act as the user domain node in the user </w:t>
      </w:r>
      <w:r w:rsidR="00BE0597">
        <w:t>domain</w:t>
      </w:r>
      <w:r>
        <w:t xml:space="preserve"> to which the user was invited.</w:t>
      </w:r>
    </w:p>
    <w:p w:rsidR="00454212" w:rsidRPr="003B6EC9" w:rsidRDefault="00454212" w:rsidP="00454212">
      <w:pPr>
        <w:pStyle w:val="BodyText"/>
      </w:pPr>
      <w:r>
        <w:t xml:space="preserve">Also see other scenario where an existing member of a user </w:t>
      </w:r>
      <w:r w:rsidR="00BE0597">
        <w:t>domain</w:t>
      </w:r>
      <w:r>
        <w:t xml:space="preserve"> clones the existing node to be used on another location.</w:t>
      </w:r>
    </w:p>
    <w:p w:rsidR="00E26562" w:rsidRDefault="00E26562" w:rsidP="00E26562">
      <w:pPr>
        <w:pStyle w:val="Heading3"/>
      </w:pPr>
      <w:bookmarkStart w:id="51" w:name="_Toc305080307"/>
      <w:r>
        <w:t>Domain growth through new node scenario</w:t>
      </w:r>
      <w:bookmarkEnd w:id="51"/>
    </w:p>
    <w:p w:rsidR="00CD384A" w:rsidRDefault="00CD384A" w:rsidP="00E26562">
      <w:pPr>
        <w:pStyle w:val="BodyText"/>
      </w:pPr>
      <w:r>
        <w:t xml:space="preserve">The Domain should grow with new nodes in a way controlled by mechanisms within the Domain. </w:t>
      </w:r>
    </w:p>
    <w:p w:rsidR="00CD384A" w:rsidRDefault="00CD384A" w:rsidP="00E26562">
      <w:pPr>
        <w:pStyle w:val="BodyText"/>
      </w:pPr>
      <w:r>
        <w:t>Member of the Domain with the right privileges are allowed to clone an existing node for a new or existing user. And the new node must be given a unique ID when installed to distinguish it from other nodes.</w:t>
      </w:r>
    </w:p>
    <w:p w:rsidR="00E26562" w:rsidRDefault="00E26562" w:rsidP="00E26562">
      <w:pPr>
        <w:pStyle w:val="BodyText"/>
      </w:pPr>
      <w:r>
        <w:t>This would impose the following scenario when a new node is cloned, installed and authorized.</w:t>
      </w:r>
    </w:p>
    <w:p w:rsidR="00E26562" w:rsidRDefault="00E26562" w:rsidP="00E26562">
      <w:pPr>
        <w:pStyle w:val="C1HNumber"/>
      </w:pPr>
      <w:r>
        <w:t xml:space="preserve">Node N1 </w:t>
      </w:r>
      <w:r w:rsidR="00BE0597">
        <w:t>is</w:t>
      </w:r>
      <w:r>
        <w:t xml:space="preserve"> used by User A to create a Domain node clone for User B. We call this node for Node N*.</w:t>
      </w:r>
    </w:p>
    <w:p w:rsidR="00E26562" w:rsidRDefault="00E26562" w:rsidP="00E26562">
      <w:pPr>
        <w:pStyle w:val="C1HNumber"/>
      </w:pPr>
      <w:r>
        <w:t>User B installs node N* in a lap top.</w:t>
      </w:r>
    </w:p>
    <w:p w:rsidR="00E26562" w:rsidRDefault="00E26562" w:rsidP="00E26562">
      <w:pPr>
        <w:pStyle w:val="C1HNumber"/>
      </w:pPr>
      <w:r>
        <w:t>The User B starts node N* and logs in.</w:t>
      </w:r>
    </w:p>
    <w:p w:rsidR="00E26562" w:rsidRDefault="00E26562" w:rsidP="00E26562">
      <w:pPr>
        <w:pStyle w:val="C1HNumber"/>
      </w:pPr>
      <w:r>
        <w:t>The Node identifies it has not yet been authorized and asks for access to node N1 through the nodes it has record of in the installation.</w:t>
      </w:r>
    </w:p>
    <w:p w:rsidR="00E26562" w:rsidRDefault="00E26562" w:rsidP="00E26562">
      <w:pPr>
        <w:pStyle w:val="C1HNumber"/>
      </w:pPr>
      <w:r>
        <w:t>N1 receives the authorization request and produces a task to user A to authorize the new node.</w:t>
      </w:r>
    </w:p>
    <w:p w:rsidR="00E26562" w:rsidRDefault="00E26562" w:rsidP="00E26562">
      <w:pPr>
        <w:pStyle w:val="C1HNumber"/>
      </w:pPr>
      <w:r>
        <w:t xml:space="preserve">User A sees the task and attends to it. </w:t>
      </w:r>
      <w:r w:rsidR="00BE0597">
        <w:t>User A is then presented with a description of node N* including a description of the location, the machine etc. that identifies where the node is installed.</w:t>
      </w:r>
    </w:p>
    <w:p w:rsidR="00E26562" w:rsidRDefault="00E26562" w:rsidP="00E26562">
      <w:pPr>
        <w:pStyle w:val="C1HNumber"/>
      </w:pPr>
      <w:r>
        <w:t xml:space="preserve">User A fins all satisfactory and grants N* to be member </w:t>
      </w:r>
      <w:r w:rsidR="00BE0597">
        <w:t>of</w:t>
      </w:r>
      <w:r>
        <w:t xml:space="preserve"> the Domain. N* gets the Id N73.</w:t>
      </w:r>
    </w:p>
    <w:p w:rsidR="00D31AB8" w:rsidRDefault="00E26562" w:rsidP="00E26562">
      <w:pPr>
        <w:pStyle w:val="C1HNumber"/>
      </w:pPr>
      <w:r>
        <w:t>Node N73 to allows User B to launch any of the applications of the Domain.</w:t>
      </w:r>
    </w:p>
    <w:p w:rsidR="00E3707C" w:rsidRDefault="00BE0597" w:rsidP="00E3707C">
      <w:pPr>
        <w:pStyle w:val="Heading3"/>
      </w:pPr>
      <w:bookmarkStart w:id="52" w:name="_Toc305080308"/>
      <w:r>
        <w:t>Triple</w:t>
      </w:r>
      <w:r w:rsidR="00E3707C">
        <w:t xml:space="preserve"> </w:t>
      </w:r>
      <w:proofErr w:type="gramStart"/>
      <w:r w:rsidR="00E3707C">
        <w:t>A</w:t>
      </w:r>
      <w:proofErr w:type="gramEnd"/>
      <w:r w:rsidR="00E3707C">
        <w:t xml:space="preserve"> Scenario</w:t>
      </w:r>
      <w:bookmarkEnd w:id="52"/>
    </w:p>
    <w:p w:rsidR="00E3707C" w:rsidRDefault="00490E40" w:rsidP="00E3707C">
      <w:pPr>
        <w:pStyle w:val="BodyText"/>
      </w:pPr>
      <w:r>
        <w:t>Consider</w:t>
      </w:r>
      <w:r w:rsidR="00E3707C">
        <w:t xml:space="preserve"> to implement the </w:t>
      </w:r>
      <w:r w:rsidR="00BE0597">
        <w:t>Triple</w:t>
      </w:r>
      <w:r w:rsidR="00E3707C">
        <w:t xml:space="preserve"> </w:t>
      </w:r>
      <w:proofErr w:type="gramStart"/>
      <w:r w:rsidR="00E3707C">
        <w:t>A</w:t>
      </w:r>
      <w:proofErr w:type="gramEnd"/>
      <w:r w:rsidR="00E3707C">
        <w:t xml:space="preserve"> scenario to all changes within the Darwinet.</w:t>
      </w:r>
    </w:p>
    <w:p w:rsidR="00E3707C" w:rsidRDefault="00E3707C" w:rsidP="00E3707C">
      <w:pPr>
        <w:pStyle w:val="C1HBullet"/>
      </w:pPr>
      <w:r>
        <w:t>Authenticate the change – Meaning all changes have a producer that may provide an authentication of the produced change.</w:t>
      </w:r>
      <w:r>
        <w:br/>
      </w:r>
      <w:r w:rsidR="00BE0597">
        <w:t>An example of this may be a weather forecast producer that authenticates all produced data to be correct and produced by them.</w:t>
      </w:r>
    </w:p>
    <w:p w:rsidR="00E3707C" w:rsidRDefault="00E3707C" w:rsidP="00E3707C">
      <w:pPr>
        <w:pStyle w:val="C1HBullet"/>
      </w:pPr>
      <w:r>
        <w:t>Authorize the change – Meaning that no change is accepted unless the producer are Authorized to publish the change.</w:t>
      </w:r>
    </w:p>
    <w:p w:rsidR="00490E40" w:rsidRPr="00E3707C" w:rsidRDefault="00E3707C" w:rsidP="00490E40">
      <w:pPr>
        <w:pStyle w:val="C1HBullet"/>
      </w:pPr>
      <w:r>
        <w:t>Account the change – Meaning the change actually takes effect in other nodes. It also means that information may be charged for and debited the consumer of the information.</w:t>
      </w:r>
    </w:p>
    <w:p w:rsidR="00686553" w:rsidRDefault="00686553" w:rsidP="00BF5392">
      <w:pPr>
        <w:pStyle w:val="Heading1"/>
      </w:pPr>
      <w:bookmarkStart w:id="53" w:name="_Toc305080309"/>
      <w:r>
        <w:lastRenderedPageBreak/>
        <w:t>The Darwinet framework</w:t>
      </w:r>
      <w:bookmarkEnd w:id="53"/>
    </w:p>
    <w:p w:rsidR="00686553" w:rsidRDefault="00686553" w:rsidP="00686553">
      <w:pPr>
        <w:pStyle w:val="Heading2"/>
      </w:pPr>
      <w:bookmarkStart w:id="54" w:name="_Toc305080310"/>
      <w:r>
        <w:t>Darwinet data management</w:t>
      </w:r>
      <w:bookmarkEnd w:id="54"/>
    </w:p>
    <w:p w:rsidR="00686553" w:rsidRDefault="00686553" w:rsidP="00686553">
      <w:pPr>
        <w:pStyle w:val="BodyText"/>
      </w:pPr>
      <w:r>
        <w:t xml:space="preserve">The Darwinet data management is the technology to store and distribute data within a </w:t>
      </w:r>
      <w:r w:rsidR="00BE0597">
        <w:t>Darwinet</w:t>
      </w:r>
      <w:r>
        <w:t xml:space="preserve"> network.</w:t>
      </w:r>
    </w:p>
    <w:p w:rsidR="00686553" w:rsidRDefault="00686553" w:rsidP="00686553">
      <w:pPr>
        <w:pStyle w:val="BodyText"/>
      </w:pPr>
      <w:r>
        <w:t xml:space="preserve">Data is stored in a Model, Instance, </w:t>
      </w:r>
      <w:r w:rsidR="00BE0597">
        <w:t>and Value</w:t>
      </w:r>
      <w:r>
        <w:t xml:space="preserve"> layer model built from deltas (changes) within each layer.</w:t>
      </w:r>
    </w:p>
    <w:p w:rsidR="00686553" w:rsidRDefault="00686553" w:rsidP="00686553">
      <w:pPr>
        <w:pStyle w:val="Heading2"/>
      </w:pPr>
      <w:bookmarkStart w:id="55" w:name="_Toc305080311"/>
      <w:r>
        <w:t>The Model, Instance, Value data structure</w:t>
      </w:r>
      <w:bookmarkEnd w:id="55"/>
    </w:p>
    <w:p w:rsidR="00686553" w:rsidRDefault="00686553" w:rsidP="00686553">
      <w:pPr>
        <w:pStyle w:val="BodyText"/>
      </w:pPr>
      <w:r>
        <w:t xml:space="preserve">All data within a Darwinet domain are defined in a Model, Instance, </w:t>
      </w:r>
      <w:r w:rsidR="00BE0597">
        <w:t>and Value</w:t>
      </w:r>
      <w:r>
        <w:t xml:space="preserve"> layer model.</w:t>
      </w:r>
    </w:p>
    <w:p w:rsidR="00686553" w:rsidRDefault="00686553" w:rsidP="00686553">
      <w:pPr>
        <w:pStyle w:val="BodyText"/>
      </w:pPr>
      <w:r>
        <w:t>The Model is the highest structure and defines available data structures or “types” within the domain.</w:t>
      </w:r>
    </w:p>
    <w:p w:rsidR="00686553" w:rsidRDefault="00686553" w:rsidP="00686553">
      <w:pPr>
        <w:pStyle w:val="BodyText"/>
      </w:pPr>
      <w:r>
        <w:t>The Instance structure defines current instances of types in the Model.</w:t>
      </w:r>
    </w:p>
    <w:p w:rsidR="00686553" w:rsidRDefault="00686553" w:rsidP="00686553">
      <w:pPr>
        <w:pStyle w:val="BodyText"/>
      </w:pPr>
      <w:r>
        <w:t>And finally the Value structure defines the current value of model instances.</w:t>
      </w:r>
    </w:p>
    <w:p w:rsidR="00686553" w:rsidRDefault="00686553" w:rsidP="00686553">
      <w:pPr>
        <w:pStyle w:val="Heading2"/>
      </w:pPr>
      <w:bookmarkStart w:id="56" w:name="_Toc305080312"/>
      <w:r>
        <w:t>Model, Ins</w:t>
      </w:r>
      <w:r w:rsidR="00F5160A">
        <w:t>tance, Value deltas (changes)</w:t>
      </w:r>
      <w:bookmarkEnd w:id="56"/>
    </w:p>
    <w:p w:rsidR="00686553" w:rsidRDefault="00F5160A" w:rsidP="00686553">
      <w:pPr>
        <w:pStyle w:val="BodyText"/>
      </w:pPr>
      <w:r>
        <w:t>All data of a Darwinet domain are built from recorded changes within the Model, Instance, Value layers. A change is called a “Delta”.</w:t>
      </w:r>
    </w:p>
    <w:p w:rsidR="00F5160A" w:rsidRDefault="00F5160A" w:rsidP="00686553">
      <w:pPr>
        <w:pStyle w:val="BodyText"/>
        <w:rPr>
          <w:rFonts w:cs="Times New Roman"/>
        </w:rPr>
      </w:pPr>
      <w:r>
        <w:t>Thus a change to the Model is recorded as a Model delta (</w:t>
      </w:r>
      <w:r>
        <w:rPr>
          <w:rFonts w:cs="Times New Roman"/>
        </w:rPr>
        <w:t>Δ</w:t>
      </w:r>
      <w:r>
        <w:t>M), an Instance Delta (</w:t>
      </w:r>
      <w:r>
        <w:rPr>
          <w:rFonts w:cs="Times New Roman"/>
        </w:rPr>
        <w:t>ΔI) or a Value Delta (ΔV).</w:t>
      </w:r>
    </w:p>
    <w:p w:rsidR="00F5160A" w:rsidRDefault="00F5160A" w:rsidP="00686553">
      <w:pPr>
        <w:pStyle w:val="BodyText"/>
        <w:rPr>
          <w:rFonts w:cs="Times New Roman"/>
        </w:rPr>
      </w:pPr>
      <w:r>
        <w:rPr>
          <w:rFonts w:cs="Times New Roman"/>
        </w:rPr>
        <w:t xml:space="preserve">The current state of the Model, Instance, </w:t>
      </w:r>
      <w:r w:rsidR="00BE0597">
        <w:rPr>
          <w:rFonts w:cs="Times New Roman"/>
        </w:rPr>
        <w:t>and Value</w:t>
      </w:r>
      <w:r>
        <w:rPr>
          <w:rFonts w:cs="Times New Roman"/>
        </w:rPr>
        <w:t xml:space="preserve"> layer stack is then defined by the sum of all Deltas up to the current time.</w:t>
      </w:r>
    </w:p>
    <w:p w:rsidR="00F5160A" w:rsidRDefault="00F5160A" w:rsidP="00F5160A">
      <w:pPr>
        <w:pStyle w:val="Heading2"/>
      </w:pPr>
      <w:bookmarkStart w:id="57" w:name="_Toc305080313"/>
      <w:r>
        <w:t>Data exchange</w:t>
      </w:r>
      <w:bookmarkEnd w:id="57"/>
    </w:p>
    <w:p w:rsidR="00F5160A" w:rsidRDefault="00F5160A" w:rsidP="00F5160A">
      <w:pPr>
        <w:pStyle w:val="BodyText"/>
      </w:pPr>
      <w:r>
        <w:t xml:space="preserve">Data between nodes of a </w:t>
      </w:r>
      <w:r w:rsidR="00BE0597">
        <w:t>Darwinet</w:t>
      </w:r>
      <w:r>
        <w:t xml:space="preserve"> domain is exchanged in the form of recorded changes. Thus the data that flows between the nodes are streams of deltas.</w:t>
      </w:r>
    </w:p>
    <w:p w:rsidR="006E1FDE" w:rsidRDefault="006E1FDE" w:rsidP="006E1FDE">
      <w:pPr>
        <w:pStyle w:val="Heading2"/>
      </w:pPr>
      <w:bookmarkStart w:id="58" w:name="_Toc305080314"/>
      <w:r>
        <w:t>The Darwinet API stack</w:t>
      </w:r>
      <w:bookmarkEnd w:id="58"/>
    </w:p>
    <w:p w:rsidR="006E1FDE" w:rsidRDefault="006E1FDE" w:rsidP="006E1FDE">
      <w:pPr>
        <w:pStyle w:val="BodyText"/>
      </w:pPr>
      <w:r>
        <w:t xml:space="preserve">The Darwinet API stack is the architecture of </w:t>
      </w:r>
      <w:r w:rsidR="00BE0597">
        <w:t>Darwinet</w:t>
      </w:r>
      <w:r>
        <w:t xml:space="preserve"> services of a </w:t>
      </w:r>
      <w:r w:rsidR="00BE0597">
        <w:t>Darwinet</w:t>
      </w:r>
      <w:r>
        <w:t xml:space="preserve"> node that provides access to </w:t>
      </w:r>
      <w:r w:rsidR="00BE0597">
        <w:t>Darwinet</w:t>
      </w:r>
      <w:r>
        <w:t xml:space="preserve"> controlled data and services.</w:t>
      </w:r>
    </w:p>
    <w:p w:rsidR="006E1FDE" w:rsidRDefault="006E1FDE" w:rsidP="006E1FDE">
      <w:pPr>
        <w:pStyle w:val="BodyText"/>
      </w:pPr>
      <w:r>
        <w:t>As the name implies these services are organized into layers, one layer working on the data and services of the layer below.</w:t>
      </w:r>
    </w:p>
    <w:p w:rsidR="006E1FDE" w:rsidRDefault="006E1FDE" w:rsidP="006E1FDE">
      <w:pPr>
        <w:pStyle w:val="Heading2"/>
      </w:pPr>
      <w:bookmarkStart w:id="59" w:name="_Toc305080315"/>
      <w:r>
        <w:t>Darwinet data distribution policy layer</w:t>
      </w:r>
      <w:bookmarkEnd w:id="59"/>
    </w:p>
    <w:p w:rsidR="006E1FDE" w:rsidRDefault="006E1FDE" w:rsidP="006E1FDE">
      <w:pPr>
        <w:pStyle w:val="BodyText"/>
      </w:pPr>
      <w:r>
        <w:t xml:space="preserve">This is the </w:t>
      </w:r>
      <w:r w:rsidR="00BE0597">
        <w:t>Darwinet</w:t>
      </w:r>
      <w:r>
        <w:t xml:space="preserve"> stack layer responsible for implementing the data distribution policy.</w:t>
      </w:r>
    </w:p>
    <w:p w:rsidR="006E1FDE" w:rsidRDefault="006E1FDE" w:rsidP="006E1FDE">
      <w:pPr>
        <w:pStyle w:val="BodyText"/>
      </w:pPr>
      <w:r>
        <w:lastRenderedPageBreak/>
        <w:t>Data is distributed based on:</w:t>
      </w:r>
    </w:p>
    <w:p w:rsidR="006E1FDE" w:rsidRDefault="006E1FDE" w:rsidP="00397E70">
      <w:pPr>
        <w:pStyle w:val="BodyText"/>
        <w:numPr>
          <w:ilvl w:val="0"/>
          <w:numId w:val="18"/>
        </w:numPr>
      </w:pPr>
      <w:r>
        <w:t>Locally assigned storage size. Nodes configured to not store the whole body of data are assigned to store a selected fraction and fetch needed data from other nodes on demand.</w:t>
      </w:r>
    </w:p>
    <w:p w:rsidR="006E1FDE" w:rsidRDefault="006E1FDE" w:rsidP="00397E70">
      <w:pPr>
        <w:pStyle w:val="BodyText"/>
        <w:numPr>
          <w:ilvl w:val="0"/>
          <w:numId w:val="18"/>
        </w:numPr>
      </w:pPr>
      <w:r>
        <w:t>Redundancy requirements. Data may be marked to be stored with a degree of redundancy</w:t>
      </w:r>
      <w:r w:rsidR="006628B4">
        <w:t xml:space="preserve"> like “At least two nodes” or “maximum number of nodes”.</w:t>
      </w:r>
    </w:p>
    <w:p w:rsidR="006628B4" w:rsidRDefault="006628B4" w:rsidP="00397E70">
      <w:pPr>
        <w:pStyle w:val="BodyText"/>
        <w:numPr>
          <w:ilvl w:val="0"/>
          <w:numId w:val="18"/>
        </w:numPr>
      </w:pPr>
      <w:r>
        <w:t>Access time requirement. Data may be required to be stored on nodes accessible through high data rates or with high online time.</w:t>
      </w:r>
    </w:p>
    <w:p w:rsidR="00830C15" w:rsidRDefault="00BE0597" w:rsidP="00397E70">
      <w:pPr>
        <w:pStyle w:val="BodyText"/>
        <w:numPr>
          <w:ilvl w:val="0"/>
          <w:numId w:val="18"/>
        </w:numPr>
      </w:pPr>
      <w:r>
        <w:t>Etc...</w:t>
      </w:r>
    </w:p>
    <w:p w:rsidR="00830C15" w:rsidRDefault="00830C15" w:rsidP="00830C15">
      <w:pPr>
        <w:pStyle w:val="Heading2"/>
      </w:pPr>
      <w:bookmarkStart w:id="60" w:name="_Toc305080316"/>
      <w:r>
        <w:t>Darwinet data protection layer</w:t>
      </w:r>
      <w:bookmarkEnd w:id="60"/>
    </w:p>
    <w:p w:rsidR="00830C15" w:rsidRDefault="00830C15" w:rsidP="00830C15">
      <w:pPr>
        <w:pStyle w:val="BodyText"/>
      </w:pPr>
      <w:r>
        <w:t>The Darwinet data protection layer is responsible for protecting the data from unauthorized access.</w:t>
      </w:r>
    </w:p>
    <w:p w:rsidR="00830C15" w:rsidRDefault="00830C15" w:rsidP="00830C15">
      <w:pPr>
        <w:pStyle w:val="BodyText"/>
      </w:pPr>
      <w:r>
        <w:t>Data access may be granted based on a combination of:</w:t>
      </w:r>
    </w:p>
    <w:p w:rsidR="00830C15" w:rsidRDefault="00830C15" w:rsidP="00397E70">
      <w:pPr>
        <w:pStyle w:val="BodyText"/>
        <w:numPr>
          <w:ilvl w:val="0"/>
          <w:numId w:val="19"/>
        </w:numPr>
      </w:pPr>
      <w:r>
        <w:t>Current node</w:t>
      </w:r>
    </w:p>
    <w:p w:rsidR="00830C15" w:rsidRDefault="00830C15" w:rsidP="00397E70">
      <w:pPr>
        <w:pStyle w:val="BodyText"/>
        <w:numPr>
          <w:ilvl w:val="0"/>
          <w:numId w:val="19"/>
        </w:numPr>
      </w:pPr>
      <w:r>
        <w:t>Current application</w:t>
      </w:r>
    </w:p>
    <w:p w:rsidR="00830C15" w:rsidRDefault="00830C15" w:rsidP="00397E70">
      <w:pPr>
        <w:pStyle w:val="BodyText"/>
        <w:numPr>
          <w:ilvl w:val="0"/>
          <w:numId w:val="19"/>
        </w:numPr>
      </w:pPr>
      <w:r>
        <w:t>Current user</w:t>
      </w:r>
    </w:p>
    <w:p w:rsidR="00830C15" w:rsidRDefault="00830C15" w:rsidP="00397E70">
      <w:pPr>
        <w:pStyle w:val="BodyText"/>
        <w:numPr>
          <w:ilvl w:val="0"/>
          <w:numId w:val="19"/>
        </w:numPr>
      </w:pPr>
      <w:r>
        <w:t>Current time</w:t>
      </w:r>
    </w:p>
    <w:p w:rsidR="00830C15" w:rsidRDefault="00830C15" w:rsidP="00397E70">
      <w:pPr>
        <w:pStyle w:val="BodyText"/>
        <w:numPr>
          <w:ilvl w:val="0"/>
          <w:numId w:val="19"/>
        </w:numPr>
      </w:pPr>
      <w:r>
        <w:t>Current location</w:t>
      </w:r>
    </w:p>
    <w:p w:rsidR="00830C15" w:rsidRDefault="00830C15" w:rsidP="00397E70">
      <w:pPr>
        <w:pStyle w:val="BodyText"/>
        <w:numPr>
          <w:ilvl w:val="0"/>
          <w:numId w:val="19"/>
        </w:numPr>
      </w:pPr>
      <w:r>
        <w:t>Current communication line properties</w:t>
      </w:r>
    </w:p>
    <w:p w:rsidR="00830C15" w:rsidRDefault="00830C15" w:rsidP="00397E70">
      <w:pPr>
        <w:pStyle w:val="BodyText"/>
        <w:numPr>
          <w:ilvl w:val="0"/>
          <w:numId w:val="19"/>
        </w:numPr>
      </w:pPr>
      <w:r>
        <w:t>Current environment OS</w:t>
      </w:r>
    </w:p>
    <w:p w:rsidR="00830C15" w:rsidRDefault="00BE0597" w:rsidP="00397E70">
      <w:pPr>
        <w:pStyle w:val="BodyText"/>
        <w:numPr>
          <w:ilvl w:val="0"/>
          <w:numId w:val="19"/>
        </w:numPr>
      </w:pPr>
      <w:r>
        <w:t>Etc...</w:t>
      </w:r>
    </w:p>
    <w:p w:rsidR="00830C15" w:rsidRDefault="00830C15" w:rsidP="00830C15">
      <w:pPr>
        <w:pStyle w:val="Heading2"/>
      </w:pPr>
      <w:bookmarkStart w:id="61" w:name="_Toc305080317"/>
      <w:r>
        <w:t>Darwinet Authentication service</w:t>
      </w:r>
      <w:bookmarkEnd w:id="61"/>
    </w:p>
    <w:p w:rsidR="00830C15" w:rsidRDefault="00830C15" w:rsidP="00830C15">
      <w:pPr>
        <w:pStyle w:val="BodyText"/>
      </w:pPr>
      <w:r>
        <w:t xml:space="preserve">The Darwinet Authentication service </w:t>
      </w:r>
      <w:r w:rsidR="00BE0597">
        <w:t>is</w:t>
      </w:r>
      <w:r>
        <w:t xml:space="preserve"> a layer of the API stack that checks the authentication </w:t>
      </w:r>
      <w:r w:rsidR="00BE0597">
        <w:t>of Darwinet network role players</w:t>
      </w:r>
      <w:r>
        <w:t>.</w:t>
      </w:r>
    </w:p>
    <w:p w:rsidR="00830C15" w:rsidRDefault="00830C15" w:rsidP="00397E70">
      <w:pPr>
        <w:pStyle w:val="BodyText"/>
        <w:numPr>
          <w:ilvl w:val="0"/>
          <w:numId w:val="20"/>
        </w:numPr>
      </w:pPr>
      <w:r>
        <w:t>Node authentication</w:t>
      </w:r>
    </w:p>
    <w:p w:rsidR="00830C15" w:rsidRDefault="00830C15" w:rsidP="00397E70">
      <w:pPr>
        <w:pStyle w:val="BodyText"/>
        <w:numPr>
          <w:ilvl w:val="0"/>
          <w:numId w:val="20"/>
        </w:numPr>
      </w:pPr>
      <w:r>
        <w:t>Application authentication</w:t>
      </w:r>
    </w:p>
    <w:p w:rsidR="00830C15" w:rsidRDefault="00830C15" w:rsidP="00397E70">
      <w:pPr>
        <w:pStyle w:val="BodyText"/>
        <w:numPr>
          <w:ilvl w:val="0"/>
          <w:numId w:val="20"/>
        </w:numPr>
      </w:pPr>
      <w:r>
        <w:t>Domain authentication</w:t>
      </w:r>
    </w:p>
    <w:p w:rsidR="00830C15" w:rsidRDefault="00830C15" w:rsidP="00397E70">
      <w:pPr>
        <w:pStyle w:val="BodyText"/>
        <w:numPr>
          <w:ilvl w:val="0"/>
          <w:numId w:val="20"/>
        </w:numPr>
      </w:pPr>
      <w:r>
        <w:t>User authentication</w:t>
      </w:r>
    </w:p>
    <w:p w:rsidR="00830C15" w:rsidRDefault="00830C15" w:rsidP="00397E70">
      <w:pPr>
        <w:pStyle w:val="BodyText"/>
        <w:numPr>
          <w:ilvl w:val="0"/>
          <w:numId w:val="20"/>
        </w:numPr>
      </w:pPr>
      <w:r>
        <w:t>Etc…</w:t>
      </w:r>
    </w:p>
    <w:p w:rsidR="00830C15" w:rsidRDefault="008046A5" w:rsidP="008046A5">
      <w:pPr>
        <w:pStyle w:val="Heading2"/>
      </w:pPr>
      <w:bookmarkStart w:id="62" w:name="_Toc305080318"/>
      <w:r>
        <w:t xml:space="preserve">Darwinet encryption </w:t>
      </w:r>
      <w:r w:rsidR="00BE0597">
        <w:t>service</w:t>
      </w:r>
      <w:bookmarkEnd w:id="62"/>
    </w:p>
    <w:p w:rsidR="008046A5" w:rsidRDefault="008046A5" w:rsidP="008046A5">
      <w:pPr>
        <w:pStyle w:val="BodyText"/>
      </w:pPr>
      <w:r>
        <w:t xml:space="preserve">The Darwinet encryption </w:t>
      </w:r>
      <w:r w:rsidR="00BE0597">
        <w:t>service</w:t>
      </w:r>
      <w:r>
        <w:t xml:space="preserve"> is the API stack layer handling encryption of data</w:t>
      </w:r>
      <w:r w:rsidR="005B0560">
        <w:t xml:space="preserve"> in a </w:t>
      </w:r>
      <w:r w:rsidR="00BE0597">
        <w:t>Darwinet</w:t>
      </w:r>
      <w:r w:rsidR="005B0560">
        <w:t xml:space="preserve"> domain.</w:t>
      </w:r>
    </w:p>
    <w:p w:rsidR="005B0560" w:rsidRDefault="005B0560" w:rsidP="008046A5">
      <w:pPr>
        <w:pStyle w:val="BodyText"/>
      </w:pPr>
      <w:r>
        <w:t>Data may be encrypted for access only by:</w:t>
      </w:r>
    </w:p>
    <w:p w:rsidR="005B0560" w:rsidRDefault="005B0560" w:rsidP="00397E70">
      <w:pPr>
        <w:pStyle w:val="BodyText"/>
        <w:numPr>
          <w:ilvl w:val="0"/>
          <w:numId w:val="21"/>
        </w:numPr>
      </w:pPr>
      <w:r>
        <w:t>A domain</w:t>
      </w:r>
    </w:p>
    <w:p w:rsidR="005B0560" w:rsidRDefault="005B0560" w:rsidP="00397E70">
      <w:pPr>
        <w:pStyle w:val="BodyText"/>
        <w:numPr>
          <w:ilvl w:val="0"/>
          <w:numId w:val="21"/>
        </w:numPr>
      </w:pPr>
      <w:r>
        <w:t>A Node</w:t>
      </w:r>
    </w:p>
    <w:p w:rsidR="005B0560" w:rsidRDefault="005B0560" w:rsidP="00397E70">
      <w:pPr>
        <w:pStyle w:val="BodyText"/>
        <w:numPr>
          <w:ilvl w:val="0"/>
          <w:numId w:val="21"/>
        </w:numPr>
      </w:pPr>
      <w:r>
        <w:t>A user</w:t>
      </w:r>
    </w:p>
    <w:p w:rsidR="005B0560" w:rsidRDefault="005B0560" w:rsidP="00397E70">
      <w:pPr>
        <w:pStyle w:val="BodyText"/>
        <w:numPr>
          <w:ilvl w:val="0"/>
          <w:numId w:val="21"/>
        </w:numPr>
      </w:pPr>
      <w:r>
        <w:t>End-to-end between two nodes</w:t>
      </w:r>
    </w:p>
    <w:p w:rsidR="005B0560" w:rsidRDefault="005B0560" w:rsidP="00397E70">
      <w:pPr>
        <w:pStyle w:val="BodyText"/>
        <w:numPr>
          <w:ilvl w:val="0"/>
          <w:numId w:val="21"/>
        </w:numPr>
      </w:pPr>
      <w:r>
        <w:lastRenderedPageBreak/>
        <w:t>An environment OS</w:t>
      </w:r>
    </w:p>
    <w:p w:rsidR="005B0560" w:rsidRDefault="005B0560" w:rsidP="00397E70">
      <w:pPr>
        <w:pStyle w:val="BodyText"/>
        <w:numPr>
          <w:ilvl w:val="0"/>
          <w:numId w:val="21"/>
        </w:numPr>
      </w:pPr>
      <w:r>
        <w:t>An Application</w:t>
      </w:r>
    </w:p>
    <w:p w:rsidR="005B0560" w:rsidRDefault="005B0560" w:rsidP="00397E70">
      <w:pPr>
        <w:pStyle w:val="BodyText"/>
        <w:numPr>
          <w:ilvl w:val="0"/>
          <w:numId w:val="21"/>
        </w:numPr>
      </w:pPr>
      <w:r>
        <w:t>Darwinet networks</w:t>
      </w:r>
    </w:p>
    <w:p w:rsidR="005B0560" w:rsidRDefault="005B0560" w:rsidP="00397E70">
      <w:pPr>
        <w:pStyle w:val="BodyText"/>
        <w:numPr>
          <w:ilvl w:val="0"/>
          <w:numId w:val="21"/>
        </w:numPr>
      </w:pPr>
      <w:r>
        <w:t>Etc…</w:t>
      </w:r>
    </w:p>
    <w:p w:rsidR="005B0560" w:rsidRDefault="005B0560" w:rsidP="005B0560">
      <w:pPr>
        <w:pStyle w:val="Heading2"/>
      </w:pPr>
      <w:bookmarkStart w:id="63" w:name="_Toc305080319"/>
      <w:r>
        <w:t>Darwinet Encryption Key infrastructure</w:t>
      </w:r>
      <w:bookmarkEnd w:id="63"/>
    </w:p>
    <w:p w:rsidR="005B0560" w:rsidRDefault="00A83E51" w:rsidP="005B0560">
      <w:pPr>
        <w:pStyle w:val="BodyText"/>
      </w:pPr>
      <w:r>
        <w:t xml:space="preserve">Data within </w:t>
      </w:r>
      <w:r w:rsidR="00BE0597">
        <w:t>Darwinet</w:t>
      </w:r>
      <w:r>
        <w:t xml:space="preserve"> networks manage a number of different keys for data protection using encryption.</w:t>
      </w:r>
    </w:p>
    <w:p w:rsidR="00A83E51" w:rsidRDefault="00A83E51" w:rsidP="00397E70">
      <w:pPr>
        <w:pStyle w:val="BodyText"/>
        <w:numPr>
          <w:ilvl w:val="0"/>
          <w:numId w:val="22"/>
        </w:numPr>
      </w:pPr>
      <w:r>
        <w:t xml:space="preserve">Each node creates a key </w:t>
      </w:r>
      <w:r w:rsidR="0073254A">
        <w:t xml:space="preserve">pair </w:t>
      </w:r>
      <w:r>
        <w:t>by using properties of the local hardware. This key is never exposed nor stored. And it is unique to a physical or virtual hardware.</w:t>
      </w:r>
      <w:r w:rsidR="0073254A">
        <w:t xml:space="preserve"> The public part of this key is exposed within the domain and used by other nodes when sending data to the node.</w:t>
      </w:r>
    </w:p>
    <w:p w:rsidR="00A83E51" w:rsidRDefault="00A83E51" w:rsidP="00397E70">
      <w:pPr>
        <w:pStyle w:val="BodyText"/>
        <w:numPr>
          <w:ilvl w:val="0"/>
          <w:numId w:val="22"/>
        </w:numPr>
      </w:pPr>
      <w:r>
        <w:t>Each domain uses a key</w:t>
      </w:r>
      <w:r w:rsidR="0073254A">
        <w:t xml:space="preserve"> pair</w:t>
      </w:r>
      <w:r>
        <w:t xml:space="preserve"> for all data within the domain. This key is created at the node where the domain was created and is maintained and updated of the authorized nodes of the domain.</w:t>
      </w:r>
      <w:r w:rsidR="0073254A">
        <w:t xml:space="preserve"> The public part of this key is used by other domains when sending data to the domain.</w:t>
      </w:r>
    </w:p>
    <w:p w:rsidR="00A83E51" w:rsidRPr="005B0560" w:rsidRDefault="00A83E51" w:rsidP="00397E70">
      <w:pPr>
        <w:pStyle w:val="BodyText"/>
        <w:numPr>
          <w:ilvl w:val="0"/>
          <w:numId w:val="22"/>
        </w:numPr>
      </w:pPr>
      <w:r>
        <w:t>Each user is assigned a key within a domain used to protect data of this user.</w:t>
      </w:r>
      <w:r w:rsidR="0073254A">
        <w:t xml:space="preserve"> User data at a node of the domain is not accessible by other users unless they are authorized. This </w:t>
      </w:r>
      <w:r w:rsidR="00C522D3">
        <w:t>key is stored at each node where the user has logged in and is protected by the domain key and the node key.</w:t>
      </w:r>
    </w:p>
    <w:p w:rsidR="00BF5392" w:rsidRDefault="00BF5392" w:rsidP="00BF5392">
      <w:pPr>
        <w:pStyle w:val="Heading1"/>
      </w:pPr>
      <w:bookmarkStart w:id="64" w:name="_Toc305080320"/>
      <w:r>
        <w:t>The Darwinet API based on XML over TCP/IP</w:t>
      </w:r>
      <w:bookmarkEnd w:id="64"/>
    </w:p>
    <w:p w:rsidR="004365C3" w:rsidRDefault="004365C3" w:rsidP="004C22D7">
      <w:pPr>
        <w:pStyle w:val="Heading2"/>
      </w:pPr>
      <w:bookmarkStart w:id="65" w:name="_Toc305080321"/>
      <w:r>
        <w:t>Draft scenarios</w:t>
      </w:r>
      <w:bookmarkEnd w:id="65"/>
    </w:p>
    <w:p w:rsidR="004365C3" w:rsidRDefault="00A03C3E" w:rsidP="004365C3">
      <w:pPr>
        <w:pStyle w:val="Heading3"/>
      </w:pPr>
      <w:bookmarkStart w:id="66" w:name="_Toc305080322"/>
      <w:r>
        <w:t>Building a Darwinet Data View</w:t>
      </w:r>
      <w:bookmarkEnd w:id="66"/>
    </w:p>
    <w:p w:rsidR="009B60EF" w:rsidRDefault="00135F18" w:rsidP="00A03C3E">
      <w:pPr>
        <w:pStyle w:val="BodyText"/>
      </w:pPr>
      <w:r>
        <w:t>A D</w:t>
      </w:r>
      <w:r w:rsidR="009B60EF">
        <w:t>arwinet applic</w:t>
      </w:r>
      <w:r>
        <w:t>ation will access data of a dom</w:t>
      </w:r>
      <w:r w:rsidR="009B60EF">
        <w:t>a</w:t>
      </w:r>
      <w:r>
        <w:t>i</w:t>
      </w:r>
      <w:r w:rsidR="009B60EF">
        <w:t>n through a Data view. This data view defines the data model, the data instances and the data values at a specific time of the history (including current time).</w:t>
      </w:r>
    </w:p>
    <w:p w:rsidR="00135F18" w:rsidRDefault="00135F18" w:rsidP="00A03C3E">
      <w:pPr>
        <w:pStyle w:val="BodyText"/>
      </w:pPr>
      <w:r>
        <w:t>The data model, the data instances and the data values are results of a series of changes that lead to current state (state at the time defined by the view).</w:t>
      </w:r>
    </w:p>
    <w:p w:rsidR="00135F18" w:rsidRDefault="00135F18" w:rsidP="00A03C3E">
      <w:pPr>
        <w:pStyle w:val="BodyText"/>
      </w:pPr>
      <w:r>
        <w:t>These changes are exchanged between nodes of the Darwinet domain nodes using XML.</w:t>
      </w:r>
    </w:p>
    <w:p w:rsidR="00135F18" w:rsidRDefault="00586E66" w:rsidP="00A03C3E">
      <w:pPr>
        <w:pStyle w:val="BodyText"/>
      </w:pPr>
      <w:r>
        <w:t>Here follows a draft of how a view may be built using changes.</w:t>
      </w:r>
    </w:p>
    <w:p w:rsidR="00876AA3" w:rsidRDefault="00876AA3" w:rsidP="00397E70">
      <w:pPr>
        <w:pStyle w:val="BodyText"/>
        <w:numPr>
          <w:ilvl w:val="0"/>
          <w:numId w:val="16"/>
        </w:numPr>
      </w:pPr>
      <w:r>
        <w:t>The builder starts of by creating an empty data model</w:t>
      </w:r>
    </w:p>
    <w:p w:rsidR="00876AA3" w:rsidRDefault="00876AA3" w:rsidP="00397E70">
      <w:pPr>
        <w:pStyle w:val="BodyText"/>
        <w:numPr>
          <w:ilvl w:val="0"/>
          <w:numId w:val="16"/>
        </w:numPr>
      </w:pPr>
      <w:r>
        <w:lastRenderedPageBreak/>
        <w:t xml:space="preserve">It then </w:t>
      </w:r>
      <w:r w:rsidR="00B46435">
        <w:t xml:space="preserve">retrieves the sequence of </w:t>
      </w:r>
      <w:r>
        <w:t xml:space="preserve">changes </w:t>
      </w:r>
      <w:r w:rsidR="00B46435">
        <w:t xml:space="preserve">(model, instance and value) </w:t>
      </w:r>
      <w:r>
        <w:t>and starts of processing them.</w:t>
      </w:r>
    </w:p>
    <w:p w:rsidR="00876AA3" w:rsidRDefault="00B46435" w:rsidP="00397E70">
      <w:pPr>
        <w:pStyle w:val="BodyText"/>
        <w:numPr>
          <w:ilvl w:val="0"/>
          <w:numId w:val="16"/>
        </w:numPr>
      </w:pPr>
      <w:r>
        <w:t xml:space="preserve">When all </w:t>
      </w:r>
      <w:r w:rsidR="00876AA3">
        <w:t>cha</w:t>
      </w:r>
      <w:r>
        <w:t xml:space="preserve">nge has been processed the data body </w:t>
      </w:r>
      <w:r w:rsidR="00876AA3">
        <w:t>of the view is built.</w:t>
      </w:r>
    </w:p>
    <w:p w:rsidR="00524840" w:rsidRDefault="00524840" w:rsidP="00A03C3E">
      <w:pPr>
        <w:pStyle w:val="BodyText"/>
      </w:pPr>
      <w:r>
        <w:t>A model change may be the following in XML.</w:t>
      </w:r>
    </w:p>
    <w:p w:rsidR="00AA03DD" w:rsidRDefault="00524840" w:rsidP="00524840">
      <w:pPr>
        <w:pStyle w:val="CodeBase"/>
        <w:rPr>
          <w:noProof/>
        </w:rPr>
      </w:pPr>
      <w:r>
        <w:rPr>
          <w:noProof/>
        </w:rPr>
        <w:t>&lt;model_change</w:t>
      </w:r>
      <w:r w:rsidR="00AA03DD">
        <w:rPr>
          <w:noProof/>
        </w:rPr>
        <w:t xml:space="preserve"> operation=new</w:t>
      </w:r>
      <w:r>
        <w:rPr>
          <w:noProof/>
        </w:rPr>
        <w:t>&gt;</w:t>
      </w:r>
    </w:p>
    <w:p w:rsidR="00AA03DD" w:rsidRDefault="00AA03DD" w:rsidP="00524840">
      <w:pPr>
        <w:pStyle w:val="CodeBase"/>
        <w:rPr>
          <w:noProof/>
        </w:rPr>
      </w:pPr>
      <w:r>
        <w:rPr>
          <w:noProof/>
        </w:rPr>
        <w:tab/>
        <w:t>&lt;</w:t>
      </w:r>
      <w:r w:rsidR="002D0E24">
        <w:rPr>
          <w:noProof/>
        </w:rPr>
        <w:t>scope</w:t>
      </w:r>
      <w:r>
        <w:rPr>
          <w:noProof/>
        </w:rPr>
        <w:t>&gt;</w:t>
      </w:r>
      <w:r w:rsidR="002D0E24">
        <w:rPr>
          <w:noProof/>
        </w:rPr>
        <w:t>time_account</w:t>
      </w:r>
      <w:r>
        <w:rPr>
          <w:noProof/>
        </w:rPr>
        <w:t>&lt;</w:t>
      </w:r>
      <w:r w:rsidR="002D0E24">
        <w:rPr>
          <w:noProof/>
        </w:rPr>
        <w:t>\scope</w:t>
      </w:r>
      <w:r>
        <w:rPr>
          <w:noProof/>
        </w:rPr>
        <w:t>&gt;</w:t>
      </w:r>
    </w:p>
    <w:p w:rsidR="00AA03DD" w:rsidRDefault="00AA03DD" w:rsidP="00524840">
      <w:pPr>
        <w:pStyle w:val="CodeBase"/>
        <w:rPr>
          <w:noProof/>
        </w:rPr>
      </w:pPr>
      <w:r>
        <w:rPr>
          <w:noProof/>
        </w:rPr>
        <w:tab/>
        <w:t>&lt;</w:t>
      </w:r>
      <w:r w:rsidR="002D0E24">
        <w:rPr>
          <w:noProof/>
        </w:rPr>
        <w:t>id</w:t>
      </w:r>
      <w:r>
        <w:rPr>
          <w:noProof/>
        </w:rPr>
        <w:t>&gt;</w:t>
      </w:r>
      <w:r w:rsidR="002D0E24">
        <w:rPr>
          <w:noProof/>
        </w:rPr>
        <w:t>time</w:t>
      </w:r>
      <w:r>
        <w:rPr>
          <w:noProof/>
        </w:rPr>
        <w:t>&lt;</w:t>
      </w:r>
      <w:r w:rsidR="002D0E24">
        <w:rPr>
          <w:noProof/>
        </w:rPr>
        <w:t>\id</w:t>
      </w:r>
      <w:r>
        <w:rPr>
          <w:noProof/>
        </w:rPr>
        <w:t>&gt;</w:t>
      </w:r>
    </w:p>
    <w:p w:rsidR="00AA03DD" w:rsidRDefault="00AA03DD" w:rsidP="00524840">
      <w:pPr>
        <w:pStyle w:val="CodeBase"/>
        <w:rPr>
          <w:noProof/>
        </w:rPr>
      </w:pPr>
      <w:r>
        <w:rPr>
          <w:noProof/>
        </w:rPr>
        <w:tab/>
        <w:t>&lt;type&gt;integer&lt;\type&gt;</w:t>
      </w:r>
    </w:p>
    <w:p w:rsidR="00524840" w:rsidRDefault="00524840" w:rsidP="00524840">
      <w:pPr>
        <w:pStyle w:val="CodeBase"/>
        <w:rPr>
          <w:noProof/>
        </w:rPr>
      </w:pPr>
      <w:r>
        <w:rPr>
          <w:noProof/>
        </w:rPr>
        <w:t>&lt;\model_change&gt;</w:t>
      </w:r>
    </w:p>
    <w:p w:rsidR="00AA03DD" w:rsidRDefault="00AA03DD" w:rsidP="00A03C3E">
      <w:pPr>
        <w:pStyle w:val="BodyText"/>
      </w:pPr>
      <w:r>
        <w:t>The result of this chang</w:t>
      </w:r>
      <w:r w:rsidR="002D0E24">
        <w:t xml:space="preserve">e is that the existing type </w:t>
      </w:r>
      <w:proofErr w:type="spellStart"/>
      <w:r w:rsidR="002D0E24">
        <w:t>time_account</w:t>
      </w:r>
      <w:proofErr w:type="spellEnd"/>
      <w:r w:rsidR="002D0E24">
        <w:t xml:space="preserve"> now aggregates the field time of type integer. This corresponds to the </w:t>
      </w:r>
      <w:proofErr w:type="spellStart"/>
      <w:r w:rsidR="002D0E24">
        <w:t>c++</w:t>
      </w:r>
      <w:proofErr w:type="spellEnd"/>
      <w:r w:rsidR="002D0E24">
        <w:t xml:space="preserve"> declaration:</w:t>
      </w:r>
    </w:p>
    <w:p w:rsidR="002D0E24" w:rsidRDefault="002D0E24" w:rsidP="002D0E24">
      <w:pPr>
        <w:pStyle w:val="CodeBase"/>
        <w:rPr>
          <w:noProof/>
        </w:rPr>
      </w:pPr>
      <w:r>
        <w:rPr>
          <w:noProof/>
        </w:rPr>
        <w:t>struct time_account {</w:t>
      </w:r>
    </w:p>
    <w:p w:rsidR="002D0E24" w:rsidRDefault="002D0E24" w:rsidP="002D0E24">
      <w:pPr>
        <w:pStyle w:val="CodeBase"/>
        <w:rPr>
          <w:noProof/>
        </w:rPr>
      </w:pPr>
      <w:r>
        <w:rPr>
          <w:noProof/>
        </w:rPr>
        <w:tab/>
        <w:t>int time;</w:t>
      </w:r>
    </w:p>
    <w:p w:rsidR="002D0E24" w:rsidRDefault="002D0E24" w:rsidP="002D0E24">
      <w:pPr>
        <w:pStyle w:val="CodeBase"/>
        <w:rPr>
          <w:noProof/>
        </w:rPr>
      </w:pPr>
      <w:r>
        <w:rPr>
          <w:noProof/>
        </w:rPr>
        <w:t>}</w:t>
      </w:r>
    </w:p>
    <w:p w:rsidR="00AA03DD" w:rsidRDefault="00AA03DD" w:rsidP="00A03C3E">
      <w:pPr>
        <w:pStyle w:val="BodyText"/>
      </w:pPr>
      <w:r>
        <w:t>A data instance change may be the following in XML</w:t>
      </w:r>
    </w:p>
    <w:p w:rsidR="00AA03DD" w:rsidRDefault="00AA03DD" w:rsidP="00AA03DD">
      <w:pPr>
        <w:pStyle w:val="CodeBase"/>
        <w:rPr>
          <w:noProof/>
        </w:rPr>
      </w:pPr>
      <w:r>
        <w:rPr>
          <w:noProof/>
        </w:rPr>
        <w:t>&lt;instance_change operation=new&gt;</w:t>
      </w:r>
    </w:p>
    <w:p w:rsidR="00921AD6" w:rsidRDefault="00921AD6" w:rsidP="00AA03DD">
      <w:pPr>
        <w:pStyle w:val="CodeBase"/>
        <w:rPr>
          <w:noProof/>
        </w:rPr>
      </w:pPr>
      <w:r>
        <w:rPr>
          <w:noProof/>
        </w:rPr>
        <w:tab/>
        <w:t>&lt;scope&gt;root&lt;\scope&gt;</w:t>
      </w:r>
    </w:p>
    <w:p w:rsidR="00AA03DD" w:rsidRDefault="00AA03DD" w:rsidP="00AA03DD">
      <w:pPr>
        <w:pStyle w:val="CodeBase"/>
        <w:rPr>
          <w:noProof/>
        </w:rPr>
      </w:pPr>
      <w:r>
        <w:rPr>
          <w:noProof/>
        </w:rPr>
        <w:tab/>
        <w:t>&lt;</w:t>
      </w:r>
      <w:r w:rsidR="002D0E24">
        <w:rPr>
          <w:noProof/>
        </w:rPr>
        <w:t>type</w:t>
      </w:r>
      <w:r>
        <w:rPr>
          <w:noProof/>
        </w:rPr>
        <w:t>&gt;time_account&lt;</w:t>
      </w:r>
      <w:r w:rsidR="002D0E24">
        <w:rPr>
          <w:noProof/>
        </w:rPr>
        <w:t>\type</w:t>
      </w:r>
      <w:r>
        <w:rPr>
          <w:noProof/>
        </w:rPr>
        <w:t>&gt;</w:t>
      </w:r>
    </w:p>
    <w:p w:rsidR="00AA03DD" w:rsidRDefault="00AA03DD" w:rsidP="00AA03DD">
      <w:pPr>
        <w:pStyle w:val="CodeBase"/>
        <w:rPr>
          <w:noProof/>
        </w:rPr>
      </w:pPr>
      <w:r>
        <w:rPr>
          <w:noProof/>
        </w:rPr>
        <w:tab/>
        <w:t>&lt;</w:t>
      </w:r>
      <w:r w:rsidR="002D0E24">
        <w:rPr>
          <w:noProof/>
        </w:rPr>
        <w:t>id</w:t>
      </w:r>
      <w:r>
        <w:rPr>
          <w:noProof/>
        </w:rPr>
        <w:t>&gt;</w:t>
      </w:r>
      <w:r w:rsidR="002D0E24">
        <w:rPr>
          <w:noProof/>
        </w:rPr>
        <w:t>TimeAccount&lt;\id&gt;</w:t>
      </w:r>
    </w:p>
    <w:p w:rsidR="00AA03DD" w:rsidRDefault="00AA03DD" w:rsidP="00AA03DD">
      <w:pPr>
        <w:pStyle w:val="CodeBase"/>
        <w:rPr>
          <w:noProof/>
        </w:rPr>
      </w:pPr>
      <w:r>
        <w:rPr>
          <w:noProof/>
        </w:rPr>
        <w:t>&lt;\instance_change&gt;</w:t>
      </w:r>
    </w:p>
    <w:p w:rsidR="00AA03DD" w:rsidRDefault="00921AD6" w:rsidP="00A03C3E">
      <w:pPr>
        <w:pStyle w:val="BodyText"/>
      </w:pPr>
      <w:r>
        <w:t xml:space="preserve">The result of this change is that there is now an instance called </w:t>
      </w:r>
      <w:proofErr w:type="spellStart"/>
      <w:r>
        <w:t>TimeAccount</w:t>
      </w:r>
      <w:proofErr w:type="spellEnd"/>
      <w:r>
        <w:t xml:space="preserve"> </w:t>
      </w:r>
      <w:r w:rsidR="005B5317">
        <w:t xml:space="preserve">in the root scope </w:t>
      </w:r>
      <w:r>
        <w:t xml:space="preserve">which is of the type </w:t>
      </w:r>
      <w:r w:rsidR="005B5317">
        <w:t>“</w:t>
      </w:r>
      <w:proofErr w:type="spellStart"/>
      <w:r w:rsidR="005B5317">
        <w:t>time_account</w:t>
      </w:r>
      <w:proofErr w:type="spellEnd"/>
      <w:r w:rsidR="005B5317">
        <w:t>”.</w:t>
      </w:r>
    </w:p>
    <w:p w:rsidR="005B5317" w:rsidRDefault="005B5317" w:rsidP="00A03C3E">
      <w:pPr>
        <w:pStyle w:val="BodyText"/>
      </w:pPr>
      <w:r>
        <w:t>A data value change may be the following in XML.</w:t>
      </w:r>
    </w:p>
    <w:p w:rsidR="005B5317" w:rsidRDefault="005B5317" w:rsidP="005B5317">
      <w:pPr>
        <w:pStyle w:val="CodeBase"/>
        <w:rPr>
          <w:noProof/>
        </w:rPr>
      </w:pPr>
      <w:r>
        <w:rPr>
          <w:noProof/>
        </w:rPr>
        <w:t>&lt;value_change operation=add&gt;</w:t>
      </w:r>
    </w:p>
    <w:p w:rsidR="005B5317" w:rsidRDefault="005B5317" w:rsidP="005B5317">
      <w:pPr>
        <w:pStyle w:val="CodeBase"/>
        <w:rPr>
          <w:noProof/>
        </w:rPr>
      </w:pPr>
      <w:r>
        <w:rPr>
          <w:noProof/>
        </w:rPr>
        <w:tab/>
        <w:t>&lt;</w:t>
      </w:r>
      <w:r w:rsidR="006C5F94">
        <w:rPr>
          <w:noProof/>
        </w:rPr>
        <w:t>instance</w:t>
      </w:r>
      <w:r>
        <w:rPr>
          <w:noProof/>
        </w:rPr>
        <w:t>&gt;</w:t>
      </w:r>
      <w:r w:rsidR="006C5F94">
        <w:rPr>
          <w:noProof/>
        </w:rPr>
        <w:t>root.TimeAccount.time&lt;\instance&gt;</w:t>
      </w:r>
    </w:p>
    <w:p w:rsidR="006C5F94" w:rsidRDefault="006C5F94" w:rsidP="005B5317">
      <w:pPr>
        <w:pStyle w:val="CodeBase"/>
        <w:rPr>
          <w:noProof/>
        </w:rPr>
      </w:pPr>
      <w:r>
        <w:rPr>
          <w:noProof/>
        </w:rPr>
        <w:tab/>
        <w:t>&lt;value&gt;7,5&lt;\value&gt;</w:t>
      </w:r>
    </w:p>
    <w:p w:rsidR="005B5317" w:rsidRDefault="006C5F94" w:rsidP="005B5317">
      <w:pPr>
        <w:pStyle w:val="CodeBase"/>
        <w:rPr>
          <w:noProof/>
        </w:rPr>
      </w:pPr>
      <w:r>
        <w:rPr>
          <w:noProof/>
        </w:rPr>
        <w:t>&lt;\value_change</w:t>
      </w:r>
      <w:r w:rsidR="005B5317">
        <w:rPr>
          <w:noProof/>
        </w:rPr>
        <w:t>&gt;</w:t>
      </w:r>
    </w:p>
    <w:p w:rsidR="005B5317" w:rsidRDefault="006C5F94" w:rsidP="00A03C3E">
      <w:pPr>
        <w:pStyle w:val="BodyText"/>
      </w:pPr>
      <w:r>
        <w:t xml:space="preserve">The result of this change is that the value of the field “time” of the composite instance </w:t>
      </w:r>
      <w:proofErr w:type="spellStart"/>
      <w:r>
        <w:t>TimeAccount</w:t>
      </w:r>
      <w:proofErr w:type="spellEnd"/>
      <w:r>
        <w:t xml:space="preserve"> is incremented by 7</w:t>
      </w:r>
      <w:proofErr w:type="gramStart"/>
      <w:r>
        <w:t>,5</w:t>
      </w:r>
      <w:proofErr w:type="gramEnd"/>
      <w:r>
        <w:t>. In C++ this would correspond to the code:</w:t>
      </w:r>
    </w:p>
    <w:p w:rsidR="006C5F94" w:rsidRDefault="006C5F94" w:rsidP="006C5F94">
      <w:pPr>
        <w:pStyle w:val="CodeBase"/>
        <w:rPr>
          <w:noProof/>
        </w:rPr>
      </w:pPr>
      <w:r>
        <w:rPr>
          <w:noProof/>
        </w:rPr>
        <w:t>…</w:t>
      </w:r>
    </w:p>
    <w:p w:rsidR="006C5F94" w:rsidRDefault="006C5F94" w:rsidP="006C5F94">
      <w:pPr>
        <w:pStyle w:val="CodeBase"/>
        <w:rPr>
          <w:noProof/>
        </w:rPr>
      </w:pPr>
      <w:r>
        <w:rPr>
          <w:noProof/>
        </w:rPr>
        <w:tab/>
        <w:t>TimeAccount.time += 7,5;</w:t>
      </w:r>
    </w:p>
    <w:p w:rsidR="006C5F94" w:rsidRDefault="006C5F94" w:rsidP="006C5F94">
      <w:pPr>
        <w:pStyle w:val="CodeBase"/>
        <w:rPr>
          <w:noProof/>
        </w:rPr>
      </w:pPr>
      <w:r>
        <w:rPr>
          <w:noProof/>
        </w:rPr>
        <w:t>…</w:t>
      </w:r>
    </w:p>
    <w:p w:rsidR="00EE6B71" w:rsidRDefault="00EE6B71" w:rsidP="00A03C3E">
      <w:pPr>
        <w:pStyle w:val="BodyText"/>
      </w:pPr>
      <w:r>
        <w:t xml:space="preserve">NOTE: All changes must be reported using operations that are reversible based on the contained change information. This means that the operations new, delete, add, subtract </w:t>
      </w:r>
      <w:proofErr w:type="spellStart"/>
      <w:r>
        <w:t>etc</w:t>
      </w:r>
      <w:proofErr w:type="spellEnd"/>
      <w:r>
        <w:t xml:space="preserve"> are allowed change operations. But the “set” or “assign” operation are not as any previous state will be lost in the operation (not reversible).</w:t>
      </w:r>
    </w:p>
    <w:p w:rsidR="00586E66" w:rsidRDefault="00982139" w:rsidP="00A03C3E">
      <w:pPr>
        <w:pStyle w:val="BodyText"/>
      </w:pPr>
      <w:proofErr w:type="gramStart"/>
      <w:r>
        <w:t>TBD.</w:t>
      </w:r>
      <w:proofErr w:type="gramEnd"/>
    </w:p>
    <w:p w:rsidR="004C22D7" w:rsidRDefault="004C22D7" w:rsidP="004C22D7">
      <w:pPr>
        <w:pStyle w:val="Heading2"/>
      </w:pPr>
      <w:bookmarkStart w:id="67" w:name="_Toc305080323"/>
      <w:r>
        <w:lastRenderedPageBreak/>
        <w:t>Overview of Darwinet API based on XML over TCP/IP</w:t>
      </w:r>
      <w:bookmarkEnd w:id="67"/>
    </w:p>
    <w:p w:rsidR="004365C3" w:rsidRDefault="00F64DAC" w:rsidP="00F64DAC">
      <w:pPr>
        <w:pStyle w:val="Heading3"/>
      </w:pPr>
      <w:bookmarkStart w:id="68" w:name="_Toc305080324"/>
      <w:r>
        <w:t>XML data compression</w:t>
      </w:r>
      <w:bookmarkEnd w:id="68"/>
    </w:p>
    <w:p w:rsidR="00FB34F8" w:rsidRDefault="00F64DAC" w:rsidP="00FB34F8">
      <w:pPr>
        <w:pStyle w:val="BodyText"/>
      </w:pPr>
      <w:r>
        <w:t xml:space="preserve">XML documents are sent between Darwinet nodes using the </w:t>
      </w:r>
      <w:r w:rsidRPr="00F64DAC">
        <w:t xml:space="preserve">ISO/IEC 24824-1 (Fast </w:t>
      </w:r>
      <w:proofErr w:type="spellStart"/>
      <w:r w:rsidRPr="00F64DAC">
        <w:t>Infoset</w:t>
      </w:r>
      <w:proofErr w:type="spellEnd"/>
      <w:r w:rsidRPr="00F64DAC">
        <w:t>)</w:t>
      </w:r>
      <w:r>
        <w:t xml:space="preserve"> compression algorithm.</w:t>
      </w:r>
    </w:p>
    <w:p w:rsidR="00FB34F8" w:rsidRDefault="00FB34F8" w:rsidP="00FB34F8">
      <w:pPr>
        <w:pStyle w:val="Heading2"/>
      </w:pPr>
      <w:r>
        <w:t>Model change record</w:t>
      </w:r>
    </w:p>
    <w:p w:rsidR="00216684" w:rsidRDefault="00216684" w:rsidP="00216684">
      <w:pPr>
        <w:pStyle w:val="BodyText"/>
      </w:pPr>
      <w:r>
        <w:rPr>
          <w:noProof/>
          <w:lang w:val="en-GB" w:eastAsia="en-GB"/>
        </w:rPr>
        <mc:AlternateContent>
          <mc:Choice Requires="wpc">
            <w:drawing>
              <wp:inline distT="0" distB="0" distL="0" distR="0" wp14:anchorId="113651A7" wp14:editId="6BE726EB">
                <wp:extent cx="4600280" cy="2364877"/>
                <wp:effectExtent l="0" t="0" r="0" b="0"/>
                <wp:docPr id="346" name="Canvas 3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5" name="Text Box 345"/>
                        <wps:cNvSpPr txBox="1"/>
                        <wps:spPr>
                          <a:xfrm>
                            <a:off x="206414" y="181117"/>
                            <a:ext cx="4228465" cy="2068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16684" w:rsidRDefault="00216684" w:rsidP="00216684">
                              <w:pPr>
                                <w:pStyle w:val="CodeBase"/>
                                <w:ind w:left="0"/>
                                <w:rPr>
                                  <w:noProof/>
                                </w:rPr>
                              </w:pPr>
                              <w:r>
                                <w:rPr>
                                  <w:noProof/>
                                </w:rPr>
                                <w:t>&lt;</w:t>
                              </w:r>
                              <w:r w:rsidR="000D2B59">
                                <w:rPr>
                                  <w:noProof/>
                                </w:rPr>
                                <w:t>darwinet_message</w:t>
                              </w:r>
                              <w:r>
                                <w:rPr>
                                  <w:noProof/>
                                </w:rPr>
                                <w:t>&gt;</w:t>
                              </w:r>
                            </w:p>
                            <w:p w:rsidR="00D149DA" w:rsidRDefault="00D149DA" w:rsidP="00D149DA">
                              <w:pPr>
                                <w:pStyle w:val="CodeBase"/>
                                <w:ind w:left="0"/>
                                <w:rPr>
                                  <w:noProof/>
                                </w:rPr>
                              </w:pPr>
                              <w:r>
                                <w:rPr>
                                  <w:noProof/>
                                </w:rPr>
                                <w:tab/>
                                <w:t>&lt;domain&gt; itfied.acquiron &lt;/domain&gt;</w:t>
                              </w:r>
                            </w:p>
                            <w:p w:rsidR="00D149DA" w:rsidRDefault="00D149DA" w:rsidP="00D149DA">
                              <w:pPr>
                                <w:pStyle w:val="CodeBase"/>
                                <w:ind w:left="0"/>
                                <w:rPr>
                                  <w:noProof/>
                                </w:rPr>
                              </w:pPr>
                              <w:r>
                                <w:rPr>
                                  <w:noProof/>
                                </w:rPr>
                                <w:tab/>
                                <w:t>&lt;user&gt; itfied.acquiron.users.kjell-olov &lt;/user&gt;</w:t>
                              </w:r>
                            </w:p>
                            <w:p w:rsidR="00D149DA" w:rsidRDefault="00D149DA" w:rsidP="00D149DA">
                              <w:pPr>
                                <w:pStyle w:val="CodeBase"/>
                                <w:ind w:left="0"/>
                                <w:rPr>
                                  <w:noProof/>
                                </w:rPr>
                              </w:pPr>
                              <w:r>
                                <w:rPr>
                                  <w:noProof/>
                                </w:rPr>
                                <w:tab/>
                                <w:t>&lt;</w:t>
                              </w:r>
                              <w:r w:rsidR="000D2B59">
                                <w:rPr>
                                  <w:noProof/>
                                </w:rPr>
                                <w:t>from_</w:t>
                              </w:r>
                              <w:r>
                                <w:rPr>
                                  <w:noProof/>
                                </w:rPr>
                                <w:t xml:space="preserve">peer&gt; </w:t>
                              </w:r>
                              <w:r w:rsidR="000D2B59">
                                <w:rPr>
                                  <w:noProof/>
                                </w:rPr>
                                <w:t>1</w:t>
                              </w:r>
                              <w:r>
                                <w:rPr>
                                  <w:noProof/>
                                </w:rPr>
                                <w:t xml:space="preserve"> &lt;</w:t>
                              </w:r>
                              <w:r w:rsidR="000D2B59">
                                <w:rPr>
                                  <w:noProof/>
                                </w:rPr>
                                <w:t>from_</w:t>
                              </w:r>
                              <w:r>
                                <w:rPr>
                                  <w:noProof/>
                                </w:rPr>
                                <w:t>peer&gt;</w:t>
                              </w:r>
                            </w:p>
                            <w:p w:rsidR="00D149DA" w:rsidRDefault="000D2B59" w:rsidP="00D149DA">
                              <w:pPr>
                                <w:pStyle w:val="CodeBase"/>
                                <w:ind w:left="0"/>
                                <w:rPr>
                                  <w:noProof/>
                                </w:rPr>
                              </w:pPr>
                              <w:r>
                                <w:rPr>
                                  <w:noProof/>
                                </w:rPr>
                                <w:tab/>
                                <w:t>&lt;to_peer&gt; 2 &lt;to_peer&gt;</w:t>
                              </w:r>
                            </w:p>
                            <w:p w:rsidR="000D2B59" w:rsidRDefault="000D2B59" w:rsidP="00D149DA">
                              <w:pPr>
                                <w:pStyle w:val="CodeBase"/>
                                <w:ind w:left="0"/>
                                <w:rPr>
                                  <w:noProof/>
                                </w:rPr>
                              </w:pPr>
                              <w:r>
                                <w:rPr>
                                  <w:noProof/>
                                </w:rPr>
                                <w:tab/>
                                <w:t>&lt;</w:t>
                              </w:r>
                              <w:r w:rsidR="00346244">
                                <w:rPr>
                                  <w:noProof/>
                                </w:rPr>
                                <w:t>evolution</w:t>
                              </w:r>
                              <w:r>
                                <w:rPr>
                                  <w:noProof/>
                                </w:rPr>
                                <w:t>&gt;</w:t>
                              </w:r>
                            </w:p>
                            <w:p w:rsidR="000D2B59" w:rsidRDefault="000D2B59" w:rsidP="00D149DA">
                              <w:pPr>
                                <w:pStyle w:val="CodeBase"/>
                                <w:ind w:left="0"/>
                                <w:rPr>
                                  <w:noProof/>
                                </w:rPr>
                              </w:pPr>
                              <w:r>
                                <w:rPr>
                                  <w:noProof/>
                                </w:rPr>
                                <w:tab/>
                              </w:r>
                              <w:r>
                                <w:rPr>
                                  <w:noProof/>
                                </w:rPr>
                                <w:tab/>
                                <w:t>…</w:t>
                              </w:r>
                              <w:r w:rsidR="00346244">
                                <w:rPr>
                                  <w:noProof/>
                                </w:rPr>
                                <w:t xml:space="preserve"> </w:t>
                              </w:r>
                              <w:r w:rsidR="00346244">
                                <w:rPr>
                                  <w:noProof/>
                                </w:rPr>
                                <w:t>evolution</w:t>
                              </w:r>
                              <w:r w:rsidR="00346244">
                                <w:rPr>
                                  <w:noProof/>
                                </w:rPr>
                                <w:t>s …</w:t>
                              </w:r>
                              <w:r w:rsidR="00346244">
                                <w:rPr>
                                  <w:noProof/>
                                  <w:lang w:val="en-GB" w:eastAsia="en-GB"/>
                                </w:rPr>
                                <w:drawing>
                                  <wp:inline distT="0" distB="0" distL="0" distR="0" wp14:anchorId="2F1ECBA5" wp14:editId="4B7736C2">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sidR="00346244">
                                <w:rPr>
                                  <w:noProof/>
                                  <w:lang w:val="en-GB" w:eastAsia="en-GB"/>
                                </w:rPr>
                                <w:drawing>
                                  <wp:inline distT="0" distB="0" distL="0" distR="0">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sidR="00346244">
                                <w:rPr>
                                  <w:noProof/>
                                  <w:lang w:val="en-GB" w:eastAsia="en-GB"/>
                                </w:rPr>
                                <w:drawing>
                                  <wp:inline distT="0" distB="0" distL="0" distR="0" wp14:anchorId="6C2E5726" wp14:editId="48D2467D">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0D2B59" w:rsidRDefault="000D2B59" w:rsidP="00D149DA">
                              <w:pPr>
                                <w:pStyle w:val="CodeBase"/>
                                <w:ind w:left="0"/>
                                <w:rPr>
                                  <w:noProof/>
                                </w:rPr>
                              </w:pPr>
                              <w:r>
                                <w:rPr>
                                  <w:noProof/>
                                </w:rPr>
                                <w:tab/>
                                <w:t>&lt;/</w:t>
                              </w:r>
                              <w:r w:rsidR="00346244">
                                <w:rPr>
                                  <w:noProof/>
                                </w:rPr>
                                <w:t>evolution</w:t>
                              </w:r>
                              <w:r w:rsidR="00346244">
                                <w:rPr>
                                  <w:noProof/>
                                </w:rPr>
                                <w:t>s</w:t>
                              </w:r>
                              <w:r>
                                <w:rPr>
                                  <w:noProof/>
                                </w:rPr>
                                <w:t>&gt;</w:t>
                              </w:r>
                            </w:p>
                            <w:p w:rsidR="00216684" w:rsidRDefault="00D149DA" w:rsidP="00216684">
                              <w:pPr>
                                <w:pStyle w:val="CodeBase"/>
                                <w:ind w:left="0"/>
                                <w:rPr>
                                  <w:noProof/>
                                </w:rPr>
                              </w:pPr>
                              <w:r>
                                <w:rPr>
                                  <w:noProof/>
                                </w:rPr>
                                <w:t>&lt;/</w:t>
                              </w:r>
                              <w:r w:rsidR="000D2B59">
                                <w:rPr>
                                  <w:noProof/>
                                </w:rPr>
                                <w:t>darwinet_message</w:t>
                              </w:r>
                              <w:r>
                                <w:rPr>
                                  <w:noProof/>
                                </w:rPr>
                                <w: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46" o:spid="_x0000_s1265" editas="canvas" style="width:362.25pt;height:186.2pt;mso-position-horizontal-relative:char;mso-position-vertical-relative:line" coordsize="45999,23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">
                <v:shape id="_x0000_s1266" type="#_x0000_t75" style="position:absolute;width:45999;height:23647;visibility:visible;mso-wrap-style:square">
                  <v:fill o:detectmouseclick="t"/>
                  <v:path o:connecttype="none"/>
                </v:shape>
                <v:shape id="Text Box 345" o:spid="_x0000_s1267" type="#_x0000_t202" style="position:absolute;left:2064;top:1811;width:42284;height:2068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Ou8YA&#10;AADcAAAADwAAAGRycy9kb3ducmV2LnhtbESP3WrCQBSE7wu+w3KE3tWNphFJsxGRFgoF0bSgl6fZ&#10;kx/Mng3ZraZv7wqFXg4z8w2TrUfTiQsNrrWsYD6LQBCXVrdcK/j6fHtagXAeWWNnmRT8koN1PnnI&#10;MNX2yge6FL4WAcIuRQWN930qpSsbMuhmticOXmUHgz7IoZZ6wGuAm04uomgpDbYcFhrsadtQeS5+&#10;jILddmmT+HtcVa/7D3uoq1iekqNSj9Nx8wLC0+j/w3/td60gfk7gfiYc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fOu8YAAADcAAAADwAAAAAAAAAAAAAAAACYAgAAZHJz&#10;L2Rvd25yZXYueG1sUEsFBgAAAAAEAAQA9QAAAIsDAAAAAA==&#10;" fillcolor="white [3201]" strokeweight=".5pt">
                  <v:textbox>
                    <w:txbxContent>
                      <w:p w:rsidR="00216684" w:rsidRDefault="00216684" w:rsidP="00216684">
                        <w:pPr>
                          <w:pStyle w:val="CodeBase"/>
                          <w:ind w:left="0"/>
                          <w:rPr>
                            <w:noProof/>
                          </w:rPr>
                        </w:pPr>
                        <w:r>
                          <w:rPr>
                            <w:noProof/>
                          </w:rPr>
                          <w:t>&lt;</w:t>
                        </w:r>
                        <w:r w:rsidR="000D2B59">
                          <w:rPr>
                            <w:noProof/>
                          </w:rPr>
                          <w:t>darwinet_message</w:t>
                        </w:r>
                        <w:r>
                          <w:rPr>
                            <w:noProof/>
                          </w:rPr>
                          <w:t>&gt;</w:t>
                        </w:r>
                      </w:p>
                      <w:p w:rsidR="00D149DA" w:rsidRDefault="00D149DA" w:rsidP="00D149DA">
                        <w:pPr>
                          <w:pStyle w:val="CodeBase"/>
                          <w:ind w:left="0"/>
                          <w:rPr>
                            <w:noProof/>
                          </w:rPr>
                        </w:pPr>
                        <w:r>
                          <w:rPr>
                            <w:noProof/>
                          </w:rPr>
                          <w:tab/>
                          <w:t>&lt;domain&gt; itfied.acquiron &lt;/domain&gt;</w:t>
                        </w:r>
                      </w:p>
                      <w:p w:rsidR="00D149DA" w:rsidRDefault="00D149DA" w:rsidP="00D149DA">
                        <w:pPr>
                          <w:pStyle w:val="CodeBase"/>
                          <w:ind w:left="0"/>
                          <w:rPr>
                            <w:noProof/>
                          </w:rPr>
                        </w:pPr>
                        <w:r>
                          <w:rPr>
                            <w:noProof/>
                          </w:rPr>
                          <w:tab/>
                          <w:t>&lt;user&gt; itfied.acquiron.users.kjell-olov &lt;/user&gt;</w:t>
                        </w:r>
                      </w:p>
                      <w:p w:rsidR="00D149DA" w:rsidRDefault="00D149DA" w:rsidP="00D149DA">
                        <w:pPr>
                          <w:pStyle w:val="CodeBase"/>
                          <w:ind w:left="0"/>
                          <w:rPr>
                            <w:noProof/>
                          </w:rPr>
                        </w:pPr>
                        <w:r>
                          <w:rPr>
                            <w:noProof/>
                          </w:rPr>
                          <w:tab/>
                          <w:t>&lt;</w:t>
                        </w:r>
                        <w:r w:rsidR="000D2B59">
                          <w:rPr>
                            <w:noProof/>
                          </w:rPr>
                          <w:t>from_</w:t>
                        </w:r>
                        <w:r>
                          <w:rPr>
                            <w:noProof/>
                          </w:rPr>
                          <w:t xml:space="preserve">peer&gt; </w:t>
                        </w:r>
                        <w:r w:rsidR="000D2B59">
                          <w:rPr>
                            <w:noProof/>
                          </w:rPr>
                          <w:t>1</w:t>
                        </w:r>
                        <w:r>
                          <w:rPr>
                            <w:noProof/>
                          </w:rPr>
                          <w:t xml:space="preserve"> &lt;</w:t>
                        </w:r>
                        <w:r w:rsidR="000D2B59">
                          <w:rPr>
                            <w:noProof/>
                          </w:rPr>
                          <w:t>from_</w:t>
                        </w:r>
                        <w:r>
                          <w:rPr>
                            <w:noProof/>
                          </w:rPr>
                          <w:t>peer&gt;</w:t>
                        </w:r>
                      </w:p>
                      <w:p w:rsidR="00D149DA" w:rsidRDefault="000D2B59" w:rsidP="00D149DA">
                        <w:pPr>
                          <w:pStyle w:val="CodeBase"/>
                          <w:ind w:left="0"/>
                          <w:rPr>
                            <w:noProof/>
                          </w:rPr>
                        </w:pPr>
                        <w:r>
                          <w:rPr>
                            <w:noProof/>
                          </w:rPr>
                          <w:tab/>
                          <w:t>&lt;to_peer&gt; 2 &lt;to_peer&gt;</w:t>
                        </w:r>
                      </w:p>
                      <w:p w:rsidR="000D2B59" w:rsidRDefault="000D2B59" w:rsidP="00D149DA">
                        <w:pPr>
                          <w:pStyle w:val="CodeBase"/>
                          <w:ind w:left="0"/>
                          <w:rPr>
                            <w:noProof/>
                          </w:rPr>
                        </w:pPr>
                        <w:r>
                          <w:rPr>
                            <w:noProof/>
                          </w:rPr>
                          <w:tab/>
                          <w:t>&lt;</w:t>
                        </w:r>
                        <w:r w:rsidR="00346244">
                          <w:rPr>
                            <w:noProof/>
                          </w:rPr>
                          <w:t>evolution</w:t>
                        </w:r>
                        <w:r>
                          <w:rPr>
                            <w:noProof/>
                          </w:rPr>
                          <w:t>&gt;</w:t>
                        </w:r>
                      </w:p>
                      <w:p w:rsidR="000D2B59" w:rsidRDefault="000D2B59" w:rsidP="00D149DA">
                        <w:pPr>
                          <w:pStyle w:val="CodeBase"/>
                          <w:ind w:left="0"/>
                          <w:rPr>
                            <w:noProof/>
                          </w:rPr>
                        </w:pPr>
                        <w:r>
                          <w:rPr>
                            <w:noProof/>
                          </w:rPr>
                          <w:tab/>
                        </w:r>
                        <w:r>
                          <w:rPr>
                            <w:noProof/>
                          </w:rPr>
                          <w:tab/>
                          <w:t>…</w:t>
                        </w:r>
                        <w:r w:rsidR="00346244">
                          <w:rPr>
                            <w:noProof/>
                          </w:rPr>
                          <w:t xml:space="preserve"> </w:t>
                        </w:r>
                        <w:r w:rsidR="00346244">
                          <w:rPr>
                            <w:noProof/>
                          </w:rPr>
                          <w:t>evolution</w:t>
                        </w:r>
                        <w:r w:rsidR="00346244">
                          <w:rPr>
                            <w:noProof/>
                          </w:rPr>
                          <w:t>s …</w:t>
                        </w:r>
                        <w:r w:rsidR="00346244">
                          <w:rPr>
                            <w:noProof/>
                            <w:lang w:val="en-GB" w:eastAsia="en-GB"/>
                          </w:rPr>
                          <w:drawing>
                            <wp:inline distT="0" distB="0" distL="0" distR="0" wp14:anchorId="2F1ECBA5" wp14:editId="4B7736C2">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sidR="00346244">
                          <w:rPr>
                            <w:noProof/>
                            <w:lang w:val="en-GB" w:eastAsia="en-GB"/>
                          </w:rPr>
                          <w:drawing>
                            <wp:inline distT="0" distB="0" distL="0" distR="0">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sidR="00346244">
                          <w:rPr>
                            <w:noProof/>
                            <w:lang w:val="en-GB" w:eastAsia="en-GB"/>
                          </w:rPr>
                          <w:drawing>
                            <wp:inline distT="0" distB="0" distL="0" distR="0" wp14:anchorId="6C2E5726" wp14:editId="48D2467D">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0D2B59" w:rsidRDefault="000D2B59" w:rsidP="00D149DA">
                        <w:pPr>
                          <w:pStyle w:val="CodeBase"/>
                          <w:ind w:left="0"/>
                          <w:rPr>
                            <w:noProof/>
                          </w:rPr>
                        </w:pPr>
                        <w:r>
                          <w:rPr>
                            <w:noProof/>
                          </w:rPr>
                          <w:tab/>
                          <w:t>&lt;/</w:t>
                        </w:r>
                        <w:r w:rsidR="00346244">
                          <w:rPr>
                            <w:noProof/>
                          </w:rPr>
                          <w:t>evolution</w:t>
                        </w:r>
                        <w:r w:rsidR="00346244">
                          <w:rPr>
                            <w:noProof/>
                          </w:rPr>
                          <w:t>s</w:t>
                        </w:r>
                        <w:r>
                          <w:rPr>
                            <w:noProof/>
                          </w:rPr>
                          <w:t>&gt;</w:t>
                        </w:r>
                      </w:p>
                      <w:p w:rsidR="00216684" w:rsidRDefault="00D149DA" w:rsidP="00216684">
                        <w:pPr>
                          <w:pStyle w:val="CodeBase"/>
                          <w:ind w:left="0"/>
                          <w:rPr>
                            <w:noProof/>
                          </w:rPr>
                        </w:pPr>
                        <w:r>
                          <w:rPr>
                            <w:noProof/>
                          </w:rPr>
                          <w:t>&lt;/</w:t>
                        </w:r>
                        <w:r w:rsidR="000D2B59">
                          <w:rPr>
                            <w:noProof/>
                          </w:rPr>
                          <w:t>darwinet_message</w:t>
                        </w:r>
                        <w:r>
                          <w:rPr>
                            <w:noProof/>
                          </w:rPr>
                          <w:t>&gt;</w:t>
                        </w:r>
                      </w:p>
                    </w:txbxContent>
                  </v:textbox>
                </v:shape>
                <w10:anchorlock/>
              </v:group>
            </w:pict>
          </mc:Fallback>
        </mc:AlternateContent>
      </w:r>
    </w:p>
    <w:p w:rsidR="00216684" w:rsidRPr="00216684" w:rsidRDefault="00216684" w:rsidP="00216684">
      <w:pPr>
        <w:pStyle w:val="BodyText"/>
      </w:pPr>
    </w:p>
    <w:p w:rsidR="00FB34F8" w:rsidRDefault="00FB34F8" w:rsidP="00FB34F8">
      <w:pPr>
        <w:pStyle w:val="BodyText"/>
      </w:pPr>
      <w:bookmarkStart w:id="69" w:name="_GoBack"/>
      <w:r>
        <w:rPr>
          <w:noProof/>
          <w:lang w:val="en-GB" w:eastAsia="en-GB"/>
        </w:rPr>
        <mc:AlternateContent>
          <mc:Choice Requires="wpc">
            <w:drawing>
              <wp:inline distT="0" distB="0" distL="0" distR="0">
                <wp:extent cx="4600280" cy="2479813"/>
                <wp:effectExtent l="0" t="0" r="0" b="0"/>
                <wp:docPr id="230" name="Canvas 2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7" name="AutoShape 24"/>
                        <wps:cNvSpPr>
                          <a:spLocks noChangeArrowheads="1"/>
                        </wps:cNvSpPr>
                        <wps:spPr bwMode="auto">
                          <a:xfrm>
                            <a:off x="218120" y="129263"/>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FB34F8" w:rsidRDefault="00FB34F8" w:rsidP="00FB34F8">
                              <w:pPr>
                                <w:pStyle w:val="NormalWeb"/>
                              </w:pPr>
                              <w:r>
                                <w:rPr>
                                  <w:rFonts w:cs="Angsana New"/>
                                  <w:szCs w:val="20"/>
                                </w:rPr>
                                <w:t> </w:t>
                              </w:r>
                            </w:p>
                          </w:txbxContent>
                        </wps:txbx>
                        <wps:bodyPr rot="0" vert="horz" wrap="square" lIns="91440" tIns="45720" rIns="91440" bIns="45720" anchor="t" anchorCtr="0" upright="1">
                          <a:noAutofit/>
                        </wps:bodyPr>
                      </wps:wsp>
                      <wps:wsp>
                        <wps:cNvPr id="235" name="Text Box 235"/>
                        <wps:cNvSpPr txBox="1"/>
                        <wps:spPr>
                          <a:xfrm>
                            <a:off x="216635" y="410914"/>
                            <a:ext cx="3847465" cy="19539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34F8" w:rsidRDefault="00FB34F8" w:rsidP="00FB34F8">
                              <w:pPr>
                                <w:pStyle w:val="CodeBase"/>
                                <w:ind w:left="0"/>
                                <w:rPr>
                                  <w:noProof/>
                                </w:rPr>
                              </w:pPr>
                              <w:r>
                                <w:rPr>
                                  <w:noProof/>
                                </w:rPr>
                                <w:t>&lt;</w:t>
                              </w:r>
                              <w:r w:rsidR="00346244">
                                <w:rPr>
                                  <w:noProof/>
                                </w:rPr>
                                <w:t>model_evolution</w:t>
                              </w:r>
                              <w:r>
                                <w:rPr>
                                  <w:noProof/>
                                </w:rPr>
                                <w:t>&gt;</w:t>
                              </w:r>
                            </w:p>
                            <w:p w:rsidR="005C753F" w:rsidRDefault="005C753F" w:rsidP="00FB34F8">
                              <w:pPr>
                                <w:pStyle w:val="CodeBase"/>
                                <w:ind w:left="0"/>
                                <w:rPr>
                                  <w:noProof/>
                                </w:rPr>
                              </w:pPr>
                              <w:r>
                                <w:rPr>
                                  <w:noProof/>
                                </w:rPr>
                                <w:tab/>
                                <w:t>&lt;add&gt;</w:t>
                              </w:r>
                            </w:p>
                            <w:p w:rsidR="005C753F" w:rsidRDefault="005C753F" w:rsidP="005C753F">
                              <w:pPr>
                                <w:pStyle w:val="CodeBase"/>
                                <w:ind w:left="0"/>
                                <w:rPr>
                                  <w:noProof/>
                                </w:rPr>
                              </w:pPr>
                              <w:r>
                                <w:rPr>
                                  <w:noProof/>
                                </w:rPr>
                                <w:tab/>
                              </w:r>
                              <w:r>
                                <w:rPr>
                                  <w:noProof/>
                                </w:rPr>
                                <w:tab/>
                                <w:t>&lt;</w:t>
                              </w:r>
                              <w:r>
                                <w:rPr>
                                  <w:noProof/>
                                </w:rPr>
                                <w:t>target</w:t>
                              </w:r>
                              <w:r>
                                <w:rPr>
                                  <w:noProof/>
                                </w:rPr>
                                <w:t>&gt; root.user &lt;</w:t>
                              </w:r>
                              <w:r>
                                <w:rPr>
                                  <w:noProof/>
                                </w:rPr>
                                <w:t>/target</w:t>
                              </w:r>
                              <w:r>
                                <w:rPr>
                                  <w:noProof/>
                                </w:rPr>
                                <w:t>&gt;</w:t>
                              </w:r>
                            </w:p>
                            <w:p w:rsidR="005C753F" w:rsidRDefault="005C753F" w:rsidP="00FB34F8">
                              <w:pPr>
                                <w:pStyle w:val="CodeBase"/>
                                <w:ind w:left="0"/>
                                <w:rPr>
                                  <w:noProof/>
                                </w:rPr>
                              </w:pPr>
                              <w:r>
                                <w:rPr>
                                  <w:noProof/>
                                </w:rPr>
                                <w:tab/>
                              </w:r>
                              <w:r>
                                <w:rPr>
                                  <w:noProof/>
                                </w:rPr>
                                <w:tab/>
                                <w:t>&lt;type&gt; darwinet.types.string &lt;/type&gt;</w:t>
                              </w:r>
                            </w:p>
                            <w:p w:rsidR="005C753F" w:rsidRDefault="005C753F" w:rsidP="00FB34F8">
                              <w:pPr>
                                <w:pStyle w:val="CodeBase"/>
                                <w:ind w:left="0"/>
                                <w:rPr>
                                  <w:noProof/>
                                </w:rPr>
                              </w:pPr>
                              <w:r>
                                <w:rPr>
                                  <w:noProof/>
                                </w:rPr>
                                <w:tab/>
                              </w:r>
                              <w:r>
                                <w:rPr>
                                  <w:noProof/>
                                </w:rPr>
                                <w:tab/>
                                <w:t>&lt;caption&gt; name &lt;/caption&gt;</w:t>
                              </w:r>
                            </w:p>
                            <w:p w:rsidR="005C753F" w:rsidRDefault="005C753F" w:rsidP="00FB34F8">
                              <w:pPr>
                                <w:pStyle w:val="CodeBase"/>
                                <w:ind w:left="0"/>
                                <w:rPr>
                                  <w:noProof/>
                                </w:rPr>
                              </w:pPr>
                              <w:r>
                                <w:rPr>
                                  <w:noProof/>
                                </w:rPr>
                                <w:tab/>
                                <w:t>&lt;/</w:t>
                              </w:r>
                              <w:r w:rsidR="00346244">
                                <w:rPr>
                                  <w:noProof/>
                                </w:rPr>
                                <w:t>add</w:t>
                              </w:r>
                              <w:r>
                                <w:rPr>
                                  <w:noProof/>
                                </w:rPr>
                                <w:t>&gt;</w:t>
                              </w:r>
                            </w:p>
                            <w:p w:rsidR="00FB34F8" w:rsidRDefault="00FB34F8" w:rsidP="00FB34F8">
                              <w:pPr>
                                <w:pStyle w:val="CodeBase"/>
                                <w:ind w:left="0"/>
                                <w:rPr>
                                  <w:noProof/>
                                </w:rPr>
                              </w:pPr>
                              <w:r>
                                <w:rPr>
                                  <w:noProof/>
                                </w:rPr>
                                <w:t>&lt;/model_</w:t>
                              </w:r>
                              <w:r w:rsidR="00346244">
                                <w:rPr>
                                  <w:noProof/>
                                </w:rPr>
                                <w:t>evolution</w:t>
                              </w:r>
                              <w:r>
                                <w:rPr>
                                  <w:noProof/>
                                </w:rPr>
                                <w: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30" o:spid="_x0000_s1268" editas="canvas" style="width:362.25pt;height:195.25pt;mso-position-horizontal-relative:char;mso-position-vertical-relative:line" coordsize="45999,2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">
                <v:shape id="_x0000_s1269" type="#_x0000_t75" style="position:absolute;width:45999;height:24796;visibility:visible;mso-wrap-style:square">
                  <v:fill o:detectmouseclick="t"/>
                  <v:path o:connecttype="none"/>
                </v:shape>
                <v:shape id="AutoShape 24" o:spid="_x0000_s1270" type="#_x0000_t5" style="position:absolute;left:2181;top:1292;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A2NMUA&#10;AADcAAAADwAAAGRycy9kb3ducmV2LnhtbESPT4vCMBTE7wt+h/AEb2uqhV2pRhFloRdh/XPw+Gye&#10;bbR5KU3W1m9vFhb2OMzMb5jFqre1eFDrjWMFk3ECgrhw2nCp4HT8ep+B8AFZY+2YFDzJw2o5eFtg&#10;pl3He3ocQikihH2GCqoQmkxKX1Rk0Y9dQxy9q2sthijbUuoWuwi3tZwmyYe0aDguVNjQpqLifvix&#10;Cm75uXD2tMu3m8v3pDTp2uzvnVKjYb+egwjUh//wXzvXCtL0E37Px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MDY0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FB34F8" w:rsidRDefault="00FB34F8" w:rsidP="00FB34F8">
                        <w:pPr>
                          <w:pStyle w:val="NormalWeb"/>
                        </w:pPr>
                        <w:r>
                          <w:rPr>
                            <w:rFonts w:cs="Angsana New"/>
                            <w:szCs w:val="20"/>
                          </w:rPr>
                          <w:t> </w:t>
                        </w:r>
                      </w:p>
                    </w:txbxContent>
                  </v:textbox>
                </v:shape>
                <v:shape id="Text Box 235" o:spid="_x0000_s1271" type="#_x0000_t202" style="position:absolute;left:2166;top:4109;width:38475;height:195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CyW8QA&#10;AADcAAAADwAAAGRycy9kb3ducmV2LnhtbESP3YrCMBSE74V9h3AWvNNUS0WqUUR2QRBk1YX18tic&#10;/mBzUpqo9e03guDlMDPfMPNlZ2pxo9ZVlhWMhhEI4szqigsFv8fvwRSE88gaa8uk4EEOlouP3hxT&#10;be+8p9vBFyJA2KWooPS+SaV0WUkG3dA2xMHLbWvQB9kWUrd4D3BTy3EUTaTBisNCiQ2tS8ouh6tR&#10;sFtPbBKfu2n+9bO1+yKP5Sn5U6r/2a1mIDx1/h1+tTdawThO4HkmH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QslvEAAAA3AAAAA8AAAAAAAAAAAAAAAAAmAIAAGRycy9k&#10;b3ducmV2LnhtbFBLBQYAAAAABAAEAPUAAACJAwAAAAA=&#10;" fillcolor="white [3201]" strokeweight=".5pt">
                  <v:textbox>
                    <w:txbxContent>
                      <w:p w:rsidR="00FB34F8" w:rsidRDefault="00FB34F8" w:rsidP="00FB34F8">
                        <w:pPr>
                          <w:pStyle w:val="CodeBase"/>
                          <w:ind w:left="0"/>
                          <w:rPr>
                            <w:noProof/>
                          </w:rPr>
                        </w:pPr>
                        <w:r>
                          <w:rPr>
                            <w:noProof/>
                          </w:rPr>
                          <w:t>&lt;</w:t>
                        </w:r>
                        <w:r w:rsidR="00346244">
                          <w:rPr>
                            <w:noProof/>
                          </w:rPr>
                          <w:t>model_evolution</w:t>
                        </w:r>
                        <w:r>
                          <w:rPr>
                            <w:noProof/>
                          </w:rPr>
                          <w:t>&gt;</w:t>
                        </w:r>
                      </w:p>
                      <w:p w:rsidR="005C753F" w:rsidRDefault="005C753F" w:rsidP="00FB34F8">
                        <w:pPr>
                          <w:pStyle w:val="CodeBase"/>
                          <w:ind w:left="0"/>
                          <w:rPr>
                            <w:noProof/>
                          </w:rPr>
                        </w:pPr>
                        <w:r>
                          <w:rPr>
                            <w:noProof/>
                          </w:rPr>
                          <w:tab/>
                          <w:t>&lt;add&gt;</w:t>
                        </w:r>
                      </w:p>
                      <w:p w:rsidR="005C753F" w:rsidRDefault="005C753F" w:rsidP="005C753F">
                        <w:pPr>
                          <w:pStyle w:val="CodeBase"/>
                          <w:ind w:left="0"/>
                          <w:rPr>
                            <w:noProof/>
                          </w:rPr>
                        </w:pPr>
                        <w:r>
                          <w:rPr>
                            <w:noProof/>
                          </w:rPr>
                          <w:tab/>
                        </w:r>
                        <w:r>
                          <w:rPr>
                            <w:noProof/>
                          </w:rPr>
                          <w:tab/>
                          <w:t>&lt;</w:t>
                        </w:r>
                        <w:r>
                          <w:rPr>
                            <w:noProof/>
                          </w:rPr>
                          <w:t>target</w:t>
                        </w:r>
                        <w:r>
                          <w:rPr>
                            <w:noProof/>
                          </w:rPr>
                          <w:t>&gt; root.user &lt;</w:t>
                        </w:r>
                        <w:r>
                          <w:rPr>
                            <w:noProof/>
                          </w:rPr>
                          <w:t>/target</w:t>
                        </w:r>
                        <w:r>
                          <w:rPr>
                            <w:noProof/>
                          </w:rPr>
                          <w:t>&gt;</w:t>
                        </w:r>
                      </w:p>
                      <w:p w:rsidR="005C753F" w:rsidRDefault="005C753F" w:rsidP="00FB34F8">
                        <w:pPr>
                          <w:pStyle w:val="CodeBase"/>
                          <w:ind w:left="0"/>
                          <w:rPr>
                            <w:noProof/>
                          </w:rPr>
                        </w:pPr>
                        <w:r>
                          <w:rPr>
                            <w:noProof/>
                          </w:rPr>
                          <w:tab/>
                        </w:r>
                        <w:r>
                          <w:rPr>
                            <w:noProof/>
                          </w:rPr>
                          <w:tab/>
                          <w:t>&lt;type&gt; darwinet.types.string &lt;/type&gt;</w:t>
                        </w:r>
                      </w:p>
                      <w:p w:rsidR="005C753F" w:rsidRDefault="005C753F" w:rsidP="00FB34F8">
                        <w:pPr>
                          <w:pStyle w:val="CodeBase"/>
                          <w:ind w:left="0"/>
                          <w:rPr>
                            <w:noProof/>
                          </w:rPr>
                        </w:pPr>
                        <w:r>
                          <w:rPr>
                            <w:noProof/>
                          </w:rPr>
                          <w:tab/>
                        </w:r>
                        <w:r>
                          <w:rPr>
                            <w:noProof/>
                          </w:rPr>
                          <w:tab/>
                          <w:t>&lt;caption&gt; name &lt;/caption&gt;</w:t>
                        </w:r>
                      </w:p>
                      <w:p w:rsidR="005C753F" w:rsidRDefault="005C753F" w:rsidP="00FB34F8">
                        <w:pPr>
                          <w:pStyle w:val="CodeBase"/>
                          <w:ind w:left="0"/>
                          <w:rPr>
                            <w:noProof/>
                          </w:rPr>
                        </w:pPr>
                        <w:r>
                          <w:rPr>
                            <w:noProof/>
                          </w:rPr>
                          <w:tab/>
                          <w:t>&lt;/</w:t>
                        </w:r>
                        <w:r w:rsidR="00346244">
                          <w:rPr>
                            <w:noProof/>
                          </w:rPr>
                          <w:t>add</w:t>
                        </w:r>
                        <w:r>
                          <w:rPr>
                            <w:noProof/>
                          </w:rPr>
                          <w:t>&gt;</w:t>
                        </w:r>
                      </w:p>
                      <w:p w:rsidR="00FB34F8" w:rsidRDefault="00FB34F8" w:rsidP="00FB34F8">
                        <w:pPr>
                          <w:pStyle w:val="CodeBase"/>
                          <w:ind w:left="0"/>
                          <w:rPr>
                            <w:noProof/>
                          </w:rPr>
                        </w:pPr>
                        <w:r>
                          <w:rPr>
                            <w:noProof/>
                          </w:rPr>
                          <w:t>&lt;/model_</w:t>
                        </w:r>
                        <w:r w:rsidR="00346244">
                          <w:rPr>
                            <w:noProof/>
                          </w:rPr>
                          <w:t>evolution</w:t>
                        </w:r>
                        <w:r>
                          <w:rPr>
                            <w:noProof/>
                          </w:rPr>
                          <w:t>&gt;</w:t>
                        </w:r>
                      </w:p>
                    </w:txbxContent>
                  </v:textbox>
                </v:shape>
                <w10:anchorlock/>
              </v:group>
            </w:pict>
          </mc:Fallback>
        </mc:AlternateContent>
      </w:r>
      <w:bookmarkEnd w:id="69"/>
    </w:p>
    <w:p w:rsidR="005C753F" w:rsidRDefault="005C753F" w:rsidP="00FB34F8">
      <w:pPr>
        <w:pStyle w:val="BodyText"/>
      </w:pPr>
    </w:p>
    <w:p w:rsidR="005C753F" w:rsidRDefault="005C753F" w:rsidP="00FB34F8">
      <w:pPr>
        <w:pStyle w:val="BodyText"/>
      </w:pPr>
      <w:r>
        <w:rPr>
          <w:noProof/>
          <w:lang w:val="en-GB" w:eastAsia="en-GB"/>
        </w:rPr>
        <w:lastRenderedPageBreak/>
        <mc:AlternateContent>
          <mc:Choice Requires="wpc">
            <w:drawing>
              <wp:inline distT="0" distB="0" distL="0" distR="0" wp14:anchorId="4610C7D9" wp14:editId="0CCFB1B1">
                <wp:extent cx="4600280" cy="2043633"/>
                <wp:effectExtent l="0" t="0" r="0" b="0"/>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57" name="Oval 257"/>
                        <wps:cNvSpPr>
                          <a:spLocks noChangeArrowheads="1"/>
                        </wps:cNvSpPr>
                        <wps:spPr bwMode="auto">
                          <a:xfrm>
                            <a:off x="218380" y="17961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5C753F" w:rsidRDefault="005C753F" w:rsidP="005C753F">
                              <w:pPr>
                                <w:pStyle w:val="NormalWeb"/>
                              </w:pPr>
                              <w:r>
                                <w:rPr>
                                  <w:rFonts w:cs="Angsana New"/>
                                  <w:szCs w:val="20"/>
                                </w:rPr>
                                <w:t> </w:t>
                              </w:r>
                            </w:p>
                          </w:txbxContent>
                        </wps:txbx>
                        <wps:bodyPr rot="0" vert="horz" wrap="square" lIns="91440" tIns="45720" rIns="91440" bIns="45720" anchor="t" anchorCtr="0" upright="1">
                          <a:noAutofit/>
                        </wps:bodyPr>
                      </wps:wsp>
                      <wps:wsp>
                        <wps:cNvPr id="279" name="Text Box 279"/>
                        <wps:cNvSpPr txBox="1"/>
                        <wps:spPr>
                          <a:xfrm>
                            <a:off x="216043" y="409447"/>
                            <a:ext cx="3466465" cy="15192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753F" w:rsidRDefault="005C753F" w:rsidP="005C753F">
                              <w:pPr>
                                <w:pStyle w:val="CodeBase"/>
                                <w:ind w:left="0"/>
                                <w:rPr>
                                  <w:noProof/>
                                </w:rPr>
                              </w:pPr>
                              <w:r>
                                <w:rPr>
                                  <w:noProof/>
                                </w:rPr>
                                <w:t>&lt;</w:t>
                              </w:r>
                              <w:r>
                                <w:rPr>
                                  <w:noProof/>
                                </w:rPr>
                                <w:t>instance</w:t>
                              </w:r>
                              <w:r>
                                <w:rPr>
                                  <w:noProof/>
                                </w:rPr>
                                <w:t>_</w:t>
                              </w:r>
                              <w:r w:rsidR="00346244">
                                <w:rPr>
                                  <w:noProof/>
                                </w:rPr>
                                <w:t>evolution</w:t>
                              </w:r>
                              <w:r>
                                <w:rPr>
                                  <w:noProof/>
                                </w:rPr>
                                <w:t>&gt;</w:t>
                              </w:r>
                            </w:p>
                            <w:p w:rsidR="005C753F" w:rsidRDefault="005C753F" w:rsidP="005C753F">
                              <w:pPr>
                                <w:pStyle w:val="CodeBase"/>
                                <w:ind w:left="0"/>
                                <w:rPr>
                                  <w:noProof/>
                                </w:rPr>
                              </w:pPr>
                              <w:r>
                                <w:rPr>
                                  <w:noProof/>
                                </w:rPr>
                                <w:tab/>
                                <w:t>&lt;</w:t>
                              </w:r>
                              <w:r>
                                <w:rPr>
                                  <w:noProof/>
                                </w:rPr>
                                <w:t>create</w:t>
                              </w:r>
                              <w:r>
                                <w:rPr>
                                  <w:noProof/>
                                </w:rPr>
                                <w:t>&gt;</w:t>
                              </w:r>
                            </w:p>
                            <w:p w:rsidR="005C753F" w:rsidRDefault="005C753F" w:rsidP="005C753F">
                              <w:pPr>
                                <w:pStyle w:val="CodeBase"/>
                                <w:ind w:left="0"/>
                                <w:rPr>
                                  <w:noProof/>
                                </w:rPr>
                              </w:pPr>
                              <w:r>
                                <w:rPr>
                                  <w:noProof/>
                                </w:rPr>
                                <w:tab/>
                              </w:r>
                              <w:r w:rsidR="00346244">
                                <w:rPr>
                                  <w:noProof/>
                                </w:rPr>
                                <w:tab/>
                              </w:r>
                              <w:r>
                                <w:rPr>
                                  <w:noProof/>
                                </w:rPr>
                                <w:t>&lt;type&gt; root.user &lt;/type&gt;</w:t>
                              </w:r>
                            </w:p>
                            <w:p w:rsidR="005C753F" w:rsidRDefault="005C753F" w:rsidP="005C753F">
                              <w:pPr>
                                <w:pStyle w:val="CodeBase"/>
                                <w:ind w:left="0"/>
                                <w:rPr>
                                  <w:noProof/>
                                </w:rPr>
                              </w:pPr>
                              <w:r>
                                <w:rPr>
                                  <w:noProof/>
                                </w:rPr>
                                <w:tab/>
                              </w:r>
                              <w:r>
                                <w:rPr>
                                  <w:noProof/>
                                </w:rPr>
                                <w:tab/>
                              </w:r>
                              <w:r w:rsidR="00C40843">
                                <w:rPr>
                                  <w:noProof/>
                                </w:rPr>
                                <w:t>&lt;instance</w:t>
                              </w:r>
                              <w:r>
                                <w:rPr>
                                  <w:noProof/>
                                </w:rPr>
                                <w:t xml:space="preserve">&gt; </w:t>
                              </w:r>
                              <w:r w:rsidR="00BE3C16">
                                <w:rPr>
                                  <w:noProof/>
                                </w:rPr>
                                <w:t>user</w:t>
                              </w:r>
                              <w:r w:rsidR="00C40843">
                                <w:rPr>
                                  <w:noProof/>
                                </w:rPr>
                                <w:t>[23]</w:t>
                              </w:r>
                              <w:r>
                                <w:rPr>
                                  <w:noProof/>
                                </w:rPr>
                                <w:t xml:space="preserve"> &lt;/</w:t>
                              </w:r>
                              <w:r w:rsidR="00BE3C16">
                                <w:rPr>
                                  <w:noProof/>
                                </w:rPr>
                                <w:t>instance</w:t>
                              </w:r>
                              <w:r>
                                <w:rPr>
                                  <w:noProof/>
                                </w:rPr>
                                <w:t>&gt;</w:t>
                              </w:r>
                            </w:p>
                            <w:p w:rsidR="005C753F" w:rsidRDefault="005C753F" w:rsidP="005C753F">
                              <w:pPr>
                                <w:pStyle w:val="CodeBase"/>
                                <w:ind w:left="0"/>
                                <w:rPr>
                                  <w:noProof/>
                                </w:rPr>
                              </w:pPr>
                              <w:r>
                                <w:rPr>
                                  <w:noProof/>
                                </w:rPr>
                                <w:tab/>
                                <w:t>&lt;/</w:t>
                              </w:r>
                              <w:r w:rsidR="00346244">
                                <w:rPr>
                                  <w:noProof/>
                                </w:rPr>
                                <w:t>create</w:t>
                              </w:r>
                              <w:r>
                                <w:rPr>
                                  <w:noProof/>
                                </w:rPr>
                                <w:t>&gt;</w:t>
                              </w:r>
                            </w:p>
                            <w:p w:rsidR="005C753F" w:rsidRDefault="00BE3C16" w:rsidP="005C753F">
                              <w:pPr>
                                <w:pStyle w:val="CodeBase"/>
                                <w:ind w:left="0"/>
                                <w:rPr>
                                  <w:noProof/>
                                </w:rPr>
                              </w:pPr>
                              <w:r>
                                <w:rPr>
                                  <w:noProof/>
                                </w:rPr>
                                <w:t>&lt;/instance</w:t>
                              </w:r>
                              <w:r w:rsidR="005C753F">
                                <w:rPr>
                                  <w:noProof/>
                                </w:rPr>
                                <w:t>_</w:t>
                              </w:r>
                              <w:r w:rsidR="00346244">
                                <w:rPr>
                                  <w:noProof/>
                                </w:rPr>
                                <w:t>evolution</w:t>
                              </w:r>
                              <w:r w:rsidR="005C753F">
                                <w:rPr>
                                  <w:noProof/>
                                </w:rPr>
                                <w: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3" o:spid="_x0000_s1272" editas="canvas" style="width:362.25pt;height:160.9pt;mso-position-horizontal-relative:char;mso-position-vertical-relative:line" coordsize="45999,20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">
                <v:shape id="_x0000_s1273" type="#_x0000_t75" style="position:absolute;width:45999;height:20434;visibility:visible;mso-wrap-style:square">
                  <v:fill o:detectmouseclick="t"/>
                  <v:path o:connecttype="none"/>
                </v:shape>
                <v:oval id="Oval 257" o:spid="_x0000_s1274" style="position:absolute;left:2183;top:179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xSBsUA&#10;AADcAAAADwAAAGRycy9kb3ducmV2LnhtbESPT2vCQBTE74V+h+UVvOlGwbZGVxFFW3qy8c/5kX3J&#10;BrNvQ3Y16bfvFoQeh5n5DbNY9bYWd2p95VjBeJSAIM6drrhUcDruhu8gfEDWWDsmBT/kYbV8flpg&#10;ql3H33TPQikihH2KCkwITSqlzw1Z9CPXEEevcK3FEGVbSt1iF+G2lpMkeZUWK44LBhvaGMqv2c0q&#10;yD5m5+1XWWyK/U5e6y6/dAdzUWrw0q/nIAL14T/8aH9qBZPpG/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FIG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5C753F" w:rsidRDefault="005C753F" w:rsidP="005C753F">
                        <w:pPr>
                          <w:pStyle w:val="NormalWeb"/>
                        </w:pPr>
                        <w:r>
                          <w:rPr>
                            <w:rFonts w:cs="Angsana New"/>
                            <w:szCs w:val="20"/>
                          </w:rPr>
                          <w:t> </w:t>
                        </w:r>
                      </w:p>
                    </w:txbxContent>
                  </v:textbox>
                </v:oval>
                <v:shape id="Text Box 279" o:spid="_x0000_s1275" type="#_x0000_t202" style="position:absolute;left:2160;top:4094;width:34665;height:151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cBnsUA&#10;AADcAAAADwAAAGRycy9kb3ducmV2LnhtbESPS4sCMRCE74L/IbTgTTMqPnY0yiIrCMLiY2H32E56&#10;HjjpDJOo4783woLHoqq+oharxpTiRrUrLCsY9CMQxInVBWcKfk6b3gyE88gaS8uk4EEOVst2a4Gx&#10;tnc+0O3oMxEg7GJUkHtfxVK6JCeDrm8r4uCltjbog6wzqWu8B7gp5TCKJtJgwWEhx4rWOSWX49Uo&#10;+F5P7Hh0bmbp135nD1k6kn/jX6W6neZzDsJT49/h//ZWKxhOP+B1JhwBuX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9wGexQAAANwAAAAPAAAAAAAAAAAAAAAAAJgCAABkcnMv&#10;ZG93bnJldi54bWxQSwUGAAAAAAQABAD1AAAAigMAAAAA&#10;" fillcolor="white [3201]" strokeweight=".5pt">
                  <v:textbox>
                    <w:txbxContent>
                      <w:p w:rsidR="005C753F" w:rsidRDefault="005C753F" w:rsidP="005C753F">
                        <w:pPr>
                          <w:pStyle w:val="CodeBase"/>
                          <w:ind w:left="0"/>
                          <w:rPr>
                            <w:noProof/>
                          </w:rPr>
                        </w:pPr>
                        <w:r>
                          <w:rPr>
                            <w:noProof/>
                          </w:rPr>
                          <w:t>&lt;</w:t>
                        </w:r>
                        <w:r>
                          <w:rPr>
                            <w:noProof/>
                          </w:rPr>
                          <w:t>instance</w:t>
                        </w:r>
                        <w:r>
                          <w:rPr>
                            <w:noProof/>
                          </w:rPr>
                          <w:t>_</w:t>
                        </w:r>
                        <w:r w:rsidR="00346244">
                          <w:rPr>
                            <w:noProof/>
                          </w:rPr>
                          <w:t>evolution</w:t>
                        </w:r>
                        <w:r>
                          <w:rPr>
                            <w:noProof/>
                          </w:rPr>
                          <w:t>&gt;</w:t>
                        </w:r>
                      </w:p>
                      <w:p w:rsidR="005C753F" w:rsidRDefault="005C753F" w:rsidP="005C753F">
                        <w:pPr>
                          <w:pStyle w:val="CodeBase"/>
                          <w:ind w:left="0"/>
                          <w:rPr>
                            <w:noProof/>
                          </w:rPr>
                        </w:pPr>
                        <w:r>
                          <w:rPr>
                            <w:noProof/>
                          </w:rPr>
                          <w:tab/>
                          <w:t>&lt;</w:t>
                        </w:r>
                        <w:r>
                          <w:rPr>
                            <w:noProof/>
                          </w:rPr>
                          <w:t>create</w:t>
                        </w:r>
                        <w:r>
                          <w:rPr>
                            <w:noProof/>
                          </w:rPr>
                          <w:t>&gt;</w:t>
                        </w:r>
                      </w:p>
                      <w:p w:rsidR="005C753F" w:rsidRDefault="005C753F" w:rsidP="005C753F">
                        <w:pPr>
                          <w:pStyle w:val="CodeBase"/>
                          <w:ind w:left="0"/>
                          <w:rPr>
                            <w:noProof/>
                          </w:rPr>
                        </w:pPr>
                        <w:r>
                          <w:rPr>
                            <w:noProof/>
                          </w:rPr>
                          <w:tab/>
                        </w:r>
                        <w:r w:rsidR="00346244">
                          <w:rPr>
                            <w:noProof/>
                          </w:rPr>
                          <w:tab/>
                        </w:r>
                        <w:r>
                          <w:rPr>
                            <w:noProof/>
                          </w:rPr>
                          <w:t>&lt;type&gt; root.user &lt;/type&gt;</w:t>
                        </w:r>
                      </w:p>
                      <w:p w:rsidR="005C753F" w:rsidRDefault="005C753F" w:rsidP="005C753F">
                        <w:pPr>
                          <w:pStyle w:val="CodeBase"/>
                          <w:ind w:left="0"/>
                          <w:rPr>
                            <w:noProof/>
                          </w:rPr>
                        </w:pPr>
                        <w:r>
                          <w:rPr>
                            <w:noProof/>
                          </w:rPr>
                          <w:tab/>
                        </w:r>
                        <w:r>
                          <w:rPr>
                            <w:noProof/>
                          </w:rPr>
                          <w:tab/>
                        </w:r>
                        <w:r w:rsidR="00C40843">
                          <w:rPr>
                            <w:noProof/>
                          </w:rPr>
                          <w:t>&lt;instance</w:t>
                        </w:r>
                        <w:r>
                          <w:rPr>
                            <w:noProof/>
                          </w:rPr>
                          <w:t xml:space="preserve">&gt; </w:t>
                        </w:r>
                        <w:r w:rsidR="00BE3C16">
                          <w:rPr>
                            <w:noProof/>
                          </w:rPr>
                          <w:t>user</w:t>
                        </w:r>
                        <w:r w:rsidR="00C40843">
                          <w:rPr>
                            <w:noProof/>
                          </w:rPr>
                          <w:t>[23]</w:t>
                        </w:r>
                        <w:r>
                          <w:rPr>
                            <w:noProof/>
                          </w:rPr>
                          <w:t xml:space="preserve"> &lt;/</w:t>
                        </w:r>
                        <w:r w:rsidR="00BE3C16">
                          <w:rPr>
                            <w:noProof/>
                          </w:rPr>
                          <w:t>instance</w:t>
                        </w:r>
                        <w:r>
                          <w:rPr>
                            <w:noProof/>
                          </w:rPr>
                          <w:t>&gt;</w:t>
                        </w:r>
                      </w:p>
                      <w:p w:rsidR="005C753F" w:rsidRDefault="005C753F" w:rsidP="005C753F">
                        <w:pPr>
                          <w:pStyle w:val="CodeBase"/>
                          <w:ind w:left="0"/>
                          <w:rPr>
                            <w:noProof/>
                          </w:rPr>
                        </w:pPr>
                        <w:r>
                          <w:rPr>
                            <w:noProof/>
                          </w:rPr>
                          <w:tab/>
                          <w:t>&lt;/</w:t>
                        </w:r>
                        <w:r w:rsidR="00346244">
                          <w:rPr>
                            <w:noProof/>
                          </w:rPr>
                          <w:t>create</w:t>
                        </w:r>
                        <w:r>
                          <w:rPr>
                            <w:noProof/>
                          </w:rPr>
                          <w:t>&gt;</w:t>
                        </w:r>
                      </w:p>
                      <w:p w:rsidR="005C753F" w:rsidRDefault="00BE3C16" w:rsidP="005C753F">
                        <w:pPr>
                          <w:pStyle w:val="CodeBase"/>
                          <w:ind w:left="0"/>
                          <w:rPr>
                            <w:noProof/>
                          </w:rPr>
                        </w:pPr>
                        <w:r>
                          <w:rPr>
                            <w:noProof/>
                          </w:rPr>
                          <w:t>&lt;/instance</w:t>
                        </w:r>
                        <w:r w:rsidR="005C753F">
                          <w:rPr>
                            <w:noProof/>
                          </w:rPr>
                          <w:t>_</w:t>
                        </w:r>
                        <w:r w:rsidR="00346244">
                          <w:rPr>
                            <w:noProof/>
                          </w:rPr>
                          <w:t>evolution</w:t>
                        </w:r>
                        <w:r w:rsidR="005C753F">
                          <w:rPr>
                            <w:noProof/>
                          </w:rPr>
                          <w:t>&gt;</w:t>
                        </w:r>
                      </w:p>
                    </w:txbxContent>
                  </v:textbox>
                </v:shape>
                <w10:anchorlock/>
              </v:group>
            </w:pict>
          </mc:Fallback>
        </mc:AlternateContent>
      </w:r>
    </w:p>
    <w:p w:rsidR="00C40843" w:rsidRDefault="00C40843" w:rsidP="00FB34F8">
      <w:pPr>
        <w:pStyle w:val="BodyText"/>
      </w:pPr>
    </w:p>
    <w:p w:rsidR="00C40843" w:rsidRPr="00FB34F8" w:rsidRDefault="00C40843" w:rsidP="00FB34F8">
      <w:pPr>
        <w:pStyle w:val="BodyText"/>
      </w:pPr>
      <w:r>
        <w:rPr>
          <w:noProof/>
          <w:lang w:val="en-GB" w:eastAsia="en-GB"/>
        </w:rPr>
        <mc:AlternateContent>
          <mc:Choice Requires="wpc">
            <w:drawing>
              <wp:inline distT="0" distB="0" distL="0" distR="0" wp14:anchorId="14772A6A" wp14:editId="3AA2D0F1">
                <wp:extent cx="4600280" cy="1957351"/>
                <wp:effectExtent l="0" t="0" r="0" b="0"/>
                <wp:docPr id="121" name="Canvas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 name="Rectangle 113"/>
                        <wps:cNvSpPr>
                          <a:spLocks noChangeArrowheads="1"/>
                        </wps:cNvSpPr>
                        <wps:spPr bwMode="auto">
                          <a:xfrm>
                            <a:off x="216213" y="1623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C40843" w:rsidRDefault="00C40843" w:rsidP="00C40843">
                              <w:pPr>
                                <w:pStyle w:val="NormalWeb"/>
                              </w:pPr>
                              <w:r>
                                <w:rPr>
                                  <w:rFonts w:cs="Angsana New"/>
                                  <w:szCs w:val="20"/>
                                </w:rPr>
                                <w:t> </w:t>
                              </w:r>
                            </w:p>
                          </w:txbxContent>
                        </wps:txbx>
                        <wps:bodyPr rot="0" vert="horz" wrap="square" lIns="91440" tIns="45720" rIns="91440" bIns="45720" anchor="t" anchorCtr="0" upright="1">
                          <a:noAutofit/>
                        </wps:bodyPr>
                      </wps:wsp>
                      <wps:wsp>
                        <wps:cNvPr id="118" name="Text Box 118"/>
                        <wps:cNvSpPr txBox="1"/>
                        <wps:spPr>
                          <a:xfrm>
                            <a:off x="215931" y="408894"/>
                            <a:ext cx="3847465" cy="14335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40843" w:rsidRDefault="00C40843" w:rsidP="00C40843">
                              <w:pPr>
                                <w:pStyle w:val="CodeBase"/>
                                <w:ind w:left="0"/>
                                <w:rPr>
                                  <w:noProof/>
                                </w:rPr>
                              </w:pPr>
                              <w:r>
                                <w:rPr>
                                  <w:noProof/>
                                </w:rPr>
                                <w:t>&lt;</w:t>
                              </w:r>
                              <w:r>
                                <w:rPr>
                                  <w:noProof/>
                                </w:rPr>
                                <w:t>value</w:t>
                              </w:r>
                              <w:r>
                                <w:rPr>
                                  <w:noProof/>
                                </w:rPr>
                                <w:t>_</w:t>
                              </w:r>
                              <w:r w:rsidR="00346244">
                                <w:rPr>
                                  <w:noProof/>
                                </w:rPr>
                                <w:t>evolution</w:t>
                              </w:r>
                              <w:r>
                                <w:rPr>
                                  <w:noProof/>
                                </w:rPr>
                                <w:t>&gt;</w:t>
                              </w:r>
                            </w:p>
                            <w:p w:rsidR="00C40843" w:rsidRDefault="00C40843" w:rsidP="00C40843">
                              <w:pPr>
                                <w:pStyle w:val="CodeBase"/>
                                <w:ind w:left="0"/>
                                <w:rPr>
                                  <w:noProof/>
                                </w:rPr>
                              </w:pPr>
                              <w:r>
                                <w:rPr>
                                  <w:noProof/>
                                </w:rPr>
                                <w:tab/>
                                <w:t>&lt;</w:t>
                              </w:r>
                              <w:r>
                                <w:rPr>
                                  <w:noProof/>
                                </w:rPr>
                                <w:t>set</w:t>
                              </w:r>
                              <w:r>
                                <w:rPr>
                                  <w:noProof/>
                                </w:rPr>
                                <w:t>&gt;</w:t>
                              </w:r>
                            </w:p>
                            <w:p w:rsidR="00C40843" w:rsidRDefault="00C40843" w:rsidP="00C40843">
                              <w:pPr>
                                <w:pStyle w:val="CodeBase"/>
                                <w:ind w:left="0"/>
                                <w:rPr>
                                  <w:noProof/>
                                </w:rPr>
                              </w:pPr>
                              <w:r>
                                <w:rPr>
                                  <w:noProof/>
                                </w:rPr>
                                <w:tab/>
                              </w:r>
                              <w:r>
                                <w:rPr>
                                  <w:noProof/>
                                </w:rPr>
                                <w:tab/>
                              </w:r>
                              <w:r>
                                <w:rPr>
                                  <w:noProof/>
                                </w:rPr>
                                <w:t>&lt;instance</w:t>
                              </w:r>
                              <w:r>
                                <w:rPr>
                                  <w:noProof/>
                                </w:rPr>
                                <w:t>&gt; user</w:t>
                              </w:r>
                              <w:r>
                                <w:rPr>
                                  <w:noProof/>
                                </w:rPr>
                                <w:t>[23].name</w:t>
                              </w:r>
                              <w:r>
                                <w:rPr>
                                  <w:noProof/>
                                </w:rPr>
                                <w:t xml:space="preserve"> &lt;/instance&gt;</w:t>
                              </w:r>
                            </w:p>
                            <w:p w:rsidR="00C40843" w:rsidRDefault="00C40843" w:rsidP="00C40843">
                              <w:pPr>
                                <w:pStyle w:val="CodeBase"/>
                                <w:ind w:left="0"/>
                                <w:rPr>
                                  <w:noProof/>
                                </w:rPr>
                              </w:pPr>
                              <w:r>
                                <w:rPr>
                                  <w:noProof/>
                                </w:rPr>
                                <w:tab/>
                              </w:r>
                              <w:r>
                                <w:rPr>
                                  <w:noProof/>
                                </w:rPr>
                                <w:tab/>
                                <w:t>&lt;value&gt; kjell-olov &lt;/value&gt;</w:t>
                              </w:r>
                            </w:p>
                            <w:p w:rsidR="00C40843" w:rsidRDefault="00C40843" w:rsidP="00C40843">
                              <w:pPr>
                                <w:pStyle w:val="CodeBase"/>
                                <w:ind w:left="0"/>
                                <w:rPr>
                                  <w:noProof/>
                                </w:rPr>
                              </w:pPr>
                              <w:r>
                                <w:rPr>
                                  <w:noProof/>
                                </w:rPr>
                                <w:tab/>
                                <w:t>&lt;/</w:t>
                              </w:r>
                              <w:r w:rsidR="00346244">
                                <w:rPr>
                                  <w:noProof/>
                                </w:rPr>
                                <w:t>set</w:t>
                              </w:r>
                              <w:r>
                                <w:rPr>
                                  <w:noProof/>
                                </w:rPr>
                                <w:t>&gt;</w:t>
                              </w:r>
                            </w:p>
                            <w:p w:rsidR="00C40843" w:rsidRDefault="00C40843" w:rsidP="00C40843">
                              <w:pPr>
                                <w:pStyle w:val="CodeBase"/>
                                <w:ind w:left="0"/>
                                <w:rPr>
                                  <w:noProof/>
                                </w:rPr>
                              </w:pPr>
                              <w:r>
                                <w:rPr>
                                  <w:noProof/>
                                </w:rPr>
                                <w:t>&lt;/</w:t>
                              </w:r>
                              <w:r>
                                <w:rPr>
                                  <w:noProof/>
                                </w:rPr>
                                <w:t>value</w:t>
                              </w:r>
                              <w:r>
                                <w:rPr>
                                  <w:noProof/>
                                </w:rPr>
                                <w:t>_</w:t>
                              </w:r>
                              <w:r w:rsidR="00346244">
                                <w:rPr>
                                  <w:noProof/>
                                </w:rPr>
                                <w:t>evolution</w:t>
                              </w:r>
                              <w:r>
                                <w:rPr>
                                  <w:noProof/>
                                </w:rPr>
                                <w: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21" o:spid="_x0000_s1276" editas="canvas" style="width:362.25pt;height:154.1pt;mso-position-horizontal-relative:char;mso-position-vertical-relative:line" coordsize="45999,1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">
                <v:shape id="_x0000_s1277" type="#_x0000_t75" style="position:absolute;width:45999;height:19570;visibility:visible;mso-wrap-style:square">
                  <v:fill o:detectmouseclick="t"/>
                  <v:path o:connecttype="none"/>
                </v:shape>
                <v:rect id="Rectangle 113" o:spid="_x0000_s1278" style="position:absolute;left:2162;top:1623;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chMQA&#10;AADcAAAADwAAAGRycy9kb3ducmV2LnhtbESPQWvCQBCF7wX/wzKCt7qxtqIxqxRBsMfYIh6H7CQb&#10;zM7G7Gpif323UOhthve+N2+y7WAbcafO144VzKYJCOLC6ZorBV+f++clCB+QNTaOScGDPGw3o6cM&#10;U+16zul+DJWIIexTVGBCaFMpfWHIop+6ljhqpesshrh2ldQd9jHcNvIlSRbSYs3xgsGWdoaKy/Fm&#10;Y41l//pRvrVnuubfySmfm3NYGaUm4+F9DSLQEP7Nf/RBR242h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KHI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C40843" w:rsidRDefault="00C40843" w:rsidP="00C40843">
                        <w:pPr>
                          <w:pStyle w:val="NormalWeb"/>
                        </w:pPr>
                        <w:r>
                          <w:rPr>
                            <w:rFonts w:cs="Angsana New"/>
                            <w:szCs w:val="20"/>
                          </w:rPr>
                          <w:t> </w:t>
                        </w:r>
                      </w:p>
                    </w:txbxContent>
                  </v:textbox>
                </v:rect>
                <v:shape id="Text Box 118" o:spid="_x0000_s1279" type="#_x0000_t202" style="position:absolute;left:2159;top:4088;width:38474;height:143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g2cYA&#10;AADcAAAADwAAAGRycy9kb3ducmV2LnhtbESPT2vCQBDF7wW/wzKF3uomiiKpayiiUCiUGgV7HLOT&#10;P5idDdmtpt++cyj0NsN7895v1vnoOnWjIbSeDaTTBBRx6W3LtYHTcf+8AhUissXOMxn4oQD5ZvKw&#10;xsz6Ox/oVsRaSQiHDA00MfaZ1qFsyGGY+p5YtMoPDqOsQ63tgHcJd52eJclSO2xZGhrsadtQeS2+&#10;nYGP7dIv5pdxVe0+3/2hrub6a3E25ulxfH0BFWmM/+a/6zcr+Kn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Eg2cYAAADcAAAADwAAAAAAAAAAAAAAAACYAgAAZHJz&#10;L2Rvd25yZXYueG1sUEsFBgAAAAAEAAQA9QAAAIsDAAAAAA==&#10;" fillcolor="white [3201]" strokeweight=".5pt">
                  <v:textbox>
                    <w:txbxContent>
                      <w:p w:rsidR="00C40843" w:rsidRDefault="00C40843" w:rsidP="00C40843">
                        <w:pPr>
                          <w:pStyle w:val="CodeBase"/>
                          <w:ind w:left="0"/>
                          <w:rPr>
                            <w:noProof/>
                          </w:rPr>
                        </w:pPr>
                        <w:r>
                          <w:rPr>
                            <w:noProof/>
                          </w:rPr>
                          <w:t>&lt;</w:t>
                        </w:r>
                        <w:r>
                          <w:rPr>
                            <w:noProof/>
                          </w:rPr>
                          <w:t>value</w:t>
                        </w:r>
                        <w:r>
                          <w:rPr>
                            <w:noProof/>
                          </w:rPr>
                          <w:t>_</w:t>
                        </w:r>
                        <w:r w:rsidR="00346244">
                          <w:rPr>
                            <w:noProof/>
                          </w:rPr>
                          <w:t>evolution</w:t>
                        </w:r>
                        <w:r>
                          <w:rPr>
                            <w:noProof/>
                          </w:rPr>
                          <w:t>&gt;</w:t>
                        </w:r>
                      </w:p>
                      <w:p w:rsidR="00C40843" w:rsidRDefault="00C40843" w:rsidP="00C40843">
                        <w:pPr>
                          <w:pStyle w:val="CodeBase"/>
                          <w:ind w:left="0"/>
                          <w:rPr>
                            <w:noProof/>
                          </w:rPr>
                        </w:pPr>
                        <w:r>
                          <w:rPr>
                            <w:noProof/>
                          </w:rPr>
                          <w:tab/>
                          <w:t>&lt;</w:t>
                        </w:r>
                        <w:r>
                          <w:rPr>
                            <w:noProof/>
                          </w:rPr>
                          <w:t>set</w:t>
                        </w:r>
                        <w:r>
                          <w:rPr>
                            <w:noProof/>
                          </w:rPr>
                          <w:t>&gt;</w:t>
                        </w:r>
                      </w:p>
                      <w:p w:rsidR="00C40843" w:rsidRDefault="00C40843" w:rsidP="00C40843">
                        <w:pPr>
                          <w:pStyle w:val="CodeBase"/>
                          <w:ind w:left="0"/>
                          <w:rPr>
                            <w:noProof/>
                          </w:rPr>
                        </w:pPr>
                        <w:r>
                          <w:rPr>
                            <w:noProof/>
                          </w:rPr>
                          <w:tab/>
                        </w:r>
                        <w:r>
                          <w:rPr>
                            <w:noProof/>
                          </w:rPr>
                          <w:tab/>
                        </w:r>
                        <w:r>
                          <w:rPr>
                            <w:noProof/>
                          </w:rPr>
                          <w:t>&lt;instance</w:t>
                        </w:r>
                        <w:r>
                          <w:rPr>
                            <w:noProof/>
                          </w:rPr>
                          <w:t>&gt; user</w:t>
                        </w:r>
                        <w:r>
                          <w:rPr>
                            <w:noProof/>
                          </w:rPr>
                          <w:t>[23].name</w:t>
                        </w:r>
                        <w:r>
                          <w:rPr>
                            <w:noProof/>
                          </w:rPr>
                          <w:t xml:space="preserve"> &lt;/instance&gt;</w:t>
                        </w:r>
                      </w:p>
                      <w:p w:rsidR="00C40843" w:rsidRDefault="00C40843" w:rsidP="00C40843">
                        <w:pPr>
                          <w:pStyle w:val="CodeBase"/>
                          <w:ind w:left="0"/>
                          <w:rPr>
                            <w:noProof/>
                          </w:rPr>
                        </w:pPr>
                        <w:r>
                          <w:rPr>
                            <w:noProof/>
                          </w:rPr>
                          <w:tab/>
                        </w:r>
                        <w:r>
                          <w:rPr>
                            <w:noProof/>
                          </w:rPr>
                          <w:tab/>
                          <w:t>&lt;value&gt; kjell-olov &lt;/value&gt;</w:t>
                        </w:r>
                      </w:p>
                      <w:p w:rsidR="00C40843" w:rsidRDefault="00C40843" w:rsidP="00C40843">
                        <w:pPr>
                          <w:pStyle w:val="CodeBase"/>
                          <w:ind w:left="0"/>
                          <w:rPr>
                            <w:noProof/>
                          </w:rPr>
                        </w:pPr>
                        <w:r>
                          <w:rPr>
                            <w:noProof/>
                          </w:rPr>
                          <w:tab/>
                          <w:t>&lt;/</w:t>
                        </w:r>
                        <w:r w:rsidR="00346244">
                          <w:rPr>
                            <w:noProof/>
                          </w:rPr>
                          <w:t>set</w:t>
                        </w:r>
                        <w:r>
                          <w:rPr>
                            <w:noProof/>
                          </w:rPr>
                          <w:t>&gt;</w:t>
                        </w:r>
                      </w:p>
                      <w:p w:rsidR="00C40843" w:rsidRDefault="00C40843" w:rsidP="00C40843">
                        <w:pPr>
                          <w:pStyle w:val="CodeBase"/>
                          <w:ind w:left="0"/>
                          <w:rPr>
                            <w:noProof/>
                          </w:rPr>
                        </w:pPr>
                        <w:r>
                          <w:rPr>
                            <w:noProof/>
                          </w:rPr>
                          <w:t>&lt;/</w:t>
                        </w:r>
                        <w:r>
                          <w:rPr>
                            <w:noProof/>
                          </w:rPr>
                          <w:t>value</w:t>
                        </w:r>
                        <w:r>
                          <w:rPr>
                            <w:noProof/>
                          </w:rPr>
                          <w:t>_</w:t>
                        </w:r>
                        <w:r w:rsidR="00346244">
                          <w:rPr>
                            <w:noProof/>
                          </w:rPr>
                          <w:t>evolution</w:t>
                        </w:r>
                        <w:r>
                          <w:rPr>
                            <w:noProof/>
                          </w:rPr>
                          <w:t>&gt;</w:t>
                        </w:r>
                      </w:p>
                    </w:txbxContent>
                  </v:textbox>
                </v:shape>
                <w10:anchorlock/>
              </v:group>
            </w:pict>
          </mc:Fallback>
        </mc:AlternateContent>
      </w:r>
    </w:p>
    <w:p w:rsidR="00BF5392" w:rsidRDefault="00BF5392" w:rsidP="00BF5392">
      <w:pPr>
        <w:pStyle w:val="Heading1"/>
      </w:pPr>
      <w:bookmarkStart w:id="70" w:name="_Toc305080325"/>
      <w:r>
        <w:t>The Darwinet API based on C++ class interface</w:t>
      </w:r>
      <w:bookmarkEnd w:id="70"/>
    </w:p>
    <w:p w:rsidR="004C22D7" w:rsidRDefault="004C22D7" w:rsidP="004C22D7">
      <w:pPr>
        <w:pStyle w:val="Heading2"/>
      </w:pPr>
      <w:bookmarkStart w:id="71" w:name="_Toc305080326"/>
      <w:r>
        <w:t>Overview of Darwinet API based on C++ class interface.</w:t>
      </w:r>
      <w:bookmarkEnd w:id="71"/>
    </w:p>
    <w:p w:rsidR="004C22D7" w:rsidRPr="004C22D7" w:rsidRDefault="004C22D7" w:rsidP="004C22D7">
      <w:pPr>
        <w:pStyle w:val="BodyText"/>
      </w:pPr>
      <w:proofErr w:type="gramStart"/>
      <w:r>
        <w:t>TBD.</w:t>
      </w:r>
      <w:proofErr w:type="gramEnd"/>
    </w:p>
    <w:p w:rsidR="007F7D4F" w:rsidRPr="0049146B" w:rsidRDefault="007F7D4F" w:rsidP="007816CD">
      <w:pPr>
        <w:pStyle w:val="BodyText"/>
      </w:pPr>
    </w:p>
    <w:p w:rsidR="007816CD" w:rsidRDefault="007816CD">
      <w:pPr>
        <w:sectPr w:rsidR="007816CD" w:rsidSect="007816CD">
          <w:type w:val="continuous"/>
          <w:pgSz w:w="11909" w:h="16834" w:code="9"/>
          <w:pgMar w:top="1440" w:right="1080" w:bottom="1440" w:left="1440" w:header="504" w:footer="720" w:gutter="0"/>
          <w:cols w:space="720"/>
        </w:sectPr>
      </w:pPr>
    </w:p>
    <w:p w:rsidR="007816CD" w:rsidRDefault="007816CD" w:rsidP="007816CD">
      <w:pPr>
        <w:pStyle w:val="Heading1"/>
      </w:pPr>
      <w:bookmarkStart w:id="72" w:name="_d2hTop_10"/>
      <w:bookmarkStart w:id="73" w:name="_D2HTopic_15"/>
      <w:bookmarkStart w:id="74" w:name="_Toc305080327"/>
      <w:bookmarkEnd w:id="72"/>
      <w:r>
        <w:lastRenderedPageBreak/>
        <w:t>Glossary of Terms</w:t>
      </w:r>
      <w:bookmarkEnd w:id="73"/>
      <w:bookmarkEnd w:id="74"/>
    </w:p>
    <w:p w:rsidR="007816CD" w:rsidRDefault="00686553" w:rsidP="007816CD">
      <w:pPr>
        <w:pStyle w:val="GlossaryHeading"/>
      </w:pPr>
      <w:bookmarkStart w:id="75" w:name="_D2HTopic_16"/>
      <w:r>
        <w:t>D</w:t>
      </w:r>
      <w:r w:rsidR="007816CD">
        <w:t>arwinet</w:t>
      </w:r>
      <w:bookmarkEnd w:id="75"/>
    </w:p>
    <w:p w:rsidR="007816CD" w:rsidRDefault="001B1C31" w:rsidP="007816CD">
      <w:pPr>
        <w:pStyle w:val="C1HPopupTopicText"/>
      </w:pPr>
      <w:r>
        <w:t xml:space="preserve">This is the name of the Darwinet project. </w:t>
      </w:r>
      <w:r w:rsidR="006A2839">
        <w:t>It is a combination of the words Darwin and Network. Darwin</w:t>
      </w:r>
      <w:r w:rsidR="007816CD">
        <w:t xml:space="preserve"> is the guy that discovered that species on earth has come to their current forms through evolution. And Network refers to the fact that the </w:t>
      </w:r>
      <w:r w:rsidR="006A2839">
        <w:t>Darwinet</w:t>
      </w:r>
      <w:r w:rsidR="007816CD">
        <w:t xml:space="preserve"> is a network that supports and promotes data and application to evolve in a manner similar to the evolution process of species.</w:t>
      </w:r>
    </w:p>
    <w:p w:rsidR="00B97B20" w:rsidRDefault="00B97B20" w:rsidP="0009504F">
      <w:pPr>
        <w:pStyle w:val="GlossaryHeading"/>
      </w:pPr>
      <w:r>
        <w:t>Domain View History</w:t>
      </w:r>
    </w:p>
    <w:p w:rsidR="00B97B20" w:rsidRPr="00B97B20" w:rsidRDefault="00B97B20" w:rsidP="00B97B20">
      <w:pPr>
        <w:pStyle w:val="C1HPopupTopicText"/>
      </w:pPr>
      <w:r>
        <w:t>The Domain View History is all the Model, Instance, Value changes made in</w:t>
      </w:r>
      <w:r w:rsidR="00916CC1">
        <w:t xml:space="preserve"> the past up of the view.</w:t>
      </w:r>
    </w:p>
    <w:p w:rsidR="00916CC1" w:rsidRDefault="00916CC1" w:rsidP="0009504F">
      <w:pPr>
        <w:pStyle w:val="GlossaryHeading"/>
      </w:pPr>
      <w:r>
        <w:t>Domain view state</w:t>
      </w:r>
    </w:p>
    <w:p w:rsidR="00916CC1" w:rsidRPr="00916CC1" w:rsidRDefault="00916CC1" w:rsidP="00916CC1">
      <w:pPr>
        <w:pStyle w:val="C1HPopupTopicText"/>
      </w:pPr>
      <w:r>
        <w:t>The Domain View State is the state of the Domain at the current view point. The state is the Model, instance, value contents after integration of the view Model, Instance, Value history.</w:t>
      </w:r>
    </w:p>
    <w:p w:rsidR="0009504F" w:rsidRDefault="0009504F" w:rsidP="0009504F">
      <w:pPr>
        <w:pStyle w:val="GlossaryHeading"/>
      </w:pPr>
      <w:r>
        <w:t>Evolution line</w:t>
      </w:r>
    </w:p>
    <w:p w:rsidR="0009504F" w:rsidRPr="00CF344C" w:rsidRDefault="0009504F" w:rsidP="0009504F">
      <w:pPr>
        <w:pStyle w:val="C1HPopupTopicText"/>
      </w:pPr>
      <w:r>
        <w:t>An Evolution Line is a chain of changes from the creation point up to current point of a domain state. The Evolution line is made up of a chaining of Model, Instance and Value changes (Deltas) ordered in correct change order.</w:t>
      </w:r>
    </w:p>
    <w:p w:rsidR="0009504F" w:rsidRDefault="0009504F" w:rsidP="00490E40">
      <w:pPr>
        <w:pStyle w:val="GlossaryHeading"/>
      </w:pPr>
      <w:r>
        <w:t>Change chain</w:t>
      </w:r>
    </w:p>
    <w:p w:rsidR="0009504F" w:rsidRPr="0009504F" w:rsidRDefault="0009504F" w:rsidP="0009504F">
      <w:pPr>
        <w:pStyle w:val="C1HPopupTopicText"/>
      </w:pPr>
      <w:r>
        <w:t>See Evolution Line.</w:t>
      </w:r>
    </w:p>
    <w:p w:rsidR="0009504F" w:rsidRDefault="0009504F" w:rsidP="00490E40">
      <w:pPr>
        <w:pStyle w:val="GlossaryHeading"/>
      </w:pPr>
      <w:r>
        <w:t>Evolution Branch</w:t>
      </w:r>
    </w:p>
    <w:p w:rsidR="0009504F" w:rsidRPr="0009504F" w:rsidRDefault="0009504F" w:rsidP="0009504F">
      <w:pPr>
        <w:pStyle w:val="C1HPopupTopicText"/>
      </w:pPr>
      <w:r>
        <w:t>An Evolution Branch is an Evolution line that has broken off from a previously common Evolution line.</w:t>
      </w:r>
    </w:p>
    <w:p w:rsidR="00490E40" w:rsidRDefault="006A2839" w:rsidP="00490E40">
      <w:pPr>
        <w:pStyle w:val="GlossaryHeading"/>
      </w:pPr>
      <w:r>
        <w:t>Triple</w:t>
      </w:r>
      <w:r w:rsidR="00490E40">
        <w:t xml:space="preserve"> A (AAA)</w:t>
      </w:r>
    </w:p>
    <w:p w:rsidR="00490E40" w:rsidRPr="00490E40" w:rsidRDefault="00490E40" w:rsidP="007816CD">
      <w:pPr>
        <w:pStyle w:val="C1HPopupTopicText"/>
      </w:pPr>
      <w:r>
        <w:t xml:space="preserve">Quote from </w:t>
      </w:r>
      <w:r w:rsidRPr="00490E40">
        <w:t>http://www.mobilein.com/aaa.htm</w:t>
      </w:r>
      <w:r>
        <w:t>.</w:t>
      </w:r>
    </w:p>
    <w:p w:rsidR="00490E40" w:rsidRDefault="00490E40" w:rsidP="007816CD">
      <w:pPr>
        <w:pStyle w:val="C1HPopupTopicText"/>
      </w:pPr>
      <w:r>
        <w:t>“</w:t>
      </w:r>
    </w:p>
    <w:p w:rsidR="00490E40" w:rsidRDefault="00490E40" w:rsidP="00490E40">
      <w:pPr>
        <w:pStyle w:val="C1HPopupTopicText"/>
      </w:pPr>
      <w:r>
        <w:t>Sometimes referred to as "triple-A" or just AAA, authentication, authorization, and accounting represent the "big three" in terms of IP based network management and policy administration.</w:t>
      </w:r>
    </w:p>
    <w:p w:rsidR="00490E40" w:rsidRDefault="00490E40" w:rsidP="00490E40">
      <w:pPr>
        <w:pStyle w:val="C1HPopupTopicText"/>
      </w:pPr>
      <w:r>
        <w:lastRenderedPageBreak/>
        <w:t>Authentication provides a vehicle to identify a client that requires access to some system and logically precedes authorization. The mechanism for authentication is typically undertaken through the exchange of logical keys or certificates between the client and the server.</w:t>
      </w:r>
    </w:p>
    <w:p w:rsidR="00490E40" w:rsidRDefault="00490E40" w:rsidP="00490E40">
      <w:pPr>
        <w:pStyle w:val="C1HPopupTopicText"/>
      </w:pPr>
      <w:r>
        <w:t>Authorization follows authentication and entails the process of determining whether the client is allowed to perform and/or request certain tasks or operations. Authorization is therefore at the heart of policy administration.</w:t>
      </w:r>
    </w:p>
    <w:p w:rsidR="00490E40" w:rsidRDefault="00490E40" w:rsidP="00490E40">
      <w:pPr>
        <w:pStyle w:val="C1HPopupTopicText"/>
      </w:pPr>
      <w:r>
        <w:t>Accounting is the process of measuring resource consumption, allowing monitoring and reporting of events and usage for various purposes including billing, analysis, and ongoing policy management</w:t>
      </w:r>
    </w:p>
    <w:p w:rsidR="00490E40" w:rsidRPr="00773F17" w:rsidRDefault="00490E40" w:rsidP="00490E40">
      <w:pPr>
        <w:pStyle w:val="C1HPopupTopicText"/>
        <w:rPr>
          <w:lang w:val="sv-SE"/>
        </w:rPr>
      </w:pPr>
      <w:r w:rsidRPr="00773F17">
        <w:rPr>
          <w:lang w:val="sv-SE"/>
        </w:rPr>
        <w:t>“</w:t>
      </w:r>
    </w:p>
    <w:p w:rsidR="00490E40" w:rsidRPr="00773F17" w:rsidRDefault="00490E40" w:rsidP="007816CD">
      <w:pPr>
        <w:pStyle w:val="C1HPopupTopicText"/>
        <w:rPr>
          <w:lang w:val="sv-SE"/>
        </w:rPr>
      </w:pPr>
    </w:p>
    <w:p w:rsidR="00566BCE" w:rsidRPr="00773F17" w:rsidRDefault="00566BCE">
      <w:pPr>
        <w:rPr>
          <w:lang w:val="sv-SE"/>
        </w:rPr>
        <w:sectPr w:rsidR="00566BCE" w:rsidRPr="00773F17" w:rsidSect="007816CD">
          <w:type w:val="oddPage"/>
          <w:pgSz w:w="11909" w:h="16834" w:code="9"/>
          <w:pgMar w:top="1440" w:right="1080" w:bottom="1440" w:left="1440" w:header="504" w:footer="720" w:gutter="0"/>
          <w:cols w:space="720"/>
        </w:sectPr>
      </w:pPr>
    </w:p>
    <w:p w:rsidR="00566BCE" w:rsidRPr="007F7D4F" w:rsidRDefault="00566BCE">
      <w:pPr>
        <w:pStyle w:val="Heading1"/>
        <w:rPr>
          <w:lang w:val="sv-SE"/>
        </w:rPr>
      </w:pPr>
      <w:bookmarkStart w:id="76" w:name="IndexHeading"/>
      <w:bookmarkStart w:id="77" w:name="_Toc305080328"/>
      <w:r w:rsidRPr="007F7D4F">
        <w:rPr>
          <w:lang w:val="sv-SE"/>
        </w:rPr>
        <w:lastRenderedPageBreak/>
        <w:t>Index</w:t>
      </w:r>
      <w:bookmarkEnd w:id="76"/>
      <w:bookmarkEnd w:id="77"/>
    </w:p>
    <w:p w:rsidR="00566BCE" w:rsidRPr="007F7D4F" w:rsidRDefault="00566BCE">
      <w:pPr>
        <w:pStyle w:val="IndexHeading"/>
        <w:rPr>
          <w:lang w:val="sv-SE"/>
        </w:rPr>
      </w:pPr>
      <w:r>
        <w:fldChar w:fldCharType="begin"/>
      </w:r>
      <w:r>
        <w:instrText>INDEX \h "A" \e" " \l", "</w:instrText>
      </w:r>
      <w:r>
        <w:fldChar w:fldCharType="separate"/>
      </w:r>
      <w:r w:rsidR="007816CD">
        <w:rPr>
          <w:b w:val="0"/>
          <w:bCs/>
          <w:noProof/>
          <w:lang w:val="sv-SE"/>
        </w:rPr>
        <w:t>Fel! Hittade inga indexord.</w:t>
      </w:r>
      <w:r>
        <w:fldChar w:fldCharType="end"/>
      </w:r>
    </w:p>
    <w:p w:rsidR="00566BCE" w:rsidRPr="007F7D4F" w:rsidRDefault="00566BCE">
      <w:pPr>
        <w:rPr>
          <w:lang w:val="sv-SE"/>
        </w:rPr>
      </w:pPr>
    </w:p>
    <w:sectPr w:rsidR="00566BCE" w:rsidRPr="007F7D4F" w:rsidSect="007816CD">
      <w:footerReference w:type="default" r:id="rId25"/>
      <w:type w:val="oddPage"/>
      <w:pgSz w:w="11909" w:h="16834" w:code="9"/>
      <w:pgMar w:top="1440" w:right="1080" w:bottom="1440" w:left="1440" w:header="504"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735" w:rsidRDefault="00977735">
      <w:r>
        <w:separator/>
      </w:r>
    </w:p>
  </w:endnote>
  <w:endnote w:type="continuationSeparator" w:id="0">
    <w:p w:rsidR="00977735" w:rsidRDefault="00977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r>
      <w:fldChar w:fldCharType="begin"/>
    </w:r>
    <w:r>
      <w:instrText>PAGE</w:instrText>
    </w:r>
    <w:r>
      <w:fldChar w:fldCharType="separate"/>
    </w:r>
    <w:r w:rsidR="00216684">
      <w:rPr>
        <w:noProof/>
      </w:rPr>
      <w:t>iv</w:t>
    </w:r>
    <w:r>
      <w:fldChar w:fldCharType="end"/>
    </w:r>
    <w:r>
      <w:t xml:space="preserve">  </w:t>
    </w:r>
    <w:r>
      <w:fldChar w:fldCharType="begin"/>
    </w:r>
    <w:r>
      <w:instrText>SYMBOL 183 \f "Symbol"</w:instrText>
    </w:r>
    <w:r>
      <w:fldChar w:fldCharType="end"/>
    </w:r>
    <w:r>
      <w:t xml:space="preserve">  </w:t>
    </w:r>
    <w:r>
      <w:fldChar w:fldCharType="begin"/>
    </w:r>
    <w:r>
      <w:instrText>STYLEREF "TOCTitle"</w:instrText>
    </w:r>
    <w:r>
      <w:fldChar w:fldCharType="separate"/>
    </w:r>
    <w:r w:rsidR="00216684">
      <w:rPr>
        <w:noProof/>
      </w:rPr>
      <w:t>Contents</w:t>
    </w:r>
    <w:r>
      <w:fldChar w:fldCharType="end"/>
    </w:r>
    <w:r>
      <w:tab/>
    </w:r>
    <w:r>
      <w:fldChar w:fldCharType="begin"/>
    </w:r>
    <w:r>
      <w:instrText>TITLE</w:instrText>
    </w:r>
    <w:r>
      <w:fldChar w:fldCharType="separate"/>
    </w:r>
    <w:r>
      <w:t>The Darwinet Specification</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r>
      <w:fldChar w:fldCharType="begin"/>
    </w:r>
    <w:r>
      <w:instrText>TITLE</w:instrText>
    </w:r>
    <w:r>
      <w:fldChar w:fldCharType="separate"/>
    </w:r>
    <w:r>
      <w:t>The Darwinet Specification</w:t>
    </w:r>
    <w:r>
      <w:fldChar w:fldCharType="end"/>
    </w:r>
    <w:r>
      <w:tab/>
    </w:r>
    <w:r>
      <w:fldChar w:fldCharType="begin"/>
    </w:r>
    <w:r>
      <w:instrText>STYLEREF "TOCTitle"</w:instrText>
    </w:r>
    <w:r>
      <w:fldChar w:fldCharType="separate"/>
    </w:r>
    <w:r w:rsidR="00216684">
      <w:rPr>
        <w:noProof/>
      </w:rPr>
      <w:t>Contents</w:t>
    </w:r>
    <w: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sidR="00216684">
      <w:rPr>
        <w:noProof/>
      </w:rPr>
      <w:t>iii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r>
      <w:fldChar w:fldCharType="begin"/>
    </w:r>
    <w:r>
      <w:instrText>PAGE</w:instrText>
    </w:r>
    <w:r>
      <w:fldChar w:fldCharType="separate"/>
    </w:r>
    <w:r w:rsidR="00346244">
      <w:rPr>
        <w:noProof/>
      </w:rPr>
      <w:t>22</w:t>
    </w:r>
    <w:r>
      <w:fldChar w:fldCharType="end"/>
    </w:r>
    <w:r>
      <w:t xml:space="preserve">  </w:t>
    </w:r>
    <w:r>
      <w:fldChar w:fldCharType="begin"/>
    </w:r>
    <w:r>
      <w:instrText>SYMBOL 183 \f "Symbol"</w:instrText>
    </w:r>
    <w:r>
      <w:fldChar w:fldCharType="end"/>
    </w:r>
    <w:r>
      <w:t xml:space="preserve">  </w:t>
    </w:r>
    <w:r>
      <w:fldChar w:fldCharType="begin"/>
    </w:r>
    <w:r>
      <w:instrText>STYLEREF "1"</w:instrText>
    </w:r>
    <w:r>
      <w:fldChar w:fldCharType="separate"/>
    </w:r>
    <w:r w:rsidR="00346244">
      <w:rPr>
        <w:noProof/>
      </w:rPr>
      <w:t>The Darwinet API based on C++ class interface</w:t>
    </w:r>
    <w:r>
      <w:fldChar w:fldCharType="end"/>
    </w:r>
    <w:r>
      <w:tab/>
    </w:r>
    <w:r>
      <w:fldChar w:fldCharType="begin"/>
    </w:r>
    <w:r>
      <w:instrText>TITLE</w:instrText>
    </w:r>
    <w:r>
      <w:fldChar w:fldCharType="separate"/>
    </w:r>
    <w:r>
      <w:t>The Darwinet Specification</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r>
      <w:fldChar w:fldCharType="begin"/>
    </w:r>
    <w:r>
      <w:instrText>TITLE</w:instrText>
    </w:r>
    <w:r>
      <w:fldChar w:fldCharType="separate"/>
    </w:r>
    <w:r>
      <w:t>The Darwinet Specification</w:t>
    </w:r>
    <w:r>
      <w:fldChar w:fldCharType="end"/>
    </w:r>
    <w:r>
      <w:tab/>
    </w:r>
    <w:r>
      <w:fldChar w:fldCharType="begin"/>
    </w:r>
    <w:r>
      <w:instrText>STYLEREF "1"</w:instrText>
    </w:r>
    <w:r>
      <w:fldChar w:fldCharType="separate"/>
    </w:r>
    <w:r w:rsidR="00346244">
      <w:rPr>
        <w:noProof/>
      </w:rPr>
      <w:t>The Darwinet API based on XML over TCP/IP</w:t>
    </w:r>
    <w: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sidR="00346244">
      <w:rPr>
        <w:noProof/>
      </w:rPr>
      <w:t>21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Footer"/>
    </w:pPr>
    <w:r>
      <w:fldChar w:fldCharType="begin"/>
    </w:r>
    <w:r>
      <w:instrText>TITLE</w:instrText>
    </w:r>
    <w:r>
      <w:fldChar w:fldCharType="separate"/>
    </w:r>
    <w:r>
      <w:t>The Darwinet Specification</w:t>
    </w:r>
    <w:r>
      <w:fldChar w:fldCharType="end"/>
    </w:r>
    <w:r>
      <w:tab/>
    </w:r>
    <w:r>
      <w:fldChar w:fldCharType="begin"/>
    </w:r>
    <w:r>
      <w:instrText>STYLEREF "1"</w:instrText>
    </w:r>
    <w:r>
      <w:fldChar w:fldCharType="separate"/>
    </w:r>
    <w:r w:rsidR="00216684">
      <w:rPr>
        <w:noProof/>
      </w:rPr>
      <w:t>Index</w:t>
    </w:r>
    <w: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sidR="00216684">
      <w:rPr>
        <w:noProof/>
      </w:rPr>
      <w:t>25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735" w:rsidRDefault="00977735">
      <w:r>
        <w:separator/>
      </w:r>
    </w:p>
  </w:footnote>
  <w:footnote w:type="continuationSeparator" w:id="0">
    <w:p w:rsidR="00977735" w:rsidRDefault="009777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F8" w:rsidRDefault="00FB34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0D27E5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D12A78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9B0EE828"/>
    <w:lvl w:ilvl="0">
      <w:start w:val="1"/>
      <w:numFmt w:val="decimal"/>
      <w:pStyle w:val="ListNumber3"/>
      <w:lvlText w:val="%1."/>
      <w:lvlJc w:val="left"/>
      <w:pPr>
        <w:tabs>
          <w:tab w:val="num" w:pos="926"/>
        </w:tabs>
        <w:ind w:left="926" w:hanging="360"/>
      </w:pPr>
    </w:lvl>
  </w:abstractNum>
  <w:abstractNum w:abstractNumId="3">
    <w:nsid w:val="FFFFFF7F"/>
    <w:multiLevelType w:val="singleLevel"/>
    <w:tmpl w:val="FA9499D4"/>
    <w:lvl w:ilvl="0">
      <w:start w:val="1"/>
      <w:numFmt w:val="decimal"/>
      <w:pStyle w:val="ListNumber2"/>
      <w:lvlText w:val="%1."/>
      <w:lvlJc w:val="left"/>
      <w:pPr>
        <w:tabs>
          <w:tab w:val="num" w:pos="720"/>
        </w:tabs>
        <w:ind w:left="720" w:hanging="360"/>
      </w:pPr>
    </w:lvl>
  </w:abstractNum>
  <w:abstractNum w:abstractNumId="4">
    <w:nsid w:val="FFFFFF80"/>
    <w:multiLevelType w:val="singleLevel"/>
    <w:tmpl w:val="A308F69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10CC0B0"/>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19DA43D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3072D7DC"/>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D384EA8"/>
    <w:lvl w:ilvl="0">
      <w:start w:val="1"/>
      <w:numFmt w:val="decimal"/>
      <w:pStyle w:val="ListNumber"/>
      <w:lvlText w:val="%1."/>
      <w:lvlJc w:val="left"/>
      <w:pPr>
        <w:tabs>
          <w:tab w:val="num" w:pos="360"/>
        </w:tabs>
        <w:ind w:left="360" w:hanging="360"/>
      </w:pPr>
    </w:lvl>
  </w:abstractNum>
  <w:abstractNum w:abstractNumId="9">
    <w:nsid w:val="FFFFFF89"/>
    <w:multiLevelType w:val="singleLevel"/>
    <w:tmpl w:val="BE06828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751E23"/>
    <w:multiLevelType w:val="hybridMultilevel"/>
    <w:tmpl w:val="AA04C98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1">
    <w:nsid w:val="0DD550C5"/>
    <w:multiLevelType w:val="singleLevel"/>
    <w:tmpl w:val="E550ED7C"/>
    <w:name w:val="C1H Number"/>
    <w:lvl w:ilvl="0">
      <w:start w:val="1"/>
      <w:numFmt w:val="decimal"/>
      <w:lvlRestart w:val="0"/>
      <w:pStyle w:val="C1HNumber"/>
      <w:lvlText w:val="%1."/>
      <w:lvlJc w:val="left"/>
      <w:pPr>
        <w:tabs>
          <w:tab w:val="num" w:pos="3960"/>
        </w:tabs>
        <w:ind w:left="3960" w:hanging="360"/>
      </w:pPr>
    </w:lvl>
  </w:abstractNum>
  <w:abstractNum w:abstractNumId="12">
    <w:nsid w:val="0FEF6632"/>
    <w:multiLevelType w:val="hybridMultilevel"/>
    <w:tmpl w:val="8BB2C8E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3">
    <w:nsid w:val="12DC3EF2"/>
    <w:multiLevelType w:val="hybridMultilevel"/>
    <w:tmpl w:val="115EC7D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4">
    <w:nsid w:val="18552A5E"/>
    <w:multiLevelType w:val="hybridMultilevel"/>
    <w:tmpl w:val="0B36862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nsid w:val="1BFF3BDD"/>
    <w:multiLevelType w:val="hybridMultilevel"/>
    <w:tmpl w:val="B282BE18"/>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6">
    <w:nsid w:val="263F0585"/>
    <w:multiLevelType w:val="hybridMultilevel"/>
    <w:tmpl w:val="C624F5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
    <w:nsid w:val="2A123BA8"/>
    <w:multiLevelType w:val="singleLevel"/>
    <w:tmpl w:val="E79E1A9C"/>
    <w:name w:val="C1H Number 2"/>
    <w:lvl w:ilvl="0">
      <w:start w:val="1"/>
      <w:numFmt w:val="decimal"/>
      <w:lvlRestart w:val="0"/>
      <w:pStyle w:val="C1HNumber2"/>
      <w:lvlText w:val="%1."/>
      <w:lvlJc w:val="left"/>
      <w:pPr>
        <w:tabs>
          <w:tab w:val="num" w:pos="4320"/>
        </w:tabs>
        <w:ind w:left="4320" w:hanging="360"/>
      </w:pPr>
    </w:lvl>
  </w:abstractNum>
  <w:abstractNum w:abstractNumId="18">
    <w:nsid w:val="35F11975"/>
    <w:multiLevelType w:val="hybridMultilevel"/>
    <w:tmpl w:val="954638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9">
    <w:nsid w:val="3DBA50B8"/>
    <w:multiLevelType w:val="hybridMultilevel"/>
    <w:tmpl w:val="C4660894"/>
    <w:lvl w:ilvl="0" w:tplc="041D0001">
      <w:start w:val="1"/>
      <w:numFmt w:val="bullet"/>
      <w:lvlText w:val=""/>
      <w:lvlJc w:val="left"/>
      <w:pPr>
        <w:tabs>
          <w:tab w:val="num" w:pos="3600"/>
        </w:tabs>
        <w:ind w:left="3600" w:hanging="36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20">
    <w:nsid w:val="3FC22709"/>
    <w:multiLevelType w:val="hybridMultilevel"/>
    <w:tmpl w:val="6AA46D48"/>
    <w:lvl w:ilvl="0" w:tplc="041D0001">
      <w:start w:val="1"/>
      <w:numFmt w:val="bullet"/>
      <w:lvlText w:val=""/>
      <w:lvlJc w:val="left"/>
      <w:pPr>
        <w:tabs>
          <w:tab w:val="num" w:pos="3600"/>
        </w:tabs>
        <w:ind w:left="3600" w:hanging="360"/>
      </w:pPr>
      <w:rPr>
        <w:rFonts w:ascii="Symbol" w:hAnsi="Symbol" w:hint="default"/>
      </w:rPr>
    </w:lvl>
    <w:lvl w:ilvl="1" w:tplc="041D0003">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21">
    <w:nsid w:val="43B3723C"/>
    <w:multiLevelType w:val="singleLevel"/>
    <w:tmpl w:val="84645570"/>
    <w:name w:val="C1H Bullet 2A"/>
    <w:lvl w:ilvl="0">
      <w:start w:val="1"/>
      <w:numFmt w:val="bullet"/>
      <w:lvlRestart w:val="0"/>
      <w:pStyle w:val="C1HBullet2A"/>
      <w:lvlText w:val="o"/>
      <w:lvlJc w:val="left"/>
      <w:pPr>
        <w:tabs>
          <w:tab w:val="num" w:pos="4320"/>
        </w:tabs>
        <w:ind w:left="4320" w:hanging="360"/>
      </w:pPr>
      <w:rPr>
        <w:rFonts w:ascii="Courier New" w:hAnsi="Courier New"/>
      </w:rPr>
    </w:lvl>
  </w:abstractNum>
  <w:abstractNum w:abstractNumId="22">
    <w:nsid w:val="454B0453"/>
    <w:multiLevelType w:val="hybridMultilevel"/>
    <w:tmpl w:val="2C088F3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nsid w:val="49C003C5"/>
    <w:multiLevelType w:val="hybridMultilevel"/>
    <w:tmpl w:val="B378883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4">
    <w:nsid w:val="4AE02D1F"/>
    <w:multiLevelType w:val="singleLevel"/>
    <w:tmpl w:val="53EA9CA8"/>
    <w:name w:val="C1H Bullet 2"/>
    <w:lvl w:ilvl="0">
      <w:start w:val="1"/>
      <w:numFmt w:val="bullet"/>
      <w:lvlRestart w:val="0"/>
      <w:pStyle w:val="C1HBullet2"/>
      <w:lvlText w:val=""/>
      <w:lvlJc w:val="left"/>
      <w:pPr>
        <w:tabs>
          <w:tab w:val="num" w:pos="4320"/>
        </w:tabs>
        <w:ind w:left="4320" w:hanging="360"/>
      </w:pPr>
      <w:rPr>
        <w:rFonts w:ascii="Symbol" w:hAnsi="Symbol" w:hint="default"/>
      </w:rPr>
    </w:lvl>
  </w:abstractNum>
  <w:abstractNum w:abstractNumId="25">
    <w:nsid w:val="4B0676EB"/>
    <w:multiLevelType w:val="hybridMultilevel"/>
    <w:tmpl w:val="EBE8B38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6">
    <w:nsid w:val="5512643C"/>
    <w:multiLevelType w:val="hybridMultilevel"/>
    <w:tmpl w:val="5722454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7">
    <w:nsid w:val="582A0BF5"/>
    <w:multiLevelType w:val="hybridMultilevel"/>
    <w:tmpl w:val="C18A64E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8">
    <w:nsid w:val="74E37797"/>
    <w:multiLevelType w:val="singleLevel"/>
    <w:tmpl w:val="4DBA6B52"/>
    <w:name w:val="C1H Bullet"/>
    <w:lvl w:ilvl="0">
      <w:start w:val="1"/>
      <w:numFmt w:val="bullet"/>
      <w:lvlRestart w:val="0"/>
      <w:pStyle w:val="C1HBullet"/>
      <w:lvlText w:val=""/>
      <w:lvlJc w:val="left"/>
      <w:pPr>
        <w:tabs>
          <w:tab w:val="num" w:pos="3960"/>
        </w:tabs>
        <w:ind w:left="3960" w:hanging="360"/>
      </w:pPr>
      <w:rPr>
        <w:rFonts w:ascii="Symbol" w:hAnsi="Symbol" w:hint="default"/>
      </w:rPr>
    </w:lvl>
  </w:abstractNum>
  <w:abstractNum w:abstractNumId="29">
    <w:nsid w:val="769E60D7"/>
    <w:multiLevelType w:val="hybridMultilevel"/>
    <w:tmpl w:val="E9668C9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0">
    <w:nsid w:val="7B9E299D"/>
    <w:multiLevelType w:val="hybridMultilevel"/>
    <w:tmpl w:val="3806C5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9"/>
  </w:num>
  <w:num w:numId="2">
    <w:abstractNumId w:val="7"/>
  </w:num>
  <w:num w:numId="3">
    <w:abstractNumId w:val="8"/>
  </w:num>
  <w:num w:numId="4">
    <w:abstractNumId w:val="3"/>
  </w:num>
  <w:num w:numId="5">
    <w:abstractNumId w:val="28"/>
  </w:num>
  <w:num w:numId="6">
    <w:abstractNumId w:val="24"/>
  </w:num>
  <w:num w:numId="7">
    <w:abstractNumId w:val="21"/>
  </w:num>
  <w:num w:numId="8">
    <w:abstractNumId w:val="11"/>
  </w:num>
  <w:num w:numId="9">
    <w:abstractNumId w:val="17"/>
  </w:num>
  <w:num w:numId="10">
    <w:abstractNumId w:val="6"/>
  </w:num>
  <w:num w:numId="11">
    <w:abstractNumId w:val="5"/>
  </w:num>
  <w:num w:numId="12">
    <w:abstractNumId w:val="4"/>
  </w:num>
  <w:num w:numId="13">
    <w:abstractNumId w:val="2"/>
  </w:num>
  <w:num w:numId="14">
    <w:abstractNumId w:val="1"/>
  </w:num>
  <w:num w:numId="15">
    <w:abstractNumId w:val="0"/>
  </w:num>
  <w:num w:numId="16">
    <w:abstractNumId w:val="19"/>
  </w:num>
  <w:num w:numId="17">
    <w:abstractNumId w:val="20"/>
  </w:num>
  <w:num w:numId="18">
    <w:abstractNumId w:val="15"/>
  </w:num>
  <w:num w:numId="19">
    <w:abstractNumId w:val="22"/>
  </w:num>
  <w:num w:numId="20">
    <w:abstractNumId w:val="10"/>
  </w:num>
  <w:num w:numId="21">
    <w:abstractNumId w:val="25"/>
  </w:num>
  <w:num w:numId="22">
    <w:abstractNumId w:val="13"/>
  </w:num>
  <w:num w:numId="23">
    <w:abstractNumId w:val="27"/>
  </w:num>
  <w:num w:numId="24">
    <w:abstractNumId w:val="23"/>
  </w:num>
  <w:num w:numId="25">
    <w:abstractNumId w:val="12"/>
  </w:num>
  <w:num w:numId="26">
    <w:abstractNumId w:val="16"/>
  </w:num>
  <w:num w:numId="27">
    <w:abstractNumId w:val="26"/>
  </w:num>
  <w:num w:numId="28">
    <w:abstractNumId w:val="14"/>
  </w:num>
  <w:num w:numId="29">
    <w:abstractNumId w:val="30"/>
  </w:num>
  <w:num w:numId="30">
    <w:abstractNumId w:val="18"/>
  </w:num>
  <w:num w:numId="31">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1HByLine" w:val="By Darwinet developer community"/>
    <w:docVar w:name="C1HGenerated" w:val="1242503942"/>
    <w:docVar w:name="C1HProject" w:val="..\The darwinet vision.d2h"/>
    <w:docVar w:name="C1HSuperTitle" w:val="Darwinet"/>
    <w:docVar w:name="C1HTitle" w:val="The Darwinet Vision specification"/>
  </w:docVars>
  <w:rsids>
    <w:rsidRoot w:val="007816CD"/>
    <w:rsid w:val="00023858"/>
    <w:rsid w:val="00043B7E"/>
    <w:rsid w:val="000520F2"/>
    <w:rsid w:val="0009184B"/>
    <w:rsid w:val="00091C2E"/>
    <w:rsid w:val="0009504F"/>
    <w:rsid w:val="000B5B55"/>
    <w:rsid w:val="000C2C22"/>
    <w:rsid w:val="000D2B59"/>
    <w:rsid w:val="00120460"/>
    <w:rsid w:val="0013327C"/>
    <w:rsid w:val="00135F18"/>
    <w:rsid w:val="001554D0"/>
    <w:rsid w:val="001673DE"/>
    <w:rsid w:val="00173C81"/>
    <w:rsid w:val="001B1C31"/>
    <w:rsid w:val="001D36C9"/>
    <w:rsid w:val="00216684"/>
    <w:rsid w:val="00216C44"/>
    <w:rsid w:val="00242DEB"/>
    <w:rsid w:val="002C7854"/>
    <w:rsid w:val="002D0E24"/>
    <w:rsid w:val="002D3259"/>
    <w:rsid w:val="002F04DB"/>
    <w:rsid w:val="00320511"/>
    <w:rsid w:val="00346244"/>
    <w:rsid w:val="0034674F"/>
    <w:rsid w:val="00353C0E"/>
    <w:rsid w:val="003965D1"/>
    <w:rsid w:val="00397E70"/>
    <w:rsid w:val="003A7DA5"/>
    <w:rsid w:val="003B6EC9"/>
    <w:rsid w:val="003C2678"/>
    <w:rsid w:val="003C6459"/>
    <w:rsid w:val="003E0756"/>
    <w:rsid w:val="004008D8"/>
    <w:rsid w:val="00410FF0"/>
    <w:rsid w:val="00416609"/>
    <w:rsid w:val="00421120"/>
    <w:rsid w:val="004365C3"/>
    <w:rsid w:val="00454212"/>
    <w:rsid w:val="0046786C"/>
    <w:rsid w:val="00477413"/>
    <w:rsid w:val="00490E40"/>
    <w:rsid w:val="004C1A6B"/>
    <w:rsid w:val="004C22D7"/>
    <w:rsid w:val="004D12A1"/>
    <w:rsid w:val="004D261E"/>
    <w:rsid w:val="004E581F"/>
    <w:rsid w:val="00501083"/>
    <w:rsid w:val="00517F13"/>
    <w:rsid w:val="00524840"/>
    <w:rsid w:val="005514E1"/>
    <w:rsid w:val="005650E4"/>
    <w:rsid w:val="00566BCE"/>
    <w:rsid w:val="00586E66"/>
    <w:rsid w:val="005B0560"/>
    <w:rsid w:val="005B18B2"/>
    <w:rsid w:val="005B3DE2"/>
    <w:rsid w:val="005B5317"/>
    <w:rsid w:val="005C753F"/>
    <w:rsid w:val="005D5783"/>
    <w:rsid w:val="005F3BE6"/>
    <w:rsid w:val="00613E0C"/>
    <w:rsid w:val="006224BC"/>
    <w:rsid w:val="006628B4"/>
    <w:rsid w:val="00686553"/>
    <w:rsid w:val="006A1145"/>
    <w:rsid w:val="006A2839"/>
    <w:rsid w:val="006C5B1A"/>
    <w:rsid w:val="006C5C15"/>
    <w:rsid w:val="006C5F94"/>
    <w:rsid w:val="006E1FDE"/>
    <w:rsid w:val="006E3EA6"/>
    <w:rsid w:val="0073254A"/>
    <w:rsid w:val="00773F17"/>
    <w:rsid w:val="007816CD"/>
    <w:rsid w:val="00793709"/>
    <w:rsid w:val="007A0B76"/>
    <w:rsid w:val="007B4008"/>
    <w:rsid w:val="007D3E3E"/>
    <w:rsid w:val="007F60BC"/>
    <w:rsid w:val="007F6326"/>
    <w:rsid w:val="007F7D4F"/>
    <w:rsid w:val="008004EF"/>
    <w:rsid w:val="008046A5"/>
    <w:rsid w:val="00804CB5"/>
    <w:rsid w:val="00820C6B"/>
    <w:rsid w:val="00830C15"/>
    <w:rsid w:val="00876AA3"/>
    <w:rsid w:val="008930BC"/>
    <w:rsid w:val="008E2C50"/>
    <w:rsid w:val="00916CC1"/>
    <w:rsid w:val="00921AD6"/>
    <w:rsid w:val="009634C9"/>
    <w:rsid w:val="00977735"/>
    <w:rsid w:val="00982139"/>
    <w:rsid w:val="009B60EF"/>
    <w:rsid w:val="009D7745"/>
    <w:rsid w:val="009F6975"/>
    <w:rsid w:val="00A03C3E"/>
    <w:rsid w:val="00A83E51"/>
    <w:rsid w:val="00AA03DD"/>
    <w:rsid w:val="00AD34EA"/>
    <w:rsid w:val="00AD4CA9"/>
    <w:rsid w:val="00AD7DFA"/>
    <w:rsid w:val="00B2303C"/>
    <w:rsid w:val="00B24048"/>
    <w:rsid w:val="00B4165E"/>
    <w:rsid w:val="00B4497B"/>
    <w:rsid w:val="00B46435"/>
    <w:rsid w:val="00B57ED9"/>
    <w:rsid w:val="00B77DF4"/>
    <w:rsid w:val="00B97B20"/>
    <w:rsid w:val="00BD38A4"/>
    <w:rsid w:val="00BE0597"/>
    <w:rsid w:val="00BE3C16"/>
    <w:rsid w:val="00BE65FC"/>
    <w:rsid w:val="00BF2EDF"/>
    <w:rsid w:val="00BF5392"/>
    <w:rsid w:val="00C0148F"/>
    <w:rsid w:val="00C2602D"/>
    <w:rsid w:val="00C32509"/>
    <w:rsid w:val="00C349BA"/>
    <w:rsid w:val="00C360C7"/>
    <w:rsid w:val="00C40843"/>
    <w:rsid w:val="00C522D3"/>
    <w:rsid w:val="00C81D73"/>
    <w:rsid w:val="00CC02C5"/>
    <w:rsid w:val="00CD384A"/>
    <w:rsid w:val="00CE7851"/>
    <w:rsid w:val="00CF344C"/>
    <w:rsid w:val="00D04028"/>
    <w:rsid w:val="00D1044C"/>
    <w:rsid w:val="00D149DA"/>
    <w:rsid w:val="00D31AB8"/>
    <w:rsid w:val="00D72AF7"/>
    <w:rsid w:val="00DD1268"/>
    <w:rsid w:val="00E07841"/>
    <w:rsid w:val="00E22FDE"/>
    <w:rsid w:val="00E26562"/>
    <w:rsid w:val="00E3707C"/>
    <w:rsid w:val="00E55B44"/>
    <w:rsid w:val="00E76C69"/>
    <w:rsid w:val="00EA2C2A"/>
    <w:rsid w:val="00EA39B5"/>
    <w:rsid w:val="00EE6B71"/>
    <w:rsid w:val="00EF6390"/>
    <w:rsid w:val="00EF6BDF"/>
    <w:rsid w:val="00F5160A"/>
    <w:rsid w:val="00F6173B"/>
    <w:rsid w:val="00F63B96"/>
    <w:rsid w:val="00F64DAC"/>
    <w:rsid w:val="00F754E4"/>
    <w:rsid w:val="00F84600"/>
    <w:rsid w:val="00FA3DB6"/>
    <w:rsid w:val="00FB34F8"/>
    <w:rsid w:val="00FF2843"/>
    <w:rsid w:val="00FF6A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Angsana New"/>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en-US"/>
    </w:rPr>
  </w:style>
  <w:style w:type="paragraph" w:styleId="Heading1">
    <w:name w:val="heading 1"/>
    <w:basedOn w:val="HeadingBase"/>
    <w:next w:val="Heading2"/>
    <w:qFormat/>
    <w:pPr>
      <w:keepNext/>
      <w:spacing w:before="962" w:after="1682"/>
      <w:outlineLvl w:val="0"/>
    </w:pPr>
    <w:rPr>
      <w:sz w:val="60"/>
    </w:rPr>
  </w:style>
  <w:style w:type="paragraph" w:styleId="Heading2">
    <w:name w:val="heading 2"/>
    <w:basedOn w:val="HeadingBase"/>
    <w:next w:val="BodyText"/>
    <w:qFormat/>
    <w:pPr>
      <w:keepNext/>
      <w:pBdr>
        <w:top w:val="single" w:sz="6" w:space="1" w:color="auto"/>
      </w:pBdr>
      <w:spacing w:before="362" w:after="43"/>
      <w:outlineLvl w:val="1"/>
    </w:pPr>
    <w:rPr>
      <w:sz w:val="36"/>
    </w:rPr>
  </w:style>
  <w:style w:type="paragraph" w:styleId="Heading3">
    <w:name w:val="heading 3"/>
    <w:basedOn w:val="HeadingBase"/>
    <w:next w:val="BodyText"/>
    <w:qFormat/>
    <w:pPr>
      <w:keepNext/>
      <w:spacing w:before="340"/>
      <w:ind w:left="2880"/>
      <w:outlineLvl w:val="2"/>
    </w:pPr>
    <w:rPr>
      <w:sz w:val="28"/>
    </w:rPr>
  </w:style>
  <w:style w:type="paragraph" w:styleId="Heading4">
    <w:name w:val="heading 4"/>
    <w:basedOn w:val="HeadingBase"/>
    <w:next w:val="BodyText"/>
    <w:qFormat/>
    <w:pPr>
      <w:keepNext/>
      <w:spacing w:before="216" w:after="14"/>
      <w:ind w:left="2880"/>
      <w:outlineLvl w:val="3"/>
    </w:pPr>
    <w:rPr>
      <w:i/>
      <w:sz w:val="24"/>
    </w:rPr>
  </w:style>
  <w:style w:type="paragraph" w:styleId="Heading5">
    <w:name w:val="heading 5"/>
    <w:basedOn w:val="HeadingBase"/>
    <w:next w:val="Definition"/>
    <w:qFormat/>
    <w:pPr>
      <w:keepNext/>
      <w:spacing w:before="340"/>
      <w:ind w:left="2880"/>
      <w:outlineLvl w:val="4"/>
    </w:pPr>
    <w:rPr>
      <w:sz w:val="28"/>
    </w:rPr>
  </w:style>
  <w:style w:type="paragraph" w:styleId="Heading6">
    <w:name w:val="heading 6"/>
    <w:basedOn w:val="Normal"/>
    <w:next w:val="Normal"/>
    <w:qFormat/>
    <w:pPr>
      <w:spacing w:before="240" w:after="60"/>
      <w:ind w:left="2880"/>
      <w:outlineLvl w:val="5"/>
    </w:pPr>
    <w:rPr>
      <w:rFonts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Pr>
      <w:rFonts w:ascii="Arial" w:hAnsi="Arial"/>
      <w:b/>
    </w:rPr>
  </w:style>
  <w:style w:type="paragraph" w:styleId="BodyText">
    <w:name w:val="Body Text"/>
    <w:basedOn w:val="Normal"/>
    <w:pPr>
      <w:spacing w:before="115"/>
      <w:ind w:left="2880"/>
    </w:pPr>
  </w:style>
  <w:style w:type="paragraph" w:styleId="List">
    <w:name w:val="List"/>
    <w:basedOn w:val="BodyText"/>
    <w:pPr>
      <w:tabs>
        <w:tab w:val="left" w:pos="3960"/>
      </w:tabs>
      <w:ind w:left="3960" w:hanging="360"/>
    </w:pPr>
  </w:style>
  <w:style w:type="paragraph" w:customStyle="1" w:styleId="Definition">
    <w:name w:val="Definition"/>
    <w:basedOn w:val="BodyText"/>
  </w:style>
  <w:style w:type="paragraph" w:customStyle="1" w:styleId="BodyTextTable">
    <w:name w:val="Body Text Table"/>
    <w:basedOn w:val="BodyText"/>
    <w:pPr>
      <w:ind w:left="0"/>
    </w:pPr>
  </w:style>
  <w:style w:type="paragraph" w:customStyle="1" w:styleId="BodyTable">
    <w:name w:val="BodyTable"/>
    <w:basedOn w:val="Normal"/>
    <w:pPr>
      <w:spacing w:before="115"/>
    </w:pPr>
  </w:style>
  <w:style w:type="paragraph" w:styleId="Title">
    <w:name w:val="Title"/>
    <w:basedOn w:val="HeadingBase"/>
    <w:qFormat/>
    <w:pPr>
      <w:spacing w:before="242" w:after="722"/>
      <w:jc w:val="right"/>
    </w:pPr>
    <w:rPr>
      <w:sz w:val="72"/>
    </w:rPr>
  </w:style>
  <w:style w:type="paragraph" w:customStyle="1" w:styleId="ByLine">
    <w:name w:val="ByLine"/>
    <w:basedOn w:val="Title"/>
    <w:rPr>
      <w:sz w:val="28"/>
    </w:rPr>
  </w:style>
  <w:style w:type="paragraph" w:styleId="Caption">
    <w:name w:val="caption"/>
    <w:basedOn w:val="BodyText"/>
    <w:next w:val="BodyText"/>
    <w:qFormat/>
    <w:pPr>
      <w:tabs>
        <w:tab w:val="left" w:pos="3600"/>
        <w:tab w:val="left" w:pos="3960"/>
      </w:tabs>
      <w:spacing w:before="60" w:after="160"/>
    </w:pPr>
    <w:rPr>
      <w:i/>
      <w:sz w:val="18"/>
    </w:rPr>
  </w:style>
  <w:style w:type="paragraph" w:customStyle="1" w:styleId="CodeBase">
    <w:name w:val="Code Base"/>
    <w:basedOn w:val="BodyText"/>
    <w:rPr>
      <w:rFonts w:ascii="Courier New" w:hAnsi="Courier New"/>
    </w:rPr>
  </w:style>
  <w:style w:type="paragraph" w:customStyle="1" w:styleId="CodeExplained">
    <w:name w:val="CodeExplained"/>
    <w:basedOn w:val="CodeBase"/>
    <w:pPr>
      <w:spacing w:after="40"/>
      <w:ind w:left="3240"/>
    </w:pPr>
  </w:style>
  <w:style w:type="character" w:customStyle="1" w:styleId="D2HNoGloss">
    <w:name w:val="D2HNoGloss"/>
  </w:style>
  <w:style w:type="paragraph" w:customStyle="1" w:styleId="Figures">
    <w:name w:val="Figures"/>
    <w:basedOn w:val="BodyText"/>
    <w:next w:val="Caption"/>
    <w:pPr>
      <w:tabs>
        <w:tab w:val="left" w:pos="3600"/>
        <w:tab w:val="left" w:pos="3960"/>
      </w:tabs>
      <w:spacing w:before="140" w:after="60"/>
    </w:pPr>
  </w:style>
  <w:style w:type="paragraph" w:customStyle="1" w:styleId="FiguresTable">
    <w:name w:val="Figures Table"/>
    <w:basedOn w:val="Figures"/>
    <w:pPr>
      <w:ind w:left="720"/>
    </w:pPr>
  </w:style>
  <w:style w:type="paragraph" w:customStyle="1" w:styleId="HeaderBase">
    <w:name w:val="Header Base"/>
    <w:basedOn w:val="HeadingBase"/>
  </w:style>
  <w:style w:type="paragraph" w:styleId="Footer">
    <w:name w:val="footer"/>
    <w:basedOn w:val="HeaderBase"/>
    <w:pPr>
      <w:pBdr>
        <w:top w:val="single" w:sz="6" w:space="1" w:color="auto"/>
        <w:between w:val="single" w:sz="6" w:space="1" w:color="auto"/>
      </w:pBdr>
      <w:tabs>
        <w:tab w:val="right" w:pos="9720"/>
      </w:tabs>
    </w:pPr>
    <w:rPr>
      <w:sz w:val="18"/>
    </w:rPr>
  </w:style>
  <w:style w:type="paragraph" w:customStyle="1" w:styleId="footereven">
    <w:name w:val="footer even"/>
    <w:basedOn w:val="Footer"/>
  </w:style>
  <w:style w:type="paragraph" w:customStyle="1" w:styleId="footerodd">
    <w:name w:val="footer odd"/>
    <w:basedOn w:val="Footer"/>
  </w:style>
  <w:style w:type="paragraph" w:styleId="Header">
    <w:name w:val="header"/>
    <w:basedOn w:val="HeaderBase"/>
    <w:pPr>
      <w:tabs>
        <w:tab w:val="right" w:pos="9720"/>
      </w:tabs>
    </w:pPr>
    <w:rPr>
      <w:sz w:val="18"/>
    </w:rPr>
  </w:style>
  <w:style w:type="paragraph" w:customStyle="1" w:styleId="headereven">
    <w:name w:val="header even"/>
    <w:basedOn w:val="Header"/>
  </w:style>
  <w:style w:type="paragraph" w:customStyle="1" w:styleId="headerodd">
    <w:name w:val="header odd"/>
    <w:basedOn w:val="Header"/>
  </w:style>
  <w:style w:type="paragraph" w:customStyle="1" w:styleId="IndexBase">
    <w:name w:val="Index Base"/>
    <w:basedOn w:val="Normal"/>
  </w:style>
  <w:style w:type="paragraph" w:styleId="Index1">
    <w:name w:val="index 1"/>
    <w:basedOn w:val="IndexBase"/>
    <w:next w:val="Normal"/>
    <w:autoRedefine/>
    <w:semiHidden/>
    <w:pPr>
      <w:ind w:left="432" w:hanging="432"/>
    </w:pPr>
  </w:style>
  <w:style w:type="paragraph" w:styleId="Index2">
    <w:name w:val="index 2"/>
    <w:basedOn w:val="IndexBase"/>
    <w:next w:val="Normal"/>
    <w:autoRedefine/>
    <w:semiHidden/>
    <w:pPr>
      <w:ind w:left="432" w:hanging="288"/>
    </w:pPr>
  </w:style>
  <w:style w:type="paragraph" w:styleId="Index3">
    <w:name w:val="index 3"/>
    <w:basedOn w:val="IndexBase"/>
    <w:next w:val="Normal"/>
    <w:autoRedefine/>
    <w:semiHidden/>
    <w:pPr>
      <w:ind w:left="432" w:hanging="144"/>
    </w:pPr>
  </w:style>
  <w:style w:type="paragraph" w:styleId="IndexHeading">
    <w:name w:val="index heading"/>
    <w:basedOn w:val="HeadingBase"/>
    <w:next w:val="Index1"/>
    <w:semiHidden/>
    <w:pPr>
      <w:keepNext/>
      <w:spacing w:before="302" w:after="122"/>
    </w:pPr>
    <w:rPr>
      <w:sz w:val="22"/>
    </w:rPr>
  </w:style>
  <w:style w:type="paragraph" w:customStyle="1" w:styleId="Jump">
    <w:name w:val="Jump"/>
    <w:basedOn w:val="BodyText"/>
    <w:rPr>
      <w:rFonts w:ascii="Arial" w:hAnsi="Arial"/>
    </w:rPr>
  </w:style>
  <w:style w:type="paragraph" w:customStyle="1" w:styleId="RelatedHead">
    <w:name w:val="RelatedHead"/>
    <w:basedOn w:val="HeadingBase"/>
    <w:next w:val="Jump"/>
    <w:pPr>
      <w:spacing w:before="120" w:after="60"/>
      <w:ind w:left="2880"/>
    </w:pPr>
    <w:rPr>
      <w:sz w:val="24"/>
    </w:rPr>
  </w:style>
  <w:style w:type="paragraph" w:customStyle="1" w:styleId="GlossaryHeading">
    <w:name w:val="Glossary Heading"/>
    <w:basedOn w:val="HeadingBase"/>
    <w:next w:val="C1HPopupTopicText"/>
    <w:pPr>
      <w:keepNext/>
      <w:spacing w:before="340"/>
      <w:ind w:left="2880"/>
      <w:outlineLvl w:val="4"/>
    </w:pPr>
    <w:rPr>
      <w:sz w:val="28"/>
      <w:szCs w:val="28"/>
    </w:rPr>
  </w:style>
  <w:style w:type="paragraph" w:styleId="List2">
    <w:name w:val="List 2"/>
    <w:basedOn w:val="List"/>
    <w:pPr>
      <w:tabs>
        <w:tab w:val="clear" w:pos="3960"/>
        <w:tab w:val="left" w:pos="4320"/>
      </w:tabs>
      <w:ind w:left="4320"/>
    </w:pPr>
  </w:style>
  <w:style w:type="paragraph" w:customStyle="1" w:styleId="ListTable">
    <w:name w:val="List Table"/>
    <w:basedOn w:val="List"/>
    <w:pPr>
      <w:tabs>
        <w:tab w:val="clear" w:pos="3960"/>
        <w:tab w:val="left" w:pos="1080"/>
      </w:tabs>
      <w:ind w:left="1080"/>
    </w:pPr>
  </w:style>
  <w:style w:type="paragraph" w:customStyle="1" w:styleId="List2Table">
    <w:name w:val="List 2 Table"/>
    <w:basedOn w:val="ListTable"/>
    <w:pPr>
      <w:tabs>
        <w:tab w:val="left" w:pos="1440"/>
      </w:tabs>
      <w:ind w:left="1440"/>
    </w:pPr>
  </w:style>
  <w:style w:type="paragraph" w:customStyle="1" w:styleId="MarginNote">
    <w:name w:val="Margin Note"/>
    <w:basedOn w:val="BodyText"/>
    <w:pPr>
      <w:spacing w:before="122"/>
      <w:ind w:left="0" w:right="432"/>
    </w:pPr>
    <w:rPr>
      <w:i/>
    </w:rPr>
  </w:style>
  <w:style w:type="paragraph" w:styleId="NormalIndent">
    <w:name w:val="Normal Indent"/>
    <w:basedOn w:val="Normal"/>
    <w:pPr>
      <w:ind w:left="720"/>
    </w:pPr>
  </w:style>
  <w:style w:type="paragraph" w:customStyle="1" w:styleId="Note">
    <w:name w:val="Note"/>
    <w:basedOn w:val="BodyText"/>
    <w:pPr>
      <w:pBdr>
        <w:top w:val="single" w:sz="6" w:space="1" w:color="auto"/>
        <w:bottom w:val="single" w:sz="6" w:space="1" w:color="auto"/>
      </w:pBdr>
      <w:spacing w:before="180" w:after="180"/>
    </w:pPr>
  </w:style>
  <w:style w:type="paragraph" w:customStyle="1" w:styleId="Source">
    <w:name w:val="Source"/>
    <w:basedOn w:val="CodeBas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pPr>
      <w:spacing w:before="115"/>
    </w:pPr>
  </w:style>
  <w:style w:type="paragraph" w:customStyle="1" w:styleId="SuperTitle">
    <w:name w:val="SuperTitle"/>
    <w:basedOn w:val="Title"/>
    <w:pPr>
      <w:pBdr>
        <w:top w:val="single" w:sz="48" w:space="1" w:color="auto"/>
      </w:pBdr>
      <w:spacing w:before="960" w:after="0"/>
      <w:ind w:left="1440"/>
    </w:pPr>
    <w:rPr>
      <w:sz w:val="28"/>
    </w:rPr>
  </w:style>
  <w:style w:type="paragraph" w:customStyle="1" w:styleId="TableBorder">
    <w:name w:val="TableBorder"/>
    <w:basedOn w:val="Normal"/>
    <w:next w:val="Normal"/>
    <w:pPr>
      <w:spacing w:before="40" w:line="40" w:lineRule="exact"/>
      <w:ind w:left="2880"/>
    </w:pPr>
  </w:style>
  <w:style w:type="paragraph" w:customStyle="1" w:styleId="TableHeading">
    <w:name w:val="TableHeading"/>
    <w:basedOn w:val="HeadingBase"/>
    <w:pPr>
      <w:spacing w:before="60" w:after="60"/>
      <w:ind w:right="72"/>
    </w:pPr>
  </w:style>
  <w:style w:type="paragraph" w:customStyle="1" w:styleId="TableText">
    <w:name w:val="TableText"/>
    <w:basedOn w:val="BodyText"/>
    <w:pPr>
      <w:spacing w:before="40" w:after="40"/>
      <w:ind w:left="72" w:right="72"/>
    </w:pPr>
    <w:rPr>
      <w:sz w:val="18"/>
    </w:rPr>
  </w:style>
  <w:style w:type="paragraph" w:customStyle="1" w:styleId="TOCBase">
    <w:name w:val="TOC Base"/>
    <w:basedOn w:val="Normal"/>
  </w:style>
  <w:style w:type="paragraph" w:styleId="TOC1">
    <w:name w:val="toc 1"/>
    <w:basedOn w:val="TOCBase"/>
    <w:next w:val="Normal"/>
    <w:autoRedefine/>
    <w:uiPriority w:val="39"/>
    <w:pPr>
      <w:tabs>
        <w:tab w:val="right" w:pos="9720"/>
      </w:tabs>
      <w:spacing w:before="245" w:after="115"/>
      <w:ind w:left="1440"/>
    </w:pPr>
    <w:rPr>
      <w:rFonts w:ascii="Arial" w:hAnsi="Arial"/>
      <w:b/>
      <w:sz w:val="24"/>
    </w:rPr>
  </w:style>
  <w:style w:type="paragraph" w:styleId="TOC2">
    <w:name w:val="toc 2"/>
    <w:basedOn w:val="TOCBase"/>
    <w:next w:val="Normal"/>
    <w:autoRedefine/>
    <w:uiPriority w:val="39"/>
    <w:pPr>
      <w:tabs>
        <w:tab w:val="right" w:leader="dot" w:pos="9720"/>
      </w:tabs>
      <w:ind w:left="2160"/>
    </w:pPr>
  </w:style>
  <w:style w:type="paragraph" w:styleId="TOC3">
    <w:name w:val="toc 3"/>
    <w:basedOn w:val="TOCBase"/>
    <w:next w:val="Normal"/>
    <w:autoRedefine/>
    <w:uiPriority w:val="39"/>
    <w:pPr>
      <w:tabs>
        <w:tab w:val="right" w:leader="dot" w:pos="9720"/>
      </w:tabs>
      <w:ind w:left="2880"/>
    </w:pPr>
  </w:style>
  <w:style w:type="paragraph" w:customStyle="1" w:styleId="TOCTitle">
    <w:name w:val="TOCTitle"/>
    <w:basedOn w:val="HeadingBase"/>
    <w:pPr>
      <w:keepNext/>
      <w:spacing w:before="960" w:after="480"/>
    </w:pPr>
    <w:rPr>
      <w:sz w:val="60"/>
    </w:rPr>
  </w:style>
  <w:style w:type="character" w:customStyle="1" w:styleId="C1HConditional">
    <w:name w:val="C1H Conditional"/>
    <w:basedOn w:val="DefaultParagraphFont"/>
  </w:style>
  <w:style w:type="paragraph" w:customStyle="1" w:styleId="C1HBullet">
    <w:name w:val="C1H Bullet"/>
    <w:basedOn w:val="BodyText"/>
    <w:pPr>
      <w:numPr>
        <w:numId w:val="5"/>
      </w:numPr>
    </w:pPr>
  </w:style>
  <w:style w:type="paragraph" w:customStyle="1" w:styleId="C1HBullet2">
    <w:name w:val="C1H Bullet 2"/>
    <w:basedOn w:val="BodyText"/>
    <w:pPr>
      <w:numPr>
        <w:numId w:val="6"/>
      </w:numPr>
    </w:pPr>
  </w:style>
  <w:style w:type="paragraph" w:customStyle="1" w:styleId="C1HBullet2A">
    <w:name w:val="C1H Bullet 2A"/>
    <w:basedOn w:val="BodyText"/>
    <w:pPr>
      <w:numPr>
        <w:numId w:val="7"/>
      </w:numPr>
    </w:pPr>
  </w:style>
  <w:style w:type="paragraph" w:customStyle="1" w:styleId="C1HNumber">
    <w:name w:val="C1H Number"/>
    <w:basedOn w:val="BodyText"/>
    <w:pPr>
      <w:numPr>
        <w:numId w:val="8"/>
      </w:numPr>
    </w:pPr>
  </w:style>
  <w:style w:type="paragraph" w:customStyle="1" w:styleId="C1HNumber2">
    <w:name w:val="C1H Number 2"/>
    <w:basedOn w:val="BodyText"/>
    <w:pPr>
      <w:numPr>
        <w:numId w:val="9"/>
      </w:numPr>
    </w:pPr>
  </w:style>
  <w:style w:type="paragraph" w:customStyle="1" w:styleId="C1HContinue">
    <w:name w:val="C1H Continue"/>
    <w:basedOn w:val="BodyText"/>
    <w:pPr>
      <w:ind w:left="3960"/>
    </w:pPr>
  </w:style>
  <w:style w:type="paragraph" w:customStyle="1" w:styleId="C1HContinue2">
    <w:name w:val="C1H Continue 2"/>
    <w:basedOn w:val="BodyText"/>
    <w:pPr>
      <w:ind w:left="4320"/>
    </w:pPr>
  </w:style>
  <w:style w:type="character" w:customStyle="1" w:styleId="C1HJump">
    <w:name w:val="C1H Jump"/>
    <w:basedOn w:val="DefaultParagraphFont"/>
  </w:style>
  <w:style w:type="character" w:customStyle="1" w:styleId="C1HPopup">
    <w:name w:val="C1H Popup"/>
    <w:basedOn w:val="DefaultParagraphFont"/>
  </w:style>
  <w:style w:type="character" w:customStyle="1" w:styleId="C1HIndex">
    <w:name w:val="C1H Index"/>
    <w:basedOn w:val="DefaultParagraphFont"/>
  </w:style>
  <w:style w:type="character" w:customStyle="1" w:styleId="C1HContentsTitle">
    <w:name w:val="C1H Contents Title"/>
    <w:basedOn w:val="DefaultParagraphFont"/>
  </w:style>
  <w:style w:type="paragraph" w:customStyle="1" w:styleId="MidTopic">
    <w:name w:val="MidTopic"/>
    <w:basedOn w:val="Heading3"/>
    <w:next w:val="BodyText"/>
    <w:pPr>
      <w:outlineLvl w:val="9"/>
    </w:pPr>
  </w:style>
  <w:style w:type="paragraph" w:customStyle="1" w:styleId="WhatsThis">
    <w:name w:val="WhatsThis"/>
    <w:basedOn w:val="Heading3"/>
    <w:next w:val="C1HPopupTopicText"/>
    <w:pPr>
      <w:outlineLvl w:val="9"/>
    </w:pPr>
  </w:style>
  <w:style w:type="character" w:customStyle="1" w:styleId="C1HContextID">
    <w:name w:val="C1H Context ID"/>
    <w:rPr>
      <w:vanish/>
    </w:rPr>
  </w:style>
  <w:style w:type="character" w:customStyle="1" w:styleId="C1HGroup">
    <w:name w:val="C1H Group"/>
    <w:basedOn w:val="DefaultParagraphFont"/>
  </w:style>
  <w:style w:type="character" w:customStyle="1" w:styleId="C1HGroupInvisible">
    <w:name w:val="C1H Group Invisible"/>
    <w:rPr>
      <w:vanish/>
    </w:rPr>
  </w:style>
  <w:style w:type="character" w:customStyle="1" w:styleId="C1HGroupLink">
    <w:name w:val="C1H Group Link"/>
    <w:basedOn w:val="DefaultParagraphFont"/>
  </w:style>
  <w:style w:type="character" w:customStyle="1" w:styleId="C1HIndexInvisible">
    <w:name w:val="C1H Index Invisible"/>
    <w:rPr>
      <w:vanish/>
    </w:rPr>
  </w:style>
  <w:style w:type="character" w:customStyle="1" w:styleId="C1HKeywordLink">
    <w:name w:val="C1H Keyword Link"/>
    <w:basedOn w:val="DefaultParagraphFont"/>
  </w:style>
  <w:style w:type="character" w:customStyle="1" w:styleId="C1HLinkTag">
    <w:name w:val="C1H Link Tag"/>
    <w:basedOn w:val="DefaultParagraphFont"/>
  </w:style>
  <w:style w:type="character" w:customStyle="1" w:styleId="C1HLinkTagInvisible">
    <w:name w:val="C1H Link Tag Invisible"/>
    <w:rPr>
      <w:vanish/>
    </w:rPr>
  </w:style>
  <w:style w:type="character" w:customStyle="1" w:styleId="C1HManual">
    <w:name w:val="C1H Manual"/>
    <w:basedOn w:val="DefaultParagraphFont"/>
  </w:style>
  <w:style w:type="character" w:customStyle="1" w:styleId="C1HOnline">
    <w:name w:val="C1H Online"/>
    <w:basedOn w:val="DefaultParagraphFont"/>
  </w:style>
  <w:style w:type="paragraph" w:customStyle="1" w:styleId="C1HPopupTopicText">
    <w:name w:val="C1H Popup Topic Text"/>
    <w:basedOn w:val="BodyText"/>
  </w:style>
  <w:style w:type="character" w:customStyle="1" w:styleId="C1HTopicProperties">
    <w:name w:val="C1H Topic Properties"/>
    <w:rPr>
      <w:vanish/>
    </w:r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10"/>
      </w:numPr>
    </w:pPr>
  </w:style>
  <w:style w:type="paragraph" w:styleId="ListBullet4">
    <w:name w:val="List Bullet 4"/>
    <w:basedOn w:val="Normal"/>
    <w:pPr>
      <w:numPr>
        <w:numId w:val="11"/>
      </w:numPr>
    </w:pPr>
  </w:style>
  <w:style w:type="paragraph" w:styleId="ListBullet5">
    <w:name w:val="List Bullet 5"/>
    <w:basedOn w:val="Normal"/>
    <w:pPr>
      <w:numPr>
        <w:numId w:val="12"/>
      </w:numPr>
    </w:pPr>
  </w:style>
  <w:style w:type="paragraph" w:styleId="ListNumber">
    <w:name w:val="List Number"/>
    <w:basedOn w:val="Normal"/>
    <w:pPr>
      <w:numPr>
        <w:numId w:val="3"/>
      </w:numPr>
    </w:pPr>
  </w:style>
  <w:style w:type="paragraph" w:styleId="ListNumber2">
    <w:name w:val="List Number 2"/>
    <w:basedOn w:val="Normal"/>
    <w:pPr>
      <w:numPr>
        <w:numId w:val="4"/>
      </w:numPr>
    </w:pPr>
  </w:style>
  <w:style w:type="paragraph" w:styleId="ListNumber4">
    <w:name w:val="List Number 4"/>
    <w:basedOn w:val="Normal"/>
    <w:pPr>
      <w:numPr>
        <w:numId w:val="14"/>
      </w:numPr>
    </w:pPr>
  </w:style>
  <w:style w:type="paragraph" w:styleId="ListNumber5">
    <w:name w:val="List Number 5"/>
    <w:basedOn w:val="Normal"/>
    <w:pPr>
      <w:numPr>
        <w:numId w:val="15"/>
      </w:numPr>
    </w:pPr>
  </w:style>
  <w:style w:type="paragraph" w:styleId="ListNumber3">
    <w:name w:val="List Number 3"/>
    <w:basedOn w:val="Normal"/>
    <w:pPr>
      <w:numPr>
        <w:numId w:val="13"/>
      </w:numPr>
    </w:pPr>
  </w:style>
  <w:style w:type="paragraph" w:styleId="HTMLAddress">
    <w:name w:val="HTML Address"/>
    <w:basedOn w:val="BodyText"/>
    <w:rPr>
      <w:i/>
      <w:iCs/>
    </w:rPr>
  </w:style>
  <w:style w:type="paragraph" w:styleId="HTMLPreformatted">
    <w:name w:val="HTML Preformatted"/>
    <w:basedOn w:val="BodyText"/>
    <w:rPr>
      <w:rFonts w:ascii="Courier New" w:hAnsi="Courier New" w:cs="Courier New"/>
    </w:rPr>
  </w:style>
  <w:style w:type="paragraph" w:styleId="NormalWeb">
    <w:name w:val="Normal (Web)"/>
    <w:basedOn w:val="BodyText"/>
    <w:uiPriority w:val="99"/>
    <w:rPr>
      <w:rFonts w:cs="Times New Roman"/>
      <w:szCs w:val="24"/>
    </w:rPr>
  </w:style>
  <w:style w:type="paragraph" w:styleId="BodyTextIndent">
    <w:name w:val="Body Text Indent"/>
    <w:basedOn w:val="Normal"/>
    <w:pPr>
      <w:spacing w:after="120"/>
      <w:ind w:left="3163"/>
    </w:pPr>
  </w:style>
  <w:style w:type="paragraph" w:styleId="BodyTextFirstIndent">
    <w:name w:val="Body Text First Indent"/>
    <w:basedOn w:val="BodyText"/>
    <w:pPr>
      <w:spacing w:before="0" w:after="120"/>
      <w:ind w:firstLine="210"/>
    </w:pPr>
  </w:style>
  <w:style w:type="character" w:customStyle="1" w:styleId="C1HInlineExpand">
    <w:name w:val="C1H Inline Expand"/>
    <w:basedOn w:val="DefaultParagraphFont"/>
  </w:style>
  <w:style w:type="character" w:customStyle="1" w:styleId="C1HInlinePopup">
    <w:name w:val="C1H Inline Popup"/>
    <w:basedOn w:val="C1HInlineExpand"/>
  </w:style>
  <w:style w:type="character" w:customStyle="1" w:styleId="C1HExpandText">
    <w:name w:val="C1H Expand Text"/>
    <w:rPr>
      <w:i/>
    </w:rPr>
  </w:style>
  <w:style w:type="character" w:customStyle="1" w:styleId="C1HPopupText">
    <w:name w:val="C1H Popup Text"/>
    <w:basedOn w:val="DefaultParagraphFont"/>
  </w:style>
  <w:style w:type="character" w:customStyle="1" w:styleId="C1HInlineDropdown">
    <w:name w:val="C1H Inline Dropdown"/>
    <w:basedOn w:val="C1HInlineExpand"/>
  </w:style>
  <w:style w:type="character" w:customStyle="1" w:styleId="C1HDropdownText">
    <w:name w:val="C1H Dropdown Text"/>
    <w:basedOn w:val="DefaultParagraphFont"/>
  </w:style>
  <w:style w:type="paragraph" w:customStyle="1" w:styleId="GlossaryHeadingnoautolinks">
    <w:name w:val="Glossary Heading (no auto links)"/>
    <w:basedOn w:val="GlossaryHeading"/>
    <w:next w:val="C1HPopupTopicText"/>
  </w:style>
  <w:style w:type="character" w:styleId="Hyperlink">
    <w:name w:val="Hyperlink"/>
    <w:uiPriority w:val="99"/>
    <w:rsid w:val="007816CD"/>
    <w:rPr>
      <w:color w:val="0000FF"/>
      <w:u w:val="single"/>
    </w:rPr>
  </w:style>
  <w:style w:type="paragraph" w:styleId="BalloonText">
    <w:name w:val="Balloon Text"/>
    <w:basedOn w:val="Normal"/>
    <w:link w:val="BalloonTextChar"/>
    <w:rsid w:val="008004EF"/>
    <w:rPr>
      <w:rFonts w:ascii="Tahoma" w:hAnsi="Tahoma" w:cs="Tahoma"/>
      <w:sz w:val="16"/>
      <w:szCs w:val="16"/>
    </w:rPr>
  </w:style>
  <w:style w:type="character" w:customStyle="1" w:styleId="BalloonTextChar">
    <w:name w:val="Balloon Text Char"/>
    <w:link w:val="BalloonText"/>
    <w:rsid w:val="008004EF"/>
    <w:rPr>
      <w:rFonts w:ascii="Tahoma" w:hAnsi="Tahoma" w:cs="Tahoma"/>
      <w:sz w:val="16"/>
      <w:szCs w:val="16"/>
      <w:lang w:val="en-US" w:eastAsia="en-US"/>
    </w:rPr>
  </w:style>
  <w:style w:type="paragraph" w:styleId="ListParagraph">
    <w:name w:val="List Paragraph"/>
    <w:basedOn w:val="Normal"/>
    <w:uiPriority w:val="34"/>
    <w:qFormat/>
    <w:rsid w:val="00173C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Angsana New"/>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en-US"/>
    </w:rPr>
  </w:style>
  <w:style w:type="paragraph" w:styleId="Heading1">
    <w:name w:val="heading 1"/>
    <w:basedOn w:val="HeadingBase"/>
    <w:next w:val="Heading2"/>
    <w:qFormat/>
    <w:pPr>
      <w:keepNext/>
      <w:spacing w:before="962" w:after="1682"/>
      <w:outlineLvl w:val="0"/>
    </w:pPr>
    <w:rPr>
      <w:sz w:val="60"/>
    </w:rPr>
  </w:style>
  <w:style w:type="paragraph" w:styleId="Heading2">
    <w:name w:val="heading 2"/>
    <w:basedOn w:val="HeadingBase"/>
    <w:next w:val="BodyText"/>
    <w:qFormat/>
    <w:pPr>
      <w:keepNext/>
      <w:pBdr>
        <w:top w:val="single" w:sz="6" w:space="1" w:color="auto"/>
      </w:pBdr>
      <w:spacing w:before="362" w:after="43"/>
      <w:outlineLvl w:val="1"/>
    </w:pPr>
    <w:rPr>
      <w:sz w:val="36"/>
    </w:rPr>
  </w:style>
  <w:style w:type="paragraph" w:styleId="Heading3">
    <w:name w:val="heading 3"/>
    <w:basedOn w:val="HeadingBase"/>
    <w:next w:val="BodyText"/>
    <w:qFormat/>
    <w:pPr>
      <w:keepNext/>
      <w:spacing w:before="340"/>
      <w:ind w:left="2880"/>
      <w:outlineLvl w:val="2"/>
    </w:pPr>
    <w:rPr>
      <w:sz w:val="28"/>
    </w:rPr>
  </w:style>
  <w:style w:type="paragraph" w:styleId="Heading4">
    <w:name w:val="heading 4"/>
    <w:basedOn w:val="HeadingBase"/>
    <w:next w:val="BodyText"/>
    <w:qFormat/>
    <w:pPr>
      <w:keepNext/>
      <w:spacing w:before="216" w:after="14"/>
      <w:ind w:left="2880"/>
      <w:outlineLvl w:val="3"/>
    </w:pPr>
    <w:rPr>
      <w:i/>
      <w:sz w:val="24"/>
    </w:rPr>
  </w:style>
  <w:style w:type="paragraph" w:styleId="Heading5">
    <w:name w:val="heading 5"/>
    <w:basedOn w:val="HeadingBase"/>
    <w:next w:val="Definition"/>
    <w:qFormat/>
    <w:pPr>
      <w:keepNext/>
      <w:spacing w:before="340"/>
      <w:ind w:left="2880"/>
      <w:outlineLvl w:val="4"/>
    </w:pPr>
    <w:rPr>
      <w:sz w:val="28"/>
    </w:rPr>
  </w:style>
  <w:style w:type="paragraph" w:styleId="Heading6">
    <w:name w:val="heading 6"/>
    <w:basedOn w:val="Normal"/>
    <w:next w:val="Normal"/>
    <w:qFormat/>
    <w:pPr>
      <w:spacing w:before="240" w:after="60"/>
      <w:ind w:left="2880"/>
      <w:outlineLvl w:val="5"/>
    </w:pPr>
    <w:rPr>
      <w:rFonts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Pr>
      <w:rFonts w:ascii="Arial" w:hAnsi="Arial"/>
      <w:b/>
    </w:rPr>
  </w:style>
  <w:style w:type="paragraph" w:styleId="BodyText">
    <w:name w:val="Body Text"/>
    <w:basedOn w:val="Normal"/>
    <w:pPr>
      <w:spacing w:before="115"/>
      <w:ind w:left="2880"/>
    </w:pPr>
  </w:style>
  <w:style w:type="paragraph" w:styleId="List">
    <w:name w:val="List"/>
    <w:basedOn w:val="BodyText"/>
    <w:pPr>
      <w:tabs>
        <w:tab w:val="left" w:pos="3960"/>
      </w:tabs>
      <w:ind w:left="3960" w:hanging="360"/>
    </w:pPr>
  </w:style>
  <w:style w:type="paragraph" w:customStyle="1" w:styleId="Definition">
    <w:name w:val="Definition"/>
    <w:basedOn w:val="BodyText"/>
  </w:style>
  <w:style w:type="paragraph" w:customStyle="1" w:styleId="BodyTextTable">
    <w:name w:val="Body Text Table"/>
    <w:basedOn w:val="BodyText"/>
    <w:pPr>
      <w:ind w:left="0"/>
    </w:pPr>
  </w:style>
  <w:style w:type="paragraph" w:customStyle="1" w:styleId="BodyTable">
    <w:name w:val="BodyTable"/>
    <w:basedOn w:val="Normal"/>
    <w:pPr>
      <w:spacing w:before="115"/>
    </w:pPr>
  </w:style>
  <w:style w:type="paragraph" w:styleId="Title">
    <w:name w:val="Title"/>
    <w:basedOn w:val="HeadingBase"/>
    <w:qFormat/>
    <w:pPr>
      <w:spacing w:before="242" w:after="722"/>
      <w:jc w:val="right"/>
    </w:pPr>
    <w:rPr>
      <w:sz w:val="72"/>
    </w:rPr>
  </w:style>
  <w:style w:type="paragraph" w:customStyle="1" w:styleId="ByLine">
    <w:name w:val="ByLine"/>
    <w:basedOn w:val="Title"/>
    <w:rPr>
      <w:sz w:val="28"/>
    </w:rPr>
  </w:style>
  <w:style w:type="paragraph" w:styleId="Caption">
    <w:name w:val="caption"/>
    <w:basedOn w:val="BodyText"/>
    <w:next w:val="BodyText"/>
    <w:qFormat/>
    <w:pPr>
      <w:tabs>
        <w:tab w:val="left" w:pos="3600"/>
        <w:tab w:val="left" w:pos="3960"/>
      </w:tabs>
      <w:spacing w:before="60" w:after="160"/>
    </w:pPr>
    <w:rPr>
      <w:i/>
      <w:sz w:val="18"/>
    </w:rPr>
  </w:style>
  <w:style w:type="paragraph" w:customStyle="1" w:styleId="CodeBase">
    <w:name w:val="Code Base"/>
    <w:basedOn w:val="BodyText"/>
    <w:rPr>
      <w:rFonts w:ascii="Courier New" w:hAnsi="Courier New"/>
    </w:rPr>
  </w:style>
  <w:style w:type="paragraph" w:customStyle="1" w:styleId="CodeExplained">
    <w:name w:val="CodeExplained"/>
    <w:basedOn w:val="CodeBase"/>
    <w:pPr>
      <w:spacing w:after="40"/>
      <w:ind w:left="3240"/>
    </w:pPr>
  </w:style>
  <w:style w:type="character" w:customStyle="1" w:styleId="D2HNoGloss">
    <w:name w:val="D2HNoGloss"/>
  </w:style>
  <w:style w:type="paragraph" w:customStyle="1" w:styleId="Figures">
    <w:name w:val="Figures"/>
    <w:basedOn w:val="BodyText"/>
    <w:next w:val="Caption"/>
    <w:pPr>
      <w:tabs>
        <w:tab w:val="left" w:pos="3600"/>
        <w:tab w:val="left" w:pos="3960"/>
      </w:tabs>
      <w:spacing w:before="140" w:after="60"/>
    </w:pPr>
  </w:style>
  <w:style w:type="paragraph" w:customStyle="1" w:styleId="FiguresTable">
    <w:name w:val="Figures Table"/>
    <w:basedOn w:val="Figures"/>
    <w:pPr>
      <w:ind w:left="720"/>
    </w:pPr>
  </w:style>
  <w:style w:type="paragraph" w:customStyle="1" w:styleId="HeaderBase">
    <w:name w:val="Header Base"/>
    <w:basedOn w:val="HeadingBase"/>
  </w:style>
  <w:style w:type="paragraph" w:styleId="Footer">
    <w:name w:val="footer"/>
    <w:basedOn w:val="HeaderBase"/>
    <w:pPr>
      <w:pBdr>
        <w:top w:val="single" w:sz="6" w:space="1" w:color="auto"/>
        <w:between w:val="single" w:sz="6" w:space="1" w:color="auto"/>
      </w:pBdr>
      <w:tabs>
        <w:tab w:val="right" w:pos="9720"/>
      </w:tabs>
    </w:pPr>
    <w:rPr>
      <w:sz w:val="18"/>
    </w:rPr>
  </w:style>
  <w:style w:type="paragraph" w:customStyle="1" w:styleId="footereven">
    <w:name w:val="footer even"/>
    <w:basedOn w:val="Footer"/>
  </w:style>
  <w:style w:type="paragraph" w:customStyle="1" w:styleId="footerodd">
    <w:name w:val="footer odd"/>
    <w:basedOn w:val="Footer"/>
  </w:style>
  <w:style w:type="paragraph" w:styleId="Header">
    <w:name w:val="header"/>
    <w:basedOn w:val="HeaderBase"/>
    <w:pPr>
      <w:tabs>
        <w:tab w:val="right" w:pos="9720"/>
      </w:tabs>
    </w:pPr>
    <w:rPr>
      <w:sz w:val="18"/>
    </w:rPr>
  </w:style>
  <w:style w:type="paragraph" w:customStyle="1" w:styleId="headereven">
    <w:name w:val="header even"/>
    <w:basedOn w:val="Header"/>
  </w:style>
  <w:style w:type="paragraph" w:customStyle="1" w:styleId="headerodd">
    <w:name w:val="header odd"/>
    <w:basedOn w:val="Header"/>
  </w:style>
  <w:style w:type="paragraph" w:customStyle="1" w:styleId="IndexBase">
    <w:name w:val="Index Base"/>
    <w:basedOn w:val="Normal"/>
  </w:style>
  <w:style w:type="paragraph" w:styleId="Index1">
    <w:name w:val="index 1"/>
    <w:basedOn w:val="IndexBase"/>
    <w:next w:val="Normal"/>
    <w:autoRedefine/>
    <w:semiHidden/>
    <w:pPr>
      <w:ind w:left="432" w:hanging="432"/>
    </w:pPr>
  </w:style>
  <w:style w:type="paragraph" w:styleId="Index2">
    <w:name w:val="index 2"/>
    <w:basedOn w:val="IndexBase"/>
    <w:next w:val="Normal"/>
    <w:autoRedefine/>
    <w:semiHidden/>
    <w:pPr>
      <w:ind w:left="432" w:hanging="288"/>
    </w:pPr>
  </w:style>
  <w:style w:type="paragraph" w:styleId="Index3">
    <w:name w:val="index 3"/>
    <w:basedOn w:val="IndexBase"/>
    <w:next w:val="Normal"/>
    <w:autoRedefine/>
    <w:semiHidden/>
    <w:pPr>
      <w:ind w:left="432" w:hanging="144"/>
    </w:pPr>
  </w:style>
  <w:style w:type="paragraph" w:styleId="IndexHeading">
    <w:name w:val="index heading"/>
    <w:basedOn w:val="HeadingBase"/>
    <w:next w:val="Index1"/>
    <w:semiHidden/>
    <w:pPr>
      <w:keepNext/>
      <w:spacing w:before="302" w:after="122"/>
    </w:pPr>
    <w:rPr>
      <w:sz w:val="22"/>
    </w:rPr>
  </w:style>
  <w:style w:type="paragraph" w:customStyle="1" w:styleId="Jump">
    <w:name w:val="Jump"/>
    <w:basedOn w:val="BodyText"/>
    <w:rPr>
      <w:rFonts w:ascii="Arial" w:hAnsi="Arial"/>
    </w:rPr>
  </w:style>
  <w:style w:type="paragraph" w:customStyle="1" w:styleId="RelatedHead">
    <w:name w:val="RelatedHead"/>
    <w:basedOn w:val="HeadingBase"/>
    <w:next w:val="Jump"/>
    <w:pPr>
      <w:spacing w:before="120" w:after="60"/>
      <w:ind w:left="2880"/>
    </w:pPr>
    <w:rPr>
      <w:sz w:val="24"/>
    </w:rPr>
  </w:style>
  <w:style w:type="paragraph" w:customStyle="1" w:styleId="GlossaryHeading">
    <w:name w:val="Glossary Heading"/>
    <w:basedOn w:val="HeadingBase"/>
    <w:next w:val="C1HPopupTopicText"/>
    <w:pPr>
      <w:keepNext/>
      <w:spacing w:before="340"/>
      <w:ind w:left="2880"/>
      <w:outlineLvl w:val="4"/>
    </w:pPr>
    <w:rPr>
      <w:sz w:val="28"/>
      <w:szCs w:val="28"/>
    </w:rPr>
  </w:style>
  <w:style w:type="paragraph" w:styleId="List2">
    <w:name w:val="List 2"/>
    <w:basedOn w:val="List"/>
    <w:pPr>
      <w:tabs>
        <w:tab w:val="clear" w:pos="3960"/>
        <w:tab w:val="left" w:pos="4320"/>
      </w:tabs>
      <w:ind w:left="4320"/>
    </w:pPr>
  </w:style>
  <w:style w:type="paragraph" w:customStyle="1" w:styleId="ListTable">
    <w:name w:val="List Table"/>
    <w:basedOn w:val="List"/>
    <w:pPr>
      <w:tabs>
        <w:tab w:val="clear" w:pos="3960"/>
        <w:tab w:val="left" w:pos="1080"/>
      </w:tabs>
      <w:ind w:left="1080"/>
    </w:pPr>
  </w:style>
  <w:style w:type="paragraph" w:customStyle="1" w:styleId="List2Table">
    <w:name w:val="List 2 Table"/>
    <w:basedOn w:val="ListTable"/>
    <w:pPr>
      <w:tabs>
        <w:tab w:val="left" w:pos="1440"/>
      </w:tabs>
      <w:ind w:left="1440"/>
    </w:pPr>
  </w:style>
  <w:style w:type="paragraph" w:customStyle="1" w:styleId="MarginNote">
    <w:name w:val="Margin Note"/>
    <w:basedOn w:val="BodyText"/>
    <w:pPr>
      <w:spacing w:before="122"/>
      <w:ind w:left="0" w:right="432"/>
    </w:pPr>
    <w:rPr>
      <w:i/>
    </w:rPr>
  </w:style>
  <w:style w:type="paragraph" w:styleId="NormalIndent">
    <w:name w:val="Normal Indent"/>
    <w:basedOn w:val="Normal"/>
    <w:pPr>
      <w:ind w:left="720"/>
    </w:pPr>
  </w:style>
  <w:style w:type="paragraph" w:customStyle="1" w:styleId="Note">
    <w:name w:val="Note"/>
    <w:basedOn w:val="BodyText"/>
    <w:pPr>
      <w:pBdr>
        <w:top w:val="single" w:sz="6" w:space="1" w:color="auto"/>
        <w:bottom w:val="single" w:sz="6" w:space="1" w:color="auto"/>
      </w:pBdr>
      <w:spacing w:before="180" w:after="180"/>
    </w:pPr>
  </w:style>
  <w:style w:type="paragraph" w:customStyle="1" w:styleId="Source">
    <w:name w:val="Source"/>
    <w:basedOn w:val="CodeBas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pPr>
      <w:spacing w:before="115"/>
    </w:pPr>
  </w:style>
  <w:style w:type="paragraph" w:customStyle="1" w:styleId="SuperTitle">
    <w:name w:val="SuperTitle"/>
    <w:basedOn w:val="Title"/>
    <w:pPr>
      <w:pBdr>
        <w:top w:val="single" w:sz="48" w:space="1" w:color="auto"/>
      </w:pBdr>
      <w:spacing w:before="960" w:after="0"/>
      <w:ind w:left="1440"/>
    </w:pPr>
    <w:rPr>
      <w:sz w:val="28"/>
    </w:rPr>
  </w:style>
  <w:style w:type="paragraph" w:customStyle="1" w:styleId="TableBorder">
    <w:name w:val="TableBorder"/>
    <w:basedOn w:val="Normal"/>
    <w:next w:val="Normal"/>
    <w:pPr>
      <w:spacing w:before="40" w:line="40" w:lineRule="exact"/>
      <w:ind w:left="2880"/>
    </w:pPr>
  </w:style>
  <w:style w:type="paragraph" w:customStyle="1" w:styleId="TableHeading">
    <w:name w:val="TableHeading"/>
    <w:basedOn w:val="HeadingBase"/>
    <w:pPr>
      <w:spacing w:before="60" w:after="60"/>
      <w:ind w:right="72"/>
    </w:pPr>
  </w:style>
  <w:style w:type="paragraph" w:customStyle="1" w:styleId="TableText">
    <w:name w:val="TableText"/>
    <w:basedOn w:val="BodyText"/>
    <w:pPr>
      <w:spacing w:before="40" w:after="40"/>
      <w:ind w:left="72" w:right="72"/>
    </w:pPr>
    <w:rPr>
      <w:sz w:val="18"/>
    </w:rPr>
  </w:style>
  <w:style w:type="paragraph" w:customStyle="1" w:styleId="TOCBase">
    <w:name w:val="TOC Base"/>
    <w:basedOn w:val="Normal"/>
  </w:style>
  <w:style w:type="paragraph" w:styleId="TOC1">
    <w:name w:val="toc 1"/>
    <w:basedOn w:val="TOCBase"/>
    <w:next w:val="Normal"/>
    <w:autoRedefine/>
    <w:uiPriority w:val="39"/>
    <w:pPr>
      <w:tabs>
        <w:tab w:val="right" w:pos="9720"/>
      </w:tabs>
      <w:spacing w:before="245" w:after="115"/>
      <w:ind w:left="1440"/>
    </w:pPr>
    <w:rPr>
      <w:rFonts w:ascii="Arial" w:hAnsi="Arial"/>
      <w:b/>
      <w:sz w:val="24"/>
    </w:rPr>
  </w:style>
  <w:style w:type="paragraph" w:styleId="TOC2">
    <w:name w:val="toc 2"/>
    <w:basedOn w:val="TOCBase"/>
    <w:next w:val="Normal"/>
    <w:autoRedefine/>
    <w:uiPriority w:val="39"/>
    <w:pPr>
      <w:tabs>
        <w:tab w:val="right" w:leader="dot" w:pos="9720"/>
      </w:tabs>
      <w:ind w:left="2160"/>
    </w:pPr>
  </w:style>
  <w:style w:type="paragraph" w:styleId="TOC3">
    <w:name w:val="toc 3"/>
    <w:basedOn w:val="TOCBase"/>
    <w:next w:val="Normal"/>
    <w:autoRedefine/>
    <w:uiPriority w:val="39"/>
    <w:pPr>
      <w:tabs>
        <w:tab w:val="right" w:leader="dot" w:pos="9720"/>
      </w:tabs>
      <w:ind w:left="2880"/>
    </w:pPr>
  </w:style>
  <w:style w:type="paragraph" w:customStyle="1" w:styleId="TOCTitle">
    <w:name w:val="TOCTitle"/>
    <w:basedOn w:val="HeadingBase"/>
    <w:pPr>
      <w:keepNext/>
      <w:spacing w:before="960" w:after="480"/>
    </w:pPr>
    <w:rPr>
      <w:sz w:val="60"/>
    </w:rPr>
  </w:style>
  <w:style w:type="character" w:customStyle="1" w:styleId="C1HConditional">
    <w:name w:val="C1H Conditional"/>
    <w:basedOn w:val="DefaultParagraphFont"/>
  </w:style>
  <w:style w:type="paragraph" w:customStyle="1" w:styleId="C1HBullet">
    <w:name w:val="C1H Bullet"/>
    <w:basedOn w:val="BodyText"/>
    <w:pPr>
      <w:numPr>
        <w:numId w:val="5"/>
      </w:numPr>
    </w:pPr>
  </w:style>
  <w:style w:type="paragraph" w:customStyle="1" w:styleId="C1HBullet2">
    <w:name w:val="C1H Bullet 2"/>
    <w:basedOn w:val="BodyText"/>
    <w:pPr>
      <w:numPr>
        <w:numId w:val="6"/>
      </w:numPr>
    </w:pPr>
  </w:style>
  <w:style w:type="paragraph" w:customStyle="1" w:styleId="C1HBullet2A">
    <w:name w:val="C1H Bullet 2A"/>
    <w:basedOn w:val="BodyText"/>
    <w:pPr>
      <w:numPr>
        <w:numId w:val="7"/>
      </w:numPr>
    </w:pPr>
  </w:style>
  <w:style w:type="paragraph" w:customStyle="1" w:styleId="C1HNumber">
    <w:name w:val="C1H Number"/>
    <w:basedOn w:val="BodyText"/>
    <w:pPr>
      <w:numPr>
        <w:numId w:val="8"/>
      </w:numPr>
    </w:pPr>
  </w:style>
  <w:style w:type="paragraph" w:customStyle="1" w:styleId="C1HNumber2">
    <w:name w:val="C1H Number 2"/>
    <w:basedOn w:val="BodyText"/>
    <w:pPr>
      <w:numPr>
        <w:numId w:val="9"/>
      </w:numPr>
    </w:pPr>
  </w:style>
  <w:style w:type="paragraph" w:customStyle="1" w:styleId="C1HContinue">
    <w:name w:val="C1H Continue"/>
    <w:basedOn w:val="BodyText"/>
    <w:pPr>
      <w:ind w:left="3960"/>
    </w:pPr>
  </w:style>
  <w:style w:type="paragraph" w:customStyle="1" w:styleId="C1HContinue2">
    <w:name w:val="C1H Continue 2"/>
    <w:basedOn w:val="BodyText"/>
    <w:pPr>
      <w:ind w:left="4320"/>
    </w:pPr>
  </w:style>
  <w:style w:type="character" w:customStyle="1" w:styleId="C1HJump">
    <w:name w:val="C1H Jump"/>
    <w:basedOn w:val="DefaultParagraphFont"/>
  </w:style>
  <w:style w:type="character" w:customStyle="1" w:styleId="C1HPopup">
    <w:name w:val="C1H Popup"/>
    <w:basedOn w:val="DefaultParagraphFont"/>
  </w:style>
  <w:style w:type="character" w:customStyle="1" w:styleId="C1HIndex">
    <w:name w:val="C1H Index"/>
    <w:basedOn w:val="DefaultParagraphFont"/>
  </w:style>
  <w:style w:type="character" w:customStyle="1" w:styleId="C1HContentsTitle">
    <w:name w:val="C1H Contents Title"/>
    <w:basedOn w:val="DefaultParagraphFont"/>
  </w:style>
  <w:style w:type="paragraph" w:customStyle="1" w:styleId="MidTopic">
    <w:name w:val="MidTopic"/>
    <w:basedOn w:val="Heading3"/>
    <w:next w:val="BodyText"/>
    <w:pPr>
      <w:outlineLvl w:val="9"/>
    </w:pPr>
  </w:style>
  <w:style w:type="paragraph" w:customStyle="1" w:styleId="WhatsThis">
    <w:name w:val="WhatsThis"/>
    <w:basedOn w:val="Heading3"/>
    <w:next w:val="C1HPopupTopicText"/>
    <w:pPr>
      <w:outlineLvl w:val="9"/>
    </w:pPr>
  </w:style>
  <w:style w:type="character" w:customStyle="1" w:styleId="C1HContextID">
    <w:name w:val="C1H Context ID"/>
    <w:rPr>
      <w:vanish/>
    </w:rPr>
  </w:style>
  <w:style w:type="character" w:customStyle="1" w:styleId="C1HGroup">
    <w:name w:val="C1H Group"/>
    <w:basedOn w:val="DefaultParagraphFont"/>
  </w:style>
  <w:style w:type="character" w:customStyle="1" w:styleId="C1HGroupInvisible">
    <w:name w:val="C1H Group Invisible"/>
    <w:rPr>
      <w:vanish/>
    </w:rPr>
  </w:style>
  <w:style w:type="character" w:customStyle="1" w:styleId="C1HGroupLink">
    <w:name w:val="C1H Group Link"/>
    <w:basedOn w:val="DefaultParagraphFont"/>
  </w:style>
  <w:style w:type="character" w:customStyle="1" w:styleId="C1HIndexInvisible">
    <w:name w:val="C1H Index Invisible"/>
    <w:rPr>
      <w:vanish/>
    </w:rPr>
  </w:style>
  <w:style w:type="character" w:customStyle="1" w:styleId="C1HKeywordLink">
    <w:name w:val="C1H Keyword Link"/>
    <w:basedOn w:val="DefaultParagraphFont"/>
  </w:style>
  <w:style w:type="character" w:customStyle="1" w:styleId="C1HLinkTag">
    <w:name w:val="C1H Link Tag"/>
    <w:basedOn w:val="DefaultParagraphFont"/>
  </w:style>
  <w:style w:type="character" w:customStyle="1" w:styleId="C1HLinkTagInvisible">
    <w:name w:val="C1H Link Tag Invisible"/>
    <w:rPr>
      <w:vanish/>
    </w:rPr>
  </w:style>
  <w:style w:type="character" w:customStyle="1" w:styleId="C1HManual">
    <w:name w:val="C1H Manual"/>
    <w:basedOn w:val="DefaultParagraphFont"/>
  </w:style>
  <w:style w:type="character" w:customStyle="1" w:styleId="C1HOnline">
    <w:name w:val="C1H Online"/>
    <w:basedOn w:val="DefaultParagraphFont"/>
  </w:style>
  <w:style w:type="paragraph" w:customStyle="1" w:styleId="C1HPopupTopicText">
    <w:name w:val="C1H Popup Topic Text"/>
    <w:basedOn w:val="BodyText"/>
  </w:style>
  <w:style w:type="character" w:customStyle="1" w:styleId="C1HTopicProperties">
    <w:name w:val="C1H Topic Properties"/>
    <w:rPr>
      <w:vanish/>
    </w:r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10"/>
      </w:numPr>
    </w:pPr>
  </w:style>
  <w:style w:type="paragraph" w:styleId="ListBullet4">
    <w:name w:val="List Bullet 4"/>
    <w:basedOn w:val="Normal"/>
    <w:pPr>
      <w:numPr>
        <w:numId w:val="11"/>
      </w:numPr>
    </w:pPr>
  </w:style>
  <w:style w:type="paragraph" w:styleId="ListBullet5">
    <w:name w:val="List Bullet 5"/>
    <w:basedOn w:val="Normal"/>
    <w:pPr>
      <w:numPr>
        <w:numId w:val="12"/>
      </w:numPr>
    </w:pPr>
  </w:style>
  <w:style w:type="paragraph" w:styleId="ListNumber">
    <w:name w:val="List Number"/>
    <w:basedOn w:val="Normal"/>
    <w:pPr>
      <w:numPr>
        <w:numId w:val="3"/>
      </w:numPr>
    </w:pPr>
  </w:style>
  <w:style w:type="paragraph" w:styleId="ListNumber2">
    <w:name w:val="List Number 2"/>
    <w:basedOn w:val="Normal"/>
    <w:pPr>
      <w:numPr>
        <w:numId w:val="4"/>
      </w:numPr>
    </w:pPr>
  </w:style>
  <w:style w:type="paragraph" w:styleId="ListNumber4">
    <w:name w:val="List Number 4"/>
    <w:basedOn w:val="Normal"/>
    <w:pPr>
      <w:numPr>
        <w:numId w:val="14"/>
      </w:numPr>
    </w:pPr>
  </w:style>
  <w:style w:type="paragraph" w:styleId="ListNumber5">
    <w:name w:val="List Number 5"/>
    <w:basedOn w:val="Normal"/>
    <w:pPr>
      <w:numPr>
        <w:numId w:val="15"/>
      </w:numPr>
    </w:pPr>
  </w:style>
  <w:style w:type="paragraph" w:styleId="ListNumber3">
    <w:name w:val="List Number 3"/>
    <w:basedOn w:val="Normal"/>
    <w:pPr>
      <w:numPr>
        <w:numId w:val="13"/>
      </w:numPr>
    </w:pPr>
  </w:style>
  <w:style w:type="paragraph" w:styleId="HTMLAddress">
    <w:name w:val="HTML Address"/>
    <w:basedOn w:val="BodyText"/>
    <w:rPr>
      <w:i/>
      <w:iCs/>
    </w:rPr>
  </w:style>
  <w:style w:type="paragraph" w:styleId="HTMLPreformatted">
    <w:name w:val="HTML Preformatted"/>
    <w:basedOn w:val="BodyText"/>
    <w:rPr>
      <w:rFonts w:ascii="Courier New" w:hAnsi="Courier New" w:cs="Courier New"/>
    </w:rPr>
  </w:style>
  <w:style w:type="paragraph" w:styleId="NormalWeb">
    <w:name w:val="Normal (Web)"/>
    <w:basedOn w:val="BodyText"/>
    <w:uiPriority w:val="99"/>
    <w:rPr>
      <w:rFonts w:cs="Times New Roman"/>
      <w:szCs w:val="24"/>
    </w:rPr>
  </w:style>
  <w:style w:type="paragraph" w:styleId="BodyTextIndent">
    <w:name w:val="Body Text Indent"/>
    <w:basedOn w:val="Normal"/>
    <w:pPr>
      <w:spacing w:after="120"/>
      <w:ind w:left="3163"/>
    </w:pPr>
  </w:style>
  <w:style w:type="paragraph" w:styleId="BodyTextFirstIndent">
    <w:name w:val="Body Text First Indent"/>
    <w:basedOn w:val="BodyText"/>
    <w:pPr>
      <w:spacing w:before="0" w:after="120"/>
      <w:ind w:firstLine="210"/>
    </w:pPr>
  </w:style>
  <w:style w:type="character" w:customStyle="1" w:styleId="C1HInlineExpand">
    <w:name w:val="C1H Inline Expand"/>
    <w:basedOn w:val="DefaultParagraphFont"/>
  </w:style>
  <w:style w:type="character" w:customStyle="1" w:styleId="C1HInlinePopup">
    <w:name w:val="C1H Inline Popup"/>
    <w:basedOn w:val="C1HInlineExpand"/>
  </w:style>
  <w:style w:type="character" w:customStyle="1" w:styleId="C1HExpandText">
    <w:name w:val="C1H Expand Text"/>
    <w:rPr>
      <w:i/>
    </w:rPr>
  </w:style>
  <w:style w:type="character" w:customStyle="1" w:styleId="C1HPopupText">
    <w:name w:val="C1H Popup Text"/>
    <w:basedOn w:val="DefaultParagraphFont"/>
  </w:style>
  <w:style w:type="character" w:customStyle="1" w:styleId="C1HInlineDropdown">
    <w:name w:val="C1H Inline Dropdown"/>
    <w:basedOn w:val="C1HInlineExpand"/>
  </w:style>
  <w:style w:type="character" w:customStyle="1" w:styleId="C1HDropdownText">
    <w:name w:val="C1H Dropdown Text"/>
    <w:basedOn w:val="DefaultParagraphFont"/>
  </w:style>
  <w:style w:type="paragraph" w:customStyle="1" w:styleId="GlossaryHeadingnoautolinks">
    <w:name w:val="Glossary Heading (no auto links)"/>
    <w:basedOn w:val="GlossaryHeading"/>
    <w:next w:val="C1HPopupTopicText"/>
  </w:style>
  <w:style w:type="character" w:styleId="Hyperlink">
    <w:name w:val="Hyperlink"/>
    <w:uiPriority w:val="99"/>
    <w:rsid w:val="007816CD"/>
    <w:rPr>
      <w:color w:val="0000FF"/>
      <w:u w:val="single"/>
    </w:rPr>
  </w:style>
  <w:style w:type="paragraph" w:styleId="BalloonText">
    <w:name w:val="Balloon Text"/>
    <w:basedOn w:val="Normal"/>
    <w:link w:val="BalloonTextChar"/>
    <w:rsid w:val="008004EF"/>
    <w:rPr>
      <w:rFonts w:ascii="Tahoma" w:hAnsi="Tahoma" w:cs="Tahoma"/>
      <w:sz w:val="16"/>
      <w:szCs w:val="16"/>
    </w:rPr>
  </w:style>
  <w:style w:type="character" w:customStyle="1" w:styleId="BalloonTextChar">
    <w:name w:val="Balloon Text Char"/>
    <w:link w:val="BalloonText"/>
    <w:rsid w:val="008004EF"/>
    <w:rPr>
      <w:rFonts w:ascii="Tahoma" w:hAnsi="Tahoma" w:cs="Tahoma"/>
      <w:sz w:val="16"/>
      <w:szCs w:val="16"/>
      <w:lang w:val="en-US" w:eastAsia="en-US"/>
    </w:rPr>
  </w:style>
  <w:style w:type="paragraph" w:styleId="ListParagraph">
    <w:name w:val="List Paragraph"/>
    <w:basedOn w:val="Normal"/>
    <w:uiPriority w:val="34"/>
    <w:qFormat/>
    <w:rsid w:val="00173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emf"/><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emf"/><Relationship Id="rId10" Type="http://schemas.openxmlformats.org/officeDocument/2006/relationships/footer" Target="footer1.xm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3.xml"/><Relationship Id="rId22" Type="http://schemas.openxmlformats.org/officeDocument/2006/relationships/image" Target="media/image6.e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C1H_PRNORM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non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A4642-FE13-4943-9ABD-D5962021C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C1H_PRNORM_A4.DOT</Template>
  <TotalTime>1473</TotalTime>
  <Pages>29</Pages>
  <Words>5675</Words>
  <Characters>32354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The Darwinet Specification</vt:lpstr>
    </vt:vector>
  </TitlesOfParts>
  <Company>The ITfied AB</Company>
  <LinksUpToDate>false</LinksUpToDate>
  <CharactersWithSpaces>37954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Darwinet Specification</dc:title>
  <dc:subject>Darwinet</dc:subject>
  <dc:creator>Kjell-Olov Högdahl</dc:creator>
  <cp:lastModifiedBy>Kjell-Olov Högdahl</cp:lastModifiedBy>
  <cp:revision>19</cp:revision>
  <cp:lastPrinted>2011-09-07T15:16:00Z</cp:lastPrinted>
  <dcterms:created xsi:type="dcterms:W3CDTF">2011-09-19T12:45:00Z</dcterms:created>
  <dcterms:modified xsi:type="dcterms:W3CDTF">2011-09-30T11:40:00Z</dcterms:modified>
</cp:coreProperties>
</file>